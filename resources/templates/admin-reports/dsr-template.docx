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D3285" w14:textId="2D81BFD9" w:rsidR="00B647ED" w:rsidRPr="007D38F8" w:rsidRDefault="009D4949" w:rsidP="00E50CB0">
      <w:pPr>
        <w:pStyle w:val="NoSpacing"/>
        <w:rPr>
          <w:rFonts w:ascii="Century Gothic" w:hAnsi="Century Gothic"/>
        </w:rPr>
      </w:pPr>
      <w:bookmarkStart w:id="0" w:name="_Hlk135938465"/>
      <w:r w:rsidRPr="007D38F8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3055BE3" wp14:editId="5D156B4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38225" cy="970280"/>
            <wp:effectExtent l="0" t="0" r="9525" b="1270"/>
            <wp:wrapTight wrapText="bothSides">
              <wp:wrapPolygon edited="0">
                <wp:start x="0" y="0"/>
                <wp:lineTo x="0" y="21204"/>
                <wp:lineTo x="21402" y="21204"/>
                <wp:lineTo x="21402" y="0"/>
                <wp:lineTo x="0" y="0"/>
              </wp:wrapPolygon>
            </wp:wrapTight>
            <wp:docPr id="733736376" name="Picture 733736376" descr="https://media-mct1-2.cdn.whatsapp.net/v/t61.24694-24/491871765_687862453997882_4037686064395582139_n.jpg?ccb=11-4&amp;oh=01_Q5Aa1QE2d0X-KL6KPLHWOesmELiYNttaCFl1ltqMsmZyEs3e1g&amp;oe=68298F43&amp;_nc_sid=5e03e0&amp;_nc_cat=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edia-mct1-2.cdn.whatsapp.net/v/t61.24694-24/491871765_687862453997882_4037686064395582139_n.jpg?ccb=11-4&amp;oh=01_Q5Aa1QE2d0X-KL6KPLHWOesmELiYNttaCFl1ltqMsmZyEs3e1g&amp;oe=68298F43&amp;_nc_sid=5e03e0&amp;_nc_cat=1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37EDAA" w14:textId="334DBCA0" w:rsidR="00E809B3" w:rsidRPr="007D38F8" w:rsidRDefault="00491B26" w:rsidP="00882DAB">
      <w:pPr>
        <w:pStyle w:val="Heading1"/>
        <w:tabs>
          <w:tab w:val="right" w:pos="14769"/>
        </w:tabs>
        <w:jc w:val="right"/>
        <w:rPr>
          <w:rFonts w:ascii="Century Gothic" w:hAnsi="Century Gothic"/>
          <w:color w:val="auto"/>
          <w:sz w:val="36"/>
          <w:szCs w:val="36"/>
        </w:rPr>
      </w:pPr>
      <w:r w:rsidRPr="007D38F8">
        <w:rPr>
          <w:rFonts w:ascii="Century Gothic" w:hAnsi="Century Gothic"/>
          <w:b/>
          <w:noProof/>
          <w:color w:val="auto"/>
          <w:sz w:val="28"/>
          <w:szCs w:val="28"/>
        </w:rPr>
        <w:drawing>
          <wp:inline distT="0" distB="0" distL="0" distR="0" wp14:anchorId="7C01364A" wp14:editId="558CAC18">
            <wp:extent cx="1495425" cy="5810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064D7" w14:textId="6ECE26E8" w:rsidR="00E809B3" w:rsidRPr="00794BF8" w:rsidRDefault="00753590" w:rsidP="003C51A8">
      <w:pPr>
        <w:spacing w:line="240" w:lineRule="auto"/>
        <w:ind w:left="4320" w:firstLine="720"/>
        <w:contextualSpacing/>
        <w:rPr>
          <w:rFonts w:ascii="Century Gothic" w:hAnsi="Century Gothic"/>
          <w:b/>
          <w:color w:val="EE0000"/>
          <w:sz w:val="24"/>
          <w:szCs w:val="24"/>
        </w:rPr>
      </w:pPr>
      <w:r w:rsidRPr="00794BF8">
        <w:rPr>
          <w:rFonts w:ascii="Century Gothic" w:hAnsi="Century Gothic"/>
          <w:b/>
          <w:color w:val="EE0000"/>
          <w:sz w:val="24"/>
          <w:szCs w:val="24"/>
        </w:rPr>
        <w:t>DAILY SITUATION REPORT (DSR)</w:t>
      </w:r>
      <w:r w:rsidR="00341C54" w:rsidRPr="00794BF8">
        <w:rPr>
          <w:rFonts w:ascii="Century Gothic" w:hAnsi="Century Gothic"/>
          <w:b/>
          <w:color w:val="EE0000"/>
          <w:sz w:val="24"/>
          <w:szCs w:val="24"/>
        </w:rPr>
        <w:t xml:space="preserve"> – CCRC </w:t>
      </w:r>
      <w:r w:rsidR="00B66DFA">
        <w:rPr>
          <w:rFonts w:ascii="Century Gothic" w:hAnsi="Century Gothic"/>
          <w:b/>
          <w:color w:val="EE0000"/>
          <w:sz w:val="24"/>
          <w:szCs w:val="24"/>
        </w:rPr>
        <w:t>LAHORE</w:t>
      </w:r>
    </w:p>
    <w:p w14:paraId="27BC9F37" w14:textId="0AB43251" w:rsidR="003D2B03" w:rsidRPr="00794BF8" w:rsidRDefault="00580FC7" w:rsidP="003C51A8">
      <w:pPr>
        <w:spacing w:line="240" w:lineRule="auto"/>
        <w:ind w:left="5760" w:firstLine="720"/>
        <w:contextualSpacing/>
        <w:rPr>
          <w:rFonts w:ascii="Century Gothic" w:hAnsi="Century Gothic"/>
          <w:b/>
          <w:color w:val="000000" w:themeColor="text1"/>
          <w:sz w:val="24"/>
          <w:szCs w:val="24"/>
          <w:u w:val="single"/>
        </w:rPr>
      </w:pPr>
      <w:r w:rsidRPr="00794BF8">
        <w:rPr>
          <w:rFonts w:ascii="Century Gothic" w:hAnsi="Century Gothic"/>
          <w:b/>
          <w:color w:val="000000" w:themeColor="text1"/>
          <w:sz w:val="24"/>
          <w:szCs w:val="24"/>
          <w:u w:val="single"/>
        </w:rPr>
        <w:t>Dated</w:t>
      </w:r>
      <w:r w:rsidR="00A361D9" w:rsidRPr="00794BF8">
        <w:rPr>
          <w:rFonts w:ascii="Century Gothic" w:hAnsi="Century Gothic"/>
          <w:b/>
          <w:color w:val="000000" w:themeColor="text1"/>
          <w:sz w:val="24"/>
          <w:szCs w:val="24"/>
          <w:u w:val="single"/>
        </w:rPr>
        <w:t xml:space="preserve"> </w:t>
      </w:r>
      <w:r w:rsidR="00BF7821">
        <w:rPr>
          <w:rFonts w:ascii="Century Gothic" w:hAnsi="Century Gothic"/>
          <w:b/>
          <w:color w:val="000000" w:themeColor="text1"/>
          <w:sz w:val="24"/>
          <w:szCs w:val="24"/>
          <w:u w:val="single"/>
        </w:rPr>
        <w:t>2</w:t>
      </w:r>
      <w:r w:rsidR="0012348C">
        <w:rPr>
          <w:rFonts w:ascii="Century Gothic" w:hAnsi="Century Gothic"/>
          <w:b/>
          <w:color w:val="000000" w:themeColor="text1"/>
          <w:sz w:val="24"/>
          <w:szCs w:val="24"/>
          <w:u w:val="single"/>
        </w:rPr>
        <w:t>2</w:t>
      </w:r>
      <w:r w:rsidR="00287F7B" w:rsidRPr="00794BF8">
        <w:rPr>
          <w:rFonts w:ascii="Century Gothic" w:hAnsi="Century Gothic"/>
          <w:b/>
          <w:color w:val="000000" w:themeColor="text1"/>
          <w:sz w:val="24"/>
          <w:szCs w:val="24"/>
          <w:u w:val="single"/>
        </w:rPr>
        <w:t>.</w:t>
      </w:r>
      <w:r w:rsidR="00296067">
        <w:rPr>
          <w:rFonts w:ascii="Century Gothic" w:hAnsi="Century Gothic"/>
          <w:b/>
          <w:color w:val="000000" w:themeColor="text1"/>
          <w:sz w:val="24"/>
          <w:szCs w:val="24"/>
          <w:u w:val="single"/>
        </w:rPr>
        <w:t>0</w:t>
      </w:r>
      <w:r w:rsidR="00F21D85">
        <w:rPr>
          <w:rFonts w:ascii="Century Gothic" w:hAnsi="Century Gothic"/>
          <w:b/>
          <w:color w:val="000000" w:themeColor="text1"/>
          <w:sz w:val="24"/>
          <w:szCs w:val="24"/>
          <w:u w:val="single"/>
        </w:rPr>
        <w:t>8</w:t>
      </w:r>
      <w:r w:rsidR="00C5609F" w:rsidRPr="00794BF8">
        <w:rPr>
          <w:rFonts w:ascii="Century Gothic" w:hAnsi="Century Gothic"/>
          <w:b/>
          <w:color w:val="000000" w:themeColor="text1"/>
          <w:sz w:val="24"/>
          <w:szCs w:val="24"/>
          <w:u w:val="single"/>
        </w:rPr>
        <w:t>.202</w:t>
      </w:r>
      <w:r w:rsidR="00296067">
        <w:rPr>
          <w:rFonts w:ascii="Century Gothic" w:hAnsi="Century Gothic"/>
          <w:b/>
          <w:color w:val="000000" w:themeColor="text1"/>
          <w:sz w:val="24"/>
          <w:szCs w:val="24"/>
          <w:u w:val="single"/>
        </w:rPr>
        <w:t>6</w:t>
      </w:r>
    </w:p>
    <w:p w14:paraId="0A34D5BA" w14:textId="0286B17D" w:rsidR="00BC4539" w:rsidRPr="00794BF8" w:rsidRDefault="00753590" w:rsidP="003C51A8">
      <w:pPr>
        <w:spacing w:line="240" w:lineRule="auto"/>
        <w:ind w:left="6480"/>
        <w:rPr>
          <w:rFonts w:ascii="Century Gothic" w:hAnsi="Century Gothic"/>
          <w:b/>
          <w:color w:val="000000" w:themeColor="text1"/>
          <w:sz w:val="24"/>
          <w:szCs w:val="24"/>
          <w:u w:val="single"/>
        </w:rPr>
      </w:pPr>
      <w:r w:rsidRPr="00794BF8">
        <w:rPr>
          <w:rFonts w:ascii="Century Gothic" w:hAnsi="Century Gothic"/>
          <w:b/>
          <w:color w:val="000000" w:themeColor="text1"/>
          <w:sz w:val="24"/>
          <w:szCs w:val="24"/>
          <w:u w:val="single"/>
        </w:rPr>
        <w:t>HIGHL</w:t>
      </w:r>
      <w:r w:rsidR="005762C3" w:rsidRPr="00794BF8">
        <w:rPr>
          <w:rFonts w:ascii="Century Gothic" w:hAnsi="Century Gothic"/>
          <w:b/>
          <w:color w:val="000000" w:themeColor="text1"/>
          <w:sz w:val="24"/>
          <w:szCs w:val="24"/>
          <w:u w:val="single"/>
        </w:rPr>
        <w:tab/>
      </w:r>
      <w:r w:rsidRPr="00794BF8">
        <w:rPr>
          <w:rFonts w:ascii="Century Gothic" w:hAnsi="Century Gothic"/>
          <w:b/>
          <w:color w:val="000000" w:themeColor="text1"/>
          <w:sz w:val="24"/>
          <w:szCs w:val="24"/>
          <w:u w:val="single"/>
        </w:rPr>
        <w:t>IGHTS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0"/>
        <w:gridCol w:w="1931"/>
      </w:tblGrid>
      <w:tr w:rsidR="007D38F8" w:rsidRPr="007D38F8" w14:paraId="26FA43EA" w14:textId="77777777" w:rsidTr="008B228D">
        <w:trPr>
          <w:trHeight w:val="418"/>
          <w:jc w:val="center"/>
        </w:trPr>
        <w:tc>
          <w:tcPr>
            <w:tcW w:w="5070" w:type="dxa"/>
          </w:tcPr>
          <w:p w14:paraId="27F804C2" w14:textId="77777777" w:rsidR="00B83307" w:rsidRPr="007D38F8" w:rsidRDefault="0061122E" w:rsidP="00574C83">
            <w:pPr>
              <w:spacing w:before="240" w:line="240" w:lineRule="auto"/>
              <w:jc w:val="center"/>
              <w:rPr>
                <w:rFonts w:ascii="Century Gothic" w:hAnsi="Century Gothic"/>
                <w:b/>
                <w:sz w:val="24"/>
                <w:szCs w:val="28"/>
              </w:rPr>
            </w:pPr>
            <w:r w:rsidRPr="007D38F8">
              <w:rPr>
                <w:rFonts w:ascii="Century Gothic" w:hAnsi="Century Gothic"/>
                <w:b/>
                <w:sz w:val="24"/>
                <w:szCs w:val="28"/>
              </w:rPr>
              <w:t>Cases</w:t>
            </w:r>
            <w:r w:rsidR="00B83307" w:rsidRPr="007D38F8">
              <w:rPr>
                <w:rFonts w:ascii="Century Gothic" w:hAnsi="Century Gothic"/>
                <w:b/>
                <w:sz w:val="24"/>
                <w:szCs w:val="28"/>
              </w:rPr>
              <w:t>:</w:t>
            </w:r>
          </w:p>
        </w:tc>
        <w:tc>
          <w:tcPr>
            <w:tcW w:w="1931" w:type="dxa"/>
          </w:tcPr>
          <w:p w14:paraId="70DB4530" w14:textId="5A7A3F09" w:rsidR="00B83307" w:rsidRPr="00BC7493" w:rsidRDefault="00170BB7" w:rsidP="00574C83">
            <w:pPr>
              <w:spacing w:before="240" w:line="240" w:lineRule="auto"/>
              <w:jc w:val="center"/>
              <w:rPr>
                <w:rFonts w:ascii="Century Gothic" w:hAnsi="Century Gothic"/>
                <w:bCs/>
                <w:sz w:val="24"/>
                <w:szCs w:val="28"/>
              </w:rPr>
            </w:pPr>
            <w:r>
              <w:rPr>
                <w:rFonts w:ascii="Century Gothic" w:hAnsi="Century Gothic"/>
                <w:bCs/>
                <w:sz w:val="24"/>
                <w:szCs w:val="28"/>
              </w:rPr>
              <w:t>0</w:t>
            </w:r>
            <w:r w:rsidR="0012348C">
              <w:rPr>
                <w:rFonts w:ascii="Century Gothic" w:hAnsi="Century Gothic"/>
                <w:bCs/>
                <w:sz w:val="24"/>
                <w:szCs w:val="28"/>
              </w:rPr>
              <w:t>0</w:t>
            </w:r>
          </w:p>
        </w:tc>
      </w:tr>
      <w:tr w:rsidR="007D38F8" w:rsidRPr="007D38F8" w14:paraId="725DFC3F" w14:textId="77777777" w:rsidTr="008B228D">
        <w:trPr>
          <w:trHeight w:val="445"/>
          <w:jc w:val="center"/>
        </w:trPr>
        <w:tc>
          <w:tcPr>
            <w:tcW w:w="5070" w:type="dxa"/>
          </w:tcPr>
          <w:p w14:paraId="6A0C3D0D" w14:textId="77777777" w:rsidR="00B83307" w:rsidRPr="007D38F8" w:rsidRDefault="00B83307" w:rsidP="00574C83">
            <w:pPr>
              <w:spacing w:before="240" w:line="240" w:lineRule="auto"/>
              <w:jc w:val="center"/>
              <w:rPr>
                <w:rFonts w:ascii="Century Gothic" w:hAnsi="Century Gothic"/>
                <w:b/>
                <w:sz w:val="24"/>
                <w:szCs w:val="28"/>
              </w:rPr>
            </w:pPr>
            <w:r w:rsidRPr="007D38F8">
              <w:rPr>
                <w:rFonts w:ascii="Century Gothic" w:hAnsi="Century Gothic"/>
                <w:b/>
                <w:sz w:val="24"/>
                <w:szCs w:val="28"/>
              </w:rPr>
              <w:t>Enquiries</w:t>
            </w:r>
            <w:r w:rsidR="00946BA3" w:rsidRPr="007D38F8">
              <w:rPr>
                <w:rFonts w:ascii="Century Gothic" w:hAnsi="Century Gothic"/>
                <w:b/>
                <w:sz w:val="24"/>
                <w:szCs w:val="28"/>
              </w:rPr>
              <w:t xml:space="preserve"> registered</w:t>
            </w:r>
            <w:r w:rsidR="003776F0" w:rsidRPr="007D38F8">
              <w:rPr>
                <w:rFonts w:ascii="Century Gothic" w:hAnsi="Century Gothic"/>
                <w:b/>
                <w:sz w:val="24"/>
                <w:szCs w:val="28"/>
              </w:rPr>
              <w:t>:</w:t>
            </w:r>
          </w:p>
        </w:tc>
        <w:tc>
          <w:tcPr>
            <w:tcW w:w="1931" w:type="dxa"/>
          </w:tcPr>
          <w:p w14:paraId="728EFBC7" w14:textId="5D220F01" w:rsidR="00B83307" w:rsidRPr="00BC7493" w:rsidRDefault="00170BB7" w:rsidP="00D51581">
            <w:pPr>
              <w:spacing w:before="240" w:line="240" w:lineRule="auto"/>
              <w:jc w:val="center"/>
              <w:rPr>
                <w:rFonts w:ascii="Century Gothic" w:hAnsi="Century Gothic"/>
                <w:bCs/>
                <w:sz w:val="24"/>
                <w:szCs w:val="28"/>
              </w:rPr>
            </w:pPr>
            <w:r>
              <w:rPr>
                <w:rFonts w:ascii="Century Gothic" w:hAnsi="Century Gothic"/>
                <w:bCs/>
                <w:sz w:val="24"/>
                <w:szCs w:val="28"/>
              </w:rPr>
              <w:t>00</w:t>
            </w:r>
          </w:p>
        </w:tc>
      </w:tr>
      <w:tr w:rsidR="007D38F8" w:rsidRPr="007D38F8" w14:paraId="3A46D6A6" w14:textId="77777777" w:rsidTr="008B228D">
        <w:trPr>
          <w:trHeight w:val="418"/>
          <w:jc w:val="center"/>
        </w:trPr>
        <w:tc>
          <w:tcPr>
            <w:tcW w:w="5070" w:type="dxa"/>
          </w:tcPr>
          <w:p w14:paraId="1AA2FFF0" w14:textId="16E0874A" w:rsidR="00946BA3" w:rsidRPr="007D38F8" w:rsidRDefault="00946BA3" w:rsidP="00946BA3">
            <w:pPr>
              <w:spacing w:before="240" w:line="240" w:lineRule="auto"/>
              <w:jc w:val="center"/>
              <w:rPr>
                <w:rFonts w:ascii="Century Gothic" w:hAnsi="Century Gothic"/>
                <w:b/>
                <w:sz w:val="24"/>
                <w:szCs w:val="28"/>
              </w:rPr>
            </w:pPr>
            <w:r w:rsidRPr="007D38F8">
              <w:rPr>
                <w:rFonts w:ascii="Century Gothic" w:hAnsi="Century Gothic"/>
                <w:b/>
                <w:sz w:val="24"/>
                <w:szCs w:val="28"/>
              </w:rPr>
              <w:t>Enquiries closed:</w:t>
            </w:r>
          </w:p>
        </w:tc>
        <w:tc>
          <w:tcPr>
            <w:tcW w:w="1931" w:type="dxa"/>
          </w:tcPr>
          <w:p w14:paraId="7A41682F" w14:textId="56B45D0F" w:rsidR="00946BA3" w:rsidRPr="00BC7493" w:rsidRDefault="00D07266" w:rsidP="00DE512A">
            <w:pPr>
              <w:spacing w:before="240" w:line="240" w:lineRule="auto"/>
              <w:jc w:val="center"/>
              <w:rPr>
                <w:rFonts w:ascii="Century Gothic" w:hAnsi="Century Gothic"/>
                <w:bCs/>
                <w:sz w:val="24"/>
                <w:szCs w:val="28"/>
              </w:rPr>
            </w:pPr>
            <w:r>
              <w:rPr>
                <w:rFonts w:ascii="Century Gothic" w:hAnsi="Century Gothic"/>
                <w:bCs/>
                <w:sz w:val="24"/>
                <w:szCs w:val="28"/>
              </w:rPr>
              <w:t>0</w:t>
            </w:r>
            <w:r w:rsidR="0012348C">
              <w:rPr>
                <w:rFonts w:ascii="Century Gothic" w:hAnsi="Century Gothic"/>
                <w:bCs/>
                <w:sz w:val="24"/>
                <w:szCs w:val="28"/>
              </w:rPr>
              <w:t>0</w:t>
            </w:r>
          </w:p>
        </w:tc>
      </w:tr>
      <w:tr w:rsidR="007D38F8" w:rsidRPr="007D38F8" w14:paraId="31436277" w14:textId="77777777" w:rsidTr="008B228D">
        <w:trPr>
          <w:trHeight w:val="418"/>
          <w:jc w:val="center"/>
        </w:trPr>
        <w:tc>
          <w:tcPr>
            <w:tcW w:w="5070" w:type="dxa"/>
          </w:tcPr>
          <w:p w14:paraId="5E91D04E" w14:textId="29E2703F" w:rsidR="00703001" w:rsidRPr="007D38F8" w:rsidRDefault="00703001" w:rsidP="00946BA3">
            <w:pPr>
              <w:spacing w:before="240" w:line="240" w:lineRule="auto"/>
              <w:jc w:val="center"/>
              <w:rPr>
                <w:rFonts w:ascii="Century Gothic" w:hAnsi="Century Gothic"/>
                <w:b/>
                <w:sz w:val="24"/>
                <w:szCs w:val="28"/>
              </w:rPr>
            </w:pPr>
            <w:r w:rsidRPr="007D38F8">
              <w:rPr>
                <w:rFonts w:ascii="Century Gothic" w:hAnsi="Century Gothic"/>
                <w:b/>
                <w:sz w:val="24"/>
                <w:szCs w:val="28"/>
              </w:rPr>
              <w:t>Accused in Lockup</w:t>
            </w:r>
          </w:p>
        </w:tc>
        <w:tc>
          <w:tcPr>
            <w:tcW w:w="1931" w:type="dxa"/>
          </w:tcPr>
          <w:p w14:paraId="1AF12C76" w14:textId="0AF9A878" w:rsidR="00703001" w:rsidRPr="00BC7493" w:rsidRDefault="0012348C" w:rsidP="00AE5DC3">
            <w:pPr>
              <w:spacing w:before="240" w:line="240" w:lineRule="auto"/>
              <w:jc w:val="center"/>
              <w:rPr>
                <w:rFonts w:ascii="Century Gothic" w:hAnsi="Century Gothic"/>
                <w:bCs/>
                <w:sz w:val="24"/>
                <w:szCs w:val="28"/>
              </w:rPr>
            </w:pPr>
            <w:r>
              <w:rPr>
                <w:rFonts w:ascii="Century Gothic" w:hAnsi="Century Gothic"/>
                <w:bCs/>
                <w:sz w:val="24"/>
                <w:szCs w:val="28"/>
              </w:rPr>
              <w:t>00</w:t>
            </w:r>
          </w:p>
        </w:tc>
      </w:tr>
      <w:tr w:rsidR="007D38F8" w:rsidRPr="007D38F8" w14:paraId="5A8DED1C" w14:textId="77777777" w:rsidTr="008B228D">
        <w:trPr>
          <w:trHeight w:val="418"/>
          <w:jc w:val="center"/>
        </w:trPr>
        <w:tc>
          <w:tcPr>
            <w:tcW w:w="5070" w:type="dxa"/>
          </w:tcPr>
          <w:p w14:paraId="4AA576A5" w14:textId="77777777" w:rsidR="00946BA3" w:rsidRPr="007D38F8" w:rsidRDefault="00946BA3" w:rsidP="00946BA3">
            <w:pPr>
              <w:spacing w:before="240" w:line="240" w:lineRule="auto"/>
              <w:jc w:val="center"/>
              <w:rPr>
                <w:rFonts w:ascii="Century Gothic" w:hAnsi="Century Gothic"/>
                <w:b/>
                <w:sz w:val="24"/>
                <w:szCs w:val="28"/>
              </w:rPr>
            </w:pPr>
            <w:r w:rsidRPr="007D38F8">
              <w:rPr>
                <w:rFonts w:ascii="Century Gothic" w:hAnsi="Century Gothic"/>
                <w:b/>
                <w:sz w:val="24"/>
                <w:szCs w:val="28"/>
              </w:rPr>
              <w:t>Number of Fresh Accused Arrested:</w:t>
            </w:r>
          </w:p>
        </w:tc>
        <w:tc>
          <w:tcPr>
            <w:tcW w:w="1931" w:type="dxa"/>
          </w:tcPr>
          <w:p w14:paraId="48C577B3" w14:textId="4A2D9FDB" w:rsidR="00A9259A" w:rsidRPr="00BC7493" w:rsidRDefault="00310B4A" w:rsidP="00A9259A">
            <w:pPr>
              <w:spacing w:before="240" w:line="240" w:lineRule="auto"/>
              <w:jc w:val="center"/>
              <w:rPr>
                <w:rFonts w:ascii="Century Gothic" w:hAnsi="Century Gothic"/>
                <w:bCs/>
                <w:sz w:val="24"/>
                <w:szCs w:val="28"/>
              </w:rPr>
            </w:pPr>
            <w:r>
              <w:rPr>
                <w:rFonts w:ascii="Century Gothic" w:hAnsi="Century Gothic"/>
                <w:bCs/>
                <w:sz w:val="24"/>
                <w:szCs w:val="28"/>
              </w:rPr>
              <w:t>0</w:t>
            </w:r>
            <w:r w:rsidR="0012348C">
              <w:rPr>
                <w:rFonts w:ascii="Century Gothic" w:hAnsi="Century Gothic"/>
                <w:bCs/>
                <w:sz w:val="24"/>
                <w:szCs w:val="28"/>
              </w:rPr>
              <w:t>0</w:t>
            </w:r>
          </w:p>
        </w:tc>
      </w:tr>
      <w:tr w:rsidR="007D38F8" w:rsidRPr="007D38F8" w14:paraId="179C0946" w14:textId="77777777" w:rsidTr="008B228D">
        <w:trPr>
          <w:trHeight w:val="418"/>
          <w:jc w:val="center"/>
        </w:trPr>
        <w:tc>
          <w:tcPr>
            <w:tcW w:w="5070" w:type="dxa"/>
          </w:tcPr>
          <w:p w14:paraId="018D26C8" w14:textId="4223D975" w:rsidR="00703001" w:rsidRPr="007D38F8" w:rsidRDefault="00703001" w:rsidP="00946BA3">
            <w:pPr>
              <w:spacing w:before="240" w:line="240" w:lineRule="auto"/>
              <w:jc w:val="center"/>
              <w:rPr>
                <w:rFonts w:ascii="Century Gothic" w:hAnsi="Century Gothic"/>
                <w:b/>
                <w:sz w:val="24"/>
                <w:szCs w:val="28"/>
              </w:rPr>
            </w:pPr>
            <w:r w:rsidRPr="007D38F8">
              <w:rPr>
                <w:rFonts w:ascii="Century Gothic" w:hAnsi="Century Gothic"/>
                <w:b/>
                <w:sz w:val="24"/>
                <w:szCs w:val="28"/>
              </w:rPr>
              <w:t>Bail Pre-Arrest/ Post Arrest</w:t>
            </w:r>
          </w:p>
        </w:tc>
        <w:tc>
          <w:tcPr>
            <w:tcW w:w="1931" w:type="dxa"/>
          </w:tcPr>
          <w:p w14:paraId="1F158500" w14:textId="45C6A62C" w:rsidR="00703001" w:rsidRPr="00BC7493" w:rsidRDefault="001544F3" w:rsidP="00EB7C73">
            <w:pPr>
              <w:spacing w:before="240" w:line="240" w:lineRule="auto"/>
              <w:jc w:val="center"/>
              <w:rPr>
                <w:rFonts w:ascii="Century Gothic" w:hAnsi="Century Gothic"/>
                <w:bCs/>
                <w:sz w:val="24"/>
                <w:szCs w:val="28"/>
              </w:rPr>
            </w:pPr>
            <w:r w:rsidRPr="00BC7493">
              <w:rPr>
                <w:rFonts w:ascii="Century Gothic" w:hAnsi="Century Gothic"/>
                <w:bCs/>
                <w:sz w:val="24"/>
                <w:szCs w:val="28"/>
              </w:rPr>
              <w:t>0</w:t>
            </w:r>
            <w:r w:rsidR="005E2F6D">
              <w:rPr>
                <w:rFonts w:ascii="Century Gothic" w:hAnsi="Century Gothic"/>
                <w:bCs/>
                <w:sz w:val="24"/>
                <w:szCs w:val="28"/>
              </w:rPr>
              <w:t>0</w:t>
            </w:r>
          </w:p>
        </w:tc>
      </w:tr>
      <w:tr w:rsidR="007D38F8" w:rsidRPr="007D38F8" w14:paraId="62F02121" w14:textId="77777777" w:rsidTr="008B228D">
        <w:trPr>
          <w:trHeight w:val="418"/>
          <w:jc w:val="center"/>
        </w:trPr>
        <w:tc>
          <w:tcPr>
            <w:tcW w:w="5070" w:type="dxa"/>
          </w:tcPr>
          <w:p w14:paraId="11CE3845" w14:textId="77777777" w:rsidR="00946BA3" w:rsidRPr="007D38F8" w:rsidRDefault="00946BA3" w:rsidP="00946BA3">
            <w:pPr>
              <w:tabs>
                <w:tab w:val="left" w:pos="720"/>
              </w:tabs>
              <w:spacing w:before="240" w:line="240" w:lineRule="auto"/>
              <w:jc w:val="center"/>
              <w:rPr>
                <w:rFonts w:ascii="Century Gothic" w:hAnsi="Century Gothic"/>
                <w:b/>
                <w:sz w:val="24"/>
                <w:szCs w:val="28"/>
              </w:rPr>
            </w:pPr>
            <w:r w:rsidRPr="007D38F8">
              <w:rPr>
                <w:rFonts w:ascii="Century Gothic" w:hAnsi="Century Gothic"/>
                <w:b/>
                <w:sz w:val="24"/>
                <w:szCs w:val="28"/>
              </w:rPr>
              <w:t>Old Accused Arrested:</w:t>
            </w:r>
          </w:p>
        </w:tc>
        <w:tc>
          <w:tcPr>
            <w:tcW w:w="1931" w:type="dxa"/>
          </w:tcPr>
          <w:p w14:paraId="2F517487" w14:textId="36CCC60A" w:rsidR="00946BA3" w:rsidRPr="00BC7493" w:rsidRDefault="003368A6" w:rsidP="00946BA3">
            <w:pPr>
              <w:tabs>
                <w:tab w:val="left" w:pos="720"/>
              </w:tabs>
              <w:spacing w:before="240" w:line="240" w:lineRule="auto"/>
              <w:jc w:val="center"/>
              <w:rPr>
                <w:rFonts w:ascii="Century Gothic" w:hAnsi="Century Gothic"/>
                <w:bCs/>
                <w:sz w:val="24"/>
                <w:szCs w:val="28"/>
              </w:rPr>
            </w:pPr>
            <w:r>
              <w:rPr>
                <w:rFonts w:ascii="Century Gothic" w:hAnsi="Century Gothic"/>
                <w:bCs/>
                <w:sz w:val="24"/>
                <w:szCs w:val="28"/>
              </w:rPr>
              <w:t>0</w:t>
            </w:r>
            <w:r w:rsidR="001945F0">
              <w:rPr>
                <w:rFonts w:ascii="Century Gothic" w:hAnsi="Century Gothic"/>
                <w:bCs/>
                <w:sz w:val="24"/>
                <w:szCs w:val="28"/>
              </w:rPr>
              <w:t>0</w:t>
            </w:r>
          </w:p>
        </w:tc>
      </w:tr>
      <w:tr w:rsidR="00897C5D" w:rsidRPr="007D38F8" w14:paraId="561597BC" w14:textId="77777777" w:rsidTr="008B228D">
        <w:trPr>
          <w:trHeight w:val="418"/>
          <w:jc w:val="center"/>
        </w:trPr>
        <w:tc>
          <w:tcPr>
            <w:tcW w:w="5070" w:type="dxa"/>
          </w:tcPr>
          <w:p w14:paraId="3133D0C5" w14:textId="77777777" w:rsidR="00897C5D" w:rsidRPr="007D38F8" w:rsidRDefault="00897C5D" w:rsidP="00946BA3">
            <w:pPr>
              <w:tabs>
                <w:tab w:val="left" w:pos="720"/>
              </w:tabs>
              <w:spacing w:before="240" w:line="240" w:lineRule="auto"/>
              <w:jc w:val="center"/>
              <w:rPr>
                <w:rFonts w:ascii="Century Gothic" w:hAnsi="Century Gothic"/>
                <w:b/>
                <w:sz w:val="24"/>
                <w:szCs w:val="28"/>
              </w:rPr>
            </w:pPr>
            <w:r w:rsidRPr="007D38F8">
              <w:rPr>
                <w:rFonts w:ascii="Century Gothic" w:hAnsi="Century Gothic"/>
                <w:b/>
                <w:sz w:val="24"/>
                <w:szCs w:val="28"/>
              </w:rPr>
              <w:t>Conviction</w:t>
            </w:r>
            <w:r w:rsidR="00420D97" w:rsidRPr="007D38F8">
              <w:rPr>
                <w:rFonts w:ascii="Century Gothic" w:hAnsi="Century Gothic"/>
                <w:b/>
                <w:sz w:val="24"/>
                <w:szCs w:val="28"/>
              </w:rPr>
              <w:t>:</w:t>
            </w:r>
          </w:p>
        </w:tc>
        <w:tc>
          <w:tcPr>
            <w:tcW w:w="1931" w:type="dxa"/>
          </w:tcPr>
          <w:p w14:paraId="2BDCF0FB" w14:textId="245392D4" w:rsidR="00897C5D" w:rsidRPr="00BC7493" w:rsidRDefault="002079B4" w:rsidP="00946BA3">
            <w:pPr>
              <w:tabs>
                <w:tab w:val="left" w:pos="720"/>
              </w:tabs>
              <w:spacing w:before="240" w:line="240" w:lineRule="auto"/>
              <w:jc w:val="center"/>
              <w:rPr>
                <w:rFonts w:ascii="Century Gothic" w:hAnsi="Century Gothic"/>
                <w:bCs/>
                <w:sz w:val="24"/>
                <w:szCs w:val="28"/>
              </w:rPr>
            </w:pPr>
            <w:r w:rsidRPr="00BC7493">
              <w:rPr>
                <w:rFonts w:ascii="Century Gothic" w:hAnsi="Century Gothic"/>
                <w:bCs/>
                <w:sz w:val="24"/>
                <w:szCs w:val="28"/>
              </w:rPr>
              <w:t>0</w:t>
            </w:r>
            <w:r w:rsidR="00E71ABC" w:rsidRPr="00BC7493">
              <w:rPr>
                <w:rFonts w:ascii="Century Gothic" w:hAnsi="Century Gothic"/>
                <w:bCs/>
                <w:sz w:val="24"/>
                <w:szCs w:val="28"/>
              </w:rPr>
              <w:t>0</w:t>
            </w:r>
          </w:p>
        </w:tc>
      </w:tr>
    </w:tbl>
    <w:p w14:paraId="156AFD3D" w14:textId="77777777" w:rsidR="00201240" w:rsidRPr="007D38F8" w:rsidRDefault="00201240" w:rsidP="00574C83">
      <w:pPr>
        <w:spacing w:after="0" w:line="240" w:lineRule="auto"/>
        <w:jc w:val="center"/>
        <w:rPr>
          <w:rFonts w:ascii="Century Gothic" w:hAnsi="Century Gothic" w:cstheme="majorBidi"/>
          <w:b/>
          <w:bCs/>
          <w:sz w:val="28"/>
          <w:szCs w:val="28"/>
        </w:rPr>
      </w:pPr>
    </w:p>
    <w:p w14:paraId="55C1C9D8" w14:textId="77777777" w:rsidR="009D07EA" w:rsidRDefault="009D07EA" w:rsidP="009D07EA">
      <w:pPr>
        <w:shd w:val="clear" w:color="auto" w:fill="FFFFFF" w:themeFill="background1"/>
        <w:spacing w:before="240"/>
        <w:rPr>
          <w:rFonts w:ascii="Century Gothic" w:hAnsi="Century Gothic"/>
          <w:b/>
          <w:szCs w:val="24"/>
          <w:u w:val="single"/>
        </w:rPr>
      </w:pPr>
    </w:p>
    <w:p w14:paraId="50A6ACA5" w14:textId="3193127F" w:rsidR="003407CA" w:rsidRPr="009D07EA" w:rsidRDefault="00B96497" w:rsidP="009D07EA">
      <w:pPr>
        <w:shd w:val="clear" w:color="auto" w:fill="FFFFFF" w:themeFill="background1"/>
        <w:spacing w:before="240"/>
        <w:rPr>
          <w:rFonts w:ascii="Century Gothic" w:hAnsi="Century Gothic"/>
          <w:b/>
          <w:szCs w:val="24"/>
          <w:u w:val="single"/>
        </w:rPr>
      </w:pPr>
      <w:r w:rsidRPr="009D07EA">
        <w:rPr>
          <w:rFonts w:ascii="Century Gothic" w:hAnsi="Century Gothic"/>
          <w:b/>
          <w:szCs w:val="24"/>
          <w:u w:val="single"/>
        </w:rPr>
        <w:lastRenderedPageBreak/>
        <w:t xml:space="preserve">Enquiries Registered </w:t>
      </w:r>
      <w:r w:rsidR="00310B4A">
        <w:rPr>
          <w:rFonts w:ascii="Century Gothic" w:hAnsi="Century Gothic"/>
          <w:b/>
          <w:szCs w:val="24"/>
          <w:u w:val="single"/>
        </w:rPr>
        <w:t>(</w:t>
      </w:r>
      <w:r w:rsidR="009012E6">
        <w:rPr>
          <w:rFonts w:ascii="Century Gothic" w:hAnsi="Century Gothic"/>
          <w:b/>
          <w:szCs w:val="24"/>
          <w:u w:val="single"/>
        </w:rPr>
        <w:t>00</w:t>
      </w:r>
      <w:r w:rsidR="00891057">
        <w:rPr>
          <w:rFonts w:ascii="Century Gothic" w:hAnsi="Century Gothic"/>
          <w:b/>
          <w:szCs w:val="24"/>
          <w:u w:val="single"/>
        </w:rPr>
        <w:t>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1"/>
        <w:gridCol w:w="1900"/>
        <w:gridCol w:w="2752"/>
        <w:gridCol w:w="955"/>
        <w:gridCol w:w="1226"/>
        <w:gridCol w:w="2302"/>
        <w:gridCol w:w="1844"/>
        <w:gridCol w:w="1537"/>
        <w:gridCol w:w="1230"/>
        <w:gridCol w:w="1703"/>
      </w:tblGrid>
      <w:tr w:rsidR="000013EF" w:rsidRPr="000013EF" w14:paraId="2E6C93DD" w14:textId="77777777" w:rsidTr="00133E1D">
        <w:trPr>
          <w:trHeight w:val="872"/>
          <w:jc w:val="center"/>
        </w:trPr>
        <w:tc>
          <w:tcPr>
            <w:tcW w:w="175" w:type="pct"/>
            <w:vAlign w:val="center"/>
          </w:tcPr>
          <w:p w14:paraId="32A3355F" w14:textId="2C98D48C" w:rsidR="00CD3B44" w:rsidRPr="000013EF" w:rsidRDefault="00CD3B44" w:rsidP="00CD3B44">
            <w:pPr>
              <w:spacing w:after="0"/>
              <w:rPr>
                <w:rFonts w:ascii="Century Gothic" w:hAnsi="Century Gothic"/>
                <w:b/>
                <w:sz w:val="20"/>
                <w:szCs w:val="20"/>
              </w:rPr>
            </w:pPr>
            <w:r w:rsidRPr="000013EF">
              <w:rPr>
                <w:rFonts w:ascii="Century Gothic" w:hAnsi="Century Gothic"/>
                <w:b/>
                <w:sz w:val="20"/>
                <w:szCs w:val="20"/>
              </w:rPr>
              <w:t>Sr.#</w:t>
            </w:r>
          </w:p>
        </w:tc>
        <w:tc>
          <w:tcPr>
            <w:tcW w:w="593" w:type="pct"/>
            <w:vAlign w:val="center"/>
          </w:tcPr>
          <w:p w14:paraId="3A4359E6" w14:textId="7E1EC750" w:rsidR="00CD3B44" w:rsidRPr="000013EF" w:rsidRDefault="00CD3B44" w:rsidP="00CD3B44">
            <w:pPr>
              <w:jc w:val="center"/>
              <w:rPr>
                <w:rFonts w:ascii="Century Gothic" w:hAnsi="Century Gothic"/>
                <w:bCs/>
                <w:sz w:val="16"/>
                <w:szCs w:val="16"/>
              </w:rPr>
            </w:pPr>
            <w:r w:rsidRPr="000013EF">
              <w:rPr>
                <w:rFonts w:ascii="Century Gothic" w:hAnsi="Century Gothic"/>
                <w:b/>
                <w:sz w:val="20"/>
                <w:szCs w:val="20"/>
              </w:rPr>
              <w:t>Enquiry No. &amp; Dated</w:t>
            </w:r>
          </w:p>
        </w:tc>
        <w:tc>
          <w:tcPr>
            <w:tcW w:w="859" w:type="pct"/>
            <w:vAlign w:val="center"/>
          </w:tcPr>
          <w:p w14:paraId="44DCA4F8" w14:textId="7DD13AB3" w:rsidR="00CD3B44" w:rsidRPr="000013EF" w:rsidRDefault="00CD3B44" w:rsidP="00CD3B44">
            <w:pPr>
              <w:spacing w:after="0"/>
              <w:jc w:val="center"/>
              <w:rPr>
                <w:rFonts w:ascii="Century Gothic" w:hAnsi="Century Gothic"/>
                <w:bCs/>
                <w:sz w:val="16"/>
                <w:szCs w:val="16"/>
              </w:rPr>
            </w:pPr>
            <w:r w:rsidRPr="000013EF">
              <w:rPr>
                <w:rFonts w:ascii="Century Gothic" w:hAnsi="Century Gothic"/>
                <w:b/>
                <w:sz w:val="20"/>
                <w:szCs w:val="20"/>
              </w:rPr>
              <w:t>Complainant</w:t>
            </w:r>
          </w:p>
        </w:tc>
        <w:tc>
          <w:tcPr>
            <w:tcW w:w="298" w:type="pct"/>
            <w:vAlign w:val="center"/>
          </w:tcPr>
          <w:p w14:paraId="5FB1A4D2" w14:textId="5EC5E1EE" w:rsidR="00CD3B44" w:rsidRPr="000013EF" w:rsidRDefault="00CD3B44" w:rsidP="00CD3B44">
            <w:pPr>
              <w:jc w:val="center"/>
              <w:rPr>
                <w:rFonts w:ascii="Century Gothic" w:hAnsi="Century Gothic"/>
                <w:bCs/>
                <w:sz w:val="16"/>
                <w:szCs w:val="16"/>
              </w:rPr>
            </w:pPr>
            <w:r w:rsidRPr="000013EF">
              <w:rPr>
                <w:rFonts w:ascii="Century Gothic" w:hAnsi="Century Gothic"/>
                <w:b/>
                <w:sz w:val="20"/>
                <w:szCs w:val="20"/>
              </w:rPr>
              <w:t>Circle</w:t>
            </w:r>
          </w:p>
        </w:tc>
        <w:tc>
          <w:tcPr>
            <w:tcW w:w="383" w:type="pct"/>
            <w:vAlign w:val="center"/>
          </w:tcPr>
          <w:p w14:paraId="3D0CE741" w14:textId="68795FDE" w:rsidR="00CD3B44" w:rsidRPr="000013EF" w:rsidRDefault="00CD3B44" w:rsidP="00CD3B44">
            <w:pPr>
              <w:spacing w:after="0"/>
              <w:jc w:val="center"/>
              <w:rPr>
                <w:rFonts w:ascii="Century Gothic" w:hAnsi="Century Gothic"/>
                <w:bCs/>
                <w:sz w:val="16"/>
                <w:szCs w:val="16"/>
              </w:rPr>
            </w:pPr>
            <w:r w:rsidRPr="000013EF">
              <w:rPr>
                <w:rFonts w:ascii="Century Gothic" w:hAnsi="Century Gothic"/>
                <w:b/>
                <w:sz w:val="20"/>
                <w:szCs w:val="20"/>
              </w:rPr>
              <w:t>Name of E.O.</w:t>
            </w:r>
          </w:p>
        </w:tc>
        <w:tc>
          <w:tcPr>
            <w:tcW w:w="719" w:type="pct"/>
            <w:vAlign w:val="center"/>
          </w:tcPr>
          <w:p w14:paraId="33106FB9" w14:textId="135FC3E2" w:rsidR="00CD3B44" w:rsidRPr="000013EF" w:rsidRDefault="00CD3B44" w:rsidP="00CD3B44">
            <w:pPr>
              <w:spacing w:after="0"/>
              <w:jc w:val="center"/>
              <w:rPr>
                <w:rFonts w:ascii="Century Gothic" w:hAnsi="Century Gothic"/>
                <w:bCs/>
                <w:sz w:val="16"/>
                <w:szCs w:val="16"/>
              </w:rPr>
            </w:pPr>
            <w:r w:rsidRPr="000013EF">
              <w:rPr>
                <w:rFonts w:ascii="Century Gothic" w:hAnsi="Century Gothic"/>
                <w:b/>
                <w:sz w:val="20"/>
                <w:szCs w:val="20"/>
              </w:rPr>
              <w:t>Gist of allegations</w:t>
            </w:r>
          </w:p>
        </w:tc>
        <w:tc>
          <w:tcPr>
            <w:tcW w:w="576" w:type="pct"/>
            <w:vAlign w:val="center"/>
          </w:tcPr>
          <w:p w14:paraId="189ACE26" w14:textId="5BEA6EB8" w:rsidR="00CD3B44" w:rsidRPr="000013EF" w:rsidRDefault="00CD3B44" w:rsidP="00CD3B44">
            <w:pPr>
              <w:spacing w:after="0"/>
              <w:jc w:val="center"/>
              <w:rPr>
                <w:rFonts w:ascii="Century Gothic" w:hAnsi="Century Gothic"/>
                <w:bCs/>
                <w:sz w:val="16"/>
                <w:szCs w:val="16"/>
              </w:rPr>
            </w:pPr>
            <w:r w:rsidRPr="000013EF">
              <w:rPr>
                <w:rFonts w:ascii="Century Gothic" w:hAnsi="Century Gothic"/>
                <w:b/>
                <w:sz w:val="20"/>
                <w:szCs w:val="20"/>
              </w:rPr>
              <w:t>Name of Accused along-with BPS (if any)</w:t>
            </w:r>
          </w:p>
        </w:tc>
        <w:tc>
          <w:tcPr>
            <w:tcW w:w="480" w:type="pct"/>
            <w:vAlign w:val="center"/>
          </w:tcPr>
          <w:p w14:paraId="05E3354A" w14:textId="4BA67CD5" w:rsidR="00CD3B44" w:rsidRPr="000013EF" w:rsidRDefault="00CD3B44" w:rsidP="00CD3B44">
            <w:pPr>
              <w:spacing w:after="0"/>
              <w:jc w:val="center"/>
              <w:rPr>
                <w:rFonts w:ascii="Century Gothic" w:hAnsi="Century Gothic"/>
                <w:bCs/>
                <w:sz w:val="16"/>
                <w:szCs w:val="16"/>
              </w:rPr>
            </w:pPr>
            <w:r w:rsidRPr="000013EF">
              <w:rPr>
                <w:rFonts w:ascii="Century Gothic" w:hAnsi="Century Gothic"/>
                <w:b/>
                <w:sz w:val="20"/>
                <w:szCs w:val="20"/>
              </w:rPr>
              <w:t>Amount involved</w:t>
            </w:r>
          </w:p>
        </w:tc>
        <w:tc>
          <w:tcPr>
            <w:tcW w:w="384" w:type="pct"/>
          </w:tcPr>
          <w:p w14:paraId="7880152C" w14:textId="4D0FD81C" w:rsidR="00CD3B44" w:rsidRPr="000013EF" w:rsidRDefault="00CD3B44" w:rsidP="00CD3B44">
            <w:pPr>
              <w:spacing w:after="0"/>
              <w:jc w:val="center"/>
              <w:rPr>
                <w:rFonts w:ascii="Century Gothic" w:hAnsi="Century Gothic"/>
                <w:bCs/>
                <w:sz w:val="16"/>
                <w:szCs w:val="16"/>
              </w:rPr>
            </w:pPr>
            <w:r w:rsidRPr="000013EF">
              <w:rPr>
                <w:rFonts w:ascii="Century Gothic" w:hAnsi="Century Gothic"/>
                <w:b/>
                <w:sz w:val="20"/>
                <w:szCs w:val="20"/>
              </w:rPr>
              <w:t>Amount recovered</w:t>
            </w:r>
          </w:p>
        </w:tc>
        <w:tc>
          <w:tcPr>
            <w:tcW w:w="532" w:type="pct"/>
            <w:vAlign w:val="center"/>
          </w:tcPr>
          <w:p w14:paraId="64B92926" w14:textId="73E2971D" w:rsidR="00CD3B44" w:rsidRPr="000013EF" w:rsidRDefault="00CD3B44" w:rsidP="00CD3B44">
            <w:pPr>
              <w:spacing w:after="0"/>
              <w:jc w:val="center"/>
              <w:rPr>
                <w:rFonts w:ascii="Century Gothic" w:hAnsi="Century Gothic"/>
                <w:bCs/>
                <w:sz w:val="20"/>
                <w:szCs w:val="20"/>
              </w:rPr>
            </w:pPr>
            <w:r w:rsidRPr="000013EF">
              <w:rPr>
                <w:rFonts w:ascii="Century Gothic" w:hAnsi="Century Gothic"/>
                <w:b/>
                <w:sz w:val="20"/>
                <w:szCs w:val="20"/>
              </w:rPr>
              <w:t>Entered in CMS</w:t>
            </w:r>
          </w:p>
        </w:tc>
      </w:tr>
      <w:tr w:rsidR="009012E6" w:rsidRPr="000013EF" w14:paraId="663C1DCC" w14:textId="77777777" w:rsidTr="00B15A31">
        <w:trPr>
          <w:trHeight w:val="899"/>
          <w:jc w:val="center"/>
        </w:trPr>
        <w:tc>
          <w:tcPr>
            <w:tcW w:w="175" w:type="pct"/>
            <w:vAlign w:val="center"/>
          </w:tcPr>
          <w:p w14:paraId="406522F4" w14:textId="3D5B4882" w:rsidR="009012E6" w:rsidRPr="00C1190A" w:rsidRDefault="009012E6" w:rsidP="009012E6">
            <w:pPr>
              <w:pStyle w:val="ListParagraph"/>
              <w:numPr>
                <w:ilvl w:val="0"/>
                <w:numId w:val="5"/>
              </w:numPr>
              <w:spacing w:after="0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</w:p>
        </w:tc>
        <w:tc>
          <w:tcPr>
            <w:tcW w:w="593" w:type="pct"/>
            <w:vAlign w:val="center"/>
          </w:tcPr>
          <w:p w14:paraId="02FACC47" w14:textId="4F2E244F" w:rsidR="009012E6" w:rsidRPr="00204A9C" w:rsidRDefault="009012E6" w:rsidP="009012E6">
            <w:pPr>
              <w:spacing w:after="0"/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NIL</w:t>
            </w:r>
          </w:p>
        </w:tc>
        <w:tc>
          <w:tcPr>
            <w:tcW w:w="859" w:type="pct"/>
          </w:tcPr>
          <w:p w14:paraId="6A7B66E7" w14:textId="4D769D03" w:rsidR="009012E6" w:rsidRPr="00204A9C" w:rsidRDefault="009012E6" w:rsidP="009012E6">
            <w:pPr>
              <w:spacing w:after="0"/>
              <w:jc w:val="center"/>
              <w:rPr>
                <w:rFonts w:ascii="Calibri Light" w:hAnsi="Calibri Light" w:cs="Calibri Light"/>
              </w:rPr>
            </w:pPr>
            <w:r w:rsidRPr="006247D3">
              <w:rPr>
                <w:rFonts w:ascii="Calibri Light" w:hAnsi="Calibri Light" w:cs="Calibri Light"/>
              </w:rPr>
              <w:t>NIL</w:t>
            </w:r>
          </w:p>
        </w:tc>
        <w:tc>
          <w:tcPr>
            <w:tcW w:w="298" w:type="pct"/>
          </w:tcPr>
          <w:p w14:paraId="1B27A515" w14:textId="5A725B66" w:rsidR="009012E6" w:rsidRPr="00204A9C" w:rsidRDefault="009012E6" w:rsidP="009012E6">
            <w:pPr>
              <w:spacing w:after="0"/>
              <w:rPr>
                <w:rFonts w:ascii="Calibri Light" w:hAnsi="Calibri Light" w:cs="Calibri Light"/>
              </w:rPr>
            </w:pPr>
            <w:r w:rsidRPr="006247D3">
              <w:rPr>
                <w:rFonts w:ascii="Calibri Light" w:hAnsi="Calibri Light" w:cs="Calibri Light"/>
              </w:rPr>
              <w:t>NIL</w:t>
            </w:r>
          </w:p>
        </w:tc>
        <w:tc>
          <w:tcPr>
            <w:tcW w:w="383" w:type="pct"/>
          </w:tcPr>
          <w:p w14:paraId="5AF4D618" w14:textId="702933B0" w:rsidR="009012E6" w:rsidRPr="00204A9C" w:rsidRDefault="009012E6" w:rsidP="009012E6">
            <w:pPr>
              <w:spacing w:after="0"/>
              <w:jc w:val="center"/>
              <w:rPr>
                <w:rFonts w:ascii="Calibri Light" w:hAnsi="Calibri Light" w:cs="Calibri Light"/>
              </w:rPr>
            </w:pPr>
            <w:r w:rsidRPr="006247D3">
              <w:rPr>
                <w:rFonts w:ascii="Calibri Light" w:hAnsi="Calibri Light" w:cs="Calibri Light"/>
              </w:rPr>
              <w:t>NIL</w:t>
            </w:r>
          </w:p>
        </w:tc>
        <w:tc>
          <w:tcPr>
            <w:tcW w:w="719" w:type="pct"/>
          </w:tcPr>
          <w:p w14:paraId="7DC62AC9" w14:textId="77B0ECC2" w:rsidR="009012E6" w:rsidRPr="00204A9C" w:rsidRDefault="009012E6" w:rsidP="009012E6">
            <w:pPr>
              <w:spacing w:after="0"/>
              <w:jc w:val="both"/>
              <w:rPr>
                <w:rFonts w:ascii="Calibri Light" w:hAnsi="Calibri Light" w:cs="Calibri Light"/>
              </w:rPr>
            </w:pPr>
            <w:r w:rsidRPr="006247D3">
              <w:rPr>
                <w:rFonts w:ascii="Calibri Light" w:hAnsi="Calibri Light" w:cs="Calibri Light"/>
              </w:rPr>
              <w:t>NIL</w:t>
            </w:r>
          </w:p>
        </w:tc>
        <w:tc>
          <w:tcPr>
            <w:tcW w:w="576" w:type="pct"/>
          </w:tcPr>
          <w:p w14:paraId="36645994" w14:textId="5977B833" w:rsidR="009012E6" w:rsidRPr="00204A9C" w:rsidRDefault="009012E6" w:rsidP="009012E6">
            <w:pPr>
              <w:spacing w:after="0"/>
              <w:jc w:val="center"/>
              <w:rPr>
                <w:rFonts w:ascii="Calibri Light" w:hAnsi="Calibri Light" w:cs="Calibri Light"/>
              </w:rPr>
            </w:pPr>
            <w:r w:rsidRPr="006247D3">
              <w:rPr>
                <w:rFonts w:ascii="Calibri Light" w:hAnsi="Calibri Light" w:cs="Calibri Light"/>
              </w:rPr>
              <w:t>NIL</w:t>
            </w:r>
          </w:p>
        </w:tc>
        <w:tc>
          <w:tcPr>
            <w:tcW w:w="480" w:type="pct"/>
          </w:tcPr>
          <w:p w14:paraId="42CD66A5" w14:textId="60E261C1" w:rsidR="009012E6" w:rsidRPr="00204A9C" w:rsidRDefault="009012E6" w:rsidP="009012E6">
            <w:pPr>
              <w:spacing w:after="0"/>
              <w:jc w:val="center"/>
              <w:rPr>
                <w:rFonts w:ascii="Calibri Light" w:hAnsi="Calibri Light" w:cs="Calibri Light"/>
              </w:rPr>
            </w:pPr>
            <w:r w:rsidRPr="006247D3">
              <w:rPr>
                <w:rFonts w:ascii="Calibri Light" w:hAnsi="Calibri Light" w:cs="Calibri Light"/>
              </w:rPr>
              <w:t>NIL</w:t>
            </w:r>
          </w:p>
        </w:tc>
        <w:tc>
          <w:tcPr>
            <w:tcW w:w="384" w:type="pct"/>
          </w:tcPr>
          <w:p w14:paraId="5CE7A6A6" w14:textId="67CD1229" w:rsidR="009012E6" w:rsidRPr="004E20E7" w:rsidRDefault="009012E6" w:rsidP="009012E6">
            <w:pPr>
              <w:spacing w:after="0"/>
              <w:jc w:val="center"/>
              <w:rPr>
                <w:rFonts w:ascii="Calibri Light" w:hAnsi="Calibri Light" w:cs="Calibri Light"/>
              </w:rPr>
            </w:pPr>
            <w:r w:rsidRPr="006247D3">
              <w:rPr>
                <w:rFonts w:ascii="Calibri Light" w:hAnsi="Calibri Light" w:cs="Calibri Light"/>
              </w:rPr>
              <w:t>NIL</w:t>
            </w:r>
          </w:p>
        </w:tc>
        <w:tc>
          <w:tcPr>
            <w:tcW w:w="532" w:type="pct"/>
          </w:tcPr>
          <w:p w14:paraId="3DF11EEC" w14:textId="413EA20F" w:rsidR="009012E6" w:rsidRPr="004E20E7" w:rsidRDefault="009012E6" w:rsidP="009012E6">
            <w:pPr>
              <w:spacing w:after="0"/>
              <w:jc w:val="center"/>
              <w:rPr>
                <w:rFonts w:ascii="Calibri Light" w:hAnsi="Calibri Light" w:cs="Calibri Light"/>
              </w:rPr>
            </w:pPr>
            <w:r w:rsidRPr="006247D3">
              <w:rPr>
                <w:rFonts w:ascii="Calibri Light" w:hAnsi="Calibri Light" w:cs="Calibri Light"/>
              </w:rPr>
              <w:t>NIL</w:t>
            </w:r>
          </w:p>
        </w:tc>
      </w:tr>
    </w:tbl>
    <w:p w14:paraId="508E976E" w14:textId="524F4DF0" w:rsidR="006353F7" w:rsidRPr="007D38F8" w:rsidRDefault="00B96497" w:rsidP="00227600">
      <w:pPr>
        <w:shd w:val="clear" w:color="auto" w:fill="FFFFFF" w:themeFill="background1"/>
        <w:spacing w:before="240"/>
        <w:rPr>
          <w:rFonts w:ascii="Century Gothic" w:hAnsi="Century Gothic"/>
          <w:b/>
          <w:szCs w:val="24"/>
        </w:rPr>
      </w:pPr>
      <w:r w:rsidRPr="007D38F8">
        <w:rPr>
          <w:rFonts w:ascii="Century Gothic" w:hAnsi="Century Gothic"/>
          <w:b/>
          <w:szCs w:val="24"/>
        </w:rPr>
        <w:t xml:space="preserve">Enquiries Closed </w:t>
      </w:r>
      <w:r w:rsidR="008B21E1" w:rsidRPr="007D38F8">
        <w:rPr>
          <w:rFonts w:ascii="Century Gothic" w:hAnsi="Century Gothic"/>
          <w:b/>
          <w:szCs w:val="24"/>
        </w:rPr>
        <w:t>(</w:t>
      </w:r>
      <w:r w:rsidR="00556DB3">
        <w:rPr>
          <w:rFonts w:ascii="Century Gothic" w:hAnsi="Century Gothic"/>
          <w:b/>
          <w:szCs w:val="24"/>
        </w:rPr>
        <w:t>0</w:t>
      </w:r>
      <w:r w:rsidR="0012348C">
        <w:rPr>
          <w:rFonts w:ascii="Century Gothic" w:hAnsi="Century Gothic"/>
          <w:b/>
          <w:szCs w:val="24"/>
        </w:rPr>
        <w:t>0</w:t>
      </w:r>
      <w:r w:rsidR="002A2FAF">
        <w:rPr>
          <w:rFonts w:ascii="Century Gothic" w:hAnsi="Century Gothic"/>
          <w:b/>
          <w:szCs w:val="24"/>
        </w:rPr>
        <w:t>)</w:t>
      </w:r>
      <w:r w:rsidR="00975917">
        <w:rPr>
          <w:rFonts w:ascii="Century Gothic" w:hAnsi="Century Gothic"/>
          <w:b/>
          <w:szCs w:val="24"/>
        </w:rPr>
        <w:tab/>
      </w:r>
    </w:p>
    <w:tbl>
      <w:tblPr>
        <w:tblW w:w="507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5"/>
        <w:gridCol w:w="1215"/>
        <w:gridCol w:w="1500"/>
        <w:gridCol w:w="997"/>
        <w:gridCol w:w="1231"/>
        <w:gridCol w:w="2442"/>
        <w:gridCol w:w="1672"/>
        <w:gridCol w:w="1413"/>
        <w:gridCol w:w="1620"/>
        <w:gridCol w:w="2504"/>
        <w:gridCol w:w="958"/>
      </w:tblGrid>
      <w:tr w:rsidR="007D38F8" w:rsidRPr="007D38F8" w14:paraId="4E2C59AF" w14:textId="77777777" w:rsidTr="000D6782">
        <w:trPr>
          <w:trHeight w:val="379"/>
          <w:jc w:val="center"/>
        </w:trPr>
        <w:tc>
          <w:tcPr>
            <w:tcW w:w="5000" w:type="pct"/>
            <w:gridSpan w:val="11"/>
          </w:tcPr>
          <w:p w14:paraId="00761C67" w14:textId="12DDAC25" w:rsidR="00694245" w:rsidRPr="007D38F8" w:rsidRDefault="00694245" w:rsidP="00FB4692">
            <w:pPr>
              <w:spacing w:after="0"/>
              <w:rPr>
                <w:rFonts w:ascii="Century Gothic" w:hAnsi="Century Gothic"/>
                <w:b/>
                <w:sz w:val="24"/>
                <w:szCs w:val="24"/>
              </w:rPr>
            </w:pPr>
            <w:r w:rsidRPr="007D38F8">
              <w:rPr>
                <w:rFonts w:ascii="Century Gothic" w:hAnsi="Century Gothic"/>
                <w:b/>
                <w:sz w:val="24"/>
                <w:szCs w:val="24"/>
              </w:rPr>
              <w:t xml:space="preserve">Zone: </w:t>
            </w:r>
            <w:r w:rsidR="00537DD9">
              <w:rPr>
                <w:rFonts w:ascii="Century Gothic" w:hAnsi="Century Gothic"/>
                <w:b/>
                <w:sz w:val="24"/>
                <w:szCs w:val="24"/>
              </w:rPr>
              <w:t>CCRC-</w:t>
            </w:r>
            <w:r w:rsidR="00DE512A">
              <w:rPr>
                <w:rFonts w:ascii="Century Gothic" w:hAnsi="Century Gothic"/>
                <w:b/>
                <w:sz w:val="24"/>
                <w:szCs w:val="24"/>
              </w:rPr>
              <w:t xml:space="preserve">Lahore </w:t>
            </w:r>
          </w:p>
        </w:tc>
      </w:tr>
      <w:tr w:rsidR="00F23403" w:rsidRPr="007D38F8" w14:paraId="702BBBC7" w14:textId="77777777" w:rsidTr="009012E6">
        <w:trPr>
          <w:trHeight w:val="1502"/>
          <w:jc w:val="center"/>
        </w:trPr>
        <w:tc>
          <w:tcPr>
            <w:tcW w:w="211" w:type="pct"/>
            <w:vAlign w:val="center"/>
          </w:tcPr>
          <w:p w14:paraId="1679663F" w14:textId="77777777" w:rsidR="00F216B3" w:rsidRPr="007D38F8" w:rsidRDefault="00F216B3" w:rsidP="001221BA">
            <w:pPr>
              <w:spacing w:after="0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7D38F8">
              <w:rPr>
                <w:rFonts w:ascii="Century Gothic" w:hAnsi="Century Gothic"/>
                <w:b/>
                <w:sz w:val="20"/>
                <w:szCs w:val="20"/>
              </w:rPr>
              <w:t>Sr. #</w:t>
            </w:r>
          </w:p>
        </w:tc>
        <w:tc>
          <w:tcPr>
            <w:tcW w:w="374" w:type="pct"/>
            <w:vAlign w:val="center"/>
          </w:tcPr>
          <w:p w14:paraId="4A542B65" w14:textId="77777777" w:rsidR="00F216B3" w:rsidRPr="007D38F8" w:rsidRDefault="00F216B3" w:rsidP="001221BA">
            <w:pPr>
              <w:spacing w:after="0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7D38F8">
              <w:rPr>
                <w:rFonts w:ascii="Century Gothic" w:hAnsi="Century Gothic"/>
                <w:b/>
                <w:sz w:val="20"/>
                <w:szCs w:val="20"/>
              </w:rPr>
              <w:t>Enquiry No. &amp; Dated</w:t>
            </w:r>
          </w:p>
        </w:tc>
        <w:tc>
          <w:tcPr>
            <w:tcW w:w="462" w:type="pct"/>
            <w:vAlign w:val="center"/>
          </w:tcPr>
          <w:p w14:paraId="1A11977D" w14:textId="77777777" w:rsidR="00F216B3" w:rsidRPr="007D38F8" w:rsidRDefault="00F216B3" w:rsidP="001221BA">
            <w:pPr>
              <w:spacing w:after="0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7D38F8">
              <w:rPr>
                <w:rFonts w:ascii="Century Gothic" w:hAnsi="Century Gothic"/>
                <w:b/>
                <w:sz w:val="20"/>
                <w:szCs w:val="20"/>
              </w:rPr>
              <w:t>Complainant</w:t>
            </w:r>
          </w:p>
        </w:tc>
        <w:tc>
          <w:tcPr>
            <w:tcW w:w="307" w:type="pct"/>
            <w:vAlign w:val="center"/>
          </w:tcPr>
          <w:p w14:paraId="2FED4910" w14:textId="77777777" w:rsidR="00F216B3" w:rsidRPr="007D38F8" w:rsidRDefault="00F216B3" w:rsidP="001221BA">
            <w:pPr>
              <w:spacing w:after="0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7D38F8">
              <w:rPr>
                <w:rFonts w:ascii="Century Gothic" w:hAnsi="Century Gothic"/>
                <w:b/>
                <w:sz w:val="20"/>
                <w:szCs w:val="20"/>
              </w:rPr>
              <w:t>Circle</w:t>
            </w:r>
          </w:p>
        </w:tc>
        <w:tc>
          <w:tcPr>
            <w:tcW w:w="379" w:type="pct"/>
            <w:vAlign w:val="center"/>
          </w:tcPr>
          <w:p w14:paraId="3D18BC8F" w14:textId="77777777" w:rsidR="00F216B3" w:rsidRPr="007D38F8" w:rsidRDefault="00F216B3" w:rsidP="001221BA">
            <w:pPr>
              <w:spacing w:after="0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7D38F8">
              <w:rPr>
                <w:rFonts w:ascii="Century Gothic" w:hAnsi="Century Gothic"/>
                <w:b/>
                <w:sz w:val="20"/>
                <w:szCs w:val="20"/>
              </w:rPr>
              <w:t>Name of E.O.</w:t>
            </w:r>
          </w:p>
        </w:tc>
        <w:tc>
          <w:tcPr>
            <w:tcW w:w="752" w:type="pct"/>
            <w:vAlign w:val="center"/>
          </w:tcPr>
          <w:p w14:paraId="79069A4E" w14:textId="77777777" w:rsidR="00F216B3" w:rsidRPr="007D38F8" w:rsidRDefault="00F216B3" w:rsidP="001221BA">
            <w:pPr>
              <w:spacing w:after="0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7D38F8">
              <w:rPr>
                <w:rFonts w:ascii="Century Gothic" w:hAnsi="Century Gothic"/>
                <w:b/>
                <w:sz w:val="20"/>
                <w:szCs w:val="20"/>
              </w:rPr>
              <w:t>Gist of allegations</w:t>
            </w:r>
          </w:p>
        </w:tc>
        <w:tc>
          <w:tcPr>
            <w:tcW w:w="515" w:type="pct"/>
            <w:vAlign w:val="center"/>
          </w:tcPr>
          <w:p w14:paraId="0D5A92CF" w14:textId="77777777" w:rsidR="00F216B3" w:rsidRPr="007D38F8" w:rsidRDefault="00F216B3" w:rsidP="001221BA">
            <w:pPr>
              <w:spacing w:after="0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7D38F8">
              <w:rPr>
                <w:rFonts w:ascii="Century Gothic" w:hAnsi="Century Gothic"/>
                <w:b/>
                <w:sz w:val="20"/>
                <w:szCs w:val="20"/>
              </w:rPr>
              <w:t>Name of Accused along-with BPS (if any)</w:t>
            </w:r>
          </w:p>
        </w:tc>
        <w:tc>
          <w:tcPr>
            <w:tcW w:w="435" w:type="pct"/>
            <w:vAlign w:val="center"/>
          </w:tcPr>
          <w:p w14:paraId="66BEB509" w14:textId="77777777" w:rsidR="00F216B3" w:rsidRPr="007D38F8" w:rsidRDefault="00F216B3" w:rsidP="001221BA">
            <w:pPr>
              <w:spacing w:after="0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7D38F8">
              <w:rPr>
                <w:rFonts w:ascii="Century Gothic" w:hAnsi="Century Gothic"/>
                <w:b/>
                <w:sz w:val="20"/>
                <w:szCs w:val="20"/>
              </w:rPr>
              <w:t>Amount involved</w:t>
            </w:r>
          </w:p>
        </w:tc>
        <w:tc>
          <w:tcPr>
            <w:tcW w:w="499" w:type="pct"/>
            <w:vAlign w:val="center"/>
          </w:tcPr>
          <w:p w14:paraId="58DB9FA6" w14:textId="77777777" w:rsidR="00292D9A" w:rsidRPr="007D38F8" w:rsidRDefault="00292D9A" w:rsidP="001221BA">
            <w:pPr>
              <w:spacing w:after="0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</w:p>
          <w:p w14:paraId="4E932212" w14:textId="77777777" w:rsidR="00060007" w:rsidRPr="007D38F8" w:rsidRDefault="00060007" w:rsidP="001221BA">
            <w:pPr>
              <w:spacing w:after="0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</w:p>
          <w:p w14:paraId="3D34100F" w14:textId="45043C89" w:rsidR="00F216B3" w:rsidRPr="007D38F8" w:rsidRDefault="00F216B3" w:rsidP="001221BA">
            <w:pPr>
              <w:spacing w:after="0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7D38F8">
              <w:rPr>
                <w:rFonts w:ascii="Century Gothic" w:hAnsi="Century Gothic"/>
                <w:b/>
                <w:sz w:val="20"/>
                <w:szCs w:val="20"/>
              </w:rPr>
              <w:t>Amount Recovered</w:t>
            </w:r>
          </w:p>
        </w:tc>
        <w:tc>
          <w:tcPr>
            <w:tcW w:w="771" w:type="pct"/>
            <w:vAlign w:val="center"/>
          </w:tcPr>
          <w:p w14:paraId="1158D79C" w14:textId="77777777" w:rsidR="00F216B3" w:rsidRPr="007D38F8" w:rsidRDefault="00F216B3" w:rsidP="001221BA">
            <w:pPr>
              <w:spacing w:after="0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7D38F8">
              <w:rPr>
                <w:rFonts w:ascii="Century Gothic" w:hAnsi="Century Gothic"/>
                <w:b/>
                <w:sz w:val="20"/>
                <w:szCs w:val="20"/>
              </w:rPr>
              <w:t>Reason of Closure</w:t>
            </w:r>
          </w:p>
        </w:tc>
        <w:tc>
          <w:tcPr>
            <w:tcW w:w="295" w:type="pct"/>
            <w:vAlign w:val="center"/>
          </w:tcPr>
          <w:p w14:paraId="18542C14" w14:textId="77777777" w:rsidR="00F216B3" w:rsidRPr="007D38F8" w:rsidRDefault="00F216B3" w:rsidP="001221BA">
            <w:pPr>
              <w:spacing w:after="0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7D38F8">
              <w:rPr>
                <w:rFonts w:ascii="Century Gothic" w:hAnsi="Century Gothic"/>
                <w:b/>
                <w:sz w:val="20"/>
                <w:szCs w:val="20"/>
              </w:rPr>
              <w:t>Entered in CMS</w:t>
            </w:r>
          </w:p>
        </w:tc>
      </w:tr>
      <w:tr w:rsidR="009012E6" w:rsidRPr="000215BA" w14:paraId="2A99D2AA" w14:textId="77777777" w:rsidTr="009012E6">
        <w:trPr>
          <w:cantSplit/>
          <w:trHeight w:val="1134"/>
          <w:jc w:val="center"/>
        </w:trPr>
        <w:tc>
          <w:tcPr>
            <w:tcW w:w="211" w:type="pct"/>
            <w:vAlign w:val="center"/>
          </w:tcPr>
          <w:p w14:paraId="30581DD1" w14:textId="77777777" w:rsidR="009012E6" w:rsidRPr="00C90616" w:rsidRDefault="009012E6" w:rsidP="009012E6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entury Gothic" w:hAnsi="Century Gothic"/>
                <w:b/>
                <w:sz w:val="20"/>
                <w:szCs w:val="20"/>
              </w:rPr>
            </w:pPr>
            <w:bookmarkStart w:id="1" w:name="_Hlk209113770"/>
          </w:p>
        </w:tc>
        <w:tc>
          <w:tcPr>
            <w:tcW w:w="374" w:type="pct"/>
          </w:tcPr>
          <w:p w14:paraId="3F7CA1A9" w14:textId="2594E722" w:rsidR="009012E6" w:rsidRPr="00924DA2" w:rsidRDefault="009012E6" w:rsidP="009012E6">
            <w:pPr>
              <w:spacing w:after="0"/>
              <w:rPr>
                <w:rFonts w:ascii="Calibri Light" w:hAnsi="Calibri Light" w:cs="Calibri Light"/>
              </w:rPr>
            </w:pPr>
          </w:p>
        </w:tc>
        <w:tc>
          <w:tcPr>
            <w:tcW w:w="462" w:type="pct"/>
          </w:tcPr>
          <w:p w14:paraId="2B5295DB" w14:textId="11A29759" w:rsidR="009012E6" w:rsidRPr="0087246B" w:rsidRDefault="009012E6" w:rsidP="009012E6">
            <w:pPr>
              <w:spacing w:after="0"/>
              <w:jc w:val="both"/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307" w:type="pct"/>
          </w:tcPr>
          <w:p w14:paraId="1A4BB4A6" w14:textId="5E377C26" w:rsidR="009012E6" w:rsidRPr="00B80B46" w:rsidRDefault="009012E6" w:rsidP="009012E6">
            <w:pPr>
              <w:spacing w:after="0"/>
              <w:jc w:val="center"/>
              <w:rPr>
                <w:rFonts w:ascii="Calibri Light" w:hAnsi="Calibri Light" w:cs="Calibri Light"/>
              </w:rPr>
            </w:pPr>
          </w:p>
        </w:tc>
        <w:tc>
          <w:tcPr>
            <w:tcW w:w="379" w:type="pct"/>
          </w:tcPr>
          <w:p w14:paraId="655DFFB9" w14:textId="7C2979ED" w:rsidR="009012E6" w:rsidRPr="0087246B" w:rsidRDefault="009012E6" w:rsidP="009012E6">
            <w:pPr>
              <w:spacing w:after="0"/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752" w:type="pct"/>
          </w:tcPr>
          <w:p w14:paraId="6228379E" w14:textId="00E56A3E" w:rsidR="009012E6" w:rsidRPr="0087246B" w:rsidRDefault="009012E6" w:rsidP="009012E6">
            <w:pPr>
              <w:spacing w:after="0"/>
              <w:jc w:val="both"/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515" w:type="pct"/>
          </w:tcPr>
          <w:p w14:paraId="3BEA9951" w14:textId="412699C1" w:rsidR="009012E6" w:rsidRPr="00515ED7" w:rsidRDefault="009012E6" w:rsidP="009012E6">
            <w:pPr>
              <w:spacing w:line="240" w:lineRule="auto"/>
              <w:rPr>
                <w:rFonts w:ascii="Calibri Light" w:hAnsi="Calibri Light" w:cs="Calibri Light"/>
              </w:rPr>
            </w:pPr>
          </w:p>
        </w:tc>
        <w:tc>
          <w:tcPr>
            <w:tcW w:w="435" w:type="pct"/>
          </w:tcPr>
          <w:p w14:paraId="32088800" w14:textId="73EF5F44" w:rsidR="009012E6" w:rsidRPr="0087246B" w:rsidRDefault="009012E6" w:rsidP="009012E6">
            <w:pPr>
              <w:spacing w:after="0"/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499" w:type="pct"/>
          </w:tcPr>
          <w:p w14:paraId="0C563E19" w14:textId="1655C83C" w:rsidR="009012E6" w:rsidRPr="0087246B" w:rsidRDefault="009012E6" w:rsidP="009012E6">
            <w:pPr>
              <w:spacing w:after="0"/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771" w:type="pct"/>
          </w:tcPr>
          <w:p w14:paraId="6398ED3E" w14:textId="5A735A23" w:rsidR="009012E6" w:rsidRPr="0087246B" w:rsidRDefault="009012E6" w:rsidP="009012E6">
            <w:pPr>
              <w:spacing w:after="0"/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295" w:type="pct"/>
          </w:tcPr>
          <w:p w14:paraId="7CD24B25" w14:textId="476DCD8C" w:rsidR="009012E6" w:rsidRPr="0087246B" w:rsidRDefault="009012E6" w:rsidP="009012E6">
            <w:pPr>
              <w:spacing w:after="0"/>
              <w:rPr>
                <w:rFonts w:ascii="Calibri Light" w:hAnsi="Calibri Light" w:cs="Calibri Light"/>
                <w:b/>
                <w:bCs/>
              </w:rPr>
            </w:pPr>
          </w:p>
        </w:tc>
      </w:tr>
    </w:tbl>
    <w:bookmarkEnd w:id="1"/>
    <w:p w14:paraId="00D36715" w14:textId="792E6A7F" w:rsidR="00E72684" w:rsidRDefault="00B96497" w:rsidP="006E066A">
      <w:pPr>
        <w:shd w:val="clear" w:color="auto" w:fill="FFFFFF" w:themeFill="background1"/>
        <w:tabs>
          <w:tab w:val="right" w:pos="9360"/>
        </w:tabs>
        <w:spacing w:before="240" w:line="240" w:lineRule="auto"/>
        <w:jc w:val="both"/>
        <w:rPr>
          <w:rFonts w:asciiTheme="minorBidi" w:eastAsia="Century Gothic" w:hAnsiTheme="minorBidi" w:cstheme="minorBidi"/>
        </w:rPr>
      </w:pPr>
      <w:r w:rsidRPr="007D38F8">
        <w:rPr>
          <w:rFonts w:ascii="Century Gothic" w:hAnsi="Century Gothic"/>
          <w:b/>
          <w:szCs w:val="24"/>
          <w:u w:val="single"/>
        </w:rPr>
        <w:t xml:space="preserve">FIR/Case Registered </w:t>
      </w:r>
      <w:r w:rsidR="009363A0" w:rsidRPr="007D38F8">
        <w:rPr>
          <w:rFonts w:ascii="Century Gothic" w:hAnsi="Century Gothic"/>
          <w:b/>
          <w:szCs w:val="24"/>
          <w:u w:val="single"/>
        </w:rPr>
        <w:t>(</w:t>
      </w:r>
      <w:bookmarkStart w:id="2" w:name="_Hlk209159720"/>
      <w:r w:rsidR="003B5B0D">
        <w:rPr>
          <w:rFonts w:ascii="Century Gothic" w:hAnsi="Century Gothic"/>
          <w:b/>
          <w:szCs w:val="24"/>
          <w:u w:val="single"/>
        </w:rPr>
        <w:t>0</w:t>
      </w:r>
      <w:r w:rsidR="0012348C">
        <w:rPr>
          <w:rFonts w:ascii="Century Gothic" w:hAnsi="Century Gothic"/>
          <w:b/>
          <w:szCs w:val="24"/>
          <w:u w:val="single"/>
        </w:rPr>
        <w:t>0</w:t>
      </w:r>
      <w:r w:rsidR="00DD2595">
        <w:rPr>
          <w:rFonts w:ascii="Century Gothic" w:hAnsi="Century Gothic"/>
          <w:b/>
          <w:szCs w:val="24"/>
          <w:u w:val="single"/>
        </w:rPr>
        <w:t>)</w:t>
      </w:r>
      <w:r w:rsidR="00B30134">
        <w:rPr>
          <w:rFonts w:ascii="Century Gothic" w:hAnsi="Century Gothic"/>
          <w:b/>
          <w:szCs w:val="24"/>
          <w:u w:val="single"/>
        </w:rPr>
        <w:t xml:space="preserve"> </w:t>
      </w:r>
      <w:r w:rsidR="00670C5D" w:rsidRPr="0059094C">
        <w:rPr>
          <w:rFonts w:asciiTheme="minorBidi" w:eastAsia="Century Gothic" w:hAnsiTheme="minorBidi" w:cstheme="minorBidi"/>
        </w:rPr>
        <w:t xml:space="preserve"> </w:t>
      </w:r>
      <w:bookmarkStart w:id="3" w:name="_Hlk228128210"/>
      <w:bookmarkEnd w:id="2"/>
    </w:p>
    <w:p w14:paraId="5D7E5248" w14:textId="4C426495" w:rsidR="00122CE0" w:rsidRPr="00E931ED" w:rsidRDefault="0012348C" w:rsidP="00E931ED">
      <w:pPr>
        <w:pStyle w:val="ListParagraph"/>
        <w:numPr>
          <w:ilvl w:val="0"/>
          <w:numId w:val="89"/>
        </w:numPr>
        <w:spacing w:before="240" w:after="0" w:line="240" w:lineRule="auto"/>
        <w:jc w:val="both"/>
        <w:rPr>
          <w:rFonts w:asciiTheme="minorBidi" w:eastAsia="Century Gothic" w:hAnsiTheme="minorBidi" w:cstheme="minorBidi"/>
        </w:rPr>
      </w:pPr>
      <w:bookmarkStart w:id="4" w:name="_Hlk236343257"/>
      <w:r>
        <w:rPr>
          <w:rFonts w:asciiTheme="minorBidi" w:eastAsia="Century Gothic" w:hAnsiTheme="minorBidi" w:cstheme="minorBidi"/>
          <w:b/>
          <w:bCs/>
        </w:rPr>
        <w:t>NIL</w:t>
      </w:r>
    </w:p>
    <w:p w14:paraId="1E8F062C" w14:textId="77777777" w:rsidR="005C1375" w:rsidRDefault="005C1375" w:rsidP="00285B77">
      <w:pPr>
        <w:pStyle w:val="ListParagraph"/>
        <w:spacing w:before="240" w:after="0" w:line="240" w:lineRule="auto"/>
        <w:ind w:left="284"/>
        <w:jc w:val="both"/>
        <w:rPr>
          <w:rFonts w:asciiTheme="minorBidi" w:eastAsia="Century Gothic" w:hAnsiTheme="minorBidi" w:cstheme="minorBidi"/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333"/>
        <w:tblOverlap w:val="never"/>
        <w:tblW w:w="4469" w:type="pct"/>
        <w:tblLayout w:type="fixed"/>
        <w:tblLook w:val="04A0" w:firstRow="1" w:lastRow="0" w:firstColumn="1" w:lastColumn="0" w:noHBand="0" w:noVBand="1"/>
      </w:tblPr>
      <w:tblGrid>
        <w:gridCol w:w="533"/>
        <w:gridCol w:w="1351"/>
        <w:gridCol w:w="1262"/>
        <w:gridCol w:w="1079"/>
        <w:gridCol w:w="993"/>
        <w:gridCol w:w="1889"/>
        <w:gridCol w:w="1537"/>
        <w:gridCol w:w="1073"/>
        <w:gridCol w:w="1036"/>
        <w:gridCol w:w="1036"/>
        <w:gridCol w:w="1079"/>
        <w:gridCol w:w="684"/>
        <w:gridCol w:w="758"/>
      </w:tblGrid>
      <w:tr w:rsidR="00C4251A" w:rsidRPr="0085385E" w14:paraId="2B61AA23" w14:textId="77777777" w:rsidTr="00D65E68">
        <w:trPr>
          <w:trHeight w:val="665"/>
        </w:trPr>
        <w:tc>
          <w:tcPr>
            <w:tcW w:w="186" w:type="pct"/>
            <w:vMerge w:val="restart"/>
            <w:vAlign w:val="center"/>
          </w:tcPr>
          <w:bookmarkEnd w:id="3"/>
          <w:bookmarkEnd w:id="4"/>
          <w:p w14:paraId="36179A8D" w14:textId="77777777" w:rsidR="00C4251A" w:rsidRPr="0085385E" w:rsidRDefault="00C4251A" w:rsidP="004C6576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85385E">
              <w:rPr>
                <w:rFonts w:ascii="Century Gothic" w:hAnsi="Century Gothic"/>
                <w:b/>
                <w:sz w:val="20"/>
                <w:szCs w:val="20"/>
              </w:rPr>
              <w:t>Sr. #</w:t>
            </w:r>
          </w:p>
        </w:tc>
        <w:tc>
          <w:tcPr>
            <w:tcW w:w="472" w:type="pct"/>
            <w:vMerge w:val="restart"/>
            <w:vAlign w:val="center"/>
          </w:tcPr>
          <w:p w14:paraId="4290DCE1" w14:textId="77777777" w:rsidR="00C4251A" w:rsidRPr="0085385E" w:rsidRDefault="00C4251A" w:rsidP="00C4251A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85385E">
              <w:rPr>
                <w:rFonts w:ascii="Century Gothic" w:hAnsi="Century Gothic"/>
                <w:b/>
                <w:sz w:val="20"/>
                <w:szCs w:val="20"/>
              </w:rPr>
              <w:t>Enquiry No. &amp; Dated/ Raid Case</w:t>
            </w:r>
          </w:p>
        </w:tc>
        <w:tc>
          <w:tcPr>
            <w:tcW w:w="441" w:type="pct"/>
            <w:vMerge w:val="restart"/>
            <w:vAlign w:val="center"/>
          </w:tcPr>
          <w:p w14:paraId="4A766C6B" w14:textId="3C8DFC0A" w:rsidR="00C4251A" w:rsidRPr="0085385E" w:rsidRDefault="00C4251A" w:rsidP="00C4251A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85385E">
              <w:rPr>
                <w:rFonts w:ascii="Century Gothic" w:hAnsi="Century Gothic"/>
                <w:b/>
                <w:sz w:val="20"/>
                <w:szCs w:val="20"/>
              </w:rPr>
              <w:t>FIR No. &amp; Dated along-with Sections of Laws</w:t>
            </w:r>
          </w:p>
        </w:tc>
        <w:tc>
          <w:tcPr>
            <w:tcW w:w="377" w:type="pct"/>
            <w:vMerge w:val="restart"/>
            <w:vAlign w:val="center"/>
          </w:tcPr>
          <w:p w14:paraId="3C2A260E" w14:textId="77777777" w:rsidR="00C4251A" w:rsidRPr="0085385E" w:rsidRDefault="00C4251A" w:rsidP="00C4251A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85385E">
              <w:rPr>
                <w:rFonts w:ascii="Century Gothic" w:hAnsi="Century Gothic"/>
                <w:b/>
                <w:sz w:val="20"/>
                <w:szCs w:val="20"/>
              </w:rPr>
              <w:t>Circle</w:t>
            </w:r>
          </w:p>
        </w:tc>
        <w:tc>
          <w:tcPr>
            <w:tcW w:w="347" w:type="pct"/>
            <w:vMerge w:val="restart"/>
            <w:vAlign w:val="center"/>
          </w:tcPr>
          <w:p w14:paraId="3802B11E" w14:textId="77777777" w:rsidR="00C4251A" w:rsidRPr="0085385E" w:rsidRDefault="00C4251A" w:rsidP="00C4251A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85385E">
              <w:rPr>
                <w:rFonts w:ascii="Century Gothic" w:hAnsi="Century Gothic"/>
                <w:b/>
                <w:sz w:val="20"/>
                <w:szCs w:val="20"/>
              </w:rPr>
              <w:t>Name of I.O.</w:t>
            </w:r>
          </w:p>
        </w:tc>
        <w:tc>
          <w:tcPr>
            <w:tcW w:w="660" w:type="pct"/>
            <w:vMerge w:val="restart"/>
            <w:vAlign w:val="center"/>
          </w:tcPr>
          <w:p w14:paraId="5A51910E" w14:textId="1EABE97D" w:rsidR="00C4251A" w:rsidRPr="0085385E" w:rsidRDefault="00C4251A" w:rsidP="00C4251A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85385E">
              <w:rPr>
                <w:rFonts w:ascii="Century Gothic" w:hAnsi="Century Gothic"/>
                <w:b/>
                <w:sz w:val="20"/>
                <w:szCs w:val="20"/>
              </w:rPr>
              <w:t>Gist of allegations</w:t>
            </w:r>
          </w:p>
        </w:tc>
        <w:tc>
          <w:tcPr>
            <w:tcW w:w="537" w:type="pct"/>
            <w:vMerge w:val="restart"/>
            <w:vAlign w:val="center"/>
          </w:tcPr>
          <w:p w14:paraId="0636B908" w14:textId="77777777" w:rsidR="00C4251A" w:rsidRPr="0085385E" w:rsidRDefault="00C4251A" w:rsidP="00C4251A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85385E">
              <w:rPr>
                <w:rFonts w:ascii="Century Gothic" w:hAnsi="Century Gothic"/>
                <w:b/>
                <w:sz w:val="20"/>
                <w:szCs w:val="20"/>
              </w:rPr>
              <w:t>Name of Accused along-with BPS (if any)</w:t>
            </w:r>
          </w:p>
        </w:tc>
        <w:tc>
          <w:tcPr>
            <w:tcW w:w="375" w:type="pct"/>
            <w:vMerge w:val="restart"/>
            <w:vAlign w:val="center"/>
          </w:tcPr>
          <w:p w14:paraId="4BC1A854" w14:textId="77777777" w:rsidR="00C4251A" w:rsidRPr="0085385E" w:rsidRDefault="00C4251A" w:rsidP="00C4251A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85385E">
              <w:rPr>
                <w:rFonts w:ascii="Century Gothic" w:hAnsi="Century Gothic"/>
                <w:b/>
                <w:sz w:val="20"/>
                <w:szCs w:val="20"/>
              </w:rPr>
              <w:t>Amount involved (if any)</w:t>
            </w:r>
          </w:p>
        </w:tc>
        <w:tc>
          <w:tcPr>
            <w:tcW w:w="362" w:type="pct"/>
            <w:vMerge w:val="restart"/>
            <w:vAlign w:val="center"/>
          </w:tcPr>
          <w:p w14:paraId="5F637727" w14:textId="77777777" w:rsidR="00C4251A" w:rsidRPr="0085385E" w:rsidRDefault="00C4251A" w:rsidP="00C4251A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85385E">
              <w:rPr>
                <w:rFonts w:ascii="Century Gothic" w:hAnsi="Century Gothic"/>
                <w:b/>
                <w:sz w:val="20"/>
                <w:szCs w:val="20"/>
              </w:rPr>
              <w:t>Amount recovered (if any)</w:t>
            </w:r>
          </w:p>
        </w:tc>
        <w:tc>
          <w:tcPr>
            <w:tcW w:w="978" w:type="pct"/>
            <w:gridSpan w:val="3"/>
            <w:vAlign w:val="center"/>
          </w:tcPr>
          <w:p w14:paraId="05DF0ECE" w14:textId="60CC1454" w:rsidR="00C4251A" w:rsidRPr="0085385E" w:rsidRDefault="00C4251A" w:rsidP="00C4251A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85385E">
              <w:rPr>
                <w:rFonts w:ascii="Century Gothic" w:hAnsi="Century Gothic"/>
                <w:b/>
                <w:sz w:val="20"/>
                <w:szCs w:val="20"/>
              </w:rPr>
              <w:t>Total No. of Accused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 xml:space="preserve"> </w:t>
            </w:r>
            <w:r w:rsidR="00935DED">
              <w:rPr>
                <w:rFonts w:ascii="Century Gothic" w:hAnsi="Century Gothic"/>
                <w:b/>
                <w:sz w:val="20"/>
                <w:szCs w:val="20"/>
              </w:rPr>
              <w:t>02</w:t>
            </w:r>
          </w:p>
        </w:tc>
        <w:tc>
          <w:tcPr>
            <w:tcW w:w="265" w:type="pct"/>
            <w:vMerge w:val="restart"/>
            <w:textDirection w:val="btLr"/>
            <w:vAlign w:val="center"/>
          </w:tcPr>
          <w:p w14:paraId="59479D12" w14:textId="77777777" w:rsidR="00C4251A" w:rsidRPr="0085385E" w:rsidRDefault="00C4251A" w:rsidP="00C4251A">
            <w:pPr>
              <w:ind w:left="113" w:right="113"/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85385E">
              <w:rPr>
                <w:rFonts w:ascii="Century Gothic" w:hAnsi="Century Gothic"/>
                <w:b/>
                <w:sz w:val="20"/>
                <w:szCs w:val="20"/>
              </w:rPr>
              <w:t>Entered in CMS</w:t>
            </w:r>
          </w:p>
        </w:tc>
      </w:tr>
      <w:tr w:rsidR="00C4251A" w:rsidRPr="0085385E" w14:paraId="35FD6DD6" w14:textId="77777777" w:rsidTr="00D65E68">
        <w:trPr>
          <w:trHeight w:val="456"/>
        </w:trPr>
        <w:tc>
          <w:tcPr>
            <w:tcW w:w="186" w:type="pct"/>
            <w:vMerge/>
            <w:vAlign w:val="center"/>
          </w:tcPr>
          <w:p w14:paraId="5CC8B816" w14:textId="77777777" w:rsidR="00C4251A" w:rsidRPr="0085385E" w:rsidRDefault="00C4251A" w:rsidP="00C4251A">
            <w:pPr>
              <w:tabs>
                <w:tab w:val="left" w:pos="90"/>
                <w:tab w:val="left" w:pos="270"/>
              </w:tabs>
              <w:ind w:left="270"/>
              <w:jc w:val="center"/>
              <w:rPr>
                <w:rFonts w:ascii="Century Gothic" w:hAnsi="Century Gothic" w:cstheme="majorBidi"/>
                <w:bCs/>
                <w:sz w:val="20"/>
                <w:szCs w:val="20"/>
              </w:rPr>
            </w:pPr>
          </w:p>
        </w:tc>
        <w:tc>
          <w:tcPr>
            <w:tcW w:w="472" w:type="pct"/>
            <w:vMerge/>
            <w:vAlign w:val="center"/>
          </w:tcPr>
          <w:p w14:paraId="1B4B06C0" w14:textId="77777777" w:rsidR="00C4251A" w:rsidRPr="0085385E" w:rsidRDefault="00C4251A" w:rsidP="00C4251A">
            <w:pPr>
              <w:jc w:val="center"/>
              <w:rPr>
                <w:rFonts w:ascii="Century Gothic" w:hAnsi="Century Gothic" w:cstheme="majorBidi"/>
                <w:sz w:val="20"/>
                <w:szCs w:val="20"/>
              </w:rPr>
            </w:pPr>
          </w:p>
        </w:tc>
        <w:tc>
          <w:tcPr>
            <w:tcW w:w="441" w:type="pct"/>
            <w:vMerge/>
            <w:vAlign w:val="center"/>
          </w:tcPr>
          <w:p w14:paraId="284EB6AA" w14:textId="77777777" w:rsidR="00C4251A" w:rsidRPr="0085385E" w:rsidRDefault="00C4251A" w:rsidP="00C4251A">
            <w:pPr>
              <w:jc w:val="center"/>
              <w:rPr>
                <w:rFonts w:ascii="Century Gothic" w:hAnsi="Century Gothic" w:cstheme="majorBidi"/>
                <w:sz w:val="20"/>
                <w:szCs w:val="20"/>
              </w:rPr>
            </w:pPr>
          </w:p>
        </w:tc>
        <w:tc>
          <w:tcPr>
            <w:tcW w:w="377" w:type="pct"/>
            <w:vMerge/>
            <w:vAlign w:val="center"/>
          </w:tcPr>
          <w:p w14:paraId="6EC25319" w14:textId="77777777" w:rsidR="00C4251A" w:rsidRPr="0085385E" w:rsidRDefault="00C4251A" w:rsidP="00C4251A">
            <w:pPr>
              <w:jc w:val="center"/>
              <w:rPr>
                <w:rFonts w:ascii="Century Gothic" w:hAnsi="Century Gothic" w:cstheme="majorBidi"/>
                <w:sz w:val="20"/>
                <w:szCs w:val="20"/>
              </w:rPr>
            </w:pPr>
          </w:p>
        </w:tc>
        <w:tc>
          <w:tcPr>
            <w:tcW w:w="347" w:type="pct"/>
            <w:vMerge/>
            <w:vAlign w:val="center"/>
          </w:tcPr>
          <w:p w14:paraId="2FFAE0E4" w14:textId="77777777" w:rsidR="00C4251A" w:rsidRPr="0085385E" w:rsidRDefault="00C4251A" w:rsidP="00C4251A">
            <w:pPr>
              <w:jc w:val="center"/>
              <w:rPr>
                <w:rFonts w:ascii="Century Gothic" w:hAnsi="Century Gothic" w:cstheme="majorBidi"/>
                <w:sz w:val="20"/>
                <w:szCs w:val="20"/>
              </w:rPr>
            </w:pPr>
          </w:p>
        </w:tc>
        <w:tc>
          <w:tcPr>
            <w:tcW w:w="660" w:type="pct"/>
            <w:vMerge/>
            <w:vAlign w:val="center"/>
          </w:tcPr>
          <w:p w14:paraId="46925994" w14:textId="77777777" w:rsidR="00C4251A" w:rsidRPr="0085385E" w:rsidRDefault="00C4251A" w:rsidP="00C4251A">
            <w:pPr>
              <w:jc w:val="center"/>
              <w:rPr>
                <w:rFonts w:ascii="Century Gothic" w:hAnsi="Century Gothic" w:cstheme="majorBidi"/>
                <w:sz w:val="20"/>
                <w:szCs w:val="20"/>
              </w:rPr>
            </w:pPr>
          </w:p>
        </w:tc>
        <w:tc>
          <w:tcPr>
            <w:tcW w:w="537" w:type="pct"/>
            <w:vMerge/>
            <w:vAlign w:val="center"/>
          </w:tcPr>
          <w:p w14:paraId="778358EE" w14:textId="77777777" w:rsidR="00C4251A" w:rsidRPr="0085385E" w:rsidRDefault="00C4251A" w:rsidP="00C4251A">
            <w:pPr>
              <w:jc w:val="center"/>
              <w:rPr>
                <w:rFonts w:ascii="Century Gothic" w:hAnsi="Century Gothic" w:cstheme="majorBidi"/>
                <w:sz w:val="20"/>
                <w:szCs w:val="20"/>
              </w:rPr>
            </w:pPr>
          </w:p>
        </w:tc>
        <w:tc>
          <w:tcPr>
            <w:tcW w:w="375" w:type="pct"/>
            <w:vMerge/>
            <w:vAlign w:val="center"/>
          </w:tcPr>
          <w:p w14:paraId="2A816D02" w14:textId="77777777" w:rsidR="00C4251A" w:rsidRPr="0085385E" w:rsidRDefault="00C4251A" w:rsidP="00C4251A">
            <w:pPr>
              <w:jc w:val="center"/>
              <w:rPr>
                <w:rFonts w:ascii="Century Gothic" w:hAnsi="Century Gothic" w:cstheme="majorBidi"/>
                <w:sz w:val="20"/>
                <w:szCs w:val="20"/>
              </w:rPr>
            </w:pPr>
          </w:p>
        </w:tc>
        <w:tc>
          <w:tcPr>
            <w:tcW w:w="362" w:type="pct"/>
            <w:vMerge/>
            <w:vAlign w:val="center"/>
          </w:tcPr>
          <w:p w14:paraId="423FA890" w14:textId="77777777" w:rsidR="00C4251A" w:rsidRPr="0085385E" w:rsidRDefault="00C4251A" w:rsidP="00C4251A">
            <w:pPr>
              <w:jc w:val="center"/>
              <w:rPr>
                <w:rFonts w:ascii="Century Gothic" w:hAnsi="Century Gothic" w:cstheme="majorBidi"/>
                <w:sz w:val="20"/>
                <w:szCs w:val="20"/>
              </w:rPr>
            </w:pPr>
          </w:p>
        </w:tc>
        <w:tc>
          <w:tcPr>
            <w:tcW w:w="362" w:type="pct"/>
            <w:vAlign w:val="center"/>
          </w:tcPr>
          <w:p w14:paraId="1F32770E" w14:textId="77777777" w:rsidR="00C4251A" w:rsidRPr="0085385E" w:rsidRDefault="00C4251A" w:rsidP="00C4251A">
            <w:pPr>
              <w:jc w:val="center"/>
              <w:rPr>
                <w:rFonts w:ascii="Century Gothic" w:hAnsi="Century Gothic" w:cstheme="majorBidi"/>
                <w:sz w:val="20"/>
                <w:szCs w:val="20"/>
              </w:rPr>
            </w:pPr>
            <w:r w:rsidRPr="0085385E">
              <w:rPr>
                <w:rFonts w:ascii="Century Gothic" w:hAnsi="Century Gothic" w:cstheme="majorBidi"/>
                <w:sz w:val="20"/>
                <w:szCs w:val="20"/>
              </w:rPr>
              <w:t>Arrested</w:t>
            </w:r>
          </w:p>
        </w:tc>
        <w:tc>
          <w:tcPr>
            <w:tcW w:w="377" w:type="pct"/>
            <w:vAlign w:val="center"/>
          </w:tcPr>
          <w:p w14:paraId="6E0E0649" w14:textId="77777777" w:rsidR="00C4251A" w:rsidRPr="0085385E" w:rsidRDefault="00C4251A" w:rsidP="00C4251A">
            <w:pPr>
              <w:jc w:val="center"/>
              <w:rPr>
                <w:rFonts w:ascii="Century Gothic" w:hAnsi="Century Gothic" w:cstheme="majorBidi"/>
                <w:sz w:val="20"/>
                <w:szCs w:val="20"/>
              </w:rPr>
            </w:pPr>
            <w:r w:rsidRPr="0085385E">
              <w:rPr>
                <w:rFonts w:ascii="Century Gothic" w:hAnsi="Century Gothic" w:cstheme="majorBidi"/>
                <w:sz w:val="20"/>
                <w:szCs w:val="20"/>
              </w:rPr>
              <w:t>Not Arrested</w:t>
            </w:r>
          </w:p>
        </w:tc>
        <w:tc>
          <w:tcPr>
            <w:tcW w:w="239" w:type="pct"/>
            <w:vAlign w:val="center"/>
          </w:tcPr>
          <w:p w14:paraId="2B14132F" w14:textId="77777777" w:rsidR="00C4251A" w:rsidRPr="0085385E" w:rsidRDefault="00C4251A" w:rsidP="00C4251A">
            <w:pPr>
              <w:jc w:val="center"/>
              <w:rPr>
                <w:rFonts w:ascii="Century Gothic" w:hAnsi="Century Gothic" w:cstheme="majorBidi"/>
                <w:sz w:val="20"/>
                <w:szCs w:val="20"/>
              </w:rPr>
            </w:pPr>
            <w:r w:rsidRPr="0085385E">
              <w:rPr>
                <w:rFonts w:ascii="Century Gothic" w:hAnsi="Century Gothic" w:cstheme="majorBidi"/>
                <w:sz w:val="20"/>
                <w:szCs w:val="20"/>
              </w:rPr>
              <w:t>On Bail</w:t>
            </w:r>
          </w:p>
        </w:tc>
        <w:tc>
          <w:tcPr>
            <w:tcW w:w="265" w:type="pct"/>
            <w:vMerge/>
            <w:vAlign w:val="center"/>
          </w:tcPr>
          <w:p w14:paraId="3C30C4DF" w14:textId="77777777" w:rsidR="00C4251A" w:rsidRPr="0085385E" w:rsidRDefault="00C4251A" w:rsidP="00C4251A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6B13D1" w:rsidRPr="00907895" w14:paraId="229DC52E" w14:textId="77777777" w:rsidTr="000540A7">
        <w:trPr>
          <w:trHeight w:val="445"/>
        </w:trPr>
        <w:tc>
          <w:tcPr>
            <w:tcW w:w="186" w:type="pct"/>
            <w:vAlign w:val="center"/>
          </w:tcPr>
          <w:p w14:paraId="566B87E1" w14:textId="77777777" w:rsidR="006B13D1" w:rsidRPr="00060379" w:rsidRDefault="006B13D1" w:rsidP="006B13D1">
            <w:pPr>
              <w:pStyle w:val="ListParagraph"/>
              <w:numPr>
                <w:ilvl w:val="0"/>
                <w:numId w:val="9"/>
              </w:num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72" w:type="pct"/>
          </w:tcPr>
          <w:p w14:paraId="7648941B" w14:textId="6B0CF60A" w:rsidR="006B13D1" w:rsidRPr="00D6485D" w:rsidRDefault="006B13D1" w:rsidP="006B13D1">
            <w:pPr>
              <w:rPr>
                <w:rFonts w:ascii="Calibri Light" w:hAnsi="Calibri Light" w:cs="Calibri Light"/>
              </w:rPr>
            </w:pPr>
          </w:p>
        </w:tc>
        <w:tc>
          <w:tcPr>
            <w:tcW w:w="441" w:type="pct"/>
          </w:tcPr>
          <w:p w14:paraId="5966DA0D" w14:textId="45D72E03" w:rsidR="006B13D1" w:rsidRPr="00D6485D" w:rsidRDefault="006B13D1" w:rsidP="006B13D1">
            <w:pPr>
              <w:rPr>
                <w:rFonts w:ascii="Calibri Light" w:hAnsi="Calibri Light" w:cs="Calibri Light"/>
              </w:rPr>
            </w:pPr>
          </w:p>
        </w:tc>
        <w:tc>
          <w:tcPr>
            <w:tcW w:w="377" w:type="pct"/>
          </w:tcPr>
          <w:p w14:paraId="59C80381" w14:textId="35A63F4D" w:rsidR="006B13D1" w:rsidRPr="00D6485D" w:rsidRDefault="006B13D1" w:rsidP="006B13D1">
            <w:pPr>
              <w:jc w:val="both"/>
              <w:rPr>
                <w:rFonts w:ascii="Calibri Light" w:hAnsi="Calibri Light" w:cs="Calibri Light"/>
              </w:rPr>
            </w:pPr>
          </w:p>
        </w:tc>
        <w:tc>
          <w:tcPr>
            <w:tcW w:w="347" w:type="pct"/>
          </w:tcPr>
          <w:p w14:paraId="693B6372" w14:textId="51BC08B1" w:rsidR="006B13D1" w:rsidRPr="00D6485D" w:rsidRDefault="006B13D1" w:rsidP="006B13D1">
            <w:pPr>
              <w:jc w:val="both"/>
              <w:rPr>
                <w:rFonts w:ascii="Calibri Light" w:hAnsi="Calibri Light" w:cs="Calibri Light"/>
              </w:rPr>
            </w:pPr>
          </w:p>
        </w:tc>
        <w:tc>
          <w:tcPr>
            <w:tcW w:w="660" w:type="pct"/>
          </w:tcPr>
          <w:p w14:paraId="266308B9" w14:textId="303A903C" w:rsidR="006B13D1" w:rsidRPr="00D6485D" w:rsidRDefault="006B13D1" w:rsidP="006B13D1">
            <w:pPr>
              <w:jc w:val="both"/>
              <w:rPr>
                <w:rFonts w:ascii="Calibri Light" w:hAnsi="Calibri Light" w:cs="Calibri Light"/>
              </w:rPr>
            </w:pPr>
          </w:p>
        </w:tc>
        <w:tc>
          <w:tcPr>
            <w:tcW w:w="537" w:type="pct"/>
          </w:tcPr>
          <w:p w14:paraId="405261CC" w14:textId="072BA3E1" w:rsidR="006B13D1" w:rsidRPr="00D6485D" w:rsidRDefault="006B13D1" w:rsidP="006B13D1">
            <w:pPr>
              <w:jc w:val="both"/>
              <w:rPr>
                <w:rFonts w:ascii="Calibri Light" w:hAnsi="Calibri Light" w:cs="Calibri Light"/>
              </w:rPr>
            </w:pPr>
          </w:p>
        </w:tc>
        <w:tc>
          <w:tcPr>
            <w:tcW w:w="375" w:type="pct"/>
          </w:tcPr>
          <w:p w14:paraId="1AB1A025" w14:textId="0C53D554" w:rsidR="006B13D1" w:rsidRPr="00D6485D" w:rsidRDefault="006B13D1" w:rsidP="006B13D1">
            <w:pPr>
              <w:rPr>
                <w:rFonts w:ascii="Calibri Light" w:hAnsi="Calibri Light" w:cs="Calibri Light"/>
              </w:rPr>
            </w:pPr>
          </w:p>
        </w:tc>
        <w:tc>
          <w:tcPr>
            <w:tcW w:w="362" w:type="pct"/>
          </w:tcPr>
          <w:p w14:paraId="2B596E81" w14:textId="584FE6BD" w:rsidR="006B13D1" w:rsidRPr="00D6485D" w:rsidRDefault="006B13D1" w:rsidP="006B13D1">
            <w:pPr>
              <w:rPr>
                <w:rFonts w:ascii="Calibri Light" w:hAnsi="Calibri Light" w:cs="Calibri Light"/>
              </w:rPr>
            </w:pPr>
          </w:p>
        </w:tc>
        <w:tc>
          <w:tcPr>
            <w:tcW w:w="362" w:type="pct"/>
          </w:tcPr>
          <w:p w14:paraId="20F11425" w14:textId="6DCC7921" w:rsidR="006B13D1" w:rsidRPr="00D6485D" w:rsidRDefault="006B13D1" w:rsidP="006B13D1">
            <w:pPr>
              <w:rPr>
                <w:rFonts w:ascii="Calibri Light" w:hAnsi="Calibri Light" w:cs="Calibri Light"/>
              </w:rPr>
            </w:pPr>
          </w:p>
        </w:tc>
        <w:tc>
          <w:tcPr>
            <w:tcW w:w="377" w:type="pct"/>
          </w:tcPr>
          <w:p w14:paraId="5B9E9BA4" w14:textId="15B221EF" w:rsidR="006B13D1" w:rsidRPr="00D6485D" w:rsidRDefault="006B13D1" w:rsidP="006B13D1">
            <w:pPr>
              <w:rPr>
                <w:rFonts w:ascii="Calibri Light" w:hAnsi="Calibri Light" w:cs="Calibri Light"/>
              </w:rPr>
            </w:pPr>
          </w:p>
        </w:tc>
        <w:tc>
          <w:tcPr>
            <w:tcW w:w="239" w:type="pct"/>
          </w:tcPr>
          <w:p w14:paraId="6EC5D85D" w14:textId="60A0D903" w:rsidR="006B13D1" w:rsidRPr="00D6485D" w:rsidRDefault="006B13D1" w:rsidP="006B13D1">
            <w:pPr>
              <w:rPr>
                <w:rFonts w:ascii="Calibri Light" w:hAnsi="Calibri Light" w:cs="Calibri Light"/>
              </w:rPr>
            </w:pPr>
          </w:p>
        </w:tc>
        <w:tc>
          <w:tcPr>
            <w:tcW w:w="265" w:type="pct"/>
          </w:tcPr>
          <w:p w14:paraId="370A564E" w14:textId="5C73C6DC" w:rsidR="006B13D1" w:rsidRPr="00D6485D" w:rsidRDefault="006B13D1" w:rsidP="006B13D1">
            <w:pPr>
              <w:rPr>
                <w:rFonts w:ascii="Calibri Light" w:hAnsi="Calibri Light" w:cs="Calibri Light"/>
              </w:rPr>
            </w:pPr>
          </w:p>
        </w:tc>
      </w:tr>
    </w:tbl>
    <w:p w14:paraId="6FFCB65B" w14:textId="559334E4" w:rsidR="000B296C" w:rsidRDefault="000B296C" w:rsidP="00E72684">
      <w:pPr>
        <w:spacing w:after="160" w:line="259" w:lineRule="auto"/>
        <w:jc w:val="both"/>
        <w:rPr>
          <w:rFonts w:asciiTheme="minorBidi" w:eastAsia="Century Gothic" w:hAnsiTheme="minorBidi" w:cstheme="minorBidi"/>
        </w:rPr>
      </w:pPr>
    </w:p>
    <w:p w14:paraId="4F607530" w14:textId="77777777" w:rsidR="0012348C" w:rsidRDefault="0012348C" w:rsidP="009F1B55">
      <w:pPr>
        <w:rPr>
          <w:rFonts w:ascii="Century Gothic" w:hAnsi="Century Gothic"/>
          <w:b/>
          <w:bCs/>
          <w:sz w:val="18"/>
          <w:szCs w:val="18"/>
          <w:lang w:val="en-GB"/>
        </w:rPr>
      </w:pPr>
    </w:p>
    <w:p w14:paraId="498CF21C" w14:textId="3EC2559B" w:rsidR="00642E18" w:rsidRPr="00C4251A" w:rsidRDefault="00DC688D" w:rsidP="0012348C">
      <w:pPr>
        <w:rPr>
          <w:rFonts w:ascii="Century Gothic" w:hAnsi="Century Gothic"/>
          <w:b/>
          <w:bCs/>
          <w:sz w:val="18"/>
          <w:szCs w:val="18"/>
          <w:lang w:val="en-GB"/>
        </w:rPr>
      </w:pPr>
      <w:r w:rsidRPr="00C4251A">
        <w:rPr>
          <w:rFonts w:ascii="Century Gothic" w:hAnsi="Century Gothic"/>
          <w:b/>
          <w:bCs/>
          <w:sz w:val="18"/>
          <w:szCs w:val="18"/>
          <w:lang w:val="en-GB"/>
        </w:rPr>
        <w:t>FIR DISPOSED OFF</w:t>
      </w:r>
      <w:r w:rsidR="00FB4D3E" w:rsidRPr="00C4251A">
        <w:rPr>
          <w:rFonts w:ascii="Century Gothic" w:hAnsi="Century Gothic"/>
          <w:b/>
          <w:bCs/>
          <w:sz w:val="18"/>
          <w:szCs w:val="18"/>
          <w:lang w:val="en-GB"/>
        </w:rPr>
        <w:t xml:space="preserve"> (</w:t>
      </w:r>
      <w:r w:rsidR="00C614CB" w:rsidRPr="00C4251A">
        <w:rPr>
          <w:rFonts w:ascii="Century Gothic" w:hAnsi="Century Gothic"/>
          <w:b/>
          <w:bCs/>
          <w:sz w:val="18"/>
          <w:szCs w:val="18"/>
          <w:lang w:val="en-GB"/>
        </w:rPr>
        <w:t>0</w:t>
      </w:r>
      <w:r w:rsidR="0069794F" w:rsidRPr="00C4251A">
        <w:rPr>
          <w:rFonts w:ascii="Century Gothic" w:hAnsi="Century Gothic"/>
          <w:b/>
          <w:bCs/>
          <w:sz w:val="18"/>
          <w:szCs w:val="18"/>
          <w:lang w:val="en-GB"/>
        </w:rPr>
        <w:t>0</w:t>
      </w:r>
      <w:r w:rsidR="00FB4D3E" w:rsidRPr="00C4251A">
        <w:rPr>
          <w:rFonts w:ascii="Century Gothic" w:hAnsi="Century Gothic"/>
          <w:b/>
          <w:bCs/>
          <w:sz w:val="18"/>
          <w:szCs w:val="18"/>
          <w:lang w:val="en-GB"/>
        </w:rPr>
        <w:t>)</w:t>
      </w:r>
    </w:p>
    <w:tbl>
      <w:tblPr>
        <w:tblStyle w:val="TableGrid"/>
        <w:tblpPr w:leftFromText="180" w:rightFromText="180" w:vertAnchor="text" w:horzAnchor="margin" w:tblpY="40"/>
        <w:tblOverlap w:val="never"/>
        <w:tblW w:w="5000" w:type="pct"/>
        <w:tblLook w:val="04A0" w:firstRow="1" w:lastRow="0" w:firstColumn="1" w:lastColumn="0" w:noHBand="0" w:noVBand="1"/>
      </w:tblPr>
      <w:tblGrid>
        <w:gridCol w:w="460"/>
        <w:gridCol w:w="1485"/>
        <w:gridCol w:w="915"/>
        <w:gridCol w:w="1380"/>
        <w:gridCol w:w="1835"/>
        <w:gridCol w:w="1838"/>
        <w:gridCol w:w="1045"/>
        <w:gridCol w:w="1028"/>
        <w:gridCol w:w="1028"/>
        <w:gridCol w:w="548"/>
        <w:gridCol w:w="3494"/>
        <w:gridCol w:w="954"/>
      </w:tblGrid>
      <w:tr w:rsidR="007D38F8" w:rsidRPr="007D38F8" w14:paraId="732B0B25" w14:textId="77777777" w:rsidTr="008334C4">
        <w:trPr>
          <w:trHeight w:val="547"/>
        </w:trPr>
        <w:tc>
          <w:tcPr>
            <w:tcW w:w="5000" w:type="pct"/>
            <w:gridSpan w:val="12"/>
            <w:vAlign w:val="center"/>
          </w:tcPr>
          <w:p w14:paraId="57A1BF0C" w14:textId="348C62DA" w:rsidR="003407CA" w:rsidRPr="007D38F8" w:rsidRDefault="003407CA" w:rsidP="00574C83">
            <w:pPr>
              <w:jc w:val="center"/>
              <w:rPr>
                <w:rFonts w:ascii="Century Gothic" w:hAnsi="Century Gothic"/>
                <w:b/>
                <w:szCs w:val="24"/>
              </w:rPr>
            </w:pPr>
            <w:r w:rsidRPr="007D38F8">
              <w:rPr>
                <w:rFonts w:ascii="Century Gothic" w:hAnsi="Century Gothic"/>
                <w:b/>
                <w:szCs w:val="24"/>
              </w:rPr>
              <w:t>Zone:</w:t>
            </w:r>
            <w:r w:rsidR="002759D8">
              <w:rPr>
                <w:rFonts w:ascii="Century Gothic" w:hAnsi="Century Gothic"/>
                <w:b/>
                <w:szCs w:val="24"/>
              </w:rPr>
              <w:t xml:space="preserve"> Lahore </w:t>
            </w:r>
          </w:p>
        </w:tc>
      </w:tr>
      <w:tr w:rsidR="007D38F8" w:rsidRPr="007D38F8" w14:paraId="3A0BECDD" w14:textId="77777777" w:rsidTr="001D039A">
        <w:trPr>
          <w:trHeight w:val="778"/>
        </w:trPr>
        <w:tc>
          <w:tcPr>
            <w:tcW w:w="144" w:type="pct"/>
            <w:vMerge w:val="restart"/>
            <w:vAlign w:val="center"/>
          </w:tcPr>
          <w:p w14:paraId="555777D6" w14:textId="77777777" w:rsidR="003407CA" w:rsidRPr="007D38F8" w:rsidRDefault="003407CA" w:rsidP="00574C83">
            <w:pPr>
              <w:jc w:val="center"/>
              <w:rPr>
                <w:rFonts w:ascii="Century Gothic" w:hAnsi="Century Gothic"/>
                <w:b/>
                <w:sz w:val="16"/>
                <w:szCs w:val="16"/>
              </w:rPr>
            </w:pPr>
            <w:r w:rsidRPr="007D38F8">
              <w:rPr>
                <w:rFonts w:ascii="Century Gothic" w:hAnsi="Century Gothic"/>
                <w:b/>
                <w:sz w:val="16"/>
                <w:szCs w:val="16"/>
              </w:rPr>
              <w:t>Sr. #</w:t>
            </w:r>
          </w:p>
        </w:tc>
        <w:tc>
          <w:tcPr>
            <w:tcW w:w="464" w:type="pct"/>
            <w:vMerge w:val="restart"/>
            <w:vAlign w:val="center"/>
          </w:tcPr>
          <w:p w14:paraId="179D2E14" w14:textId="77777777" w:rsidR="003407CA" w:rsidRPr="007D38F8" w:rsidRDefault="003407CA" w:rsidP="00574C83">
            <w:pPr>
              <w:jc w:val="center"/>
              <w:rPr>
                <w:rFonts w:ascii="Century Gothic" w:hAnsi="Century Gothic"/>
                <w:b/>
                <w:sz w:val="20"/>
              </w:rPr>
            </w:pPr>
            <w:r w:rsidRPr="007D38F8">
              <w:rPr>
                <w:rFonts w:ascii="Century Gothic" w:hAnsi="Century Gothic"/>
                <w:b/>
                <w:sz w:val="20"/>
              </w:rPr>
              <w:t>FIR No. &amp; Dated along-with Sections of Laws</w:t>
            </w:r>
          </w:p>
        </w:tc>
        <w:tc>
          <w:tcPr>
            <w:tcW w:w="286" w:type="pct"/>
            <w:vMerge w:val="restart"/>
            <w:vAlign w:val="center"/>
          </w:tcPr>
          <w:p w14:paraId="03FD66DF" w14:textId="77777777" w:rsidR="003407CA" w:rsidRPr="007D38F8" w:rsidRDefault="003407CA" w:rsidP="00574C83">
            <w:pPr>
              <w:jc w:val="center"/>
              <w:rPr>
                <w:rFonts w:ascii="Century Gothic" w:hAnsi="Century Gothic"/>
                <w:b/>
                <w:sz w:val="20"/>
              </w:rPr>
            </w:pPr>
            <w:r w:rsidRPr="007D38F8">
              <w:rPr>
                <w:rFonts w:ascii="Century Gothic" w:hAnsi="Century Gothic"/>
                <w:b/>
                <w:sz w:val="20"/>
              </w:rPr>
              <w:t>Circle</w:t>
            </w:r>
          </w:p>
        </w:tc>
        <w:tc>
          <w:tcPr>
            <w:tcW w:w="431" w:type="pct"/>
            <w:vMerge w:val="restart"/>
            <w:vAlign w:val="center"/>
          </w:tcPr>
          <w:p w14:paraId="2B6035EE" w14:textId="77777777" w:rsidR="003407CA" w:rsidRPr="007D38F8" w:rsidRDefault="003407CA" w:rsidP="00574C83">
            <w:pPr>
              <w:jc w:val="center"/>
              <w:rPr>
                <w:rFonts w:ascii="Century Gothic" w:hAnsi="Century Gothic"/>
                <w:b/>
                <w:sz w:val="20"/>
              </w:rPr>
            </w:pPr>
            <w:r w:rsidRPr="007D38F8">
              <w:rPr>
                <w:rFonts w:ascii="Century Gothic" w:hAnsi="Century Gothic"/>
                <w:b/>
                <w:sz w:val="20"/>
              </w:rPr>
              <w:t>Name of I.O</w:t>
            </w:r>
            <w:r w:rsidR="001B5D36" w:rsidRPr="007D38F8">
              <w:rPr>
                <w:rFonts w:ascii="Century Gothic" w:hAnsi="Century Gothic"/>
                <w:b/>
                <w:sz w:val="20"/>
              </w:rPr>
              <w:t>.</w:t>
            </w:r>
          </w:p>
        </w:tc>
        <w:tc>
          <w:tcPr>
            <w:tcW w:w="573" w:type="pct"/>
            <w:vMerge w:val="restart"/>
            <w:vAlign w:val="center"/>
          </w:tcPr>
          <w:p w14:paraId="2501B8CA" w14:textId="77777777" w:rsidR="003407CA" w:rsidRPr="007D38F8" w:rsidRDefault="003407CA" w:rsidP="00574C83">
            <w:pPr>
              <w:jc w:val="center"/>
              <w:rPr>
                <w:rFonts w:ascii="Century Gothic" w:hAnsi="Century Gothic"/>
                <w:b/>
                <w:sz w:val="20"/>
              </w:rPr>
            </w:pPr>
            <w:r w:rsidRPr="007D38F8">
              <w:rPr>
                <w:rFonts w:ascii="Century Gothic" w:hAnsi="Century Gothic"/>
                <w:b/>
                <w:sz w:val="20"/>
              </w:rPr>
              <w:t>Gist of allegations</w:t>
            </w:r>
          </w:p>
        </w:tc>
        <w:tc>
          <w:tcPr>
            <w:tcW w:w="574" w:type="pct"/>
            <w:vMerge w:val="restart"/>
            <w:vAlign w:val="center"/>
          </w:tcPr>
          <w:p w14:paraId="4E1AE23E" w14:textId="77777777" w:rsidR="003407CA" w:rsidRPr="007D38F8" w:rsidRDefault="003407CA" w:rsidP="00574C83">
            <w:pPr>
              <w:jc w:val="center"/>
              <w:rPr>
                <w:rFonts w:ascii="Century Gothic" w:hAnsi="Century Gothic"/>
                <w:b/>
                <w:sz w:val="20"/>
              </w:rPr>
            </w:pPr>
            <w:r w:rsidRPr="007D38F8">
              <w:rPr>
                <w:rFonts w:ascii="Century Gothic" w:hAnsi="Century Gothic"/>
                <w:b/>
                <w:sz w:val="20"/>
              </w:rPr>
              <w:t>Name of Accused along-with BPS (if any)</w:t>
            </w:r>
          </w:p>
        </w:tc>
        <w:tc>
          <w:tcPr>
            <w:tcW w:w="326" w:type="pct"/>
            <w:vMerge w:val="restart"/>
            <w:vAlign w:val="center"/>
          </w:tcPr>
          <w:p w14:paraId="78663B96" w14:textId="77777777" w:rsidR="003407CA" w:rsidRPr="007D38F8" w:rsidRDefault="003407CA" w:rsidP="00574C83">
            <w:pPr>
              <w:jc w:val="center"/>
              <w:rPr>
                <w:rFonts w:ascii="Century Gothic" w:hAnsi="Century Gothic"/>
                <w:b/>
                <w:sz w:val="20"/>
              </w:rPr>
            </w:pPr>
            <w:r w:rsidRPr="007D38F8">
              <w:rPr>
                <w:rFonts w:ascii="Century Gothic" w:hAnsi="Century Gothic"/>
                <w:b/>
                <w:sz w:val="20"/>
              </w:rPr>
              <w:t>Amount involved (if any)</w:t>
            </w:r>
          </w:p>
        </w:tc>
        <w:tc>
          <w:tcPr>
            <w:tcW w:w="813" w:type="pct"/>
            <w:gridSpan w:val="3"/>
            <w:vAlign w:val="center"/>
          </w:tcPr>
          <w:p w14:paraId="0508EC3F" w14:textId="77777777" w:rsidR="003407CA" w:rsidRPr="007D38F8" w:rsidRDefault="003407CA" w:rsidP="00574C83">
            <w:pPr>
              <w:jc w:val="center"/>
              <w:rPr>
                <w:rFonts w:ascii="Century Gothic" w:hAnsi="Century Gothic"/>
                <w:b/>
                <w:sz w:val="20"/>
              </w:rPr>
            </w:pPr>
            <w:r w:rsidRPr="007D38F8">
              <w:rPr>
                <w:rFonts w:ascii="Century Gothic" w:hAnsi="Century Gothic"/>
                <w:b/>
                <w:sz w:val="20"/>
              </w:rPr>
              <w:t>Total No. of Accused</w:t>
            </w:r>
          </w:p>
        </w:tc>
        <w:tc>
          <w:tcPr>
            <w:tcW w:w="1091" w:type="pct"/>
            <w:vAlign w:val="center"/>
          </w:tcPr>
          <w:p w14:paraId="425BDF04" w14:textId="77777777" w:rsidR="003407CA" w:rsidRPr="007D38F8" w:rsidRDefault="003407CA" w:rsidP="00574C83">
            <w:pPr>
              <w:jc w:val="center"/>
              <w:rPr>
                <w:rFonts w:ascii="Century Gothic" w:hAnsi="Century Gothic"/>
                <w:b/>
                <w:sz w:val="20"/>
              </w:rPr>
            </w:pPr>
            <w:r w:rsidRPr="007D38F8">
              <w:rPr>
                <w:rFonts w:ascii="Century Gothic" w:hAnsi="Century Gothic"/>
                <w:b/>
                <w:sz w:val="20"/>
              </w:rPr>
              <w:t>Reason of Disposal</w:t>
            </w:r>
          </w:p>
        </w:tc>
        <w:tc>
          <w:tcPr>
            <w:tcW w:w="298" w:type="pct"/>
            <w:vMerge w:val="restart"/>
            <w:vAlign w:val="center"/>
          </w:tcPr>
          <w:p w14:paraId="598763C9" w14:textId="77777777" w:rsidR="003407CA" w:rsidRPr="007D38F8" w:rsidRDefault="003407CA" w:rsidP="00574C83">
            <w:pPr>
              <w:jc w:val="center"/>
              <w:rPr>
                <w:rFonts w:ascii="Century Gothic" w:hAnsi="Century Gothic"/>
                <w:b/>
                <w:sz w:val="20"/>
              </w:rPr>
            </w:pPr>
            <w:r w:rsidRPr="007D38F8">
              <w:rPr>
                <w:rFonts w:ascii="Century Gothic" w:hAnsi="Century Gothic"/>
                <w:b/>
                <w:sz w:val="20"/>
              </w:rPr>
              <w:t>Entered in CMS</w:t>
            </w:r>
          </w:p>
        </w:tc>
      </w:tr>
      <w:tr w:rsidR="007D38F8" w:rsidRPr="007D38F8" w14:paraId="41FA79B4" w14:textId="77777777" w:rsidTr="001D039A">
        <w:trPr>
          <w:trHeight w:val="620"/>
        </w:trPr>
        <w:tc>
          <w:tcPr>
            <w:tcW w:w="144" w:type="pct"/>
            <w:vMerge/>
            <w:vAlign w:val="center"/>
          </w:tcPr>
          <w:p w14:paraId="768AA1C4" w14:textId="77777777" w:rsidR="003407CA" w:rsidRPr="007D38F8" w:rsidRDefault="003407CA" w:rsidP="00574C83">
            <w:pPr>
              <w:tabs>
                <w:tab w:val="left" w:pos="90"/>
                <w:tab w:val="left" w:pos="270"/>
              </w:tabs>
              <w:ind w:left="270"/>
              <w:jc w:val="center"/>
              <w:rPr>
                <w:rFonts w:ascii="Century Gothic" w:hAnsi="Century Gothic" w:cstheme="majorBidi"/>
                <w:bCs/>
                <w:sz w:val="16"/>
                <w:szCs w:val="16"/>
              </w:rPr>
            </w:pPr>
          </w:p>
        </w:tc>
        <w:tc>
          <w:tcPr>
            <w:tcW w:w="464" w:type="pct"/>
            <w:vMerge/>
            <w:vAlign w:val="center"/>
          </w:tcPr>
          <w:p w14:paraId="3F6CC0FB" w14:textId="77777777" w:rsidR="003407CA" w:rsidRPr="007D38F8" w:rsidRDefault="003407CA" w:rsidP="00574C83">
            <w:pPr>
              <w:jc w:val="center"/>
              <w:rPr>
                <w:rFonts w:ascii="Century Gothic" w:hAnsi="Century Gothic" w:cstheme="majorBidi"/>
                <w:sz w:val="20"/>
              </w:rPr>
            </w:pPr>
          </w:p>
        </w:tc>
        <w:tc>
          <w:tcPr>
            <w:tcW w:w="286" w:type="pct"/>
            <w:vMerge/>
            <w:vAlign w:val="center"/>
          </w:tcPr>
          <w:p w14:paraId="4A3442DC" w14:textId="77777777" w:rsidR="003407CA" w:rsidRPr="007D38F8" w:rsidRDefault="003407CA" w:rsidP="00574C83">
            <w:pPr>
              <w:jc w:val="center"/>
              <w:rPr>
                <w:rFonts w:ascii="Century Gothic" w:hAnsi="Century Gothic" w:cstheme="majorBidi"/>
                <w:sz w:val="20"/>
              </w:rPr>
            </w:pPr>
          </w:p>
        </w:tc>
        <w:tc>
          <w:tcPr>
            <w:tcW w:w="431" w:type="pct"/>
            <w:vMerge/>
            <w:vAlign w:val="center"/>
          </w:tcPr>
          <w:p w14:paraId="51F5DE6B" w14:textId="77777777" w:rsidR="003407CA" w:rsidRPr="007D38F8" w:rsidRDefault="003407CA" w:rsidP="00574C83">
            <w:pPr>
              <w:jc w:val="center"/>
              <w:rPr>
                <w:rFonts w:ascii="Century Gothic" w:hAnsi="Century Gothic" w:cstheme="majorBidi"/>
                <w:sz w:val="20"/>
              </w:rPr>
            </w:pPr>
          </w:p>
        </w:tc>
        <w:tc>
          <w:tcPr>
            <w:tcW w:w="573" w:type="pct"/>
            <w:vMerge/>
            <w:vAlign w:val="center"/>
          </w:tcPr>
          <w:p w14:paraId="6062894F" w14:textId="77777777" w:rsidR="003407CA" w:rsidRPr="007D38F8" w:rsidRDefault="003407CA" w:rsidP="00574C83">
            <w:pPr>
              <w:jc w:val="center"/>
              <w:rPr>
                <w:rFonts w:ascii="Century Gothic" w:hAnsi="Century Gothic" w:cstheme="majorBidi"/>
                <w:sz w:val="20"/>
              </w:rPr>
            </w:pPr>
          </w:p>
        </w:tc>
        <w:tc>
          <w:tcPr>
            <w:tcW w:w="574" w:type="pct"/>
            <w:vMerge/>
            <w:vAlign w:val="center"/>
          </w:tcPr>
          <w:p w14:paraId="3F3A7EC1" w14:textId="77777777" w:rsidR="003407CA" w:rsidRPr="007D38F8" w:rsidRDefault="003407CA" w:rsidP="00574C83">
            <w:pPr>
              <w:jc w:val="center"/>
              <w:rPr>
                <w:rFonts w:ascii="Century Gothic" w:hAnsi="Century Gothic" w:cstheme="majorBidi"/>
                <w:sz w:val="20"/>
              </w:rPr>
            </w:pPr>
          </w:p>
        </w:tc>
        <w:tc>
          <w:tcPr>
            <w:tcW w:w="326" w:type="pct"/>
            <w:vMerge/>
            <w:vAlign w:val="center"/>
          </w:tcPr>
          <w:p w14:paraId="421D90E6" w14:textId="77777777" w:rsidR="003407CA" w:rsidRPr="007D38F8" w:rsidRDefault="003407CA" w:rsidP="00574C83">
            <w:pPr>
              <w:jc w:val="center"/>
              <w:rPr>
                <w:rFonts w:ascii="Century Gothic" w:hAnsi="Century Gothic" w:cstheme="majorBidi"/>
                <w:sz w:val="20"/>
              </w:rPr>
            </w:pPr>
          </w:p>
        </w:tc>
        <w:tc>
          <w:tcPr>
            <w:tcW w:w="321" w:type="pct"/>
            <w:vAlign w:val="center"/>
          </w:tcPr>
          <w:p w14:paraId="034C98C8" w14:textId="77777777" w:rsidR="003407CA" w:rsidRPr="007D38F8" w:rsidRDefault="003407CA" w:rsidP="00574C83">
            <w:pPr>
              <w:jc w:val="center"/>
              <w:rPr>
                <w:rFonts w:ascii="Century Gothic" w:hAnsi="Century Gothic" w:cstheme="majorBidi"/>
                <w:sz w:val="20"/>
              </w:rPr>
            </w:pPr>
            <w:r w:rsidRPr="007D38F8">
              <w:rPr>
                <w:rFonts w:ascii="Century Gothic" w:hAnsi="Century Gothic" w:cstheme="majorBidi"/>
                <w:sz w:val="20"/>
              </w:rPr>
              <w:t>Arrested</w:t>
            </w:r>
          </w:p>
        </w:tc>
        <w:tc>
          <w:tcPr>
            <w:tcW w:w="321" w:type="pct"/>
            <w:vAlign w:val="center"/>
          </w:tcPr>
          <w:p w14:paraId="2C8DE03D" w14:textId="77777777" w:rsidR="003407CA" w:rsidRPr="007D38F8" w:rsidRDefault="003407CA" w:rsidP="00574C83">
            <w:pPr>
              <w:jc w:val="center"/>
              <w:rPr>
                <w:rFonts w:ascii="Century Gothic" w:hAnsi="Century Gothic" w:cstheme="majorBidi"/>
                <w:sz w:val="20"/>
              </w:rPr>
            </w:pPr>
            <w:r w:rsidRPr="007D38F8">
              <w:rPr>
                <w:rFonts w:ascii="Century Gothic" w:hAnsi="Century Gothic" w:cstheme="majorBidi"/>
                <w:sz w:val="20"/>
              </w:rPr>
              <w:t>Not Arrested</w:t>
            </w:r>
          </w:p>
        </w:tc>
        <w:tc>
          <w:tcPr>
            <w:tcW w:w="171" w:type="pct"/>
            <w:vAlign w:val="center"/>
          </w:tcPr>
          <w:p w14:paraId="59E044C0" w14:textId="77777777" w:rsidR="003407CA" w:rsidRPr="007D38F8" w:rsidRDefault="003407CA" w:rsidP="00574C83">
            <w:pPr>
              <w:jc w:val="center"/>
              <w:rPr>
                <w:rFonts w:ascii="Century Gothic" w:hAnsi="Century Gothic" w:cstheme="majorBidi"/>
                <w:sz w:val="20"/>
              </w:rPr>
            </w:pPr>
            <w:r w:rsidRPr="007D38F8">
              <w:rPr>
                <w:rFonts w:ascii="Century Gothic" w:hAnsi="Century Gothic" w:cstheme="majorBidi"/>
                <w:sz w:val="20"/>
              </w:rPr>
              <w:t>On Bail</w:t>
            </w:r>
          </w:p>
        </w:tc>
        <w:tc>
          <w:tcPr>
            <w:tcW w:w="1091" w:type="pct"/>
          </w:tcPr>
          <w:p w14:paraId="0BBA5A43" w14:textId="67952634" w:rsidR="003407CA" w:rsidRPr="007D38F8" w:rsidRDefault="00C13BD2" w:rsidP="00574C83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7D38F8">
              <w:rPr>
                <w:rFonts w:ascii="Century Gothic" w:hAnsi="Century Gothic"/>
                <w:sz w:val="16"/>
                <w:szCs w:val="16"/>
              </w:rPr>
              <w:t>Challenged</w:t>
            </w:r>
            <w:r w:rsidR="003407CA" w:rsidRPr="007D38F8">
              <w:rPr>
                <w:rFonts w:ascii="Century Gothic" w:hAnsi="Century Gothic"/>
                <w:sz w:val="16"/>
                <w:szCs w:val="16"/>
              </w:rPr>
              <w:t>/Closed/Transferred/Decided</w:t>
            </w:r>
            <w:r w:rsidR="0023288D" w:rsidRPr="007D38F8">
              <w:rPr>
                <w:rFonts w:ascii="Century Gothic" w:hAnsi="Century Gothic"/>
                <w:sz w:val="16"/>
                <w:szCs w:val="16"/>
              </w:rPr>
              <w:t>/ (</w:t>
            </w:r>
            <w:r w:rsidR="003407CA" w:rsidRPr="007D38F8">
              <w:rPr>
                <w:rFonts w:ascii="Century Gothic" w:hAnsi="Century Gothic"/>
                <w:sz w:val="16"/>
                <w:szCs w:val="16"/>
              </w:rPr>
              <w:t>Reason of Closure)</w:t>
            </w:r>
          </w:p>
        </w:tc>
        <w:tc>
          <w:tcPr>
            <w:tcW w:w="298" w:type="pct"/>
            <w:vMerge/>
            <w:vAlign w:val="center"/>
          </w:tcPr>
          <w:p w14:paraId="07256E05" w14:textId="77777777" w:rsidR="003407CA" w:rsidRPr="007D38F8" w:rsidRDefault="003407CA" w:rsidP="00574C83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</w:p>
        </w:tc>
      </w:tr>
      <w:tr w:rsidR="00743089" w:rsidRPr="007D38F8" w14:paraId="5B1B96B6" w14:textId="77777777" w:rsidTr="00866D1B">
        <w:trPr>
          <w:trHeight w:val="560"/>
        </w:trPr>
        <w:tc>
          <w:tcPr>
            <w:tcW w:w="144" w:type="pct"/>
            <w:vAlign w:val="center"/>
          </w:tcPr>
          <w:p w14:paraId="411BB799" w14:textId="77777777" w:rsidR="00743089" w:rsidRPr="007D38F8" w:rsidRDefault="00743089" w:rsidP="00743089">
            <w:pPr>
              <w:pStyle w:val="ListParagraph"/>
              <w:numPr>
                <w:ilvl w:val="0"/>
                <w:numId w:val="1"/>
              </w:numPr>
              <w:tabs>
                <w:tab w:val="left" w:pos="90"/>
                <w:tab w:val="left" w:pos="270"/>
              </w:tabs>
              <w:spacing w:after="0" w:line="240" w:lineRule="auto"/>
              <w:jc w:val="center"/>
              <w:rPr>
                <w:rFonts w:ascii="Century Gothic" w:hAnsi="Century Gothic" w:cstheme="majorBidi"/>
                <w:bCs/>
                <w:sz w:val="16"/>
                <w:szCs w:val="16"/>
              </w:rPr>
            </w:pPr>
          </w:p>
        </w:tc>
        <w:tc>
          <w:tcPr>
            <w:tcW w:w="464" w:type="pct"/>
            <w:vAlign w:val="center"/>
          </w:tcPr>
          <w:p w14:paraId="5F5F2DD0" w14:textId="2FA4C1AC" w:rsidR="00743089" w:rsidRPr="00060379" w:rsidRDefault="00CC4FD0" w:rsidP="00743089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</w:rPr>
            </w:pPr>
            <w:r w:rsidRPr="00D835CC">
              <w:rPr>
                <w:rFonts w:asciiTheme="majorHAnsi" w:hAnsiTheme="majorHAnsi" w:cstheme="majorHAnsi"/>
                <w:b/>
                <w:sz w:val="20"/>
                <w:szCs w:val="20"/>
              </w:rPr>
              <w:t>Nil</w:t>
            </w:r>
          </w:p>
        </w:tc>
        <w:tc>
          <w:tcPr>
            <w:tcW w:w="286" w:type="pct"/>
          </w:tcPr>
          <w:p w14:paraId="616D7E78" w14:textId="4E9B1C98" w:rsidR="00743089" w:rsidRPr="00D835CC" w:rsidRDefault="00CC4FD0" w:rsidP="00743089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835CC">
              <w:rPr>
                <w:rFonts w:asciiTheme="majorHAnsi" w:hAnsiTheme="majorHAnsi" w:cstheme="majorHAnsi"/>
                <w:b/>
                <w:sz w:val="20"/>
                <w:szCs w:val="20"/>
              </w:rPr>
              <w:t>Nil</w:t>
            </w:r>
          </w:p>
        </w:tc>
        <w:tc>
          <w:tcPr>
            <w:tcW w:w="431" w:type="pct"/>
          </w:tcPr>
          <w:p w14:paraId="4099AFBD" w14:textId="646C8ACB" w:rsidR="00743089" w:rsidRPr="00D835CC" w:rsidRDefault="00743089" w:rsidP="00743089">
            <w:pPr>
              <w:spacing w:after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835CC">
              <w:rPr>
                <w:rFonts w:asciiTheme="majorHAnsi" w:hAnsiTheme="majorHAnsi" w:cstheme="majorHAnsi"/>
                <w:b/>
                <w:sz w:val="20"/>
                <w:szCs w:val="20"/>
              </w:rPr>
              <w:t>Nil</w:t>
            </w:r>
          </w:p>
        </w:tc>
        <w:tc>
          <w:tcPr>
            <w:tcW w:w="573" w:type="pct"/>
          </w:tcPr>
          <w:p w14:paraId="62F7BFF2" w14:textId="33158C27" w:rsidR="00743089" w:rsidRPr="00D835CC" w:rsidRDefault="00743089" w:rsidP="00743089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835CC">
              <w:rPr>
                <w:rFonts w:asciiTheme="majorHAnsi" w:hAnsiTheme="majorHAnsi" w:cstheme="majorHAnsi"/>
                <w:b/>
                <w:sz w:val="20"/>
                <w:szCs w:val="20"/>
              </w:rPr>
              <w:t>Nil</w:t>
            </w:r>
          </w:p>
        </w:tc>
        <w:tc>
          <w:tcPr>
            <w:tcW w:w="574" w:type="pct"/>
          </w:tcPr>
          <w:p w14:paraId="558BA265" w14:textId="5CAE780D" w:rsidR="00743089" w:rsidRPr="00D835CC" w:rsidRDefault="00743089" w:rsidP="00743089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</w:pPr>
            <w:r w:rsidRPr="00D835CC">
              <w:rPr>
                <w:rFonts w:asciiTheme="majorHAnsi" w:hAnsiTheme="majorHAnsi" w:cstheme="majorHAnsi"/>
                <w:b/>
                <w:sz w:val="20"/>
                <w:szCs w:val="20"/>
              </w:rPr>
              <w:t>Nil</w:t>
            </w:r>
          </w:p>
        </w:tc>
        <w:tc>
          <w:tcPr>
            <w:tcW w:w="326" w:type="pct"/>
          </w:tcPr>
          <w:p w14:paraId="68E1E3B7" w14:textId="2C407A4B" w:rsidR="00743089" w:rsidRPr="00D835CC" w:rsidRDefault="00743089" w:rsidP="00743089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</w:pPr>
            <w:r w:rsidRPr="00D835CC">
              <w:rPr>
                <w:rFonts w:asciiTheme="majorHAnsi" w:hAnsiTheme="majorHAnsi" w:cstheme="majorHAnsi"/>
                <w:b/>
                <w:sz w:val="20"/>
                <w:szCs w:val="20"/>
              </w:rPr>
              <w:t>Nil</w:t>
            </w:r>
          </w:p>
        </w:tc>
        <w:tc>
          <w:tcPr>
            <w:tcW w:w="321" w:type="pct"/>
          </w:tcPr>
          <w:p w14:paraId="3CE9DA51" w14:textId="40A0547B" w:rsidR="00743089" w:rsidRPr="00D835CC" w:rsidRDefault="00743089" w:rsidP="00743089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</w:pPr>
            <w:r w:rsidRPr="00D835CC">
              <w:rPr>
                <w:rFonts w:asciiTheme="majorHAnsi" w:hAnsiTheme="majorHAnsi" w:cstheme="majorHAnsi"/>
                <w:b/>
                <w:sz w:val="20"/>
                <w:szCs w:val="20"/>
              </w:rPr>
              <w:t>Nil</w:t>
            </w:r>
          </w:p>
        </w:tc>
        <w:tc>
          <w:tcPr>
            <w:tcW w:w="321" w:type="pct"/>
          </w:tcPr>
          <w:p w14:paraId="72693269" w14:textId="61D5C63A" w:rsidR="00743089" w:rsidRPr="00D835CC" w:rsidRDefault="00743089" w:rsidP="00743089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</w:pPr>
            <w:r w:rsidRPr="00D835CC">
              <w:rPr>
                <w:rFonts w:asciiTheme="majorHAnsi" w:hAnsiTheme="majorHAnsi" w:cstheme="majorHAnsi"/>
                <w:b/>
                <w:sz w:val="20"/>
                <w:szCs w:val="20"/>
              </w:rPr>
              <w:t>Nil</w:t>
            </w:r>
          </w:p>
        </w:tc>
        <w:tc>
          <w:tcPr>
            <w:tcW w:w="171" w:type="pct"/>
          </w:tcPr>
          <w:p w14:paraId="48BFCFF1" w14:textId="61228D37" w:rsidR="00743089" w:rsidRPr="00D835CC" w:rsidRDefault="00743089" w:rsidP="00743089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</w:pPr>
            <w:r w:rsidRPr="00D835CC">
              <w:rPr>
                <w:rFonts w:asciiTheme="majorHAnsi" w:hAnsiTheme="majorHAnsi" w:cstheme="majorHAnsi"/>
                <w:b/>
                <w:sz w:val="20"/>
                <w:szCs w:val="20"/>
              </w:rPr>
              <w:t>Nil</w:t>
            </w:r>
          </w:p>
        </w:tc>
        <w:tc>
          <w:tcPr>
            <w:tcW w:w="1091" w:type="pct"/>
          </w:tcPr>
          <w:p w14:paraId="01993CAD" w14:textId="05905146" w:rsidR="00743089" w:rsidRPr="00D835CC" w:rsidRDefault="00743089" w:rsidP="00743089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835CC">
              <w:rPr>
                <w:rFonts w:asciiTheme="majorHAnsi" w:hAnsiTheme="majorHAnsi" w:cstheme="majorHAnsi"/>
                <w:b/>
                <w:sz w:val="20"/>
                <w:szCs w:val="20"/>
              </w:rPr>
              <w:t>Nil</w:t>
            </w:r>
          </w:p>
        </w:tc>
        <w:tc>
          <w:tcPr>
            <w:tcW w:w="298" w:type="pct"/>
          </w:tcPr>
          <w:p w14:paraId="6EB97071" w14:textId="0C8A9930" w:rsidR="00743089" w:rsidRPr="00D835CC" w:rsidRDefault="00743089" w:rsidP="00743089">
            <w:pPr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835CC">
              <w:rPr>
                <w:rFonts w:asciiTheme="majorHAnsi" w:hAnsiTheme="majorHAnsi" w:cstheme="majorHAnsi"/>
                <w:b/>
                <w:sz w:val="20"/>
                <w:szCs w:val="20"/>
              </w:rPr>
              <w:t>Nil</w:t>
            </w:r>
          </w:p>
        </w:tc>
      </w:tr>
    </w:tbl>
    <w:p w14:paraId="11500016" w14:textId="77777777" w:rsidR="00B217C7" w:rsidRDefault="00B217C7" w:rsidP="007C73AD">
      <w:pPr>
        <w:shd w:val="clear" w:color="auto" w:fill="FFFFFF" w:themeFill="background1"/>
        <w:tabs>
          <w:tab w:val="left" w:pos="5259"/>
        </w:tabs>
        <w:rPr>
          <w:rFonts w:ascii="Century Gothic" w:hAnsi="Century Gothic"/>
          <w:b/>
          <w:bCs/>
          <w:szCs w:val="24"/>
          <w:u w:val="single"/>
        </w:rPr>
      </w:pPr>
    </w:p>
    <w:p w14:paraId="4EF0A6B1" w14:textId="2EB0235F" w:rsidR="00964F74" w:rsidRDefault="00F57700" w:rsidP="007C73AD">
      <w:pPr>
        <w:shd w:val="clear" w:color="auto" w:fill="FFFFFF" w:themeFill="background1"/>
        <w:tabs>
          <w:tab w:val="left" w:pos="5259"/>
        </w:tabs>
        <w:rPr>
          <w:rFonts w:ascii="Century Gothic" w:hAnsi="Century Gothic"/>
          <w:b/>
          <w:bCs/>
          <w:szCs w:val="24"/>
          <w:u w:val="single"/>
        </w:rPr>
      </w:pPr>
      <w:r w:rsidRPr="007D38F8">
        <w:rPr>
          <w:rFonts w:ascii="Century Gothic" w:hAnsi="Century Gothic"/>
          <w:b/>
          <w:bCs/>
          <w:szCs w:val="24"/>
          <w:u w:val="single"/>
        </w:rPr>
        <w:t>A</w:t>
      </w:r>
      <w:r w:rsidR="00B96497" w:rsidRPr="007D38F8">
        <w:rPr>
          <w:rFonts w:ascii="Century Gothic" w:hAnsi="Century Gothic"/>
          <w:b/>
          <w:bCs/>
          <w:szCs w:val="24"/>
          <w:u w:val="single"/>
        </w:rPr>
        <w:t>ccused/ PO/ CA Arrested:</w:t>
      </w:r>
      <w:r w:rsidR="00F630B9">
        <w:rPr>
          <w:rFonts w:ascii="Century Gothic" w:hAnsi="Century Gothic"/>
          <w:b/>
          <w:bCs/>
          <w:szCs w:val="24"/>
          <w:u w:val="single"/>
        </w:rPr>
        <w:t xml:space="preserve"> </w:t>
      </w:r>
      <w:r w:rsidR="00F31050" w:rsidRPr="007D38F8">
        <w:rPr>
          <w:rFonts w:ascii="Century Gothic" w:hAnsi="Century Gothic"/>
          <w:b/>
          <w:bCs/>
          <w:szCs w:val="24"/>
          <w:u w:val="single"/>
        </w:rPr>
        <w:t>(</w:t>
      </w:r>
      <w:r w:rsidR="00976B0F">
        <w:rPr>
          <w:rFonts w:ascii="Century Gothic" w:hAnsi="Century Gothic"/>
          <w:b/>
          <w:bCs/>
          <w:szCs w:val="24"/>
          <w:u w:val="single"/>
        </w:rPr>
        <w:t>0</w:t>
      </w:r>
      <w:r w:rsidR="0012348C">
        <w:rPr>
          <w:rFonts w:ascii="Century Gothic" w:hAnsi="Century Gothic"/>
          <w:b/>
          <w:bCs/>
          <w:szCs w:val="24"/>
          <w:u w:val="single"/>
        </w:rPr>
        <w:t>0</w:t>
      </w:r>
      <w:r w:rsidR="007C73AD">
        <w:rPr>
          <w:rFonts w:ascii="Century Gothic" w:hAnsi="Century Gothic"/>
          <w:b/>
          <w:bCs/>
          <w:szCs w:val="24"/>
          <w:u w:val="single"/>
        </w:rPr>
        <w:t>)</w:t>
      </w:r>
    </w:p>
    <w:p w14:paraId="6312F1D1" w14:textId="5A6CF174" w:rsidR="000500E7" w:rsidRPr="00EE28FA" w:rsidRDefault="000500E7" w:rsidP="002B689E">
      <w:pPr>
        <w:pStyle w:val="ListParagraph"/>
        <w:numPr>
          <w:ilvl w:val="0"/>
          <w:numId w:val="86"/>
        </w:numPr>
        <w:spacing w:before="240" w:after="0" w:line="240" w:lineRule="auto"/>
        <w:jc w:val="both"/>
        <w:rPr>
          <w:rFonts w:asciiTheme="minorBidi" w:eastAsia="Century Gothic" w:hAnsiTheme="minorBidi" w:cstheme="minorBidi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96"/>
        <w:gridCol w:w="2360"/>
        <w:gridCol w:w="2302"/>
        <w:gridCol w:w="2158"/>
        <w:gridCol w:w="1816"/>
        <w:gridCol w:w="2081"/>
        <w:gridCol w:w="2882"/>
        <w:gridCol w:w="1515"/>
      </w:tblGrid>
      <w:tr w:rsidR="007D38F8" w:rsidRPr="007D38F8" w14:paraId="008E58F3" w14:textId="77777777" w:rsidTr="008334C4">
        <w:trPr>
          <w:trHeight w:val="343"/>
          <w:jc w:val="center"/>
        </w:trPr>
        <w:tc>
          <w:tcPr>
            <w:tcW w:w="5000" w:type="pct"/>
            <w:gridSpan w:val="8"/>
          </w:tcPr>
          <w:p w14:paraId="26C22190" w14:textId="27B321A1" w:rsidR="00F40EB0" w:rsidRPr="007D38F8" w:rsidRDefault="00F40EB0" w:rsidP="006B70B8">
            <w:pPr>
              <w:jc w:val="center"/>
              <w:rPr>
                <w:rFonts w:ascii="Century Gothic" w:hAnsi="Century Gothic"/>
                <w:b/>
                <w:szCs w:val="24"/>
              </w:rPr>
            </w:pPr>
            <w:r w:rsidRPr="007D38F8">
              <w:rPr>
                <w:rFonts w:ascii="Century Gothic" w:hAnsi="Century Gothic"/>
                <w:b/>
                <w:szCs w:val="24"/>
              </w:rPr>
              <w:t>Zone:</w:t>
            </w:r>
            <w:r w:rsidR="002759D8">
              <w:rPr>
                <w:rFonts w:ascii="Century Gothic" w:hAnsi="Century Gothic"/>
                <w:b/>
                <w:szCs w:val="24"/>
              </w:rPr>
              <w:t xml:space="preserve"> </w:t>
            </w:r>
            <w:r w:rsidR="00F4643B">
              <w:rPr>
                <w:rFonts w:ascii="Century Gothic" w:hAnsi="Century Gothic"/>
                <w:b/>
                <w:szCs w:val="24"/>
              </w:rPr>
              <w:t>CCRC-</w:t>
            </w:r>
            <w:r w:rsidR="002759D8">
              <w:rPr>
                <w:rFonts w:ascii="Century Gothic" w:hAnsi="Century Gothic"/>
                <w:b/>
                <w:szCs w:val="24"/>
              </w:rPr>
              <w:t>Lahor</w:t>
            </w:r>
            <w:r w:rsidR="00412693">
              <w:rPr>
                <w:rFonts w:ascii="Century Gothic" w:hAnsi="Century Gothic"/>
                <w:b/>
                <w:szCs w:val="24"/>
              </w:rPr>
              <w:t>e</w:t>
            </w:r>
          </w:p>
        </w:tc>
      </w:tr>
      <w:tr w:rsidR="007D38F8" w:rsidRPr="007D38F8" w14:paraId="737391F5" w14:textId="77777777" w:rsidTr="00D055CB">
        <w:trPr>
          <w:trHeight w:val="343"/>
          <w:jc w:val="center"/>
        </w:trPr>
        <w:tc>
          <w:tcPr>
            <w:tcW w:w="280" w:type="pct"/>
            <w:vAlign w:val="center"/>
          </w:tcPr>
          <w:p w14:paraId="6FF70843" w14:textId="77777777" w:rsidR="00F40EB0" w:rsidRPr="007D38F8" w:rsidRDefault="00F40EB0" w:rsidP="00F40EB0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7D38F8">
              <w:rPr>
                <w:rFonts w:ascii="Century Gothic" w:hAnsi="Century Gothic"/>
                <w:b/>
                <w:sz w:val="20"/>
                <w:szCs w:val="20"/>
              </w:rPr>
              <w:t>Sr.#</w:t>
            </w:r>
          </w:p>
        </w:tc>
        <w:tc>
          <w:tcPr>
            <w:tcW w:w="737" w:type="pct"/>
          </w:tcPr>
          <w:p w14:paraId="4912E4D4" w14:textId="556CB08F" w:rsidR="00F40EB0" w:rsidRPr="007D38F8" w:rsidRDefault="00F40EB0" w:rsidP="00F40EB0">
            <w:pPr>
              <w:jc w:val="center"/>
              <w:rPr>
                <w:rFonts w:ascii="Century Gothic" w:hAnsi="Century Gothic"/>
                <w:b/>
                <w:szCs w:val="24"/>
              </w:rPr>
            </w:pPr>
            <w:r w:rsidRPr="007D38F8">
              <w:rPr>
                <w:rFonts w:ascii="Century Gothic" w:hAnsi="Century Gothic"/>
                <w:b/>
                <w:szCs w:val="24"/>
              </w:rPr>
              <w:t>Circle</w:t>
            </w:r>
          </w:p>
        </w:tc>
        <w:tc>
          <w:tcPr>
            <w:tcW w:w="719" w:type="pct"/>
            <w:vAlign w:val="center"/>
          </w:tcPr>
          <w:p w14:paraId="7304F610" w14:textId="3E79287C" w:rsidR="00F40EB0" w:rsidRPr="007D38F8" w:rsidRDefault="00F40EB0" w:rsidP="00F40EB0">
            <w:pPr>
              <w:jc w:val="center"/>
              <w:rPr>
                <w:rFonts w:ascii="Century Gothic" w:hAnsi="Century Gothic"/>
                <w:b/>
                <w:szCs w:val="24"/>
              </w:rPr>
            </w:pPr>
            <w:r w:rsidRPr="007D38F8">
              <w:rPr>
                <w:rFonts w:ascii="Century Gothic" w:hAnsi="Century Gothic"/>
                <w:b/>
                <w:szCs w:val="24"/>
              </w:rPr>
              <w:t>Name of accused, S/O</w:t>
            </w:r>
          </w:p>
        </w:tc>
        <w:tc>
          <w:tcPr>
            <w:tcW w:w="674" w:type="pct"/>
            <w:vAlign w:val="center"/>
          </w:tcPr>
          <w:p w14:paraId="2060B5A1" w14:textId="77777777" w:rsidR="00F40EB0" w:rsidRPr="007D38F8" w:rsidRDefault="00F40EB0" w:rsidP="00F40EB0">
            <w:pPr>
              <w:jc w:val="center"/>
              <w:rPr>
                <w:rFonts w:ascii="Century Gothic" w:hAnsi="Century Gothic"/>
                <w:b/>
                <w:szCs w:val="24"/>
              </w:rPr>
            </w:pPr>
            <w:r w:rsidRPr="007D38F8">
              <w:rPr>
                <w:rFonts w:ascii="Century Gothic" w:hAnsi="Century Gothic"/>
                <w:b/>
                <w:szCs w:val="24"/>
              </w:rPr>
              <w:t>CNIC No. /PP No.</w:t>
            </w:r>
          </w:p>
        </w:tc>
        <w:tc>
          <w:tcPr>
            <w:tcW w:w="567" w:type="pct"/>
            <w:vAlign w:val="center"/>
          </w:tcPr>
          <w:p w14:paraId="3924B808" w14:textId="77777777" w:rsidR="00F40EB0" w:rsidRPr="007D38F8" w:rsidRDefault="00F40EB0" w:rsidP="00F40EB0">
            <w:pPr>
              <w:jc w:val="center"/>
              <w:rPr>
                <w:rFonts w:ascii="Century Gothic" w:hAnsi="Century Gothic"/>
                <w:b/>
                <w:szCs w:val="24"/>
              </w:rPr>
            </w:pPr>
            <w:r w:rsidRPr="007D38F8">
              <w:rPr>
                <w:rFonts w:ascii="Century Gothic" w:hAnsi="Century Gothic"/>
                <w:b/>
                <w:szCs w:val="24"/>
              </w:rPr>
              <w:t>Phone No/Mobile No</w:t>
            </w:r>
          </w:p>
        </w:tc>
        <w:tc>
          <w:tcPr>
            <w:tcW w:w="650" w:type="pct"/>
            <w:vAlign w:val="center"/>
          </w:tcPr>
          <w:p w14:paraId="50B4DCE1" w14:textId="77777777" w:rsidR="00F40EB0" w:rsidRPr="007D38F8" w:rsidRDefault="00F40EB0" w:rsidP="00F40EB0">
            <w:pPr>
              <w:jc w:val="center"/>
              <w:rPr>
                <w:rFonts w:ascii="Century Gothic" w:hAnsi="Century Gothic"/>
                <w:b/>
                <w:szCs w:val="24"/>
              </w:rPr>
            </w:pPr>
            <w:r w:rsidRPr="007D38F8">
              <w:rPr>
                <w:rFonts w:ascii="Century Gothic" w:hAnsi="Century Gothic"/>
                <w:b/>
                <w:szCs w:val="24"/>
              </w:rPr>
              <w:t>FIR No &amp; date</w:t>
            </w:r>
          </w:p>
        </w:tc>
        <w:tc>
          <w:tcPr>
            <w:tcW w:w="900" w:type="pct"/>
            <w:vAlign w:val="center"/>
          </w:tcPr>
          <w:p w14:paraId="458A72A3" w14:textId="77777777" w:rsidR="00F40EB0" w:rsidRPr="007D38F8" w:rsidRDefault="00F40EB0" w:rsidP="00F40EB0">
            <w:pPr>
              <w:jc w:val="center"/>
              <w:rPr>
                <w:rFonts w:ascii="Century Gothic" w:hAnsi="Century Gothic"/>
                <w:b/>
                <w:szCs w:val="24"/>
              </w:rPr>
            </w:pPr>
            <w:r w:rsidRPr="007D38F8">
              <w:rPr>
                <w:rFonts w:ascii="Century Gothic" w:hAnsi="Century Gothic"/>
                <w:b/>
                <w:szCs w:val="24"/>
              </w:rPr>
              <w:t>U/S</w:t>
            </w:r>
          </w:p>
        </w:tc>
        <w:tc>
          <w:tcPr>
            <w:tcW w:w="473" w:type="pct"/>
            <w:vAlign w:val="center"/>
          </w:tcPr>
          <w:p w14:paraId="5F8B060A" w14:textId="77777777" w:rsidR="00F40EB0" w:rsidRPr="007D38F8" w:rsidRDefault="00F40EB0" w:rsidP="00F40EB0">
            <w:pPr>
              <w:jc w:val="center"/>
              <w:rPr>
                <w:rFonts w:ascii="Century Gothic" w:hAnsi="Century Gothic"/>
                <w:b/>
                <w:szCs w:val="24"/>
              </w:rPr>
            </w:pPr>
            <w:r w:rsidRPr="007D38F8">
              <w:rPr>
                <w:rFonts w:ascii="Century Gothic" w:hAnsi="Century Gothic"/>
                <w:b/>
                <w:sz w:val="20"/>
              </w:rPr>
              <w:t>Accused in Lockup</w:t>
            </w:r>
          </w:p>
        </w:tc>
      </w:tr>
      <w:tr w:rsidR="0012348C" w:rsidRPr="007D38F8" w14:paraId="1F321147" w14:textId="77777777" w:rsidTr="00D055CB">
        <w:trPr>
          <w:trHeight w:val="343"/>
          <w:jc w:val="center"/>
        </w:trPr>
        <w:tc>
          <w:tcPr>
            <w:tcW w:w="280" w:type="pct"/>
            <w:vAlign w:val="center"/>
          </w:tcPr>
          <w:p w14:paraId="606766BC" w14:textId="77777777" w:rsidR="0012348C" w:rsidRPr="0036320C" w:rsidRDefault="0012348C" w:rsidP="0012348C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Theme="majorHAnsi" w:hAnsiTheme="majorHAnsi" w:cstheme="majorHAnsi"/>
                <w:b/>
                <w:sz w:val="20"/>
                <w:szCs w:val="20"/>
                <w:lang w:val="en-US"/>
              </w:rPr>
            </w:pPr>
          </w:p>
        </w:tc>
        <w:tc>
          <w:tcPr>
            <w:tcW w:w="737" w:type="pct"/>
          </w:tcPr>
          <w:p w14:paraId="0B633BFE" w14:textId="77D9EBED" w:rsidR="0012348C" w:rsidRPr="00F772CA" w:rsidRDefault="0012348C" w:rsidP="0012348C">
            <w:pPr>
              <w:rPr>
                <w:rFonts w:asciiTheme="minorBidi" w:eastAsia="Century Gothic" w:hAnsiTheme="minorBidi" w:cstheme="minorBidi"/>
              </w:rPr>
            </w:pPr>
            <w:r w:rsidRPr="00F772CA">
              <w:rPr>
                <w:rFonts w:asciiTheme="minorBidi" w:eastAsia="Century Gothic" w:hAnsiTheme="minorBidi" w:cstheme="minorBidi"/>
              </w:rPr>
              <w:t>NCCIA, Lahore</w:t>
            </w:r>
          </w:p>
        </w:tc>
        <w:tc>
          <w:tcPr>
            <w:tcW w:w="719" w:type="pct"/>
          </w:tcPr>
          <w:p w14:paraId="310F97C0" w14:textId="60F13FE2" w:rsidR="0012348C" w:rsidRPr="002936A0" w:rsidRDefault="0012348C" w:rsidP="0012348C">
            <w:pPr>
              <w:jc w:val="both"/>
              <w:rPr>
                <w:rFonts w:asciiTheme="minorBidi" w:eastAsia="Century Gothic" w:hAnsiTheme="minorBidi" w:cstheme="minorBidi"/>
              </w:rPr>
            </w:pPr>
            <w:r>
              <w:rPr>
                <w:rFonts w:asciiTheme="minorBidi" w:eastAsia="Century Gothic" w:hAnsiTheme="minorBidi" w:cstheme="minorBidi"/>
              </w:rPr>
              <w:t>NIL</w:t>
            </w:r>
          </w:p>
        </w:tc>
        <w:tc>
          <w:tcPr>
            <w:tcW w:w="674" w:type="pct"/>
          </w:tcPr>
          <w:p w14:paraId="3E3D7233" w14:textId="4F52BCA1" w:rsidR="0012348C" w:rsidRPr="00F772CA" w:rsidRDefault="0012348C" w:rsidP="0012348C">
            <w:pPr>
              <w:rPr>
                <w:rFonts w:asciiTheme="minorBidi" w:eastAsia="Century Gothic" w:hAnsiTheme="minorBidi" w:cstheme="minorBidi"/>
              </w:rPr>
            </w:pPr>
            <w:r w:rsidRPr="00090EC4">
              <w:rPr>
                <w:rFonts w:asciiTheme="minorBidi" w:eastAsia="Century Gothic" w:hAnsiTheme="minorBidi" w:cstheme="minorBidi"/>
              </w:rPr>
              <w:t>NIL</w:t>
            </w:r>
          </w:p>
        </w:tc>
        <w:tc>
          <w:tcPr>
            <w:tcW w:w="567" w:type="pct"/>
          </w:tcPr>
          <w:p w14:paraId="5652D303" w14:textId="341B4428" w:rsidR="0012348C" w:rsidRPr="00F772CA" w:rsidRDefault="0012348C" w:rsidP="0012348C">
            <w:pPr>
              <w:rPr>
                <w:rFonts w:asciiTheme="minorBidi" w:eastAsia="Century Gothic" w:hAnsiTheme="minorBidi" w:cstheme="minorBidi"/>
              </w:rPr>
            </w:pPr>
            <w:r w:rsidRPr="00090EC4">
              <w:rPr>
                <w:rFonts w:asciiTheme="minorBidi" w:eastAsia="Century Gothic" w:hAnsiTheme="minorBidi" w:cstheme="minorBidi"/>
              </w:rPr>
              <w:t>NIL</w:t>
            </w:r>
          </w:p>
        </w:tc>
        <w:tc>
          <w:tcPr>
            <w:tcW w:w="650" w:type="pct"/>
          </w:tcPr>
          <w:p w14:paraId="4275F4AE" w14:textId="151279F1" w:rsidR="0012348C" w:rsidRPr="00F772CA" w:rsidRDefault="0012348C" w:rsidP="0012348C">
            <w:pPr>
              <w:rPr>
                <w:rFonts w:asciiTheme="minorBidi" w:eastAsia="Century Gothic" w:hAnsiTheme="minorBidi" w:cstheme="minorBidi"/>
              </w:rPr>
            </w:pPr>
            <w:r w:rsidRPr="00090EC4">
              <w:rPr>
                <w:rFonts w:asciiTheme="minorBidi" w:eastAsia="Century Gothic" w:hAnsiTheme="minorBidi" w:cstheme="minorBidi"/>
              </w:rPr>
              <w:t>NIL</w:t>
            </w:r>
          </w:p>
        </w:tc>
        <w:tc>
          <w:tcPr>
            <w:tcW w:w="900" w:type="pct"/>
          </w:tcPr>
          <w:p w14:paraId="423881D7" w14:textId="00DCCA00" w:rsidR="0012348C" w:rsidRPr="00F772CA" w:rsidRDefault="0012348C" w:rsidP="0012348C">
            <w:pPr>
              <w:rPr>
                <w:rFonts w:asciiTheme="minorBidi" w:eastAsia="Century Gothic" w:hAnsiTheme="minorBidi" w:cstheme="minorBidi"/>
              </w:rPr>
            </w:pPr>
            <w:r w:rsidRPr="00090EC4">
              <w:rPr>
                <w:rFonts w:asciiTheme="minorBidi" w:eastAsia="Century Gothic" w:hAnsiTheme="minorBidi" w:cstheme="minorBidi"/>
              </w:rPr>
              <w:t>NIL</w:t>
            </w:r>
          </w:p>
        </w:tc>
        <w:tc>
          <w:tcPr>
            <w:tcW w:w="473" w:type="pct"/>
          </w:tcPr>
          <w:p w14:paraId="0CD9EBA7" w14:textId="313E255D" w:rsidR="0012348C" w:rsidRPr="00D73EF7" w:rsidRDefault="0012348C" w:rsidP="0012348C">
            <w:pPr>
              <w:rPr>
                <w:rFonts w:ascii="Calibri Light" w:hAnsi="Calibri Light" w:cs="Calibri Light"/>
              </w:rPr>
            </w:pPr>
            <w:r w:rsidRPr="00090EC4">
              <w:rPr>
                <w:rFonts w:asciiTheme="minorBidi" w:eastAsia="Century Gothic" w:hAnsiTheme="minorBidi" w:cstheme="minorBidi"/>
              </w:rPr>
              <w:t>NIL</w:t>
            </w:r>
          </w:p>
        </w:tc>
      </w:tr>
    </w:tbl>
    <w:p w14:paraId="30BF21CC" w14:textId="3AA2D5CC" w:rsidR="00661C5A" w:rsidRDefault="00661C5A" w:rsidP="002C48DF">
      <w:pPr>
        <w:shd w:val="clear" w:color="auto" w:fill="FFFFFF" w:themeFill="background1"/>
        <w:tabs>
          <w:tab w:val="left" w:pos="5259"/>
        </w:tabs>
        <w:rPr>
          <w:rFonts w:ascii="Century Gothic" w:hAnsi="Century Gothic"/>
          <w:b/>
          <w:bCs/>
          <w:szCs w:val="24"/>
          <w:u w:val="single"/>
        </w:rPr>
      </w:pPr>
    </w:p>
    <w:p w14:paraId="125BB784" w14:textId="0FC437FD" w:rsidR="00045BB5" w:rsidRDefault="00D45238" w:rsidP="00045BB5">
      <w:pPr>
        <w:shd w:val="clear" w:color="auto" w:fill="FFFFFF" w:themeFill="background1"/>
        <w:tabs>
          <w:tab w:val="left" w:pos="5259"/>
        </w:tabs>
        <w:rPr>
          <w:rFonts w:ascii="Century Gothic" w:hAnsi="Century Gothic"/>
          <w:b/>
          <w:bCs/>
          <w:szCs w:val="24"/>
          <w:u w:val="single"/>
        </w:rPr>
      </w:pPr>
      <w:r w:rsidRPr="007D38F8">
        <w:rPr>
          <w:rFonts w:ascii="Century Gothic" w:hAnsi="Century Gothic"/>
          <w:b/>
          <w:bCs/>
          <w:szCs w:val="24"/>
          <w:u w:val="single"/>
        </w:rPr>
        <w:t>Accuse</w:t>
      </w:r>
      <w:r w:rsidR="00133A19" w:rsidRPr="007D38F8">
        <w:rPr>
          <w:rFonts w:ascii="Century Gothic" w:hAnsi="Century Gothic"/>
          <w:b/>
          <w:bCs/>
          <w:szCs w:val="24"/>
          <w:u w:val="single"/>
        </w:rPr>
        <w:t>d in lockup</w:t>
      </w:r>
      <w:r w:rsidR="00C0454C" w:rsidRPr="007D38F8">
        <w:rPr>
          <w:rFonts w:ascii="Century Gothic" w:hAnsi="Century Gothic"/>
          <w:b/>
          <w:bCs/>
          <w:szCs w:val="24"/>
          <w:u w:val="single"/>
        </w:rPr>
        <w:t xml:space="preserve"> (</w:t>
      </w:r>
      <w:r w:rsidR="00C81CFF">
        <w:rPr>
          <w:rFonts w:ascii="Century Gothic" w:hAnsi="Century Gothic"/>
          <w:b/>
          <w:bCs/>
          <w:szCs w:val="24"/>
          <w:u w:val="single"/>
        </w:rPr>
        <w:t>0</w:t>
      </w:r>
      <w:r w:rsidR="0012348C">
        <w:rPr>
          <w:rFonts w:ascii="Century Gothic" w:hAnsi="Century Gothic"/>
          <w:b/>
          <w:bCs/>
          <w:szCs w:val="24"/>
          <w:u w:val="single"/>
        </w:rPr>
        <w:t>0</w:t>
      </w:r>
      <w:r w:rsidR="00C0454C" w:rsidRPr="007D38F8">
        <w:rPr>
          <w:rFonts w:ascii="Century Gothic" w:hAnsi="Century Gothic"/>
          <w:b/>
          <w:bCs/>
          <w:szCs w:val="24"/>
          <w:u w:val="single"/>
        </w:rPr>
        <w:t>)</w:t>
      </w:r>
    </w:p>
    <w:p w14:paraId="046FE21F" w14:textId="75A49E27" w:rsidR="00EF3B59" w:rsidRDefault="0012348C" w:rsidP="00EF3B59">
      <w:pPr>
        <w:pStyle w:val="ListParagraph"/>
        <w:numPr>
          <w:ilvl w:val="0"/>
          <w:numId w:val="87"/>
        </w:numPr>
        <w:spacing w:before="240" w:after="0" w:line="240" w:lineRule="auto"/>
        <w:jc w:val="both"/>
        <w:rPr>
          <w:rFonts w:asciiTheme="minorBidi" w:eastAsia="Century Gothic" w:hAnsiTheme="minorBidi" w:cstheme="minorBidi"/>
        </w:rPr>
      </w:pPr>
      <w:bookmarkStart w:id="5" w:name="_Hlk218709017"/>
      <w:r>
        <w:rPr>
          <w:rFonts w:asciiTheme="minorBidi" w:eastAsia="Century Gothic" w:hAnsiTheme="minorBidi" w:cstheme="minorBidi"/>
        </w:rPr>
        <w:t>NIL</w:t>
      </w:r>
      <w:r w:rsidR="00EF3B59">
        <w:rPr>
          <w:rFonts w:asciiTheme="minorBidi" w:eastAsia="Century Gothic" w:hAnsiTheme="minorBidi" w:cstheme="minorBidi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24"/>
        <w:gridCol w:w="2722"/>
        <w:gridCol w:w="2376"/>
        <w:gridCol w:w="2014"/>
        <w:gridCol w:w="1979"/>
        <w:gridCol w:w="2145"/>
        <w:gridCol w:w="2847"/>
        <w:gridCol w:w="1303"/>
      </w:tblGrid>
      <w:tr w:rsidR="007D38F8" w:rsidRPr="007D38F8" w14:paraId="6A187EEE" w14:textId="77777777" w:rsidTr="00D65180">
        <w:trPr>
          <w:trHeight w:val="344"/>
        </w:trPr>
        <w:tc>
          <w:tcPr>
            <w:tcW w:w="5000" w:type="pct"/>
            <w:gridSpan w:val="8"/>
          </w:tcPr>
          <w:bookmarkEnd w:id="5"/>
          <w:p w14:paraId="29BD9C0E" w14:textId="4110A81B" w:rsidR="00D65180" w:rsidRPr="007D38F8" w:rsidRDefault="00D65180" w:rsidP="006B70B8">
            <w:pPr>
              <w:jc w:val="center"/>
              <w:rPr>
                <w:rFonts w:ascii="Century Gothic" w:hAnsi="Century Gothic"/>
                <w:b/>
                <w:szCs w:val="24"/>
              </w:rPr>
            </w:pPr>
            <w:r w:rsidRPr="007D38F8">
              <w:rPr>
                <w:rFonts w:ascii="Century Gothic" w:hAnsi="Century Gothic"/>
                <w:b/>
                <w:szCs w:val="24"/>
              </w:rPr>
              <w:t>Zone:</w:t>
            </w:r>
            <w:r w:rsidR="002759D8">
              <w:rPr>
                <w:rFonts w:ascii="Century Gothic" w:hAnsi="Century Gothic"/>
                <w:b/>
                <w:szCs w:val="24"/>
              </w:rPr>
              <w:t xml:space="preserve"> </w:t>
            </w:r>
            <w:r w:rsidR="0069794F">
              <w:rPr>
                <w:rFonts w:ascii="Century Gothic" w:hAnsi="Century Gothic"/>
                <w:b/>
                <w:szCs w:val="24"/>
              </w:rPr>
              <w:t xml:space="preserve">CCRC-RC </w:t>
            </w:r>
            <w:r w:rsidR="002759D8">
              <w:rPr>
                <w:rFonts w:ascii="Century Gothic" w:hAnsi="Century Gothic"/>
                <w:b/>
                <w:szCs w:val="24"/>
              </w:rPr>
              <w:t xml:space="preserve">Lahore </w:t>
            </w:r>
          </w:p>
        </w:tc>
      </w:tr>
      <w:tr w:rsidR="007D38F8" w:rsidRPr="007D38F8" w14:paraId="6B2946CE" w14:textId="77777777" w:rsidTr="000B6B0C">
        <w:trPr>
          <w:trHeight w:val="344"/>
        </w:trPr>
        <w:tc>
          <w:tcPr>
            <w:tcW w:w="195" w:type="pct"/>
            <w:vAlign w:val="center"/>
          </w:tcPr>
          <w:p w14:paraId="48CA60A1" w14:textId="77777777" w:rsidR="00D65180" w:rsidRPr="007D38F8" w:rsidRDefault="00D65180" w:rsidP="006B70B8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7D38F8">
              <w:rPr>
                <w:rFonts w:ascii="Century Gothic" w:hAnsi="Century Gothic"/>
                <w:b/>
                <w:sz w:val="20"/>
                <w:szCs w:val="20"/>
              </w:rPr>
              <w:lastRenderedPageBreak/>
              <w:t>Sr.#</w:t>
            </w:r>
          </w:p>
        </w:tc>
        <w:tc>
          <w:tcPr>
            <w:tcW w:w="850" w:type="pct"/>
          </w:tcPr>
          <w:p w14:paraId="16E9D71C" w14:textId="77777777" w:rsidR="00D65180" w:rsidRPr="007D38F8" w:rsidRDefault="00D65180" w:rsidP="006B70B8">
            <w:pPr>
              <w:jc w:val="center"/>
              <w:rPr>
                <w:rFonts w:ascii="Century Gothic" w:hAnsi="Century Gothic"/>
                <w:b/>
                <w:szCs w:val="24"/>
              </w:rPr>
            </w:pPr>
            <w:r w:rsidRPr="007D38F8">
              <w:rPr>
                <w:rFonts w:ascii="Century Gothic" w:hAnsi="Century Gothic"/>
                <w:b/>
                <w:szCs w:val="24"/>
              </w:rPr>
              <w:t>Circle</w:t>
            </w:r>
          </w:p>
        </w:tc>
        <w:tc>
          <w:tcPr>
            <w:tcW w:w="742" w:type="pct"/>
            <w:vAlign w:val="center"/>
          </w:tcPr>
          <w:p w14:paraId="23EDFFC0" w14:textId="77777777" w:rsidR="00D65180" w:rsidRPr="007D38F8" w:rsidRDefault="00D65180" w:rsidP="006B70B8">
            <w:pPr>
              <w:jc w:val="center"/>
              <w:rPr>
                <w:rFonts w:ascii="Century Gothic" w:hAnsi="Century Gothic"/>
                <w:b/>
                <w:szCs w:val="24"/>
              </w:rPr>
            </w:pPr>
            <w:r w:rsidRPr="007D38F8">
              <w:rPr>
                <w:rFonts w:ascii="Century Gothic" w:hAnsi="Century Gothic"/>
                <w:b/>
                <w:szCs w:val="24"/>
              </w:rPr>
              <w:t>Name of accused, S/O</w:t>
            </w:r>
          </w:p>
        </w:tc>
        <w:tc>
          <w:tcPr>
            <w:tcW w:w="629" w:type="pct"/>
            <w:vAlign w:val="center"/>
          </w:tcPr>
          <w:p w14:paraId="7C793386" w14:textId="77777777" w:rsidR="00D65180" w:rsidRPr="007D38F8" w:rsidRDefault="00D65180" w:rsidP="006B70B8">
            <w:pPr>
              <w:jc w:val="center"/>
              <w:rPr>
                <w:rFonts w:ascii="Century Gothic" w:hAnsi="Century Gothic"/>
                <w:b/>
                <w:szCs w:val="24"/>
              </w:rPr>
            </w:pPr>
            <w:r w:rsidRPr="007D38F8">
              <w:rPr>
                <w:rFonts w:ascii="Century Gothic" w:hAnsi="Century Gothic"/>
                <w:b/>
                <w:szCs w:val="24"/>
              </w:rPr>
              <w:t>CNIC No. /PP No.</w:t>
            </w:r>
          </w:p>
        </w:tc>
        <w:tc>
          <w:tcPr>
            <w:tcW w:w="618" w:type="pct"/>
            <w:vAlign w:val="center"/>
          </w:tcPr>
          <w:p w14:paraId="50BAA685" w14:textId="77777777" w:rsidR="00D65180" w:rsidRPr="007D38F8" w:rsidRDefault="00D65180" w:rsidP="006B70B8">
            <w:pPr>
              <w:jc w:val="center"/>
              <w:rPr>
                <w:rFonts w:ascii="Century Gothic" w:hAnsi="Century Gothic"/>
                <w:b/>
                <w:szCs w:val="24"/>
              </w:rPr>
            </w:pPr>
            <w:r w:rsidRPr="007D38F8">
              <w:rPr>
                <w:rFonts w:ascii="Century Gothic" w:hAnsi="Century Gothic"/>
                <w:b/>
                <w:szCs w:val="24"/>
              </w:rPr>
              <w:t>Phone No/Mobile No</w:t>
            </w:r>
          </w:p>
        </w:tc>
        <w:tc>
          <w:tcPr>
            <w:tcW w:w="670" w:type="pct"/>
            <w:vAlign w:val="center"/>
          </w:tcPr>
          <w:p w14:paraId="23932C7C" w14:textId="77777777" w:rsidR="00D65180" w:rsidRPr="007D38F8" w:rsidRDefault="00D65180" w:rsidP="006B70B8">
            <w:pPr>
              <w:jc w:val="center"/>
              <w:rPr>
                <w:rFonts w:ascii="Century Gothic" w:hAnsi="Century Gothic"/>
                <w:b/>
                <w:szCs w:val="24"/>
              </w:rPr>
            </w:pPr>
            <w:r w:rsidRPr="007D38F8">
              <w:rPr>
                <w:rFonts w:ascii="Century Gothic" w:hAnsi="Century Gothic"/>
                <w:b/>
                <w:szCs w:val="24"/>
              </w:rPr>
              <w:t>FIR No &amp; date</w:t>
            </w:r>
          </w:p>
        </w:tc>
        <w:tc>
          <w:tcPr>
            <w:tcW w:w="889" w:type="pct"/>
            <w:vAlign w:val="center"/>
          </w:tcPr>
          <w:p w14:paraId="601E67AA" w14:textId="77777777" w:rsidR="00D65180" w:rsidRPr="007D38F8" w:rsidRDefault="00D65180" w:rsidP="006B70B8">
            <w:pPr>
              <w:jc w:val="center"/>
              <w:rPr>
                <w:rFonts w:ascii="Century Gothic" w:hAnsi="Century Gothic"/>
                <w:b/>
                <w:szCs w:val="24"/>
              </w:rPr>
            </w:pPr>
            <w:r w:rsidRPr="007D38F8">
              <w:rPr>
                <w:rFonts w:ascii="Century Gothic" w:hAnsi="Century Gothic"/>
                <w:b/>
                <w:szCs w:val="24"/>
              </w:rPr>
              <w:t>U/S</w:t>
            </w:r>
          </w:p>
        </w:tc>
        <w:tc>
          <w:tcPr>
            <w:tcW w:w="407" w:type="pct"/>
            <w:vAlign w:val="center"/>
          </w:tcPr>
          <w:p w14:paraId="097BBDB4" w14:textId="77777777" w:rsidR="00D65180" w:rsidRPr="007D38F8" w:rsidRDefault="00D65180" w:rsidP="006B70B8">
            <w:pPr>
              <w:jc w:val="center"/>
              <w:rPr>
                <w:rFonts w:ascii="Century Gothic" w:hAnsi="Century Gothic"/>
                <w:b/>
                <w:szCs w:val="24"/>
              </w:rPr>
            </w:pPr>
            <w:r w:rsidRPr="007D38F8">
              <w:rPr>
                <w:rFonts w:ascii="Century Gothic" w:hAnsi="Century Gothic"/>
                <w:b/>
                <w:sz w:val="20"/>
              </w:rPr>
              <w:t>Accused in Lockup</w:t>
            </w:r>
          </w:p>
        </w:tc>
      </w:tr>
      <w:tr w:rsidR="00566041" w:rsidRPr="007D38F8" w14:paraId="133C48F4" w14:textId="77777777" w:rsidTr="000B6B0C">
        <w:trPr>
          <w:trHeight w:val="935"/>
        </w:trPr>
        <w:tc>
          <w:tcPr>
            <w:tcW w:w="195" w:type="pct"/>
            <w:vAlign w:val="center"/>
          </w:tcPr>
          <w:p w14:paraId="0C9C76A5" w14:textId="77777777" w:rsidR="00566041" w:rsidRPr="007D38F8" w:rsidRDefault="00566041" w:rsidP="0056604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Century Gothic" w:hAnsi="Century Gothic"/>
                <w:b/>
                <w:sz w:val="20"/>
                <w:szCs w:val="20"/>
                <w:lang w:val="pt-BR"/>
              </w:rPr>
            </w:pPr>
            <w:bookmarkStart w:id="6" w:name="_Hlk209120539"/>
            <w:bookmarkStart w:id="7" w:name="_Hlk209120504"/>
          </w:p>
        </w:tc>
        <w:tc>
          <w:tcPr>
            <w:tcW w:w="850" w:type="pct"/>
          </w:tcPr>
          <w:p w14:paraId="698047BE" w14:textId="580867E2" w:rsidR="00566041" w:rsidRPr="00D835CC" w:rsidRDefault="00566041" w:rsidP="00566041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F772CA">
              <w:rPr>
                <w:rFonts w:asciiTheme="minorBidi" w:eastAsia="Century Gothic" w:hAnsiTheme="minorBidi" w:cstheme="minorBidi"/>
              </w:rPr>
              <w:t>NCCIA, Lahore</w:t>
            </w:r>
          </w:p>
        </w:tc>
        <w:tc>
          <w:tcPr>
            <w:tcW w:w="742" w:type="pct"/>
          </w:tcPr>
          <w:p w14:paraId="794D3FE0" w14:textId="21833D58" w:rsidR="00566041" w:rsidRPr="00D835CC" w:rsidRDefault="00566041" w:rsidP="00566041">
            <w:pPr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05915">
              <w:rPr>
                <w:rFonts w:asciiTheme="minorBidi" w:eastAsia="Century Gothic" w:hAnsiTheme="minorBidi" w:cstheme="minorBidi"/>
              </w:rPr>
              <w:t>NIL</w:t>
            </w:r>
          </w:p>
        </w:tc>
        <w:tc>
          <w:tcPr>
            <w:tcW w:w="629" w:type="pct"/>
          </w:tcPr>
          <w:p w14:paraId="23987E3F" w14:textId="01F7E6D7" w:rsidR="00566041" w:rsidRPr="00D835CC" w:rsidRDefault="00566041" w:rsidP="00566041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05915">
              <w:rPr>
                <w:rFonts w:asciiTheme="minorBidi" w:eastAsia="Century Gothic" w:hAnsiTheme="minorBidi" w:cstheme="minorBidi"/>
              </w:rPr>
              <w:t>NIL</w:t>
            </w:r>
          </w:p>
        </w:tc>
        <w:tc>
          <w:tcPr>
            <w:tcW w:w="618" w:type="pct"/>
          </w:tcPr>
          <w:p w14:paraId="2C2FF2C2" w14:textId="506073F3" w:rsidR="00566041" w:rsidRPr="00D835CC" w:rsidRDefault="00566041" w:rsidP="00566041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05915">
              <w:rPr>
                <w:rFonts w:asciiTheme="minorBidi" w:eastAsia="Century Gothic" w:hAnsiTheme="minorBidi" w:cstheme="minorBidi"/>
              </w:rPr>
              <w:t>NIL</w:t>
            </w:r>
          </w:p>
        </w:tc>
        <w:tc>
          <w:tcPr>
            <w:tcW w:w="670" w:type="pct"/>
          </w:tcPr>
          <w:p w14:paraId="4680B4F9" w14:textId="6915168D" w:rsidR="00566041" w:rsidRPr="00D835CC" w:rsidRDefault="00566041" w:rsidP="00566041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05915">
              <w:rPr>
                <w:rFonts w:asciiTheme="minorBidi" w:eastAsia="Century Gothic" w:hAnsiTheme="minorBidi" w:cstheme="minorBidi"/>
              </w:rPr>
              <w:t>NIL</w:t>
            </w:r>
          </w:p>
        </w:tc>
        <w:tc>
          <w:tcPr>
            <w:tcW w:w="889" w:type="pct"/>
          </w:tcPr>
          <w:p w14:paraId="52AB8CA6" w14:textId="02FEF83E" w:rsidR="00566041" w:rsidRPr="00D835CC" w:rsidRDefault="00566041" w:rsidP="00566041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05915">
              <w:rPr>
                <w:rFonts w:asciiTheme="minorBidi" w:eastAsia="Century Gothic" w:hAnsiTheme="minorBidi" w:cstheme="minorBidi"/>
              </w:rPr>
              <w:t>NIL</w:t>
            </w:r>
          </w:p>
        </w:tc>
        <w:tc>
          <w:tcPr>
            <w:tcW w:w="407" w:type="pct"/>
          </w:tcPr>
          <w:p w14:paraId="1A3F8E21" w14:textId="52AB2AD5" w:rsidR="00566041" w:rsidRPr="00D835CC" w:rsidRDefault="00566041" w:rsidP="00566041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B05915">
              <w:rPr>
                <w:rFonts w:asciiTheme="minorBidi" w:eastAsia="Century Gothic" w:hAnsiTheme="minorBidi" w:cstheme="minorBidi"/>
              </w:rPr>
              <w:t>NIL</w:t>
            </w:r>
          </w:p>
        </w:tc>
      </w:tr>
      <w:bookmarkEnd w:id="6"/>
      <w:bookmarkEnd w:id="7"/>
    </w:tbl>
    <w:p w14:paraId="2E153F8B" w14:textId="77777777" w:rsidR="00A945BA" w:rsidRDefault="00A945BA" w:rsidP="00797E84">
      <w:pP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  <w:u w:val="single"/>
        </w:rPr>
      </w:pPr>
    </w:p>
    <w:p w14:paraId="53C33447" w14:textId="77777777" w:rsidR="00A945BA" w:rsidRDefault="00A945BA" w:rsidP="00797E84">
      <w:pP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  <w:u w:val="single"/>
        </w:rPr>
      </w:pPr>
    </w:p>
    <w:p w14:paraId="003D62F8" w14:textId="003386B3" w:rsidR="00797E84" w:rsidRPr="007D38F8" w:rsidRDefault="00560226" w:rsidP="00797E84">
      <w:pP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  <w:u w:val="single"/>
        </w:rPr>
      </w:pPr>
      <w:r w:rsidRPr="007D38F8">
        <w:rPr>
          <w:rFonts w:ascii="Century Gothic" w:eastAsia="Century Gothic" w:hAnsi="Century Gothic" w:cs="Century Gothic"/>
          <w:b/>
          <w:sz w:val="24"/>
          <w:szCs w:val="24"/>
          <w:u w:val="single"/>
        </w:rPr>
        <w:t>BAIL STATUS (PRE-ARREST/POST ARREST)</w:t>
      </w:r>
      <w:r w:rsidR="00F60791" w:rsidRPr="007D38F8">
        <w:rPr>
          <w:rFonts w:ascii="Century Gothic" w:eastAsia="Century Gothic" w:hAnsi="Century Gothic" w:cs="Century Gothic"/>
          <w:b/>
          <w:sz w:val="24"/>
          <w:szCs w:val="24"/>
          <w:u w:val="single"/>
        </w:rPr>
        <w:t xml:space="preserve"> (</w:t>
      </w:r>
      <w:r w:rsidR="00EB3B10" w:rsidRPr="007D38F8">
        <w:rPr>
          <w:rFonts w:ascii="Century Gothic" w:eastAsia="Century Gothic" w:hAnsi="Century Gothic" w:cs="Century Gothic"/>
          <w:b/>
          <w:sz w:val="24"/>
          <w:szCs w:val="24"/>
          <w:u w:val="single"/>
        </w:rPr>
        <w:t>Pre Arrest</w:t>
      </w:r>
      <w:r w:rsidR="00F60791" w:rsidRPr="007D38F8">
        <w:rPr>
          <w:rFonts w:ascii="Century Gothic" w:eastAsia="Century Gothic" w:hAnsi="Century Gothic" w:cs="Century Gothic"/>
          <w:b/>
          <w:sz w:val="24"/>
          <w:szCs w:val="24"/>
          <w:u w:val="single"/>
        </w:rPr>
        <w:t>)</w:t>
      </w:r>
      <w:r w:rsidR="00275988" w:rsidRPr="007D38F8">
        <w:rPr>
          <w:rFonts w:ascii="Century Gothic" w:eastAsia="Century Gothic" w:hAnsi="Century Gothic" w:cs="Century Gothic"/>
          <w:b/>
          <w:sz w:val="24"/>
          <w:szCs w:val="24"/>
          <w:u w:val="single"/>
        </w:rPr>
        <w:t xml:space="preserve"> (</w:t>
      </w:r>
      <w:r w:rsidR="004C090E">
        <w:rPr>
          <w:rFonts w:ascii="Century Gothic" w:eastAsia="Century Gothic" w:hAnsi="Century Gothic" w:cs="Century Gothic"/>
          <w:b/>
          <w:sz w:val="24"/>
          <w:szCs w:val="24"/>
          <w:u w:val="single"/>
        </w:rPr>
        <w:t>00</w:t>
      </w:r>
      <w:r w:rsidR="00275988" w:rsidRPr="007D38F8">
        <w:rPr>
          <w:rFonts w:ascii="Century Gothic" w:eastAsia="Century Gothic" w:hAnsi="Century Gothic" w:cs="Century Gothic"/>
          <w:b/>
          <w:sz w:val="24"/>
          <w:szCs w:val="24"/>
          <w:u w:val="single"/>
        </w:rPr>
        <w:t>)</w:t>
      </w:r>
    </w:p>
    <w:p w14:paraId="292F6FC1" w14:textId="77777777" w:rsidR="00797E84" w:rsidRPr="007D38F8" w:rsidRDefault="00797E84" w:rsidP="00797E84">
      <w:pPr>
        <w:spacing w:after="0" w:line="240" w:lineRule="auto"/>
        <w:rPr>
          <w:rFonts w:ascii="Century Gothic" w:eastAsia="Century Gothic" w:hAnsi="Century Gothic" w:cs="Century Gothic"/>
          <w:bCs/>
          <w:sz w:val="24"/>
          <w:szCs w:val="24"/>
        </w:rPr>
      </w:pPr>
    </w:p>
    <w:tbl>
      <w:tblPr>
        <w:tblStyle w:val="TableGrid"/>
        <w:tblW w:w="5226" w:type="pct"/>
        <w:tblLook w:val="04A0" w:firstRow="1" w:lastRow="0" w:firstColumn="1" w:lastColumn="0" w:noHBand="0" w:noVBand="1"/>
      </w:tblPr>
      <w:tblGrid>
        <w:gridCol w:w="1017"/>
        <w:gridCol w:w="2226"/>
        <w:gridCol w:w="3424"/>
        <w:gridCol w:w="3240"/>
        <w:gridCol w:w="3949"/>
        <w:gridCol w:w="2878"/>
      </w:tblGrid>
      <w:tr w:rsidR="007D38F8" w:rsidRPr="007D38F8" w14:paraId="62A16A8A" w14:textId="77777777" w:rsidTr="009C7173">
        <w:trPr>
          <w:trHeight w:val="498"/>
        </w:trPr>
        <w:tc>
          <w:tcPr>
            <w:tcW w:w="304" w:type="pct"/>
          </w:tcPr>
          <w:p w14:paraId="5646CF18" w14:textId="77777777" w:rsidR="00F04A79" w:rsidRPr="007D38F8" w:rsidRDefault="00F04A79" w:rsidP="006B70B8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</w:pPr>
            <w:r w:rsidRPr="007D38F8"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  <w:t>SR. #</w:t>
            </w:r>
          </w:p>
        </w:tc>
        <w:tc>
          <w:tcPr>
            <w:tcW w:w="665" w:type="pct"/>
          </w:tcPr>
          <w:p w14:paraId="7583A28F" w14:textId="77777777" w:rsidR="00F04A79" w:rsidRPr="007D38F8" w:rsidRDefault="00F04A79" w:rsidP="006B70B8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</w:pPr>
            <w:r w:rsidRPr="007D38F8"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  <w:t>POLICE STATION</w:t>
            </w:r>
          </w:p>
        </w:tc>
        <w:tc>
          <w:tcPr>
            <w:tcW w:w="1023" w:type="pct"/>
          </w:tcPr>
          <w:p w14:paraId="560035CB" w14:textId="77777777" w:rsidR="00F04A79" w:rsidRPr="007D38F8" w:rsidRDefault="00F04A79" w:rsidP="006B70B8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</w:pPr>
            <w:r w:rsidRPr="007D38F8"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  <w:t>ACCUSED NAME</w:t>
            </w:r>
          </w:p>
        </w:tc>
        <w:tc>
          <w:tcPr>
            <w:tcW w:w="968" w:type="pct"/>
          </w:tcPr>
          <w:p w14:paraId="611C91AC" w14:textId="77777777" w:rsidR="00F04A79" w:rsidRPr="007D38F8" w:rsidRDefault="00F04A79" w:rsidP="006B70B8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</w:pPr>
            <w:r w:rsidRPr="007D38F8"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  <w:t xml:space="preserve">CASE FIR # </w:t>
            </w:r>
          </w:p>
        </w:tc>
        <w:tc>
          <w:tcPr>
            <w:tcW w:w="1180" w:type="pct"/>
          </w:tcPr>
          <w:p w14:paraId="200D6707" w14:textId="77777777" w:rsidR="00F04A79" w:rsidRPr="007D38F8" w:rsidRDefault="00F04A79" w:rsidP="006B70B8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</w:pPr>
            <w:r w:rsidRPr="007D38F8"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  <w:t>COURT</w:t>
            </w:r>
          </w:p>
        </w:tc>
        <w:tc>
          <w:tcPr>
            <w:tcW w:w="860" w:type="pct"/>
          </w:tcPr>
          <w:p w14:paraId="3D362E77" w14:textId="77777777" w:rsidR="00F04A79" w:rsidRPr="007D38F8" w:rsidRDefault="00F04A79" w:rsidP="006B70B8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</w:pPr>
            <w:r w:rsidRPr="007D38F8">
              <w:rPr>
                <w:rFonts w:ascii="Century Gothic" w:eastAsia="Century Gothic" w:hAnsi="Century Gothic" w:cs="Century Gothic"/>
                <w:b/>
                <w:sz w:val="24"/>
                <w:szCs w:val="24"/>
                <w:u w:val="single"/>
              </w:rPr>
              <w:t>BAIL STATUS</w:t>
            </w:r>
          </w:p>
        </w:tc>
      </w:tr>
      <w:tr w:rsidR="004C090E" w:rsidRPr="007D38F8" w14:paraId="11D65546" w14:textId="4EAE0194" w:rsidTr="009C7173">
        <w:trPr>
          <w:trHeight w:val="518"/>
        </w:trPr>
        <w:tc>
          <w:tcPr>
            <w:tcW w:w="304" w:type="pct"/>
          </w:tcPr>
          <w:p w14:paraId="65810BC5" w14:textId="77777777" w:rsidR="004C090E" w:rsidRPr="007D38F8" w:rsidRDefault="004C090E" w:rsidP="0069361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entury Gothic" w:eastAsia="Century Gothic" w:hAnsi="Century Gothic" w:cs="Century Gothic"/>
                <w:bCs/>
                <w:sz w:val="20"/>
                <w:szCs w:val="20"/>
              </w:rPr>
            </w:pPr>
          </w:p>
        </w:tc>
        <w:tc>
          <w:tcPr>
            <w:tcW w:w="665" w:type="pct"/>
            <w:vAlign w:val="center"/>
          </w:tcPr>
          <w:p w14:paraId="22AD6407" w14:textId="6E192455" w:rsidR="004C090E" w:rsidRPr="007D38F8" w:rsidRDefault="004C090E" w:rsidP="004C090E">
            <w:pPr>
              <w:spacing w:after="0" w:line="240" w:lineRule="auto"/>
              <w:rPr>
                <w:rFonts w:ascii="Century Gothic" w:eastAsia="Century Gothic" w:hAnsi="Century Gothic" w:cs="Century Gothic"/>
                <w:bCs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Cs/>
                <w:sz w:val="20"/>
                <w:szCs w:val="20"/>
              </w:rPr>
              <w:t>Nil</w:t>
            </w:r>
          </w:p>
        </w:tc>
        <w:tc>
          <w:tcPr>
            <w:tcW w:w="1023" w:type="pct"/>
          </w:tcPr>
          <w:p w14:paraId="70E323C0" w14:textId="146C14C5" w:rsidR="004C090E" w:rsidRPr="007D38F8" w:rsidRDefault="004C090E" w:rsidP="004C090E">
            <w:pPr>
              <w:spacing w:after="0" w:line="240" w:lineRule="auto"/>
              <w:rPr>
                <w:rFonts w:ascii="Century Gothic" w:eastAsia="Century Gothic" w:hAnsi="Century Gothic" w:cs="Century Gothic"/>
                <w:bCs/>
                <w:sz w:val="20"/>
                <w:szCs w:val="20"/>
                <w:lang w:val="pt-BR"/>
              </w:rPr>
            </w:pPr>
            <w:r w:rsidRPr="00201012">
              <w:rPr>
                <w:rFonts w:ascii="Century Gothic" w:eastAsia="Century Gothic" w:hAnsi="Century Gothic" w:cs="Century Gothic"/>
                <w:bCs/>
                <w:sz w:val="20"/>
                <w:szCs w:val="20"/>
              </w:rPr>
              <w:t>Nil</w:t>
            </w:r>
          </w:p>
        </w:tc>
        <w:tc>
          <w:tcPr>
            <w:tcW w:w="968" w:type="pct"/>
          </w:tcPr>
          <w:p w14:paraId="54DF7A54" w14:textId="1165788D" w:rsidR="004C090E" w:rsidRPr="007D38F8" w:rsidRDefault="004C090E" w:rsidP="004C090E">
            <w:pPr>
              <w:spacing w:after="0" w:line="240" w:lineRule="auto"/>
              <w:rPr>
                <w:rFonts w:ascii="Century Gothic" w:eastAsia="Century Gothic" w:hAnsi="Century Gothic" w:cs="Century Gothic"/>
                <w:bCs/>
                <w:sz w:val="20"/>
                <w:szCs w:val="20"/>
              </w:rPr>
            </w:pPr>
            <w:r w:rsidRPr="00201012">
              <w:rPr>
                <w:rFonts w:ascii="Century Gothic" w:eastAsia="Century Gothic" w:hAnsi="Century Gothic" w:cs="Century Gothic"/>
                <w:bCs/>
                <w:sz w:val="20"/>
                <w:szCs w:val="20"/>
              </w:rPr>
              <w:t>Nil</w:t>
            </w:r>
          </w:p>
        </w:tc>
        <w:tc>
          <w:tcPr>
            <w:tcW w:w="1180" w:type="pct"/>
          </w:tcPr>
          <w:p w14:paraId="1C64D2D7" w14:textId="7CCE686D" w:rsidR="004C090E" w:rsidRPr="007D38F8" w:rsidRDefault="004C090E" w:rsidP="004C090E">
            <w:pPr>
              <w:spacing w:after="0" w:line="240" w:lineRule="auto"/>
              <w:rPr>
                <w:rFonts w:ascii="Century Gothic" w:eastAsia="Century Gothic" w:hAnsi="Century Gothic" w:cs="Century Gothic"/>
                <w:bCs/>
                <w:sz w:val="20"/>
                <w:szCs w:val="20"/>
              </w:rPr>
            </w:pPr>
            <w:r w:rsidRPr="00201012">
              <w:rPr>
                <w:rFonts w:ascii="Century Gothic" w:eastAsia="Century Gothic" w:hAnsi="Century Gothic" w:cs="Century Gothic"/>
                <w:bCs/>
                <w:sz w:val="20"/>
                <w:szCs w:val="20"/>
              </w:rPr>
              <w:t>Nil</w:t>
            </w:r>
          </w:p>
        </w:tc>
        <w:tc>
          <w:tcPr>
            <w:tcW w:w="860" w:type="pct"/>
          </w:tcPr>
          <w:p w14:paraId="62F95247" w14:textId="15890813" w:rsidR="004C090E" w:rsidRPr="007D38F8" w:rsidRDefault="004C090E" w:rsidP="004C090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Cs/>
                <w:sz w:val="20"/>
                <w:szCs w:val="20"/>
              </w:rPr>
            </w:pPr>
            <w:r w:rsidRPr="00201012">
              <w:rPr>
                <w:rFonts w:ascii="Century Gothic" w:eastAsia="Century Gothic" w:hAnsi="Century Gothic" w:cs="Century Gothic"/>
                <w:bCs/>
                <w:sz w:val="20"/>
                <w:szCs w:val="20"/>
              </w:rPr>
              <w:t>Nil</w:t>
            </w:r>
          </w:p>
        </w:tc>
      </w:tr>
      <w:tr w:rsidR="00E45755" w:rsidRPr="007D38F8" w14:paraId="3721BD94" w14:textId="77777777" w:rsidTr="009C7173">
        <w:trPr>
          <w:trHeight w:val="518"/>
        </w:trPr>
        <w:tc>
          <w:tcPr>
            <w:tcW w:w="304" w:type="pct"/>
          </w:tcPr>
          <w:p w14:paraId="6C8F1789" w14:textId="77777777" w:rsidR="00E45755" w:rsidRPr="007D38F8" w:rsidRDefault="00E45755" w:rsidP="0069361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entury Gothic" w:eastAsia="Century Gothic" w:hAnsi="Century Gothic" w:cs="Century Gothic"/>
                <w:bCs/>
                <w:sz w:val="20"/>
                <w:szCs w:val="20"/>
              </w:rPr>
            </w:pPr>
          </w:p>
        </w:tc>
        <w:tc>
          <w:tcPr>
            <w:tcW w:w="665" w:type="pct"/>
            <w:vAlign w:val="center"/>
          </w:tcPr>
          <w:p w14:paraId="4886CC1E" w14:textId="77777777" w:rsidR="00E45755" w:rsidRDefault="00E45755" w:rsidP="004C090E">
            <w:pPr>
              <w:spacing w:after="0" w:line="240" w:lineRule="auto"/>
              <w:rPr>
                <w:rFonts w:ascii="Century Gothic" w:eastAsia="Century Gothic" w:hAnsi="Century Gothic" w:cs="Century Gothic"/>
                <w:bCs/>
                <w:sz w:val="20"/>
                <w:szCs w:val="20"/>
              </w:rPr>
            </w:pPr>
          </w:p>
        </w:tc>
        <w:tc>
          <w:tcPr>
            <w:tcW w:w="1023" w:type="pct"/>
          </w:tcPr>
          <w:p w14:paraId="765183B8" w14:textId="77777777" w:rsidR="00E45755" w:rsidRPr="00201012" w:rsidRDefault="00E45755" w:rsidP="004C090E">
            <w:pPr>
              <w:spacing w:after="0" w:line="240" w:lineRule="auto"/>
              <w:rPr>
                <w:rFonts w:ascii="Century Gothic" w:eastAsia="Century Gothic" w:hAnsi="Century Gothic" w:cs="Century Gothic"/>
                <w:bCs/>
                <w:sz w:val="20"/>
                <w:szCs w:val="20"/>
              </w:rPr>
            </w:pPr>
          </w:p>
        </w:tc>
        <w:tc>
          <w:tcPr>
            <w:tcW w:w="968" w:type="pct"/>
          </w:tcPr>
          <w:p w14:paraId="30372E78" w14:textId="77777777" w:rsidR="00E45755" w:rsidRPr="00201012" w:rsidRDefault="00E45755" w:rsidP="004C090E">
            <w:pPr>
              <w:spacing w:after="0" w:line="240" w:lineRule="auto"/>
              <w:rPr>
                <w:rFonts w:ascii="Century Gothic" w:eastAsia="Century Gothic" w:hAnsi="Century Gothic" w:cs="Century Gothic"/>
                <w:bCs/>
                <w:sz w:val="20"/>
                <w:szCs w:val="20"/>
              </w:rPr>
            </w:pPr>
          </w:p>
        </w:tc>
        <w:tc>
          <w:tcPr>
            <w:tcW w:w="1180" w:type="pct"/>
          </w:tcPr>
          <w:p w14:paraId="4FFE788D" w14:textId="77777777" w:rsidR="00E45755" w:rsidRPr="00201012" w:rsidRDefault="00E45755" w:rsidP="004C090E">
            <w:pPr>
              <w:spacing w:after="0" w:line="240" w:lineRule="auto"/>
              <w:rPr>
                <w:rFonts w:ascii="Century Gothic" w:eastAsia="Century Gothic" w:hAnsi="Century Gothic" w:cs="Century Gothic"/>
                <w:bCs/>
                <w:sz w:val="20"/>
                <w:szCs w:val="20"/>
              </w:rPr>
            </w:pPr>
          </w:p>
        </w:tc>
        <w:tc>
          <w:tcPr>
            <w:tcW w:w="860" w:type="pct"/>
          </w:tcPr>
          <w:p w14:paraId="70639395" w14:textId="77777777" w:rsidR="00E45755" w:rsidRPr="00201012" w:rsidRDefault="00E45755" w:rsidP="004C090E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Cs/>
                <w:sz w:val="20"/>
                <w:szCs w:val="20"/>
              </w:rPr>
            </w:pPr>
          </w:p>
        </w:tc>
      </w:tr>
    </w:tbl>
    <w:tbl>
      <w:tblPr>
        <w:tblpPr w:leftFromText="180" w:rightFromText="180" w:horzAnchor="margin" w:tblpY="-9510"/>
        <w:tblW w:w="5222" w:type="pct"/>
        <w:tblLayout w:type="fixed"/>
        <w:tblLook w:val="04A0" w:firstRow="1" w:lastRow="0" w:firstColumn="1" w:lastColumn="0" w:noHBand="0" w:noVBand="1"/>
      </w:tblPr>
      <w:tblGrid>
        <w:gridCol w:w="2766"/>
        <w:gridCol w:w="1303"/>
        <w:gridCol w:w="1237"/>
        <w:gridCol w:w="84"/>
        <w:gridCol w:w="715"/>
        <w:gridCol w:w="274"/>
        <w:gridCol w:w="525"/>
        <w:gridCol w:w="401"/>
        <w:gridCol w:w="495"/>
        <w:gridCol w:w="508"/>
        <w:gridCol w:w="384"/>
        <w:gridCol w:w="438"/>
        <w:gridCol w:w="488"/>
        <w:gridCol w:w="515"/>
        <w:gridCol w:w="391"/>
        <w:gridCol w:w="411"/>
        <w:gridCol w:w="411"/>
        <w:gridCol w:w="434"/>
        <w:gridCol w:w="411"/>
        <w:gridCol w:w="438"/>
        <w:gridCol w:w="485"/>
        <w:gridCol w:w="518"/>
        <w:gridCol w:w="411"/>
        <w:gridCol w:w="438"/>
        <w:gridCol w:w="822"/>
        <w:gridCol w:w="1407"/>
      </w:tblGrid>
      <w:tr w:rsidR="007D38F8" w:rsidRPr="007D38F8" w14:paraId="1EBD42F2" w14:textId="77777777" w:rsidTr="00AF1E84">
        <w:trPr>
          <w:trHeight w:val="1385"/>
        </w:trPr>
        <w:tc>
          <w:tcPr>
            <w:tcW w:w="5000" w:type="pct"/>
            <w:gridSpan w:val="2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29DA49C" w14:textId="77777777" w:rsidR="001A4E1B" w:rsidRPr="007D38F8" w:rsidRDefault="001A4E1B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"/>
                <w:szCs w:val="2"/>
              </w:rPr>
            </w:pPr>
          </w:p>
          <w:p w14:paraId="74C0AD17" w14:textId="049C2344" w:rsidR="008D1CD7" w:rsidRPr="007D38F8" w:rsidRDefault="008D1CD7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32"/>
                <w:szCs w:val="32"/>
              </w:rPr>
            </w:pPr>
            <w:r w:rsidRPr="007D38F8">
              <w:rPr>
                <w:rFonts w:ascii="Century Gothic" w:hAnsi="Century Gothic" w:cs="Calibri"/>
                <w:b/>
                <w:bCs/>
                <w:sz w:val="32"/>
                <w:szCs w:val="32"/>
              </w:rPr>
              <w:t>PROGRESS OF CASES (As on</w:t>
            </w:r>
            <w:r w:rsidR="006C1A08">
              <w:rPr>
                <w:rFonts w:ascii="Century Gothic" w:hAnsi="Century Gothic" w:cs="Calibri"/>
                <w:b/>
                <w:bCs/>
                <w:sz w:val="32"/>
                <w:szCs w:val="32"/>
              </w:rPr>
              <w:t xml:space="preserve"> </w:t>
            </w:r>
            <w:r w:rsidR="007255D8">
              <w:rPr>
                <w:rFonts w:ascii="Century Gothic" w:hAnsi="Century Gothic" w:cs="Calibri"/>
                <w:b/>
                <w:bCs/>
                <w:sz w:val="32"/>
                <w:szCs w:val="32"/>
              </w:rPr>
              <w:t>2</w:t>
            </w:r>
            <w:r w:rsidR="0012348C">
              <w:rPr>
                <w:rFonts w:ascii="Century Gothic" w:hAnsi="Century Gothic" w:cs="Calibri"/>
                <w:b/>
                <w:bCs/>
                <w:sz w:val="32"/>
                <w:szCs w:val="32"/>
              </w:rPr>
              <w:t>2</w:t>
            </w:r>
            <w:r w:rsidR="00046F50">
              <w:rPr>
                <w:rFonts w:ascii="Century Gothic" w:hAnsi="Century Gothic" w:cs="Calibri"/>
                <w:b/>
                <w:bCs/>
                <w:sz w:val="32"/>
                <w:szCs w:val="32"/>
              </w:rPr>
              <w:t>.0</w:t>
            </w:r>
            <w:r w:rsidR="00583B0B">
              <w:rPr>
                <w:rFonts w:ascii="Century Gothic" w:hAnsi="Century Gothic" w:cs="Calibri"/>
                <w:b/>
                <w:bCs/>
                <w:sz w:val="32"/>
                <w:szCs w:val="32"/>
              </w:rPr>
              <w:t>8</w:t>
            </w:r>
            <w:r w:rsidR="00C5609F" w:rsidRPr="007D38F8">
              <w:rPr>
                <w:rFonts w:ascii="Century Gothic" w:hAnsi="Century Gothic" w:cs="Calibri"/>
                <w:b/>
                <w:bCs/>
                <w:sz w:val="32"/>
                <w:szCs w:val="32"/>
              </w:rPr>
              <w:t>.202</w:t>
            </w:r>
            <w:r w:rsidR="00046F50">
              <w:rPr>
                <w:rFonts w:ascii="Century Gothic" w:hAnsi="Century Gothic" w:cs="Calibri"/>
                <w:b/>
                <w:bCs/>
                <w:sz w:val="32"/>
                <w:szCs w:val="32"/>
              </w:rPr>
              <w:t>6</w:t>
            </w:r>
            <w:r w:rsidRPr="007D38F8">
              <w:rPr>
                <w:rFonts w:ascii="Century Gothic" w:hAnsi="Century Gothic" w:cs="Calibri"/>
                <w:b/>
                <w:bCs/>
                <w:sz w:val="32"/>
                <w:szCs w:val="32"/>
              </w:rPr>
              <w:t>)</w:t>
            </w:r>
          </w:p>
        </w:tc>
      </w:tr>
      <w:tr w:rsidR="007D38F8" w:rsidRPr="007D38F8" w14:paraId="61345397" w14:textId="77777777" w:rsidTr="00AF1E84">
        <w:trPr>
          <w:trHeight w:val="419"/>
        </w:trPr>
        <w:tc>
          <w:tcPr>
            <w:tcW w:w="828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E0492" w14:textId="77777777" w:rsidR="008D1CD7" w:rsidRPr="007D38F8" w:rsidRDefault="008D1CD7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76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239E4" w14:textId="77777777" w:rsidR="008D1CD7" w:rsidRPr="007D38F8" w:rsidRDefault="008D1CD7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Previous</w:t>
            </w:r>
          </w:p>
        </w:tc>
        <w:tc>
          <w:tcPr>
            <w:tcW w:w="478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3CC65" w14:textId="77777777" w:rsidR="008D1CD7" w:rsidRPr="007D38F8" w:rsidRDefault="008D1CD7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Added on</w:t>
            </w:r>
          </w:p>
        </w:tc>
        <w:tc>
          <w:tcPr>
            <w:tcW w:w="535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54677" w14:textId="77777777" w:rsidR="008D1CD7" w:rsidRPr="007D38F8" w:rsidRDefault="008D1CD7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548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CFBCC" w14:textId="77777777" w:rsidR="008D1CD7" w:rsidRPr="007D38F8" w:rsidRDefault="008D1CD7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Disposed off</w:t>
            </w:r>
          </w:p>
        </w:tc>
        <w:tc>
          <w:tcPr>
            <w:tcW w:w="499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4C6A1" w14:textId="77777777" w:rsidR="008D1CD7" w:rsidRPr="007D38F8" w:rsidRDefault="008D1CD7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Pending</w:t>
            </w:r>
          </w:p>
        </w:tc>
        <w:tc>
          <w:tcPr>
            <w:tcW w:w="55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50E17" w14:textId="77777777" w:rsidR="008D1CD7" w:rsidRPr="007D38F8" w:rsidRDefault="008D1CD7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Less than 0</w:t>
            </w:r>
            <w:r w:rsidR="00493F24"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9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F6A6F14" w14:textId="77777777" w:rsidR="008D1CD7" w:rsidRPr="007D38F8" w:rsidRDefault="008D1CD7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More than</w:t>
            </w:r>
          </w:p>
        </w:tc>
      </w:tr>
      <w:tr w:rsidR="007D38F8" w:rsidRPr="007D38F8" w14:paraId="1D677FDF" w14:textId="77777777" w:rsidTr="00AF1E84">
        <w:trPr>
          <w:trHeight w:val="419"/>
        </w:trPr>
        <w:tc>
          <w:tcPr>
            <w:tcW w:w="82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7B57A" w14:textId="77777777" w:rsidR="008D1CD7" w:rsidRPr="007D38F8" w:rsidRDefault="008D1CD7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</w:p>
        </w:tc>
        <w:tc>
          <w:tcPr>
            <w:tcW w:w="76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9D932" w14:textId="77777777" w:rsidR="008D1CD7" w:rsidRPr="007D38F8" w:rsidRDefault="008D1CD7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Balance</w:t>
            </w:r>
          </w:p>
        </w:tc>
        <w:tc>
          <w:tcPr>
            <w:tcW w:w="478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E1EC4" w14:textId="77777777" w:rsidR="008D1CD7" w:rsidRPr="007D38F8" w:rsidRDefault="008D1CD7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</w:p>
        </w:tc>
        <w:tc>
          <w:tcPr>
            <w:tcW w:w="53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F299C" w14:textId="77777777" w:rsidR="008D1CD7" w:rsidRPr="007D38F8" w:rsidRDefault="008D1CD7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</w:p>
        </w:tc>
        <w:tc>
          <w:tcPr>
            <w:tcW w:w="548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C0870" w14:textId="77777777" w:rsidR="008D1CD7" w:rsidRPr="007D38F8" w:rsidRDefault="008D1CD7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</w:p>
        </w:tc>
        <w:tc>
          <w:tcPr>
            <w:tcW w:w="499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C5E17" w14:textId="77777777" w:rsidR="008D1CD7" w:rsidRPr="007D38F8" w:rsidRDefault="008D1CD7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</w:p>
        </w:tc>
        <w:tc>
          <w:tcPr>
            <w:tcW w:w="55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29B68" w14:textId="77777777" w:rsidR="008D1CD7" w:rsidRPr="007D38F8" w:rsidRDefault="008D1CD7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Months</w:t>
            </w:r>
          </w:p>
        </w:tc>
        <w:tc>
          <w:tcPr>
            <w:tcW w:w="79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CD0B2C7" w14:textId="77777777" w:rsidR="008D1CD7" w:rsidRPr="007D38F8" w:rsidRDefault="008D1CD7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0</w:t>
            </w:r>
            <w:r w:rsidR="00493F24"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6</w:t>
            </w: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 xml:space="preserve"> months</w:t>
            </w:r>
          </w:p>
        </w:tc>
      </w:tr>
      <w:tr w:rsidR="00263EB9" w:rsidRPr="007D38F8" w14:paraId="52607DCE" w14:textId="77777777" w:rsidTr="00AF1E84">
        <w:trPr>
          <w:trHeight w:val="439"/>
        </w:trPr>
        <w:tc>
          <w:tcPr>
            <w:tcW w:w="82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13FFE" w14:textId="77777777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ACAC" w14:textId="672A3783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</w:t>
            </w: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CFB34" w14:textId="6D62C6E5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2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DE6FD" w14:textId="4ECE85C3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</w:t>
            </w: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33D5F" w14:textId="3F829CA6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</w:t>
            </w: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26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6279A" w14:textId="5B6E3C0D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</w:t>
            </w: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6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9FA5C" w14:textId="21CB2C4D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27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69D33" w14:textId="77777777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2024</w:t>
            </w:r>
          </w:p>
        </w:tc>
        <w:tc>
          <w:tcPr>
            <w:tcW w:w="27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97815" w14:textId="77777777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2025</w:t>
            </w:r>
          </w:p>
        </w:tc>
        <w:tc>
          <w:tcPr>
            <w:tcW w:w="2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08D34" w14:textId="0AD291C9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</w:t>
            </w: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5D9FB" w14:textId="4FE6EF7F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</w:t>
            </w: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2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86713" w14:textId="34CCE5B7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</w:t>
            </w: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7052A" w14:textId="6283EFE6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37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FE1E" w14:textId="5627A0AA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</w:t>
            </w: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FEA80EB" w14:textId="2D3D1DF9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2026</w:t>
            </w:r>
          </w:p>
        </w:tc>
      </w:tr>
      <w:tr w:rsidR="00263EB9" w:rsidRPr="007D38F8" w14:paraId="66480A75" w14:textId="77777777" w:rsidTr="00AF1E84">
        <w:trPr>
          <w:trHeight w:val="830"/>
        </w:trPr>
        <w:tc>
          <w:tcPr>
            <w:tcW w:w="82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717C8" w14:textId="72999DAD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</w:rPr>
            </w:pPr>
            <w:r w:rsidRPr="007D38F8">
              <w:rPr>
                <w:rFonts w:ascii="Century Gothic" w:hAnsi="Century Gothic" w:cs="Calibri"/>
                <w:b/>
                <w:bCs/>
              </w:rPr>
              <w:t>CCRC –</w:t>
            </w:r>
            <w:r>
              <w:rPr>
                <w:rFonts w:ascii="Century Gothic" w:hAnsi="Century Gothic" w:cs="Calibri"/>
                <w:b/>
                <w:bCs/>
              </w:rPr>
              <w:t>Lahore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E84C98" w14:textId="06BC4B68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Calibri"/>
                <w:b/>
                <w:bCs/>
                <w:sz w:val="28"/>
                <w:szCs w:val="28"/>
              </w:rPr>
              <w:t>587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CF1D23" w14:textId="578BBDD3" w:rsidR="00D92779" w:rsidRPr="007D38F8" w:rsidRDefault="00230A1B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Calibri"/>
                <w:b/>
                <w:bCs/>
                <w:sz w:val="28"/>
                <w:szCs w:val="28"/>
              </w:rPr>
              <w:t>1</w:t>
            </w:r>
            <w:r w:rsidR="00295C0C">
              <w:rPr>
                <w:rFonts w:ascii="Century Gothic" w:hAnsi="Century Gothic" w:cs="Calibri"/>
                <w:b/>
                <w:bCs/>
                <w:sz w:val="28"/>
                <w:szCs w:val="28"/>
              </w:rPr>
              <w:t>8</w:t>
            </w:r>
            <w:r w:rsidR="0012348C">
              <w:rPr>
                <w:rFonts w:ascii="Century Gothic" w:hAnsi="Century Gothic" w:cs="Calibr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9DB136" w14:textId="78296DB0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Calibri"/>
                <w:b/>
                <w:bCs/>
                <w:sz w:val="28"/>
                <w:szCs w:val="28"/>
              </w:rPr>
              <w:t>587</w:t>
            </w:r>
          </w:p>
        </w:tc>
        <w:tc>
          <w:tcPr>
            <w:tcW w:w="2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A45B3B" w14:textId="225AEA68" w:rsidR="00D92779" w:rsidRPr="007D38F8" w:rsidRDefault="0012348C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Calibri"/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26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4CAE84" w14:textId="117E3FAB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Calibri"/>
                <w:b/>
                <w:bCs/>
                <w:sz w:val="28"/>
                <w:szCs w:val="28"/>
              </w:rPr>
              <w:t>587</w:t>
            </w:r>
          </w:p>
        </w:tc>
        <w:tc>
          <w:tcPr>
            <w:tcW w:w="26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CFCDC1" w14:textId="3F5056A3" w:rsidR="00D92779" w:rsidRPr="007D38F8" w:rsidRDefault="0012348C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Calibri"/>
                <w:b/>
                <w:bCs/>
                <w:sz w:val="28"/>
                <w:szCs w:val="28"/>
              </w:rPr>
              <w:t>181</w:t>
            </w:r>
          </w:p>
        </w:tc>
        <w:tc>
          <w:tcPr>
            <w:tcW w:w="27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1529C0" w14:textId="2247CC40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  <w:szCs w:val="28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8"/>
                <w:szCs w:val="28"/>
              </w:rPr>
              <w:t>0</w:t>
            </w:r>
            <w:r>
              <w:rPr>
                <w:rFonts w:ascii="Century Gothic" w:hAnsi="Century Gothic" w:cs="Calibri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27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EF6CEA" w14:textId="68EC2DD4" w:rsidR="00D92779" w:rsidRPr="007D38F8" w:rsidRDefault="00F65B7B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Calibri"/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2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320F64" w14:textId="765DD246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Calibri"/>
                <w:b/>
                <w:bCs/>
                <w:sz w:val="28"/>
                <w:szCs w:val="28"/>
              </w:rPr>
              <w:t>587</w:t>
            </w:r>
          </w:p>
        </w:tc>
        <w:tc>
          <w:tcPr>
            <w:tcW w:w="2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856CFC" w14:textId="47BB1763" w:rsidR="00D92779" w:rsidRPr="007D38F8" w:rsidRDefault="007E440E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Calibri"/>
                <w:b/>
                <w:bCs/>
                <w:sz w:val="28"/>
                <w:szCs w:val="28"/>
              </w:rPr>
              <w:t>1</w:t>
            </w:r>
            <w:r w:rsidR="007255D8">
              <w:rPr>
                <w:rFonts w:ascii="Century Gothic" w:hAnsi="Century Gothic" w:cs="Calibri"/>
                <w:b/>
                <w:bCs/>
                <w:sz w:val="28"/>
                <w:szCs w:val="28"/>
              </w:rPr>
              <w:t>8</w:t>
            </w:r>
            <w:r w:rsidR="00295C0C">
              <w:rPr>
                <w:rFonts w:ascii="Century Gothic" w:hAnsi="Century Gothic" w:cs="Calibr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B2CA8C" w14:textId="05C7D0B8" w:rsidR="00D92779" w:rsidRPr="007D38F8" w:rsidRDefault="00D9277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Calibri"/>
                <w:b/>
                <w:bCs/>
                <w:sz w:val="28"/>
                <w:szCs w:val="28"/>
              </w:rPr>
              <w:t>587</w:t>
            </w:r>
          </w:p>
        </w:tc>
        <w:tc>
          <w:tcPr>
            <w:tcW w:w="2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11563F" w14:textId="40660AE8" w:rsidR="00D92779" w:rsidRPr="007D38F8" w:rsidRDefault="007E440E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Calibri"/>
                <w:b/>
                <w:bCs/>
                <w:sz w:val="28"/>
                <w:szCs w:val="28"/>
              </w:rPr>
              <w:t>1</w:t>
            </w:r>
            <w:r w:rsidR="00F63A3A">
              <w:rPr>
                <w:rFonts w:ascii="Century Gothic" w:hAnsi="Century Gothic" w:cs="Calibri"/>
                <w:b/>
                <w:bCs/>
                <w:sz w:val="28"/>
                <w:szCs w:val="28"/>
              </w:rPr>
              <w:t>6</w:t>
            </w:r>
            <w:r w:rsidR="00BD246E">
              <w:rPr>
                <w:rFonts w:ascii="Century Gothic" w:hAnsi="Century Gothic" w:cs="Calibri"/>
                <w:b/>
                <w:bCs/>
                <w:sz w:val="28"/>
                <w:szCs w:val="28"/>
              </w:rPr>
              <w:t>71</w:t>
            </w:r>
          </w:p>
        </w:tc>
        <w:tc>
          <w:tcPr>
            <w:tcW w:w="37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266C41" w14:textId="6CDFDB42" w:rsidR="00D92779" w:rsidRPr="007D38F8" w:rsidRDefault="00597163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Calibri"/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413CA62" w14:textId="2E13CFFB" w:rsidR="00D92779" w:rsidRPr="007D38F8" w:rsidRDefault="00B314B9" w:rsidP="00D9277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Calibri"/>
                <w:b/>
                <w:bCs/>
                <w:sz w:val="28"/>
                <w:szCs w:val="28"/>
              </w:rPr>
              <w:t>1</w:t>
            </w:r>
            <w:r w:rsidR="007255D8">
              <w:rPr>
                <w:rFonts w:ascii="Century Gothic" w:hAnsi="Century Gothic" w:cs="Calibri"/>
                <w:b/>
                <w:bCs/>
                <w:sz w:val="28"/>
                <w:szCs w:val="28"/>
              </w:rPr>
              <w:t>8</w:t>
            </w:r>
            <w:r w:rsidR="00295C0C">
              <w:rPr>
                <w:rFonts w:ascii="Century Gothic" w:hAnsi="Century Gothic" w:cs="Calibri"/>
                <w:b/>
                <w:bCs/>
                <w:sz w:val="28"/>
                <w:szCs w:val="28"/>
              </w:rPr>
              <w:t>1</w:t>
            </w:r>
          </w:p>
        </w:tc>
      </w:tr>
      <w:tr w:rsidR="007D38F8" w:rsidRPr="007D38F8" w14:paraId="1A4F65A6" w14:textId="77777777" w:rsidTr="00AF1E84">
        <w:trPr>
          <w:trHeight w:val="1119"/>
        </w:trPr>
        <w:tc>
          <w:tcPr>
            <w:tcW w:w="5000" w:type="pct"/>
            <w:gridSpan w:val="2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4C62A2E" w14:textId="77777777" w:rsidR="00AD1F7F" w:rsidRPr="007D38F8" w:rsidRDefault="00AD1F7F" w:rsidP="00DE512A">
            <w:pPr>
              <w:spacing w:after="0" w:line="240" w:lineRule="auto"/>
              <w:rPr>
                <w:rFonts w:ascii="Century Gothic" w:hAnsi="Century Gothic" w:cs="Calibri"/>
                <w:b/>
                <w:bCs/>
                <w:sz w:val="2"/>
                <w:szCs w:val="2"/>
              </w:rPr>
            </w:pPr>
          </w:p>
          <w:p w14:paraId="078527AA" w14:textId="313C2A2C" w:rsidR="00AD1F7F" w:rsidRPr="007D38F8" w:rsidRDefault="00AD1F7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32"/>
                <w:szCs w:val="32"/>
              </w:rPr>
            </w:pPr>
            <w:r w:rsidRPr="007D38F8">
              <w:rPr>
                <w:rFonts w:ascii="Century Gothic" w:hAnsi="Century Gothic" w:cs="Calibri"/>
                <w:b/>
                <w:bCs/>
                <w:sz w:val="32"/>
                <w:szCs w:val="32"/>
              </w:rPr>
              <w:t>PROGRESS OF ENQUIRES (As on</w:t>
            </w:r>
            <w:r w:rsidR="00F618D6" w:rsidRPr="007D38F8">
              <w:rPr>
                <w:rFonts w:ascii="Century Gothic" w:hAnsi="Century Gothic" w:cs="Calibri"/>
                <w:b/>
                <w:bCs/>
                <w:sz w:val="32"/>
                <w:szCs w:val="32"/>
              </w:rPr>
              <w:t xml:space="preserve"> </w:t>
            </w:r>
            <w:r w:rsidR="00D817AA">
              <w:rPr>
                <w:rFonts w:ascii="Century Gothic" w:hAnsi="Century Gothic" w:cs="Calibri"/>
                <w:b/>
                <w:bCs/>
                <w:sz w:val="32"/>
                <w:szCs w:val="32"/>
              </w:rPr>
              <w:t>2</w:t>
            </w:r>
            <w:r w:rsidR="0012348C">
              <w:rPr>
                <w:rFonts w:ascii="Century Gothic" w:hAnsi="Century Gothic" w:cs="Calibri"/>
                <w:b/>
                <w:bCs/>
                <w:sz w:val="32"/>
                <w:szCs w:val="32"/>
              </w:rPr>
              <w:t>2</w:t>
            </w:r>
            <w:r w:rsidRPr="007D38F8">
              <w:rPr>
                <w:rFonts w:ascii="Century Gothic" w:hAnsi="Century Gothic" w:cs="Calibri"/>
                <w:b/>
                <w:bCs/>
                <w:sz w:val="32"/>
                <w:szCs w:val="32"/>
              </w:rPr>
              <w:t>.</w:t>
            </w:r>
            <w:r w:rsidR="00A1340F">
              <w:rPr>
                <w:rFonts w:ascii="Century Gothic" w:hAnsi="Century Gothic" w:cs="Calibri"/>
                <w:b/>
                <w:bCs/>
                <w:sz w:val="32"/>
                <w:szCs w:val="32"/>
              </w:rPr>
              <w:t>0</w:t>
            </w:r>
            <w:r w:rsidR="00583B0B">
              <w:rPr>
                <w:rFonts w:ascii="Century Gothic" w:hAnsi="Century Gothic" w:cs="Calibri"/>
                <w:b/>
                <w:bCs/>
                <w:sz w:val="32"/>
                <w:szCs w:val="32"/>
              </w:rPr>
              <w:t>8</w:t>
            </w:r>
            <w:r w:rsidRPr="007D38F8">
              <w:rPr>
                <w:rFonts w:ascii="Century Gothic" w:hAnsi="Century Gothic" w:cs="Calibri"/>
                <w:b/>
                <w:bCs/>
                <w:sz w:val="32"/>
                <w:szCs w:val="32"/>
              </w:rPr>
              <w:t>.202</w:t>
            </w:r>
            <w:r w:rsidR="00A1340F">
              <w:rPr>
                <w:rFonts w:ascii="Century Gothic" w:hAnsi="Century Gothic" w:cs="Calibri"/>
                <w:b/>
                <w:bCs/>
                <w:sz w:val="32"/>
                <w:szCs w:val="32"/>
              </w:rPr>
              <w:t>6</w:t>
            </w:r>
            <w:r w:rsidRPr="007D38F8">
              <w:rPr>
                <w:rFonts w:ascii="Century Gothic" w:hAnsi="Century Gothic" w:cs="Calibri"/>
                <w:b/>
                <w:bCs/>
                <w:sz w:val="32"/>
                <w:szCs w:val="32"/>
              </w:rPr>
              <w:t>)</w:t>
            </w:r>
          </w:p>
        </w:tc>
      </w:tr>
      <w:tr w:rsidR="007D38F8" w:rsidRPr="007D38F8" w14:paraId="0CD05347" w14:textId="77777777" w:rsidTr="00AF1E84">
        <w:trPr>
          <w:trHeight w:val="419"/>
        </w:trPr>
        <w:tc>
          <w:tcPr>
            <w:tcW w:w="828" w:type="pct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B5051" w14:textId="77777777" w:rsidR="00AD1F7F" w:rsidRPr="007D38F8" w:rsidRDefault="00AD1F7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78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52A6A" w14:textId="77777777" w:rsidR="00AD1F7F" w:rsidRPr="007D38F8" w:rsidRDefault="00AD1F7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Previous</w:t>
            </w:r>
          </w:p>
        </w:tc>
        <w:tc>
          <w:tcPr>
            <w:tcW w:w="573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8E912" w14:textId="77777777" w:rsidR="00AD1F7F" w:rsidRPr="007D38F8" w:rsidRDefault="00AD1F7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Added on</w:t>
            </w:r>
          </w:p>
        </w:tc>
        <w:tc>
          <w:tcPr>
            <w:tcW w:w="546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212BB" w14:textId="77777777" w:rsidR="00AD1F7F" w:rsidRPr="007D38F8" w:rsidRDefault="00AD1F7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540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57CCE" w14:textId="77777777" w:rsidR="00AD1F7F" w:rsidRPr="007D38F8" w:rsidRDefault="00AD1F7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Disposed off</w:t>
            </w:r>
          </w:p>
        </w:tc>
        <w:tc>
          <w:tcPr>
            <w:tcW w:w="507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1C1D3" w14:textId="77777777" w:rsidR="00AD1F7F" w:rsidRPr="007D38F8" w:rsidRDefault="00AD1F7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Pending</w:t>
            </w:r>
          </w:p>
        </w:tc>
        <w:tc>
          <w:tcPr>
            <w:tcW w:w="55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5B76F" w14:textId="77777777" w:rsidR="00AD1F7F" w:rsidRPr="00BA113C" w:rsidRDefault="00AD1F7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color w:val="EE0000"/>
                <w:sz w:val="24"/>
                <w:szCs w:val="24"/>
              </w:rPr>
            </w:pPr>
            <w:r w:rsidRPr="00BA113C">
              <w:rPr>
                <w:rFonts w:ascii="Century Gothic" w:hAnsi="Century Gothic" w:cs="Calibri"/>
                <w:b/>
                <w:bCs/>
                <w:color w:val="EE0000"/>
                <w:sz w:val="24"/>
                <w:szCs w:val="24"/>
              </w:rPr>
              <w:t>Less than 03</w:t>
            </w:r>
          </w:p>
        </w:tc>
        <w:tc>
          <w:tcPr>
            <w:tcW w:w="6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47AF9DC" w14:textId="77777777" w:rsidR="00AD1F7F" w:rsidRPr="00BA113C" w:rsidRDefault="00AD1F7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color w:val="EE0000"/>
                <w:sz w:val="24"/>
                <w:szCs w:val="24"/>
              </w:rPr>
            </w:pPr>
            <w:r w:rsidRPr="00BA113C">
              <w:rPr>
                <w:rFonts w:ascii="Century Gothic" w:hAnsi="Century Gothic" w:cs="Calibri"/>
                <w:b/>
                <w:bCs/>
                <w:color w:val="EE0000"/>
                <w:sz w:val="24"/>
                <w:szCs w:val="24"/>
              </w:rPr>
              <w:t>More than</w:t>
            </w:r>
          </w:p>
        </w:tc>
      </w:tr>
      <w:tr w:rsidR="007D38F8" w:rsidRPr="007D38F8" w14:paraId="1319BC06" w14:textId="77777777" w:rsidTr="00AF1E84">
        <w:trPr>
          <w:trHeight w:val="419"/>
        </w:trPr>
        <w:tc>
          <w:tcPr>
            <w:tcW w:w="82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782EA" w14:textId="77777777" w:rsidR="00AD1F7F" w:rsidRPr="007D38F8" w:rsidRDefault="00AD1F7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</w:p>
        </w:tc>
        <w:tc>
          <w:tcPr>
            <w:tcW w:w="78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626B9" w14:textId="77777777" w:rsidR="00AD1F7F" w:rsidRPr="007D38F8" w:rsidRDefault="00AD1F7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4"/>
                <w:szCs w:val="24"/>
              </w:rPr>
              <w:t>Balance</w:t>
            </w:r>
          </w:p>
        </w:tc>
        <w:tc>
          <w:tcPr>
            <w:tcW w:w="573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84745" w14:textId="77777777" w:rsidR="00AD1F7F" w:rsidRPr="007D38F8" w:rsidRDefault="00AD1F7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</w:p>
        </w:tc>
        <w:tc>
          <w:tcPr>
            <w:tcW w:w="546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30785" w14:textId="77777777" w:rsidR="00AD1F7F" w:rsidRPr="007D38F8" w:rsidRDefault="00AD1F7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</w:p>
        </w:tc>
        <w:tc>
          <w:tcPr>
            <w:tcW w:w="540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45110" w14:textId="77777777" w:rsidR="00AD1F7F" w:rsidRPr="007D38F8" w:rsidRDefault="00AD1F7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</w:p>
        </w:tc>
        <w:tc>
          <w:tcPr>
            <w:tcW w:w="507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67AD4" w14:textId="77777777" w:rsidR="00AD1F7F" w:rsidRPr="007D38F8" w:rsidRDefault="00AD1F7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</w:p>
        </w:tc>
        <w:tc>
          <w:tcPr>
            <w:tcW w:w="55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2CA58" w14:textId="77777777" w:rsidR="00AD1F7F" w:rsidRPr="00BA113C" w:rsidRDefault="00AD1F7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color w:val="EE0000"/>
                <w:sz w:val="24"/>
                <w:szCs w:val="24"/>
              </w:rPr>
            </w:pPr>
            <w:r w:rsidRPr="00BA113C">
              <w:rPr>
                <w:rFonts w:ascii="Century Gothic" w:hAnsi="Century Gothic" w:cs="Calibri"/>
                <w:b/>
                <w:bCs/>
                <w:color w:val="EE0000"/>
                <w:sz w:val="24"/>
                <w:szCs w:val="24"/>
              </w:rPr>
              <w:t>Months</w:t>
            </w:r>
          </w:p>
        </w:tc>
        <w:tc>
          <w:tcPr>
            <w:tcW w:w="6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AB955B4" w14:textId="77777777" w:rsidR="00AD1F7F" w:rsidRPr="00BA113C" w:rsidRDefault="00AD1F7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color w:val="EE0000"/>
                <w:sz w:val="24"/>
                <w:szCs w:val="24"/>
              </w:rPr>
            </w:pPr>
            <w:r w:rsidRPr="00BA113C">
              <w:rPr>
                <w:rFonts w:ascii="Century Gothic" w:hAnsi="Century Gothic" w:cs="Calibri"/>
                <w:b/>
                <w:bCs/>
                <w:color w:val="EE0000"/>
                <w:sz w:val="24"/>
                <w:szCs w:val="24"/>
              </w:rPr>
              <w:t>03 months</w:t>
            </w:r>
          </w:p>
        </w:tc>
      </w:tr>
      <w:tr w:rsidR="00AF1E84" w:rsidRPr="007D38F8" w14:paraId="64B3022B" w14:textId="77777777" w:rsidTr="00AF1E84">
        <w:trPr>
          <w:trHeight w:val="816"/>
        </w:trPr>
        <w:tc>
          <w:tcPr>
            <w:tcW w:w="828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EFFA7" w14:textId="77777777" w:rsidR="00263EB9" w:rsidRPr="007D38F8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2A2D4" w14:textId="3BA50E18" w:rsidR="00263EB9" w:rsidRPr="007D38F8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</w:t>
            </w: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3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D6DD6" w14:textId="2391375B" w:rsidR="00263EB9" w:rsidRPr="007D38F8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2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BAE3D" w14:textId="61221B18" w:rsidR="00263EB9" w:rsidRPr="007D38F8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</w:t>
            </w:r>
            <w:r w:rsidR="008401B0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7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851F8" w14:textId="4BDA7E0C" w:rsidR="00263EB9" w:rsidRPr="007D38F8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D8205" w14:textId="504C90D1" w:rsidR="00263EB9" w:rsidRPr="007D38F8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</w:t>
            </w: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1B502" w14:textId="1F6E6846" w:rsidR="00263EB9" w:rsidRPr="007D38F8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9FA99" w14:textId="05E9252D" w:rsidR="00263EB9" w:rsidRPr="007D38F8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</w:t>
            </w: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967F" w14:textId="569D578B" w:rsidR="00263EB9" w:rsidRPr="007D38F8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</w:t>
            </w: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2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D7AF4" w14:textId="606031C1" w:rsidR="00263EB9" w:rsidRPr="007D38F8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</w:t>
            </w: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29D02" w14:textId="349CD662" w:rsidR="00263EB9" w:rsidRPr="007D38F8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E42AC" w14:textId="6CF5F662" w:rsidR="00263EB9" w:rsidRPr="007D38F8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</w:t>
            </w: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2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09E5F" w14:textId="4DCD5E52" w:rsidR="00263EB9" w:rsidRPr="007D38F8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2026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86CD8" w14:textId="77777777" w:rsidR="00263EB9" w:rsidRPr="007D38F8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2024</w:t>
            </w: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345524" w14:textId="77777777" w:rsidR="00263EB9" w:rsidRPr="007D38F8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7D38F8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2025</w:t>
            </w:r>
          </w:p>
        </w:tc>
      </w:tr>
      <w:tr w:rsidR="00AF1E84" w:rsidRPr="007D38F8" w14:paraId="7AC4442E" w14:textId="77777777" w:rsidTr="00AF1E84">
        <w:trPr>
          <w:trHeight w:val="278"/>
        </w:trPr>
        <w:tc>
          <w:tcPr>
            <w:tcW w:w="828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2671F63" w14:textId="50E1AC2A" w:rsidR="00263EB9" w:rsidRPr="00D835CC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D835CC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CCRC –Lahore</w:t>
            </w:r>
          </w:p>
        </w:tc>
        <w:tc>
          <w:tcPr>
            <w:tcW w:w="390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2BE4CC" w14:textId="00923BC8" w:rsidR="00263EB9" w:rsidRPr="00D835CC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D835CC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11528</w:t>
            </w:r>
          </w:p>
        </w:tc>
        <w:tc>
          <w:tcPr>
            <w:tcW w:w="395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F512B0" w14:textId="7C854291" w:rsidR="00263EB9" w:rsidRPr="00D835CC" w:rsidRDefault="00D82D8F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3027</w:t>
            </w:r>
          </w:p>
        </w:tc>
        <w:tc>
          <w:tcPr>
            <w:tcW w:w="29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DAED11" w14:textId="21CBD4FD" w:rsidR="00263EB9" w:rsidRPr="00D835CC" w:rsidRDefault="00480EA6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00</w:t>
            </w:r>
          </w:p>
        </w:tc>
        <w:tc>
          <w:tcPr>
            <w:tcW w:w="277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C553DB" w14:textId="38516928" w:rsidR="00263EB9" w:rsidRPr="00D835CC" w:rsidRDefault="00D82D8F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00</w:t>
            </w:r>
          </w:p>
        </w:tc>
        <w:tc>
          <w:tcPr>
            <w:tcW w:w="30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2ED89F" w14:textId="0BBCD79A" w:rsidR="00263EB9" w:rsidRPr="00D835CC" w:rsidRDefault="00263EB9" w:rsidP="00FC214B">
            <w:pPr>
              <w:spacing w:after="0" w:line="240" w:lineRule="auto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D835CC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11528</w:t>
            </w:r>
          </w:p>
        </w:tc>
        <w:tc>
          <w:tcPr>
            <w:tcW w:w="24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38F9FD" w14:textId="06E96C8F" w:rsidR="00263EB9" w:rsidRPr="00D835CC" w:rsidRDefault="009F7D1F" w:rsidP="00C01B10">
            <w:pPr>
              <w:spacing w:after="0" w:line="240" w:lineRule="auto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3027</w:t>
            </w:r>
          </w:p>
        </w:tc>
        <w:tc>
          <w:tcPr>
            <w:tcW w:w="30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DB61E3" w14:textId="7991807A" w:rsidR="00263EB9" w:rsidRPr="00D835CC" w:rsidRDefault="00D82D8F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00</w:t>
            </w:r>
          </w:p>
        </w:tc>
        <w:tc>
          <w:tcPr>
            <w:tcW w:w="24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47086C" w14:textId="1813FB50" w:rsidR="00263EB9" w:rsidRPr="00D835CC" w:rsidRDefault="0012348C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00</w:t>
            </w:r>
          </w:p>
        </w:tc>
        <w:tc>
          <w:tcPr>
            <w:tcW w:w="253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1AF199" w14:textId="64298CB9" w:rsidR="00263EB9" w:rsidRPr="00D835CC" w:rsidRDefault="008D142A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5</w:t>
            </w:r>
            <w:r w:rsidR="00234DFB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79</w:t>
            </w:r>
          </w:p>
        </w:tc>
        <w:tc>
          <w:tcPr>
            <w:tcW w:w="254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B356AB" w14:textId="47BDADAF" w:rsidR="00263EB9" w:rsidRPr="00D835CC" w:rsidRDefault="004521CF" w:rsidP="00036130">
            <w:pPr>
              <w:spacing w:after="0" w:line="240" w:lineRule="auto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2</w:t>
            </w:r>
            <w:r w:rsidR="00FF74A5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50</w:t>
            </w:r>
            <w:r w:rsidR="00F363D6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30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10C107" w14:textId="3AF6ABEE" w:rsidR="00263EB9" w:rsidRPr="00D835CC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D835CC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11528</w:t>
            </w:r>
          </w:p>
        </w:tc>
        <w:tc>
          <w:tcPr>
            <w:tcW w:w="254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C9FA65" w14:textId="7AC27D35" w:rsidR="00263EB9" w:rsidRPr="00D835CC" w:rsidRDefault="00161086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3027</w:t>
            </w:r>
          </w:p>
        </w:tc>
        <w:tc>
          <w:tcPr>
            <w:tcW w:w="246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97A7CC" w14:textId="3C2D118A" w:rsidR="00263EB9" w:rsidRPr="00D835CC" w:rsidRDefault="00263EB9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 w:rsidRPr="00D835CC">
              <w:rPr>
                <w:rFonts w:ascii="Century Gothic" w:hAnsi="Century Gothic" w:cs="Calibri"/>
                <w:b/>
                <w:bCs/>
                <w:sz w:val="26"/>
                <w:szCs w:val="26"/>
              </w:rPr>
              <w:t>00</w:t>
            </w:r>
          </w:p>
        </w:tc>
        <w:tc>
          <w:tcPr>
            <w:tcW w:w="421" w:type="pct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00CEBF1" w14:textId="0D9B308D" w:rsidR="00263EB9" w:rsidRPr="00D835CC" w:rsidRDefault="004A461F" w:rsidP="00263EB9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  <w:r>
              <w:rPr>
                <w:rFonts w:ascii="Century Gothic" w:hAnsi="Century Gothic" w:cs="Calibri"/>
                <w:b/>
                <w:bCs/>
                <w:sz w:val="26"/>
                <w:szCs w:val="26"/>
              </w:rPr>
              <w:t>630</w:t>
            </w:r>
          </w:p>
        </w:tc>
      </w:tr>
      <w:tr w:rsidR="00AF1E84" w:rsidRPr="007D38F8" w14:paraId="19E44474" w14:textId="77777777" w:rsidTr="00AF1E84">
        <w:trPr>
          <w:trHeight w:val="503"/>
        </w:trPr>
        <w:tc>
          <w:tcPr>
            <w:tcW w:w="828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7C5F56BF" w14:textId="77777777" w:rsidR="00D8343C" w:rsidRPr="00D835CC" w:rsidRDefault="00D8343C" w:rsidP="00D835C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8FE920" w14:textId="77777777" w:rsidR="00D8343C" w:rsidRPr="00D835CC" w:rsidRDefault="00D8343C" w:rsidP="00D835C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</w:p>
        </w:tc>
        <w:tc>
          <w:tcPr>
            <w:tcW w:w="395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EF67AF" w14:textId="77777777" w:rsidR="00D8343C" w:rsidRPr="00D835CC" w:rsidRDefault="00D8343C" w:rsidP="00E37CAB">
            <w:pPr>
              <w:spacing w:after="0" w:line="240" w:lineRule="auto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</w:p>
        </w:tc>
        <w:tc>
          <w:tcPr>
            <w:tcW w:w="29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69968B" w14:textId="77777777" w:rsidR="00D8343C" w:rsidRPr="00D835CC" w:rsidRDefault="00D8343C" w:rsidP="00D835C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C1108A" w14:textId="7AB1BEE0" w:rsidR="00D8343C" w:rsidRPr="00D835CC" w:rsidRDefault="00D8343C" w:rsidP="006C1A08">
            <w:pPr>
              <w:spacing w:after="0" w:line="240" w:lineRule="auto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A440E4" w14:textId="77777777" w:rsidR="00D8343C" w:rsidRPr="00D835CC" w:rsidRDefault="00D8343C" w:rsidP="00D835C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</w:p>
        </w:tc>
        <w:tc>
          <w:tcPr>
            <w:tcW w:w="246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5A64F6" w14:textId="2CF71F02" w:rsidR="00D8343C" w:rsidRPr="00D835CC" w:rsidRDefault="00D8343C" w:rsidP="00C30200">
            <w:pPr>
              <w:spacing w:after="0" w:line="240" w:lineRule="auto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E00E34" w14:textId="77777777" w:rsidR="00D8343C" w:rsidRPr="00D835CC" w:rsidRDefault="00D8343C" w:rsidP="00D835C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</w:p>
        </w:tc>
        <w:tc>
          <w:tcPr>
            <w:tcW w:w="24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8DBCC0" w14:textId="77777777" w:rsidR="00D8343C" w:rsidRPr="00D835CC" w:rsidRDefault="00D8343C" w:rsidP="00D835C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</w:p>
        </w:tc>
        <w:tc>
          <w:tcPr>
            <w:tcW w:w="253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8F061D" w14:textId="77777777" w:rsidR="00D8343C" w:rsidRPr="00D835CC" w:rsidRDefault="00D8343C" w:rsidP="00D835C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</w:p>
        </w:tc>
        <w:tc>
          <w:tcPr>
            <w:tcW w:w="254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EA63BF" w14:textId="77777777" w:rsidR="00D8343C" w:rsidRPr="00D835CC" w:rsidRDefault="00D8343C" w:rsidP="00D835C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016EB9" w14:textId="77777777" w:rsidR="00D8343C" w:rsidRPr="00D835CC" w:rsidRDefault="00D8343C" w:rsidP="00D835C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</w:p>
        </w:tc>
        <w:tc>
          <w:tcPr>
            <w:tcW w:w="254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01B554" w14:textId="7F05F4FB" w:rsidR="00D8343C" w:rsidRPr="00D835CC" w:rsidRDefault="00D8343C" w:rsidP="00F5137A">
            <w:pPr>
              <w:spacing w:after="0" w:line="240" w:lineRule="auto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9636BF" w14:textId="77777777" w:rsidR="00D8343C" w:rsidRPr="00D835CC" w:rsidRDefault="00D8343C" w:rsidP="00D835C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3BF386B" w14:textId="77777777" w:rsidR="00D8343C" w:rsidRPr="00D835CC" w:rsidRDefault="00D8343C" w:rsidP="00D835CC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6"/>
                <w:szCs w:val="26"/>
              </w:rPr>
            </w:pPr>
          </w:p>
        </w:tc>
      </w:tr>
      <w:tr w:rsidR="00AF1E84" w:rsidRPr="007D38F8" w14:paraId="04DA76DE" w14:textId="77777777" w:rsidTr="00AF1E84">
        <w:trPr>
          <w:trHeight w:val="117"/>
        </w:trPr>
        <w:tc>
          <w:tcPr>
            <w:tcW w:w="828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85FBB" w14:textId="77777777" w:rsidR="0076699F" w:rsidRPr="007D38F8" w:rsidRDefault="0076699F" w:rsidP="00DE512A">
            <w:pPr>
              <w:spacing w:after="0" w:line="240" w:lineRule="auto"/>
              <w:rPr>
                <w:rFonts w:ascii="Century Gothic" w:hAnsi="Century Gothic" w:cs="Calibri"/>
                <w:b/>
                <w:bCs/>
              </w:rPr>
            </w:pP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ED4B65" w14:textId="77777777" w:rsidR="0076699F" w:rsidRPr="007D38F8" w:rsidRDefault="0076699F" w:rsidP="00DE512A">
            <w:pPr>
              <w:spacing w:after="0" w:line="240" w:lineRule="auto"/>
              <w:rPr>
                <w:rFonts w:ascii="Century Gothic" w:hAnsi="Century Gothic"/>
                <w:b/>
                <w:sz w:val="28"/>
              </w:rPr>
            </w:pPr>
          </w:p>
        </w:tc>
        <w:tc>
          <w:tcPr>
            <w:tcW w:w="3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723FF4" w14:textId="77777777" w:rsidR="0076699F" w:rsidRPr="007D38F8" w:rsidRDefault="0076699F" w:rsidP="00DE512A">
            <w:pPr>
              <w:spacing w:after="0" w:line="240" w:lineRule="auto"/>
              <w:rPr>
                <w:rFonts w:ascii="Century Gothic" w:hAnsi="Century Gothic" w:cs="Calibri"/>
                <w:b/>
                <w:bCs/>
                <w:sz w:val="28"/>
              </w:rPr>
            </w:pPr>
          </w:p>
        </w:tc>
        <w:tc>
          <w:tcPr>
            <w:tcW w:w="2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0C3A73" w14:textId="77777777" w:rsidR="0076699F" w:rsidRPr="007D38F8" w:rsidRDefault="0076699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</w:rPr>
            </w:pPr>
          </w:p>
        </w:tc>
        <w:tc>
          <w:tcPr>
            <w:tcW w:w="27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2B1A35" w14:textId="77777777" w:rsidR="0076699F" w:rsidRPr="007D38F8" w:rsidRDefault="0076699F" w:rsidP="00DE512A">
            <w:pPr>
              <w:spacing w:after="0" w:line="240" w:lineRule="auto"/>
              <w:rPr>
                <w:rFonts w:ascii="Century Gothic" w:hAnsi="Century Gothic" w:cs="Calibri"/>
                <w:b/>
                <w:bCs/>
                <w:sz w:val="28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992138" w14:textId="77777777" w:rsidR="0076699F" w:rsidRPr="007D38F8" w:rsidRDefault="0076699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</w:rPr>
            </w:pPr>
          </w:p>
        </w:tc>
        <w:tc>
          <w:tcPr>
            <w:tcW w:w="24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9C4380" w14:textId="77777777" w:rsidR="0076699F" w:rsidRPr="007D38F8" w:rsidRDefault="0076699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D65D8B" w14:textId="77777777" w:rsidR="0076699F" w:rsidRPr="007D38F8" w:rsidRDefault="0076699F" w:rsidP="00DE512A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</w:rPr>
            </w:pPr>
          </w:p>
        </w:tc>
        <w:tc>
          <w:tcPr>
            <w:tcW w:w="2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CF6161" w14:textId="77777777" w:rsidR="0076699F" w:rsidRPr="007D38F8" w:rsidRDefault="0076699F" w:rsidP="00DE512A">
            <w:pPr>
              <w:spacing w:after="0" w:line="240" w:lineRule="auto"/>
              <w:rPr>
                <w:rFonts w:ascii="Century Gothic" w:hAnsi="Century Gothic" w:cs="Calibri"/>
                <w:b/>
                <w:bCs/>
                <w:sz w:val="28"/>
              </w:rPr>
            </w:pPr>
          </w:p>
        </w:tc>
        <w:tc>
          <w:tcPr>
            <w:tcW w:w="2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D7B5CF" w14:textId="77777777" w:rsidR="0076699F" w:rsidRPr="007D38F8" w:rsidRDefault="0076699F" w:rsidP="00DE512A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8"/>
              </w:rPr>
            </w:pPr>
          </w:p>
        </w:tc>
        <w:tc>
          <w:tcPr>
            <w:tcW w:w="2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668B6E" w14:textId="77777777" w:rsidR="0076699F" w:rsidRPr="007D38F8" w:rsidRDefault="0076699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</w:rPr>
            </w:pPr>
          </w:p>
        </w:tc>
        <w:tc>
          <w:tcPr>
            <w:tcW w:w="30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FFF4DE" w14:textId="77777777" w:rsidR="0076699F" w:rsidRPr="007D38F8" w:rsidRDefault="0076699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</w:rPr>
            </w:pPr>
          </w:p>
        </w:tc>
        <w:tc>
          <w:tcPr>
            <w:tcW w:w="2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61D6CA" w14:textId="77777777" w:rsidR="0076699F" w:rsidRPr="007D38F8" w:rsidRDefault="0076699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7A0409" w14:textId="77777777" w:rsidR="0076699F" w:rsidRPr="007D38F8" w:rsidRDefault="0076699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</w:rPr>
            </w:pPr>
          </w:p>
        </w:tc>
        <w:tc>
          <w:tcPr>
            <w:tcW w:w="42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5F9A276" w14:textId="77777777" w:rsidR="0076699F" w:rsidRPr="007D38F8" w:rsidRDefault="0076699F" w:rsidP="00DE512A">
            <w:pPr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  <w:sz w:val="28"/>
              </w:rPr>
            </w:pPr>
          </w:p>
        </w:tc>
      </w:tr>
    </w:tbl>
    <w:p w14:paraId="5C0FED5A" w14:textId="77777777" w:rsidR="00DD7EA3" w:rsidRPr="009870C2" w:rsidRDefault="00DD7EA3" w:rsidP="003656B8">
      <w:pPr>
        <w:shd w:val="clear" w:color="auto" w:fill="FFFFFF" w:themeFill="background1"/>
        <w:jc w:val="right"/>
        <w:rPr>
          <w:rFonts w:ascii="Century Gothic" w:eastAsia="Century Gothic" w:hAnsi="Century Gothic" w:cs="Century Gothic"/>
          <w:b/>
          <w:bCs/>
          <w:sz w:val="28"/>
          <w:szCs w:val="28"/>
          <w:u w:val="single"/>
        </w:rPr>
      </w:pPr>
    </w:p>
    <w:p w14:paraId="49C3240B" w14:textId="7A4FA23D" w:rsidR="008D1CD7" w:rsidRPr="007D38F8" w:rsidRDefault="008D1CD7" w:rsidP="00574C83">
      <w:pPr>
        <w:pStyle w:val="ListParagraph"/>
        <w:shd w:val="clear" w:color="auto" w:fill="FFFFFF" w:themeFill="background1"/>
        <w:ind w:left="360"/>
        <w:jc w:val="center"/>
        <w:rPr>
          <w:rFonts w:ascii="Century Gothic" w:eastAsia="Century Gothic" w:hAnsi="Century Gothic" w:cs="Century Gothic"/>
          <w:b/>
          <w:bCs/>
          <w:sz w:val="28"/>
          <w:szCs w:val="28"/>
          <w:u w:val="single"/>
        </w:rPr>
      </w:pPr>
      <w:r w:rsidRPr="007D38F8">
        <w:rPr>
          <w:rFonts w:ascii="Century Gothic" w:eastAsia="Century Gothic" w:hAnsi="Century Gothic" w:cs="Century Gothic"/>
          <w:b/>
          <w:bCs/>
          <w:sz w:val="28"/>
          <w:szCs w:val="28"/>
          <w:u w:val="single"/>
        </w:rPr>
        <w:t>ARREST OF POs &amp; CAs (UP TO DATE FIGURES)</w:t>
      </w:r>
    </w:p>
    <w:tbl>
      <w:tblPr>
        <w:tblpPr w:leftFromText="180" w:rightFromText="180" w:vertAnchor="text" w:tblpXSpec="center" w:tblpY="1"/>
        <w:tblOverlap w:val="never"/>
        <w:tblW w:w="13229" w:type="dxa"/>
        <w:tblBorders>
          <w:top w:val="thinThickSmallGap" w:sz="12" w:space="0" w:color="000000"/>
          <w:left w:val="thinThickSmallGap" w:sz="12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620"/>
        <w:gridCol w:w="1053"/>
        <w:gridCol w:w="999"/>
        <w:gridCol w:w="923"/>
        <w:gridCol w:w="1193"/>
        <w:gridCol w:w="1190"/>
        <w:gridCol w:w="1076"/>
        <w:gridCol w:w="953"/>
        <w:gridCol w:w="1079"/>
        <w:gridCol w:w="1070"/>
        <w:gridCol w:w="1073"/>
      </w:tblGrid>
      <w:tr w:rsidR="007D38F8" w:rsidRPr="007D38F8" w14:paraId="71F19B13" w14:textId="77777777" w:rsidTr="001A4E1B">
        <w:trPr>
          <w:trHeight w:val="379"/>
        </w:trPr>
        <w:tc>
          <w:tcPr>
            <w:tcW w:w="2620" w:type="dxa"/>
            <w:vMerge w:val="restart"/>
            <w:tcBorders>
              <w:top w:val="thinThickSmallGap" w:sz="12" w:space="0" w:color="000000"/>
              <w:left w:val="thinThickSmallGap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A9542" w14:textId="77777777" w:rsidR="000110A5" w:rsidRPr="007D38F8" w:rsidRDefault="000110A5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</w:pPr>
            <w:r w:rsidRPr="007D38F8"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  <w:t>Unit</w:t>
            </w:r>
          </w:p>
        </w:tc>
        <w:tc>
          <w:tcPr>
            <w:tcW w:w="2052" w:type="dxa"/>
            <w:gridSpan w:val="2"/>
            <w:tcBorders>
              <w:top w:val="thinThickSmallGap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4CE7F4" w14:textId="77777777" w:rsidR="000110A5" w:rsidRPr="007D38F8" w:rsidRDefault="000110A5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</w:pPr>
            <w:r w:rsidRPr="007D38F8"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  <w:t>Previous Balance</w:t>
            </w:r>
          </w:p>
        </w:tc>
        <w:tc>
          <w:tcPr>
            <w:tcW w:w="2116" w:type="dxa"/>
            <w:gridSpan w:val="2"/>
            <w:tcBorders>
              <w:top w:val="thinThickSmallGap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B79D3" w14:textId="4BF8C35D" w:rsidR="000110A5" w:rsidRPr="007D38F8" w:rsidRDefault="000110A5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</w:pPr>
            <w:r w:rsidRPr="007D38F8"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  <w:t>Added on</w:t>
            </w:r>
            <w:r w:rsidR="0018237C" w:rsidRPr="007D38F8"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  <w:t xml:space="preserve"> </w:t>
            </w:r>
            <w:r w:rsidR="00591BCD" w:rsidRPr="007D38F8"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  <w:t>1</w:t>
            </w:r>
            <w:r w:rsidR="00B563B9"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  <w:t>9</w:t>
            </w:r>
            <w:r w:rsidR="00C5609F" w:rsidRPr="007D38F8"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  <w:t>.</w:t>
            </w:r>
            <w:r w:rsidR="003368F0" w:rsidRPr="007D38F8"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  <w:t>0</w:t>
            </w:r>
            <w:r w:rsidR="00D73F7A" w:rsidRPr="007D38F8"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  <w:t>9</w:t>
            </w:r>
            <w:r w:rsidR="00C5609F" w:rsidRPr="007D38F8"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  <w:t>.202</w:t>
            </w:r>
            <w:r w:rsidR="00E85CF3" w:rsidRPr="007D38F8"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  <w:t>5</w:t>
            </w:r>
          </w:p>
        </w:tc>
        <w:tc>
          <w:tcPr>
            <w:tcW w:w="2266" w:type="dxa"/>
            <w:gridSpan w:val="2"/>
            <w:tcBorders>
              <w:top w:val="thinThickSmallGap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D42A3" w14:textId="77777777" w:rsidR="000110A5" w:rsidRPr="007D38F8" w:rsidRDefault="000110A5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</w:pPr>
            <w:r w:rsidRPr="007D38F8"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  <w:t>Total</w:t>
            </w:r>
          </w:p>
        </w:tc>
        <w:tc>
          <w:tcPr>
            <w:tcW w:w="2032" w:type="dxa"/>
            <w:gridSpan w:val="2"/>
            <w:tcBorders>
              <w:top w:val="thinThickSmallGap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2166C" w14:textId="77777777" w:rsidR="000110A5" w:rsidRPr="007D38F8" w:rsidRDefault="000110A5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</w:pPr>
            <w:r w:rsidRPr="007D38F8"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  <w:t>Arrested</w:t>
            </w:r>
          </w:p>
        </w:tc>
        <w:tc>
          <w:tcPr>
            <w:tcW w:w="2143" w:type="dxa"/>
            <w:gridSpan w:val="2"/>
            <w:tcBorders>
              <w:top w:val="thinThickSmallGap" w:sz="12" w:space="0" w:color="000000"/>
              <w:left w:val="single" w:sz="6" w:space="0" w:color="000000"/>
              <w:bottom w:val="single" w:sz="6" w:space="0" w:color="000000"/>
              <w:right w:val="thickThinSmallGap" w:sz="12" w:space="0" w:color="000000"/>
            </w:tcBorders>
            <w:vAlign w:val="center"/>
          </w:tcPr>
          <w:p w14:paraId="1E02F159" w14:textId="77777777" w:rsidR="000110A5" w:rsidRPr="007D38F8" w:rsidRDefault="000110A5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</w:pPr>
            <w:r w:rsidRPr="007D38F8"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  <w:t>Pending</w:t>
            </w:r>
          </w:p>
        </w:tc>
      </w:tr>
      <w:tr w:rsidR="007D38F8" w:rsidRPr="007D38F8" w14:paraId="22BC6B03" w14:textId="77777777" w:rsidTr="000110A5">
        <w:trPr>
          <w:trHeight w:val="273"/>
        </w:trPr>
        <w:tc>
          <w:tcPr>
            <w:tcW w:w="2620" w:type="dxa"/>
            <w:vMerge/>
            <w:tcBorders>
              <w:top w:val="single" w:sz="6" w:space="0" w:color="000000"/>
              <w:left w:val="thinThickSmallGap" w:sz="12" w:space="0" w:color="000000"/>
              <w:bottom w:val="thickThinSmallGap" w:sz="12" w:space="0" w:color="000000"/>
              <w:right w:val="single" w:sz="6" w:space="0" w:color="000000"/>
            </w:tcBorders>
            <w:vAlign w:val="center"/>
          </w:tcPr>
          <w:p w14:paraId="5CD72D80" w14:textId="77777777" w:rsidR="000110A5" w:rsidRPr="007D38F8" w:rsidRDefault="000110A5" w:rsidP="00574C83">
            <w:pPr>
              <w:shd w:val="clear" w:color="auto" w:fill="FFFFFF" w:themeFill="background1"/>
              <w:spacing w:after="0"/>
              <w:jc w:val="center"/>
              <w:rPr>
                <w:rFonts w:ascii="Century Gothic" w:eastAsia="Calibri" w:hAnsi="Century Gothic"/>
                <w:b/>
                <w:sz w:val="24"/>
                <w:szCs w:val="24"/>
                <w:lang w:val="en-GB"/>
              </w:rPr>
            </w:pPr>
          </w:p>
        </w:tc>
        <w:tc>
          <w:tcPr>
            <w:tcW w:w="1053" w:type="dxa"/>
            <w:tcBorders>
              <w:top w:val="single" w:sz="6" w:space="0" w:color="000000"/>
              <w:left w:val="single" w:sz="6" w:space="0" w:color="000000"/>
              <w:bottom w:val="thickThinSmallGap" w:sz="12" w:space="0" w:color="000000"/>
              <w:right w:val="single" w:sz="6" w:space="0" w:color="000000"/>
            </w:tcBorders>
            <w:vAlign w:val="center"/>
          </w:tcPr>
          <w:p w14:paraId="45F95C3E" w14:textId="77777777" w:rsidR="000110A5" w:rsidRPr="007D38F8" w:rsidRDefault="000110A5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  <w:lang w:val="en-GB"/>
              </w:rPr>
            </w:pPr>
            <w:r w:rsidRPr="007D38F8">
              <w:rPr>
                <w:rFonts w:ascii="Century Gothic" w:eastAsia="Calibri" w:hAnsi="Century Gothic"/>
                <w:sz w:val="24"/>
                <w:szCs w:val="24"/>
                <w:lang w:val="en-GB"/>
              </w:rPr>
              <w:t>POs</w:t>
            </w:r>
          </w:p>
        </w:tc>
        <w:tc>
          <w:tcPr>
            <w:tcW w:w="999" w:type="dxa"/>
            <w:tcBorders>
              <w:top w:val="single" w:sz="6" w:space="0" w:color="000000"/>
              <w:left w:val="single" w:sz="6" w:space="0" w:color="000000"/>
              <w:bottom w:val="thickThinSmallGap" w:sz="12" w:space="0" w:color="000000"/>
              <w:right w:val="single" w:sz="6" w:space="0" w:color="000000"/>
            </w:tcBorders>
            <w:vAlign w:val="center"/>
          </w:tcPr>
          <w:p w14:paraId="0A54A113" w14:textId="77777777" w:rsidR="000110A5" w:rsidRPr="007D38F8" w:rsidRDefault="000110A5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  <w:lang w:val="en-GB"/>
              </w:rPr>
            </w:pPr>
            <w:r w:rsidRPr="007D38F8">
              <w:rPr>
                <w:rFonts w:ascii="Century Gothic" w:eastAsia="Calibri" w:hAnsi="Century Gothic"/>
                <w:sz w:val="24"/>
                <w:szCs w:val="24"/>
                <w:lang w:val="en-GB"/>
              </w:rPr>
              <w:t>CAs</w:t>
            </w:r>
          </w:p>
        </w:tc>
        <w:tc>
          <w:tcPr>
            <w:tcW w:w="923" w:type="dxa"/>
            <w:tcBorders>
              <w:top w:val="single" w:sz="6" w:space="0" w:color="000000"/>
              <w:left w:val="single" w:sz="6" w:space="0" w:color="000000"/>
              <w:bottom w:val="thickThinSmallGap" w:sz="12" w:space="0" w:color="000000"/>
              <w:right w:val="single" w:sz="6" w:space="0" w:color="000000"/>
            </w:tcBorders>
            <w:vAlign w:val="center"/>
          </w:tcPr>
          <w:p w14:paraId="6BB4149D" w14:textId="77777777" w:rsidR="000110A5" w:rsidRPr="007D38F8" w:rsidRDefault="000110A5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  <w:lang w:val="en-GB"/>
              </w:rPr>
            </w:pPr>
            <w:r w:rsidRPr="007D38F8">
              <w:rPr>
                <w:rFonts w:ascii="Century Gothic" w:eastAsia="Calibri" w:hAnsi="Century Gothic"/>
                <w:sz w:val="24"/>
                <w:szCs w:val="24"/>
                <w:lang w:val="en-GB"/>
              </w:rPr>
              <w:t>P</w:t>
            </w:r>
            <w:r w:rsidR="00772FE2" w:rsidRPr="007D38F8">
              <w:rPr>
                <w:rFonts w:ascii="Century Gothic" w:eastAsia="Calibri" w:hAnsi="Century Gothic"/>
                <w:sz w:val="24"/>
                <w:szCs w:val="24"/>
                <w:lang w:val="en-GB"/>
              </w:rPr>
              <w:t>o</w:t>
            </w:r>
            <w:r w:rsidRPr="007D38F8">
              <w:rPr>
                <w:rFonts w:ascii="Century Gothic" w:eastAsia="Calibri" w:hAnsi="Century Gothic"/>
                <w:sz w:val="24"/>
                <w:szCs w:val="24"/>
                <w:lang w:val="en-GB"/>
              </w:rPr>
              <w:t>s</w:t>
            </w:r>
          </w:p>
        </w:tc>
        <w:tc>
          <w:tcPr>
            <w:tcW w:w="1193" w:type="dxa"/>
            <w:tcBorders>
              <w:top w:val="single" w:sz="6" w:space="0" w:color="000000"/>
              <w:left w:val="single" w:sz="6" w:space="0" w:color="000000"/>
              <w:bottom w:val="thickThinSmallGap" w:sz="12" w:space="0" w:color="000000"/>
              <w:right w:val="single" w:sz="6" w:space="0" w:color="000000"/>
            </w:tcBorders>
            <w:vAlign w:val="center"/>
          </w:tcPr>
          <w:p w14:paraId="7687CC82" w14:textId="77777777" w:rsidR="000110A5" w:rsidRPr="007D38F8" w:rsidRDefault="000110A5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  <w:lang w:val="en-GB"/>
              </w:rPr>
            </w:pPr>
            <w:r w:rsidRPr="007D38F8">
              <w:rPr>
                <w:rFonts w:ascii="Century Gothic" w:eastAsia="Calibri" w:hAnsi="Century Gothic"/>
                <w:sz w:val="24"/>
                <w:szCs w:val="24"/>
                <w:lang w:val="en-GB"/>
              </w:rPr>
              <w:t>CAs</w:t>
            </w:r>
          </w:p>
        </w:tc>
        <w:tc>
          <w:tcPr>
            <w:tcW w:w="1190" w:type="dxa"/>
            <w:tcBorders>
              <w:top w:val="single" w:sz="6" w:space="0" w:color="000000"/>
              <w:left w:val="single" w:sz="6" w:space="0" w:color="000000"/>
              <w:bottom w:val="thickThinSmallGap" w:sz="12" w:space="0" w:color="000000"/>
              <w:right w:val="single" w:sz="6" w:space="0" w:color="000000"/>
            </w:tcBorders>
            <w:vAlign w:val="center"/>
          </w:tcPr>
          <w:p w14:paraId="52BD92A2" w14:textId="77777777" w:rsidR="000110A5" w:rsidRPr="007D38F8" w:rsidRDefault="000110A5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  <w:lang w:val="en-GB"/>
              </w:rPr>
            </w:pPr>
            <w:r w:rsidRPr="007D38F8">
              <w:rPr>
                <w:rFonts w:ascii="Century Gothic" w:eastAsia="Calibri" w:hAnsi="Century Gothic"/>
                <w:sz w:val="24"/>
                <w:szCs w:val="24"/>
                <w:lang w:val="en-GB"/>
              </w:rPr>
              <w:t>POs</w:t>
            </w:r>
          </w:p>
        </w:tc>
        <w:tc>
          <w:tcPr>
            <w:tcW w:w="1076" w:type="dxa"/>
            <w:tcBorders>
              <w:top w:val="single" w:sz="6" w:space="0" w:color="000000"/>
              <w:left w:val="single" w:sz="6" w:space="0" w:color="000000"/>
              <w:bottom w:val="thickThinSmallGap" w:sz="12" w:space="0" w:color="000000"/>
              <w:right w:val="single" w:sz="6" w:space="0" w:color="000000"/>
            </w:tcBorders>
            <w:vAlign w:val="center"/>
          </w:tcPr>
          <w:p w14:paraId="4DAF30FC" w14:textId="77777777" w:rsidR="000110A5" w:rsidRPr="007D38F8" w:rsidRDefault="000110A5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  <w:lang w:val="en-GB"/>
              </w:rPr>
            </w:pPr>
            <w:r w:rsidRPr="007D38F8">
              <w:rPr>
                <w:rFonts w:ascii="Century Gothic" w:eastAsia="Calibri" w:hAnsi="Century Gothic"/>
                <w:sz w:val="24"/>
                <w:szCs w:val="24"/>
                <w:lang w:val="en-GB"/>
              </w:rPr>
              <w:t>CAs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thickThinSmallGap" w:sz="12" w:space="0" w:color="000000"/>
              <w:right w:val="single" w:sz="6" w:space="0" w:color="000000"/>
            </w:tcBorders>
            <w:vAlign w:val="center"/>
          </w:tcPr>
          <w:p w14:paraId="54F70F1C" w14:textId="77777777" w:rsidR="000110A5" w:rsidRPr="007D38F8" w:rsidRDefault="000110A5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  <w:lang w:val="en-GB"/>
              </w:rPr>
            </w:pPr>
            <w:r w:rsidRPr="007D38F8">
              <w:rPr>
                <w:rFonts w:ascii="Century Gothic" w:eastAsia="Calibri" w:hAnsi="Century Gothic"/>
                <w:sz w:val="24"/>
                <w:szCs w:val="24"/>
                <w:lang w:val="en-GB"/>
              </w:rPr>
              <w:t>POs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thickThinSmallGap" w:sz="12" w:space="0" w:color="000000"/>
              <w:right w:val="single" w:sz="6" w:space="0" w:color="000000"/>
            </w:tcBorders>
            <w:vAlign w:val="center"/>
          </w:tcPr>
          <w:p w14:paraId="250B7DAA" w14:textId="77777777" w:rsidR="000110A5" w:rsidRPr="007D38F8" w:rsidRDefault="000110A5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  <w:lang w:val="en-GB"/>
              </w:rPr>
            </w:pPr>
            <w:r w:rsidRPr="007D38F8">
              <w:rPr>
                <w:rFonts w:ascii="Century Gothic" w:eastAsia="Calibri" w:hAnsi="Century Gothic"/>
                <w:sz w:val="24"/>
                <w:szCs w:val="24"/>
                <w:lang w:val="en-GB"/>
              </w:rPr>
              <w:t>CAs</w:t>
            </w:r>
          </w:p>
        </w:tc>
        <w:tc>
          <w:tcPr>
            <w:tcW w:w="1070" w:type="dxa"/>
            <w:tcBorders>
              <w:top w:val="single" w:sz="6" w:space="0" w:color="000000"/>
              <w:left w:val="single" w:sz="6" w:space="0" w:color="000000"/>
              <w:bottom w:val="thickThinSmallGap" w:sz="12" w:space="0" w:color="000000"/>
              <w:right w:val="single" w:sz="6" w:space="0" w:color="000000"/>
            </w:tcBorders>
            <w:vAlign w:val="center"/>
          </w:tcPr>
          <w:p w14:paraId="44E0AA17" w14:textId="77777777" w:rsidR="000110A5" w:rsidRPr="007D38F8" w:rsidRDefault="000110A5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  <w:lang w:val="en-GB"/>
              </w:rPr>
            </w:pPr>
            <w:r w:rsidRPr="007D38F8">
              <w:rPr>
                <w:rFonts w:ascii="Century Gothic" w:eastAsia="Calibri" w:hAnsi="Century Gothic"/>
                <w:sz w:val="24"/>
                <w:szCs w:val="24"/>
                <w:lang w:val="en-GB"/>
              </w:rPr>
              <w:t>POs</w:t>
            </w: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thickThinSmallGap" w:sz="12" w:space="0" w:color="000000"/>
              <w:right w:val="thickThinSmallGap" w:sz="12" w:space="0" w:color="000000"/>
            </w:tcBorders>
            <w:vAlign w:val="center"/>
          </w:tcPr>
          <w:p w14:paraId="79EA0B32" w14:textId="77777777" w:rsidR="000110A5" w:rsidRPr="007D38F8" w:rsidRDefault="000110A5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  <w:lang w:val="en-GB"/>
              </w:rPr>
            </w:pPr>
            <w:r w:rsidRPr="007D38F8">
              <w:rPr>
                <w:rFonts w:ascii="Century Gothic" w:eastAsia="Calibri" w:hAnsi="Century Gothic"/>
                <w:sz w:val="24"/>
                <w:szCs w:val="24"/>
                <w:lang w:val="en-GB"/>
              </w:rPr>
              <w:t>CAs</w:t>
            </w:r>
          </w:p>
        </w:tc>
      </w:tr>
      <w:tr w:rsidR="007D38F8" w:rsidRPr="007D38F8" w14:paraId="1DA05757" w14:textId="77777777" w:rsidTr="000110A5">
        <w:trPr>
          <w:trHeight w:val="379"/>
        </w:trPr>
        <w:tc>
          <w:tcPr>
            <w:tcW w:w="2620" w:type="dxa"/>
            <w:tcBorders>
              <w:top w:val="thickThinSmallGap" w:sz="12" w:space="0" w:color="000000"/>
              <w:left w:val="thinThickSmallGap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210A8" w14:textId="372495BD" w:rsidR="000110A5" w:rsidRPr="007D38F8" w:rsidRDefault="005E4ADC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hAnsi="Century Gothic" w:cs="Calibri"/>
                <w:b/>
                <w:bCs/>
              </w:rPr>
            </w:pPr>
            <w:r w:rsidRPr="007D38F8">
              <w:rPr>
                <w:rFonts w:ascii="Century Gothic" w:hAnsi="Century Gothic" w:cs="Calibri"/>
                <w:b/>
                <w:bCs/>
              </w:rPr>
              <w:t xml:space="preserve">CCRC - </w:t>
            </w:r>
            <w:r w:rsidR="00FF5BE1">
              <w:rPr>
                <w:rFonts w:ascii="Century Gothic" w:hAnsi="Century Gothic" w:cs="Calibri"/>
                <w:b/>
                <w:bCs/>
              </w:rPr>
              <w:t>Lahore</w:t>
            </w:r>
          </w:p>
        </w:tc>
        <w:tc>
          <w:tcPr>
            <w:tcW w:w="1053" w:type="dxa"/>
            <w:tcBorders>
              <w:top w:val="thickThinSmallGap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5CA36" w14:textId="22B83613" w:rsidR="000110A5" w:rsidRPr="007D38F8" w:rsidRDefault="00B563B9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</w:rPr>
            </w:pPr>
            <w:r>
              <w:rPr>
                <w:rFonts w:ascii="Century Gothic" w:eastAsia="Calibri" w:hAnsi="Century Gothic"/>
                <w:sz w:val="24"/>
                <w:szCs w:val="24"/>
              </w:rPr>
              <w:t>00</w:t>
            </w:r>
          </w:p>
        </w:tc>
        <w:tc>
          <w:tcPr>
            <w:tcW w:w="999" w:type="dxa"/>
            <w:tcBorders>
              <w:top w:val="thickThinSmallGap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B308A" w14:textId="0B0E336E" w:rsidR="000110A5" w:rsidRPr="007D38F8" w:rsidRDefault="00B563B9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</w:rPr>
            </w:pPr>
            <w:r>
              <w:rPr>
                <w:rFonts w:ascii="Century Gothic" w:eastAsia="Calibri" w:hAnsi="Century Gothic"/>
                <w:sz w:val="24"/>
                <w:szCs w:val="24"/>
              </w:rPr>
              <w:t>00</w:t>
            </w:r>
          </w:p>
        </w:tc>
        <w:tc>
          <w:tcPr>
            <w:tcW w:w="923" w:type="dxa"/>
            <w:tcBorders>
              <w:top w:val="thickThinSmallGap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1FD71" w14:textId="619E0EA2" w:rsidR="000110A5" w:rsidRPr="007D38F8" w:rsidRDefault="00B563B9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</w:rPr>
            </w:pPr>
            <w:r>
              <w:rPr>
                <w:rFonts w:ascii="Century Gothic" w:eastAsia="Calibri" w:hAnsi="Century Gothic"/>
                <w:sz w:val="24"/>
                <w:szCs w:val="24"/>
              </w:rPr>
              <w:t>00</w:t>
            </w:r>
          </w:p>
        </w:tc>
        <w:tc>
          <w:tcPr>
            <w:tcW w:w="1193" w:type="dxa"/>
            <w:tcBorders>
              <w:top w:val="thickThinSmallGap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4B3B0" w14:textId="749A54B9" w:rsidR="000110A5" w:rsidRPr="007D38F8" w:rsidRDefault="00B563B9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  <w:lang w:val="en-GB"/>
              </w:rPr>
            </w:pPr>
            <w:r>
              <w:rPr>
                <w:rFonts w:ascii="Century Gothic" w:eastAsia="Calibri" w:hAnsi="Century Gothic"/>
                <w:sz w:val="24"/>
                <w:szCs w:val="24"/>
                <w:lang w:val="en-GB"/>
              </w:rPr>
              <w:t>00</w:t>
            </w:r>
          </w:p>
        </w:tc>
        <w:tc>
          <w:tcPr>
            <w:tcW w:w="1190" w:type="dxa"/>
            <w:tcBorders>
              <w:top w:val="thickThinSmallGap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E4666" w14:textId="7C3935A0" w:rsidR="000110A5" w:rsidRPr="007D38F8" w:rsidRDefault="00B563B9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</w:rPr>
            </w:pPr>
            <w:r>
              <w:rPr>
                <w:rFonts w:ascii="Century Gothic" w:eastAsia="Calibri" w:hAnsi="Century Gothic"/>
                <w:sz w:val="24"/>
                <w:szCs w:val="24"/>
              </w:rPr>
              <w:t>00</w:t>
            </w:r>
          </w:p>
        </w:tc>
        <w:tc>
          <w:tcPr>
            <w:tcW w:w="1076" w:type="dxa"/>
            <w:tcBorders>
              <w:top w:val="thickThinSmallGap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F7A44" w14:textId="1154A64B" w:rsidR="000110A5" w:rsidRPr="007D38F8" w:rsidRDefault="00B563B9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</w:rPr>
            </w:pPr>
            <w:r>
              <w:rPr>
                <w:rFonts w:ascii="Century Gothic" w:eastAsia="Calibri" w:hAnsi="Century Gothic"/>
                <w:sz w:val="24"/>
                <w:szCs w:val="24"/>
              </w:rPr>
              <w:t>00</w:t>
            </w:r>
          </w:p>
        </w:tc>
        <w:tc>
          <w:tcPr>
            <w:tcW w:w="953" w:type="dxa"/>
            <w:tcBorders>
              <w:top w:val="thickThinSmallGap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259EC" w14:textId="6B056F37" w:rsidR="000110A5" w:rsidRPr="007D38F8" w:rsidRDefault="00B563B9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Century Gothic" w:eastAsia="Calibri" w:hAnsi="Century Gothic"/>
                <w:b/>
                <w:bCs/>
                <w:sz w:val="24"/>
                <w:szCs w:val="24"/>
                <w:lang w:val="en-GB"/>
              </w:rPr>
              <w:t>00</w:t>
            </w:r>
          </w:p>
        </w:tc>
        <w:tc>
          <w:tcPr>
            <w:tcW w:w="1079" w:type="dxa"/>
            <w:tcBorders>
              <w:top w:val="thickThinSmallGap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076B2" w14:textId="4DD1D7D5" w:rsidR="000110A5" w:rsidRPr="007D38F8" w:rsidRDefault="00B563B9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</w:rPr>
            </w:pPr>
            <w:r>
              <w:rPr>
                <w:rFonts w:ascii="Century Gothic" w:eastAsia="Calibri" w:hAnsi="Century Gothic"/>
                <w:sz w:val="24"/>
                <w:szCs w:val="24"/>
              </w:rPr>
              <w:t>00</w:t>
            </w:r>
          </w:p>
        </w:tc>
        <w:tc>
          <w:tcPr>
            <w:tcW w:w="1070" w:type="dxa"/>
            <w:tcBorders>
              <w:top w:val="thickThinSmallGap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565AD6" w14:textId="008B528B" w:rsidR="000110A5" w:rsidRPr="007D38F8" w:rsidRDefault="00B563B9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</w:rPr>
            </w:pPr>
            <w:r>
              <w:rPr>
                <w:rFonts w:ascii="Century Gothic" w:eastAsia="Calibri" w:hAnsi="Century Gothic"/>
                <w:sz w:val="24"/>
                <w:szCs w:val="24"/>
              </w:rPr>
              <w:t>00</w:t>
            </w:r>
          </w:p>
        </w:tc>
        <w:tc>
          <w:tcPr>
            <w:tcW w:w="1073" w:type="dxa"/>
            <w:tcBorders>
              <w:top w:val="thickThinSmallGap" w:sz="12" w:space="0" w:color="000000"/>
              <w:left w:val="single" w:sz="6" w:space="0" w:color="000000"/>
              <w:bottom w:val="single" w:sz="6" w:space="0" w:color="000000"/>
              <w:right w:val="thickThinSmallGap" w:sz="12" w:space="0" w:color="000000"/>
            </w:tcBorders>
            <w:vAlign w:val="center"/>
          </w:tcPr>
          <w:p w14:paraId="47E7AB38" w14:textId="275F0561" w:rsidR="000110A5" w:rsidRPr="007D38F8" w:rsidRDefault="00B563B9" w:rsidP="00574C83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Century Gothic" w:eastAsia="Calibri" w:hAnsi="Century Gothic"/>
                <w:sz w:val="24"/>
                <w:szCs w:val="24"/>
              </w:rPr>
            </w:pPr>
            <w:r>
              <w:rPr>
                <w:rFonts w:ascii="Century Gothic" w:eastAsia="Calibri" w:hAnsi="Century Gothic"/>
                <w:sz w:val="24"/>
                <w:szCs w:val="24"/>
              </w:rPr>
              <w:t>00</w:t>
            </w:r>
          </w:p>
        </w:tc>
      </w:tr>
    </w:tbl>
    <w:p w14:paraId="2B436FD6" w14:textId="77777777" w:rsidR="008D1CD7" w:rsidRPr="007D38F8" w:rsidRDefault="008D1CD7" w:rsidP="00574C83">
      <w:pPr>
        <w:spacing w:line="240" w:lineRule="auto"/>
        <w:jc w:val="center"/>
        <w:rPr>
          <w:rFonts w:ascii="Century Gothic" w:hAnsi="Century Gothic"/>
          <w:b/>
          <w:sz w:val="24"/>
          <w:szCs w:val="24"/>
          <w:u w:val="single"/>
        </w:rPr>
      </w:pPr>
    </w:p>
    <w:p w14:paraId="0D083FC3" w14:textId="77777777" w:rsidR="009015A5" w:rsidRDefault="009015A5" w:rsidP="004769DD">
      <w:pPr>
        <w:spacing w:line="240" w:lineRule="auto"/>
        <w:rPr>
          <w:rFonts w:ascii="Century Gothic" w:hAnsi="Century Gothic"/>
          <w:b/>
          <w:sz w:val="24"/>
          <w:szCs w:val="24"/>
          <w:u w:val="single"/>
        </w:rPr>
      </w:pPr>
    </w:p>
    <w:p w14:paraId="640FBB7E" w14:textId="77777777" w:rsidR="00A1340F" w:rsidRDefault="00A1340F" w:rsidP="00574C83">
      <w:pPr>
        <w:spacing w:line="240" w:lineRule="auto"/>
        <w:jc w:val="center"/>
        <w:rPr>
          <w:rFonts w:ascii="Century Gothic" w:hAnsi="Century Gothic"/>
          <w:b/>
          <w:sz w:val="24"/>
          <w:szCs w:val="24"/>
          <w:u w:val="single"/>
        </w:rPr>
      </w:pPr>
    </w:p>
    <w:p w14:paraId="0CFCDC20" w14:textId="77777777" w:rsidR="006F3404" w:rsidRDefault="006F3404" w:rsidP="002C76CB">
      <w:pPr>
        <w:spacing w:line="240" w:lineRule="auto"/>
        <w:rPr>
          <w:rFonts w:ascii="Century Gothic" w:hAnsi="Century Gothic"/>
          <w:b/>
          <w:sz w:val="24"/>
          <w:szCs w:val="24"/>
          <w:u w:val="single"/>
        </w:rPr>
      </w:pPr>
    </w:p>
    <w:p w14:paraId="339855B4" w14:textId="48684AF0" w:rsidR="00E809B3" w:rsidRPr="007D38F8" w:rsidRDefault="00753590" w:rsidP="00574C83">
      <w:pPr>
        <w:spacing w:line="240" w:lineRule="auto"/>
        <w:jc w:val="center"/>
        <w:rPr>
          <w:rFonts w:ascii="Century Gothic" w:hAnsi="Century Gothic"/>
          <w:b/>
          <w:sz w:val="24"/>
          <w:szCs w:val="24"/>
          <w:u w:val="single"/>
        </w:rPr>
      </w:pPr>
      <w:r w:rsidRPr="007D38F8">
        <w:rPr>
          <w:rFonts w:ascii="Century Gothic" w:hAnsi="Century Gothic"/>
          <w:b/>
          <w:sz w:val="24"/>
          <w:szCs w:val="24"/>
          <w:u w:val="single"/>
        </w:rPr>
        <w:lastRenderedPageBreak/>
        <w:t>SUMMARY</w:t>
      </w:r>
    </w:p>
    <w:tbl>
      <w:tblPr>
        <w:tblW w:w="6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53"/>
        <w:gridCol w:w="2028"/>
        <w:gridCol w:w="2183"/>
      </w:tblGrid>
      <w:tr w:rsidR="007D38F8" w:rsidRPr="007D38F8" w14:paraId="0492A343" w14:textId="77777777" w:rsidTr="00426C6A">
        <w:trPr>
          <w:trHeight w:val="516"/>
          <w:jc w:val="center"/>
        </w:trPr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AC49" w14:textId="77777777" w:rsidR="00E809B3" w:rsidRPr="007D38F8" w:rsidRDefault="00E809B3" w:rsidP="00574C83">
            <w:pPr>
              <w:contextualSpacing/>
              <w:jc w:val="center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A5AD0" w14:textId="6429CC99" w:rsidR="00E809B3" w:rsidRPr="007D38F8" w:rsidRDefault="0051364C" w:rsidP="00574C83">
            <w:pPr>
              <w:contextualSpacing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D38F8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CCRC</w:t>
            </w:r>
            <w:r w:rsidR="006C644C" w:rsidRPr="007D38F8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-</w:t>
            </w:r>
            <w:r w:rsidR="003314BE">
              <w:rPr>
                <w:rFonts w:ascii="Century Gothic" w:hAnsi="Century Gothic"/>
                <w:b/>
                <w:sz w:val="24"/>
                <w:szCs w:val="24"/>
              </w:rPr>
              <w:t xml:space="preserve">Lahore 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AC5CA" w14:textId="77777777" w:rsidR="00E809B3" w:rsidRPr="007D38F8" w:rsidRDefault="00753590" w:rsidP="00574C83">
            <w:pPr>
              <w:contextualSpacing/>
              <w:jc w:val="center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D38F8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Total</w:t>
            </w:r>
          </w:p>
        </w:tc>
      </w:tr>
      <w:tr w:rsidR="007D38F8" w:rsidRPr="007D38F8" w14:paraId="61EB9165" w14:textId="77777777" w:rsidTr="00426C6A">
        <w:trPr>
          <w:trHeight w:val="315"/>
          <w:jc w:val="center"/>
        </w:trPr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E02C2" w14:textId="77777777" w:rsidR="00CD7E4C" w:rsidRPr="007D38F8" w:rsidRDefault="00CD7E4C" w:rsidP="00574C83">
            <w:pPr>
              <w:contextualSpacing/>
              <w:jc w:val="center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D38F8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Cases Registered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C6F8B" w14:textId="49F05EFD" w:rsidR="00CD7E4C" w:rsidRPr="007D38F8" w:rsidRDefault="00CD7E4C" w:rsidP="00574C83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001A3" w14:textId="25124BBD" w:rsidR="00CD7E4C" w:rsidRPr="007D38F8" w:rsidRDefault="00CD7E4C" w:rsidP="00E3352D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7D38F8" w:rsidRPr="007D38F8" w14:paraId="4705653F" w14:textId="77777777" w:rsidTr="00426C6A">
        <w:trPr>
          <w:trHeight w:val="180"/>
          <w:jc w:val="center"/>
        </w:trPr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5BEF6" w14:textId="77777777" w:rsidR="00CD7E4C" w:rsidRPr="007D38F8" w:rsidRDefault="00CD7E4C" w:rsidP="00574C83">
            <w:pPr>
              <w:contextualSpacing/>
              <w:jc w:val="center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D38F8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Enquiries Registered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BB318" w14:textId="29AF47CE" w:rsidR="007C5E69" w:rsidRPr="007D38F8" w:rsidRDefault="007C5E69" w:rsidP="00D94183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25D64" w14:textId="2578E328" w:rsidR="00CD7E4C" w:rsidRPr="007D38F8" w:rsidRDefault="00CD7E4C" w:rsidP="00574C83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7D38F8" w:rsidRPr="007D38F8" w14:paraId="47A01008" w14:textId="77777777" w:rsidTr="00426C6A">
        <w:trPr>
          <w:trHeight w:val="216"/>
          <w:jc w:val="center"/>
        </w:trPr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6B3E5" w14:textId="5EBE1A6D" w:rsidR="00EB2908" w:rsidRPr="007D38F8" w:rsidRDefault="00EB2908" w:rsidP="00574C83">
            <w:pPr>
              <w:contextualSpacing/>
              <w:jc w:val="center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D38F8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Accused in Lockup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FFAA8" w14:textId="0F2C3A83" w:rsidR="00EB2908" w:rsidRPr="007D38F8" w:rsidRDefault="00EB2908" w:rsidP="00574C83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FEE26" w14:textId="44626E3F" w:rsidR="00EB2908" w:rsidRPr="007D38F8" w:rsidRDefault="00EB2908" w:rsidP="006B5B7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7D38F8" w:rsidRPr="007D38F8" w14:paraId="1C9C3A01" w14:textId="77777777" w:rsidTr="00426C6A">
        <w:trPr>
          <w:trHeight w:val="216"/>
          <w:jc w:val="center"/>
        </w:trPr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A0A44" w14:textId="77777777" w:rsidR="00CD7E4C" w:rsidRPr="007D38F8" w:rsidRDefault="00CD7E4C" w:rsidP="00574C83">
            <w:pPr>
              <w:contextualSpacing/>
              <w:jc w:val="center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D38F8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Arrested alleged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89E28" w14:textId="174E5BFE" w:rsidR="00CD7E4C" w:rsidRPr="007D38F8" w:rsidRDefault="00CD7E4C" w:rsidP="00574C83">
            <w:pPr>
              <w:jc w:val="center"/>
              <w:rPr>
                <w:rFonts w:ascii="Century Gothic" w:hAnsi="Century Gothic"/>
                <w:b/>
                <w:bCs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83AFF" w14:textId="2ECD5BFA" w:rsidR="00CD7E4C" w:rsidRPr="007D38F8" w:rsidRDefault="00CD7E4C" w:rsidP="008146E5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7D38F8" w:rsidRPr="007D38F8" w14:paraId="6B33B450" w14:textId="77777777" w:rsidTr="00426C6A">
        <w:trPr>
          <w:trHeight w:val="205"/>
          <w:jc w:val="center"/>
        </w:trPr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A0B63" w14:textId="77777777" w:rsidR="00FF27B5" w:rsidRPr="007D38F8" w:rsidRDefault="00FF27B5" w:rsidP="00574C83">
            <w:pPr>
              <w:contextualSpacing/>
              <w:jc w:val="center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D38F8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Arrested P</w:t>
            </w:r>
            <w:r w:rsidR="00772FE2" w:rsidRPr="007D38F8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o</w:t>
            </w:r>
            <w:r w:rsidRPr="007D38F8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s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39254" w14:textId="0F9A28ED" w:rsidR="00FF27B5" w:rsidRPr="007D38F8" w:rsidRDefault="00FF27B5" w:rsidP="00574C83">
            <w:pPr>
              <w:jc w:val="center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197A8" w14:textId="342BCE68" w:rsidR="00FF27B5" w:rsidRPr="007D38F8" w:rsidRDefault="00FF27B5" w:rsidP="00574C83">
            <w:pPr>
              <w:jc w:val="center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</w:p>
        </w:tc>
      </w:tr>
      <w:tr w:rsidR="00FF27B5" w:rsidRPr="007D38F8" w14:paraId="377DC230" w14:textId="77777777" w:rsidTr="00426C6A">
        <w:trPr>
          <w:trHeight w:val="139"/>
          <w:jc w:val="center"/>
        </w:trPr>
        <w:tc>
          <w:tcPr>
            <w:tcW w:w="2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94850" w14:textId="77777777" w:rsidR="00FF27B5" w:rsidRPr="007D38F8" w:rsidRDefault="00FF27B5" w:rsidP="00574C83">
            <w:pPr>
              <w:contextualSpacing/>
              <w:jc w:val="center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  <w:r w:rsidRPr="007D38F8">
              <w:rPr>
                <w:rFonts w:ascii="Century Gothic" w:hAnsi="Century Gothic"/>
                <w:sz w:val="24"/>
                <w:szCs w:val="24"/>
                <w:lang w:val="en-GB"/>
              </w:rPr>
              <w:br w:type="page"/>
            </w:r>
            <w:r w:rsidRPr="007D38F8">
              <w:rPr>
                <w:rFonts w:ascii="Century Gothic" w:hAnsi="Century Gothic"/>
                <w:b/>
                <w:sz w:val="24"/>
                <w:szCs w:val="24"/>
                <w:lang w:val="en-GB"/>
              </w:rPr>
              <w:t>Arrested CAs</w:t>
            </w:r>
          </w:p>
        </w:tc>
        <w:tc>
          <w:tcPr>
            <w:tcW w:w="2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80A97" w14:textId="0CA42D98" w:rsidR="00FF27B5" w:rsidRPr="007D38F8" w:rsidRDefault="00FF27B5" w:rsidP="00574C83">
            <w:pPr>
              <w:jc w:val="center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B216A" w14:textId="2820C7F8" w:rsidR="00FF27B5" w:rsidRPr="007D38F8" w:rsidRDefault="00FF27B5" w:rsidP="00574C83">
            <w:pPr>
              <w:jc w:val="center"/>
              <w:rPr>
                <w:rFonts w:ascii="Century Gothic" w:hAnsi="Century Gothic"/>
                <w:b/>
                <w:sz w:val="24"/>
                <w:szCs w:val="24"/>
                <w:lang w:val="en-GB"/>
              </w:rPr>
            </w:pPr>
          </w:p>
        </w:tc>
      </w:tr>
    </w:tbl>
    <w:p w14:paraId="28D082C3" w14:textId="77777777" w:rsidR="000025B4" w:rsidRPr="007D38F8" w:rsidRDefault="000025B4" w:rsidP="00CA7E56">
      <w:pPr>
        <w:jc w:val="center"/>
        <w:rPr>
          <w:rFonts w:ascii="Century Gothic" w:hAnsi="Century Gothic"/>
          <w:b/>
          <w:sz w:val="24"/>
          <w:szCs w:val="24"/>
        </w:rPr>
      </w:pPr>
    </w:p>
    <w:p w14:paraId="5C90F932" w14:textId="7007E82E" w:rsidR="00A2106D" w:rsidRDefault="00AF1555" w:rsidP="00126541">
      <w:pPr>
        <w:jc w:val="center"/>
        <w:rPr>
          <w:rFonts w:ascii="Century Gothic" w:hAnsi="Century Gothic"/>
          <w:b/>
          <w:sz w:val="24"/>
          <w:szCs w:val="24"/>
        </w:rPr>
      </w:pPr>
      <w:r w:rsidRPr="007D38F8">
        <w:rPr>
          <w:rFonts w:ascii="Century Gothic" w:hAnsi="Century Gothic"/>
          <w:b/>
          <w:sz w:val="24"/>
          <w:szCs w:val="24"/>
        </w:rPr>
        <w:t>Highlights dated</w:t>
      </w:r>
      <w:r w:rsidR="00B54A7F">
        <w:rPr>
          <w:rFonts w:ascii="Century Gothic" w:hAnsi="Century Gothic"/>
          <w:b/>
          <w:sz w:val="24"/>
          <w:szCs w:val="24"/>
        </w:rPr>
        <w:t xml:space="preserve"> </w:t>
      </w:r>
      <w:r w:rsidR="0026682A">
        <w:rPr>
          <w:rFonts w:ascii="Century Gothic" w:hAnsi="Century Gothic"/>
          <w:b/>
          <w:sz w:val="24"/>
          <w:szCs w:val="24"/>
        </w:rPr>
        <w:t>2</w:t>
      </w:r>
      <w:r w:rsidR="00566041">
        <w:rPr>
          <w:rFonts w:ascii="Century Gothic" w:hAnsi="Century Gothic"/>
          <w:b/>
          <w:sz w:val="24"/>
          <w:szCs w:val="24"/>
        </w:rPr>
        <w:t>2</w:t>
      </w:r>
      <w:r w:rsidR="00E37CAB">
        <w:rPr>
          <w:rFonts w:ascii="Century Gothic" w:hAnsi="Century Gothic"/>
          <w:b/>
          <w:sz w:val="24"/>
          <w:szCs w:val="24"/>
          <w:vertAlign w:val="superscript"/>
        </w:rPr>
        <w:t>th</w:t>
      </w:r>
      <w:r w:rsidR="004B11D4">
        <w:rPr>
          <w:rFonts w:ascii="Century Gothic" w:hAnsi="Century Gothic"/>
          <w:b/>
          <w:sz w:val="24"/>
          <w:szCs w:val="24"/>
        </w:rPr>
        <w:t xml:space="preserve"> </w:t>
      </w:r>
      <w:r w:rsidR="00C25055">
        <w:rPr>
          <w:rFonts w:ascii="Century Gothic" w:hAnsi="Century Gothic"/>
          <w:b/>
          <w:sz w:val="24"/>
          <w:szCs w:val="24"/>
        </w:rPr>
        <w:t>Aug</w:t>
      </w:r>
      <w:r w:rsidRPr="007D38F8">
        <w:rPr>
          <w:rFonts w:ascii="Century Gothic" w:hAnsi="Century Gothic"/>
          <w:b/>
          <w:sz w:val="24"/>
          <w:szCs w:val="24"/>
        </w:rPr>
        <w:t>, 202</w:t>
      </w:r>
      <w:bookmarkEnd w:id="0"/>
      <w:r w:rsidR="00F1222C">
        <w:rPr>
          <w:rFonts w:ascii="Century Gothic" w:hAnsi="Century Gothic"/>
          <w:b/>
          <w:sz w:val="24"/>
          <w:szCs w:val="24"/>
        </w:rPr>
        <w:t>6</w:t>
      </w:r>
    </w:p>
    <w:p w14:paraId="30F36FE2" w14:textId="20179464" w:rsidR="00E37CAB" w:rsidRPr="00976B0F" w:rsidRDefault="00E37CAB" w:rsidP="00F665B1">
      <w:pPr>
        <w:pStyle w:val="ListParagraph"/>
        <w:spacing w:before="240" w:after="0" w:line="240" w:lineRule="auto"/>
        <w:ind w:left="450"/>
        <w:jc w:val="both"/>
        <w:rPr>
          <w:rFonts w:asciiTheme="minorBidi" w:eastAsia="Century Gothic" w:hAnsiTheme="minorBidi" w:cstheme="minorBidi"/>
        </w:rPr>
      </w:pPr>
    </w:p>
    <w:p w14:paraId="58C77B24" w14:textId="299BC131" w:rsidR="00D82D8F" w:rsidRDefault="00B37A0B" w:rsidP="00D82D8F">
      <w:pPr>
        <w:pStyle w:val="ListParagraph"/>
        <w:numPr>
          <w:ilvl w:val="0"/>
          <w:numId w:val="88"/>
        </w:numPr>
        <w:spacing w:before="240" w:after="0" w:line="240" w:lineRule="auto"/>
        <w:jc w:val="both"/>
        <w:rPr>
          <w:rFonts w:asciiTheme="minorBidi" w:eastAsia="Century Gothic" w:hAnsiTheme="minorBidi" w:cstheme="minorBidi"/>
        </w:rPr>
      </w:pPr>
      <w:r>
        <w:rPr>
          <w:rFonts w:asciiTheme="minorBidi" w:eastAsia="Century Gothic" w:hAnsiTheme="minorBidi" w:cstheme="minorBidi"/>
        </w:rPr>
        <w:t>NIL</w:t>
      </w:r>
    </w:p>
    <w:p w14:paraId="587F5936" w14:textId="77777777" w:rsidR="00B16995" w:rsidRPr="00C77D58" w:rsidRDefault="00B16995" w:rsidP="00C77D58">
      <w:pPr>
        <w:spacing w:before="240" w:after="0" w:line="240" w:lineRule="auto"/>
        <w:ind w:left="90"/>
        <w:jc w:val="both"/>
        <w:rPr>
          <w:rFonts w:asciiTheme="minorBidi" w:eastAsia="Century Gothic" w:hAnsiTheme="minorBidi"/>
          <w:b/>
          <w:bCs/>
        </w:rPr>
      </w:pPr>
    </w:p>
    <w:p w14:paraId="6570C6A9" w14:textId="517FB912" w:rsidR="00A1340F" w:rsidRPr="002A653C" w:rsidRDefault="00A1340F" w:rsidP="00B02694">
      <w:pPr>
        <w:pStyle w:val="ListParagraph"/>
        <w:tabs>
          <w:tab w:val="left" w:pos="5220"/>
          <w:tab w:val="left" w:pos="7110"/>
        </w:tabs>
        <w:spacing w:before="240" w:after="0" w:line="240" w:lineRule="auto"/>
        <w:ind w:left="450"/>
        <w:jc w:val="center"/>
        <w:rPr>
          <w:rFonts w:asciiTheme="minorBidi" w:eastAsia="Century Gothic" w:hAnsiTheme="minorBidi"/>
          <w:b/>
          <w:bCs/>
        </w:rPr>
      </w:pPr>
    </w:p>
    <w:sectPr w:rsidR="00A1340F" w:rsidRPr="002A653C" w:rsidSect="00A1207C">
      <w:headerReference w:type="default" r:id="rId10"/>
      <w:footerReference w:type="default" r:id="rId11"/>
      <w:pgSz w:w="18720" w:h="12240" w:orient="landscape" w:code="300"/>
      <w:pgMar w:top="450" w:right="1440" w:bottom="135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06590" w14:textId="77777777" w:rsidR="003563A6" w:rsidRDefault="003563A6">
      <w:pPr>
        <w:spacing w:after="0" w:line="240" w:lineRule="auto"/>
      </w:pPr>
      <w:r>
        <w:separator/>
      </w:r>
    </w:p>
  </w:endnote>
  <w:endnote w:type="continuationSeparator" w:id="0">
    <w:p w14:paraId="1A5BF839" w14:textId="77777777" w:rsidR="003563A6" w:rsidRDefault="00356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E44AE" w14:textId="6FAB665E" w:rsidR="00DF4F0B" w:rsidRDefault="00DF4F0B" w:rsidP="001A7962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9C6A5E">
      <w:rPr>
        <w:noProof/>
      </w:rPr>
      <w:t>6</w:t>
    </w:r>
    <w:r>
      <w:rPr>
        <w:noProof/>
      </w:rPr>
      <w:fldChar w:fldCharType="end"/>
    </w:r>
  </w:p>
  <w:p w14:paraId="588D7C69" w14:textId="77777777" w:rsidR="00DF4F0B" w:rsidRDefault="00DF4F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FDD68" w14:textId="77777777" w:rsidR="003563A6" w:rsidRDefault="003563A6">
      <w:pPr>
        <w:spacing w:after="0" w:line="240" w:lineRule="auto"/>
      </w:pPr>
      <w:r>
        <w:separator/>
      </w:r>
    </w:p>
  </w:footnote>
  <w:footnote w:type="continuationSeparator" w:id="0">
    <w:p w14:paraId="4B329635" w14:textId="77777777" w:rsidR="003563A6" w:rsidRDefault="00356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3381C" w14:textId="77777777" w:rsidR="00DF4F0B" w:rsidRDefault="00DF4F0B" w:rsidP="00491B26">
    <w:pPr>
      <w:spacing w:line="240" w:lineRule="auto"/>
      <w:jc w:val="right"/>
      <w:rPr>
        <w:b/>
        <w:sz w:val="28"/>
        <w:szCs w:val="28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2BC"/>
    <w:multiLevelType w:val="hybridMultilevel"/>
    <w:tmpl w:val="B39A9E26"/>
    <w:lvl w:ilvl="0" w:tplc="FFFFFFFF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07C3E"/>
    <w:multiLevelType w:val="hybridMultilevel"/>
    <w:tmpl w:val="747656A0"/>
    <w:lvl w:ilvl="0" w:tplc="9EB620D4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75585"/>
    <w:multiLevelType w:val="hybridMultilevel"/>
    <w:tmpl w:val="EA3A55D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67D19"/>
    <w:multiLevelType w:val="hybridMultilevel"/>
    <w:tmpl w:val="1876D8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1B64BE"/>
    <w:multiLevelType w:val="hybridMultilevel"/>
    <w:tmpl w:val="5FFE318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5673E"/>
    <w:multiLevelType w:val="hybridMultilevel"/>
    <w:tmpl w:val="1876D8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60347B"/>
    <w:multiLevelType w:val="hybridMultilevel"/>
    <w:tmpl w:val="EDD82F88"/>
    <w:lvl w:ilvl="0" w:tplc="FFFFFFFF">
      <w:start w:val="1"/>
      <w:numFmt w:val="upperRoman"/>
      <w:lvlText w:val="%1."/>
      <w:lvlJc w:val="righ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55203"/>
    <w:multiLevelType w:val="hybridMultilevel"/>
    <w:tmpl w:val="EA3A55D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14FB4"/>
    <w:multiLevelType w:val="hybridMultilevel"/>
    <w:tmpl w:val="EB56DFAE"/>
    <w:lvl w:ilvl="0" w:tplc="E534B0C6">
      <w:start w:val="1"/>
      <w:numFmt w:val="upperRoman"/>
      <w:lvlText w:val="%1."/>
      <w:lvlJc w:val="righ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973F63"/>
    <w:multiLevelType w:val="hybridMultilevel"/>
    <w:tmpl w:val="EDD82F88"/>
    <w:lvl w:ilvl="0" w:tplc="FFFFFFFF">
      <w:start w:val="1"/>
      <w:numFmt w:val="upperRoman"/>
      <w:lvlText w:val="%1."/>
      <w:lvlJc w:val="righ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916069"/>
    <w:multiLevelType w:val="hybridMultilevel"/>
    <w:tmpl w:val="B8681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1D45E2"/>
    <w:multiLevelType w:val="hybridMultilevel"/>
    <w:tmpl w:val="72348E54"/>
    <w:lvl w:ilvl="0" w:tplc="FFFFFFFF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CD192A"/>
    <w:multiLevelType w:val="hybridMultilevel"/>
    <w:tmpl w:val="422AA0C6"/>
    <w:lvl w:ilvl="0" w:tplc="61D215B4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402795"/>
    <w:multiLevelType w:val="hybridMultilevel"/>
    <w:tmpl w:val="EDD82F88"/>
    <w:lvl w:ilvl="0" w:tplc="FFFFFFFF">
      <w:start w:val="1"/>
      <w:numFmt w:val="upperRoman"/>
      <w:lvlText w:val="%1."/>
      <w:lvlJc w:val="righ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6F27B7"/>
    <w:multiLevelType w:val="hybridMultilevel"/>
    <w:tmpl w:val="1876D8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DF0081"/>
    <w:multiLevelType w:val="hybridMultilevel"/>
    <w:tmpl w:val="00309E76"/>
    <w:lvl w:ilvl="0" w:tplc="C6A8B65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F4015D"/>
    <w:multiLevelType w:val="hybridMultilevel"/>
    <w:tmpl w:val="72348E54"/>
    <w:lvl w:ilvl="0" w:tplc="FFFFFFFF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306014"/>
    <w:multiLevelType w:val="hybridMultilevel"/>
    <w:tmpl w:val="9906F57C"/>
    <w:lvl w:ilvl="0" w:tplc="FFFFFFFF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BB16FB"/>
    <w:multiLevelType w:val="hybridMultilevel"/>
    <w:tmpl w:val="A536B298"/>
    <w:lvl w:ilvl="0" w:tplc="8E5256D2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F41615"/>
    <w:multiLevelType w:val="hybridMultilevel"/>
    <w:tmpl w:val="B29202A8"/>
    <w:lvl w:ilvl="0" w:tplc="8B245728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D41E75"/>
    <w:multiLevelType w:val="hybridMultilevel"/>
    <w:tmpl w:val="72348E54"/>
    <w:lvl w:ilvl="0" w:tplc="FFFFFFFF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C47F1D"/>
    <w:multiLevelType w:val="hybridMultilevel"/>
    <w:tmpl w:val="862011A8"/>
    <w:lvl w:ilvl="0" w:tplc="6DEC517E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386006"/>
    <w:multiLevelType w:val="hybridMultilevel"/>
    <w:tmpl w:val="3E745B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3C6FF0"/>
    <w:multiLevelType w:val="hybridMultilevel"/>
    <w:tmpl w:val="1876D8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30670A"/>
    <w:multiLevelType w:val="hybridMultilevel"/>
    <w:tmpl w:val="7AEA00D0"/>
    <w:lvl w:ilvl="0" w:tplc="04090013">
      <w:start w:val="1"/>
      <w:numFmt w:val="upperRoman"/>
      <w:lvlText w:val="%1."/>
      <w:lvlJc w:val="righ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5" w15:restartNumberingAfterBreak="0">
    <w:nsid w:val="29EF5F9C"/>
    <w:multiLevelType w:val="hybridMultilevel"/>
    <w:tmpl w:val="96165048"/>
    <w:lvl w:ilvl="0" w:tplc="04090013">
      <w:start w:val="1"/>
      <w:numFmt w:val="upperRoman"/>
      <w:lvlText w:val="%1."/>
      <w:lvlJc w:val="righ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6" w15:restartNumberingAfterBreak="0">
    <w:nsid w:val="2CDC384F"/>
    <w:multiLevelType w:val="hybridMultilevel"/>
    <w:tmpl w:val="DA0C8480"/>
    <w:lvl w:ilvl="0" w:tplc="707A69EE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D5F4C52"/>
    <w:multiLevelType w:val="hybridMultilevel"/>
    <w:tmpl w:val="35848D9C"/>
    <w:lvl w:ilvl="0" w:tplc="9F308E76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7B559D"/>
    <w:multiLevelType w:val="hybridMultilevel"/>
    <w:tmpl w:val="72348E54"/>
    <w:lvl w:ilvl="0" w:tplc="FFFFFFFF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27F799A"/>
    <w:multiLevelType w:val="hybridMultilevel"/>
    <w:tmpl w:val="1876D8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E91FA7"/>
    <w:multiLevelType w:val="hybridMultilevel"/>
    <w:tmpl w:val="A9C8F52C"/>
    <w:lvl w:ilvl="0" w:tplc="57D27784">
      <w:start w:val="1"/>
      <w:numFmt w:val="decimal"/>
      <w:lvlText w:val="%1."/>
      <w:lvlJc w:val="left"/>
      <w:pPr>
        <w:ind w:left="45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1" w15:restartNumberingAfterBreak="0">
    <w:nsid w:val="37AF7AC2"/>
    <w:multiLevelType w:val="hybridMultilevel"/>
    <w:tmpl w:val="91807B54"/>
    <w:lvl w:ilvl="0" w:tplc="4D622D9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7F568C4"/>
    <w:multiLevelType w:val="hybridMultilevel"/>
    <w:tmpl w:val="1876D8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8305B22"/>
    <w:multiLevelType w:val="hybridMultilevel"/>
    <w:tmpl w:val="1876D8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AF7432C"/>
    <w:multiLevelType w:val="hybridMultilevel"/>
    <w:tmpl w:val="B39A9E26"/>
    <w:lvl w:ilvl="0" w:tplc="FFFFFFFF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B137E62"/>
    <w:multiLevelType w:val="hybridMultilevel"/>
    <w:tmpl w:val="895857D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C5C6599"/>
    <w:multiLevelType w:val="hybridMultilevel"/>
    <w:tmpl w:val="EDD82F88"/>
    <w:lvl w:ilvl="0" w:tplc="6838BDB8">
      <w:start w:val="1"/>
      <w:numFmt w:val="upperRoman"/>
      <w:lvlText w:val="%1."/>
      <w:lvlJc w:val="righ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CD629D8"/>
    <w:multiLevelType w:val="hybridMultilevel"/>
    <w:tmpl w:val="EA3A55D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CE1F46"/>
    <w:multiLevelType w:val="hybridMultilevel"/>
    <w:tmpl w:val="F96C3048"/>
    <w:lvl w:ilvl="0" w:tplc="4260E04C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EFF6B43"/>
    <w:multiLevelType w:val="hybridMultilevel"/>
    <w:tmpl w:val="EA3A55D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20D3290"/>
    <w:multiLevelType w:val="hybridMultilevel"/>
    <w:tmpl w:val="1876D8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AC7C2F"/>
    <w:multiLevelType w:val="hybridMultilevel"/>
    <w:tmpl w:val="B8681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6097F77"/>
    <w:multiLevelType w:val="hybridMultilevel"/>
    <w:tmpl w:val="B39A9E26"/>
    <w:lvl w:ilvl="0" w:tplc="FFFFFFFF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C20FA2"/>
    <w:multiLevelType w:val="hybridMultilevel"/>
    <w:tmpl w:val="B39A9E26"/>
    <w:lvl w:ilvl="0" w:tplc="98DA677C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80F348B"/>
    <w:multiLevelType w:val="hybridMultilevel"/>
    <w:tmpl w:val="B8681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89B2705"/>
    <w:multiLevelType w:val="hybridMultilevel"/>
    <w:tmpl w:val="1876D8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96D19FE"/>
    <w:multiLevelType w:val="hybridMultilevel"/>
    <w:tmpl w:val="189C9FBA"/>
    <w:lvl w:ilvl="0" w:tplc="FFFFFFFF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C4B1C26"/>
    <w:multiLevelType w:val="hybridMultilevel"/>
    <w:tmpl w:val="67360D4A"/>
    <w:lvl w:ilvl="0" w:tplc="FFFFFFFF">
      <w:start w:val="1"/>
      <w:numFmt w:val="upp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8" w15:restartNumberingAfterBreak="0">
    <w:nsid w:val="4C897676"/>
    <w:multiLevelType w:val="hybridMultilevel"/>
    <w:tmpl w:val="9906F57C"/>
    <w:lvl w:ilvl="0" w:tplc="C2DAC210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CBE4EEC"/>
    <w:multiLevelType w:val="hybridMultilevel"/>
    <w:tmpl w:val="72348E54"/>
    <w:lvl w:ilvl="0" w:tplc="FFFFFFFF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D0B5B88"/>
    <w:multiLevelType w:val="hybridMultilevel"/>
    <w:tmpl w:val="6162417A"/>
    <w:lvl w:ilvl="0" w:tplc="FFFFFFFF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D4E7932"/>
    <w:multiLevelType w:val="hybridMultilevel"/>
    <w:tmpl w:val="1876D8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E2944A4"/>
    <w:multiLevelType w:val="hybridMultilevel"/>
    <w:tmpl w:val="895857D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0B03D28"/>
    <w:multiLevelType w:val="hybridMultilevel"/>
    <w:tmpl w:val="EA3A55D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25967C8"/>
    <w:multiLevelType w:val="hybridMultilevel"/>
    <w:tmpl w:val="5FFE318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2E607A0"/>
    <w:multiLevelType w:val="hybridMultilevel"/>
    <w:tmpl w:val="5EE83DAE"/>
    <w:lvl w:ilvl="0" w:tplc="FFFFFFFF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2FE1E93"/>
    <w:multiLevelType w:val="hybridMultilevel"/>
    <w:tmpl w:val="DA0C8480"/>
    <w:lvl w:ilvl="0" w:tplc="FFFFFFFF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4B02314"/>
    <w:multiLevelType w:val="hybridMultilevel"/>
    <w:tmpl w:val="EDD82F88"/>
    <w:lvl w:ilvl="0" w:tplc="FFFFFFFF">
      <w:start w:val="1"/>
      <w:numFmt w:val="upperRoman"/>
      <w:lvlText w:val="%1."/>
      <w:lvlJc w:val="righ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5125264"/>
    <w:multiLevelType w:val="hybridMultilevel"/>
    <w:tmpl w:val="1876D8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7965799"/>
    <w:multiLevelType w:val="hybridMultilevel"/>
    <w:tmpl w:val="8DDA4C12"/>
    <w:lvl w:ilvl="0" w:tplc="5896FDC4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8823501"/>
    <w:multiLevelType w:val="hybridMultilevel"/>
    <w:tmpl w:val="EA3A55D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A390DE4"/>
    <w:multiLevelType w:val="hybridMultilevel"/>
    <w:tmpl w:val="32427AD4"/>
    <w:lvl w:ilvl="0" w:tplc="4A3EB446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B701AD5"/>
    <w:multiLevelType w:val="hybridMultilevel"/>
    <w:tmpl w:val="1876D8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C3E7698"/>
    <w:multiLevelType w:val="hybridMultilevel"/>
    <w:tmpl w:val="E410CF24"/>
    <w:lvl w:ilvl="0" w:tplc="5794435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C987306"/>
    <w:multiLevelType w:val="hybridMultilevel"/>
    <w:tmpl w:val="00309E76"/>
    <w:lvl w:ilvl="0" w:tplc="FFFFFFF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DF2489B"/>
    <w:multiLevelType w:val="hybridMultilevel"/>
    <w:tmpl w:val="3E28E51E"/>
    <w:lvl w:ilvl="0" w:tplc="6DEC517E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0821D7D"/>
    <w:multiLevelType w:val="hybridMultilevel"/>
    <w:tmpl w:val="855241E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21C18E3"/>
    <w:multiLevelType w:val="hybridMultilevel"/>
    <w:tmpl w:val="EDD82F88"/>
    <w:lvl w:ilvl="0" w:tplc="FFFFFFFF">
      <w:start w:val="1"/>
      <w:numFmt w:val="upperRoman"/>
      <w:lvlText w:val="%1."/>
      <w:lvlJc w:val="righ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2D54B68"/>
    <w:multiLevelType w:val="hybridMultilevel"/>
    <w:tmpl w:val="3E28E51E"/>
    <w:lvl w:ilvl="0" w:tplc="FFFFFFFF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5F7577"/>
    <w:multiLevelType w:val="hybridMultilevel"/>
    <w:tmpl w:val="00309E76"/>
    <w:lvl w:ilvl="0" w:tplc="FFFFFFF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3AD4155"/>
    <w:multiLevelType w:val="hybridMultilevel"/>
    <w:tmpl w:val="B8681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60C1C35"/>
    <w:multiLevelType w:val="hybridMultilevel"/>
    <w:tmpl w:val="B3A8CB7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72C4BF9"/>
    <w:multiLevelType w:val="hybridMultilevel"/>
    <w:tmpl w:val="BE3A6CFC"/>
    <w:lvl w:ilvl="0" w:tplc="DBE80A86">
      <w:start w:val="1"/>
      <w:numFmt w:val="upperRoman"/>
      <w:lvlText w:val="%1."/>
      <w:lvlJc w:val="righ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8986EFA"/>
    <w:multiLevelType w:val="hybridMultilevel"/>
    <w:tmpl w:val="EA3A55D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8D758D4"/>
    <w:multiLevelType w:val="hybridMultilevel"/>
    <w:tmpl w:val="EA3A55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A9F117F"/>
    <w:multiLevelType w:val="hybridMultilevel"/>
    <w:tmpl w:val="B8681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BA90AF9"/>
    <w:multiLevelType w:val="hybridMultilevel"/>
    <w:tmpl w:val="1876D8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BE03C0C"/>
    <w:multiLevelType w:val="hybridMultilevel"/>
    <w:tmpl w:val="72348E54"/>
    <w:lvl w:ilvl="0" w:tplc="FFFFFFFF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C2B020E"/>
    <w:multiLevelType w:val="hybridMultilevel"/>
    <w:tmpl w:val="1876D82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0B47E3A"/>
    <w:multiLevelType w:val="hybridMultilevel"/>
    <w:tmpl w:val="72348E54"/>
    <w:lvl w:ilvl="0" w:tplc="00007EFE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2381C66"/>
    <w:multiLevelType w:val="hybridMultilevel"/>
    <w:tmpl w:val="5EE83DAE"/>
    <w:lvl w:ilvl="0" w:tplc="98D6F9CC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4ED0186"/>
    <w:multiLevelType w:val="hybridMultilevel"/>
    <w:tmpl w:val="5A9805A0"/>
    <w:lvl w:ilvl="0" w:tplc="FFFFFFFF">
      <w:start w:val="1"/>
      <w:numFmt w:val="decimal"/>
      <w:lvlText w:val="%1."/>
      <w:lvlJc w:val="left"/>
      <w:pPr>
        <w:ind w:left="540" w:hanging="360"/>
      </w:pPr>
      <w:rPr>
        <w:rFonts w:hint="default"/>
        <w:lang w:val="en-GB"/>
      </w:rPr>
    </w:lvl>
    <w:lvl w:ilvl="1" w:tplc="FFFFFFFF" w:tentative="1">
      <w:start w:val="1"/>
      <w:numFmt w:val="lowerLetter"/>
      <w:lvlText w:val="%2."/>
      <w:lvlJc w:val="left"/>
      <w:pPr>
        <w:ind w:left="900" w:hanging="360"/>
      </w:pPr>
    </w:lvl>
    <w:lvl w:ilvl="2" w:tplc="FFFFFFFF" w:tentative="1">
      <w:start w:val="1"/>
      <w:numFmt w:val="lowerRoman"/>
      <w:lvlText w:val="%3."/>
      <w:lvlJc w:val="right"/>
      <w:pPr>
        <w:ind w:left="1620" w:hanging="180"/>
      </w:pPr>
    </w:lvl>
    <w:lvl w:ilvl="3" w:tplc="FFFFFFFF" w:tentative="1">
      <w:start w:val="1"/>
      <w:numFmt w:val="decimal"/>
      <w:lvlText w:val="%4."/>
      <w:lvlJc w:val="left"/>
      <w:pPr>
        <w:ind w:left="2340" w:hanging="360"/>
      </w:pPr>
    </w:lvl>
    <w:lvl w:ilvl="4" w:tplc="FFFFFFFF" w:tentative="1">
      <w:start w:val="1"/>
      <w:numFmt w:val="lowerLetter"/>
      <w:lvlText w:val="%5."/>
      <w:lvlJc w:val="left"/>
      <w:pPr>
        <w:ind w:left="3060" w:hanging="360"/>
      </w:pPr>
    </w:lvl>
    <w:lvl w:ilvl="5" w:tplc="FFFFFFFF" w:tentative="1">
      <w:start w:val="1"/>
      <w:numFmt w:val="lowerRoman"/>
      <w:lvlText w:val="%6."/>
      <w:lvlJc w:val="right"/>
      <w:pPr>
        <w:ind w:left="3780" w:hanging="180"/>
      </w:pPr>
    </w:lvl>
    <w:lvl w:ilvl="6" w:tplc="FFFFFFFF" w:tentative="1">
      <w:start w:val="1"/>
      <w:numFmt w:val="decimal"/>
      <w:lvlText w:val="%7."/>
      <w:lvlJc w:val="left"/>
      <w:pPr>
        <w:ind w:left="4500" w:hanging="360"/>
      </w:pPr>
    </w:lvl>
    <w:lvl w:ilvl="7" w:tplc="FFFFFFFF" w:tentative="1">
      <w:start w:val="1"/>
      <w:numFmt w:val="lowerLetter"/>
      <w:lvlText w:val="%8."/>
      <w:lvlJc w:val="left"/>
      <w:pPr>
        <w:ind w:left="5220" w:hanging="360"/>
      </w:pPr>
    </w:lvl>
    <w:lvl w:ilvl="8" w:tplc="FFFFFFFF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2" w15:restartNumberingAfterBreak="0">
    <w:nsid w:val="75CD7FFE"/>
    <w:multiLevelType w:val="hybridMultilevel"/>
    <w:tmpl w:val="2174CEC0"/>
    <w:lvl w:ilvl="0" w:tplc="0554CB5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778056F"/>
    <w:multiLevelType w:val="hybridMultilevel"/>
    <w:tmpl w:val="189C9FBA"/>
    <w:lvl w:ilvl="0" w:tplc="FFFFFFFF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78F03FD"/>
    <w:multiLevelType w:val="hybridMultilevel"/>
    <w:tmpl w:val="6162417A"/>
    <w:lvl w:ilvl="0" w:tplc="E39EE5E6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80776E3"/>
    <w:multiLevelType w:val="hybridMultilevel"/>
    <w:tmpl w:val="5A9805A0"/>
    <w:lvl w:ilvl="0" w:tplc="A0E627A6">
      <w:start w:val="1"/>
      <w:numFmt w:val="decimal"/>
      <w:lvlText w:val="%1."/>
      <w:lvlJc w:val="left"/>
      <w:pPr>
        <w:ind w:left="720" w:hanging="360"/>
      </w:pPr>
      <w:rPr>
        <w:rFonts w:hint="default"/>
        <w:lang w:val="en-GB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80932FC"/>
    <w:multiLevelType w:val="hybridMultilevel"/>
    <w:tmpl w:val="AD16CA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7" w15:restartNumberingAfterBreak="0">
    <w:nsid w:val="786E7364"/>
    <w:multiLevelType w:val="hybridMultilevel"/>
    <w:tmpl w:val="189C9FBA"/>
    <w:lvl w:ilvl="0" w:tplc="FFFFFFFF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9AC1CF0"/>
    <w:multiLevelType w:val="hybridMultilevel"/>
    <w:tmpl w:val="BD18D9A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AEE45C3"/>
    <w:multiLevelType w:val="hybridMultilevel"/>
    <w:tmpl w:val="189C9FBA"/>
    <w:lvl w:ilvl="0" w:tplc="8DC64E62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656372">
    <w:abstractNumId w:val="25"/>
  </w:num>
  <w:num w:numId="2" w16cid:durableId="1444567518">
    <w:abstractNumId w:val="88"/>
  </w:num>
  <w:num w:numId="3" w16cid:durableId="1030913937">
    <w:abstractNumId w:val="85"/>
  </w:num>
  <w:num w:numId="4" w16cid:durableId="1633948290">
    <w:abstractNumId w:val="81"/>
  </w:num>
  <w:num w:numId="5" w16cid:durableId="1884059301">
    <w:abstractNumId w:val="86"/>
  </w:num>
  <w:num w:numId="6" w16cid:durableId="2098086886">
    <w:abstractNumId w:val="66"/>
  </w:num>
  <w:num w:numId="7" w16cid:durableId="1031877439">
    <w:abstractNumId w:val="74"/>
  </w:num>
  <w:num w:numId="8" w16cid:durableId="1491018416">
    <w:abstractNumId w:val="80"/>
  </w:num>
  <w:num w:numId="9" w16cid:durableId="432241009">
    <w:abstractNumId w:val="30"/>
  </w:num>
  <w:num w:numId="10" w16cid:durableId="1235968558">
    <w:abstractNumId w:val="55"/>
  </w:num>
  <w:num w:numId="11" w16cid:durableId="567421560">
    <w:abstractNumId w:val="18"/>
  </w:num>
  <w:num w:numId="12" w16cid:durableId="24058909">
    <w:abstractNumId w:val="1"/>
  </w:num>
  <w:num w:numId="13" w16cid:durableId="1771047197">
    <w:abstractNumId w:val="21"/>
  </w:num>
  <w:num w:numId="14" w16cid:durableId="1947032695">
    <w:abstractNumId w:val="65"/>
  </w:num>
  <w:num w:numId="15" w16cid:durableId="2121680996">
    <w:abstractNumId w:val="89"/>
  </w:num>
  <w:num w:numId="16" w16cid:durableId="50542935">
    <w:abstractNumId w:val="68"/>
  </w:num>
  <w:num w:numId="17" w16cid:durableId="1195387632">
    <w:abstractNumId w:val="38"/>
  </w:num>
  <w:num w:numId="18" w16cid:durableId="1829133254">
    <w:abstractNumId w:val="46"/>
  </w:num>
  <w:num w:numId="19" w16cid:durableId="1213811842">
    <w:abstractNumId w:val="40"/>
  </w:num>
  <w:num w:numId="20" w16cid:durableId="1091005060">
    <w:abstractNumId w:val="83"/>
  </w:num>
  <w:num w:numId="21" w16cid:durableId="2092309116">
    <w:abstractNumId w:val="87"/>
  </w:num>
  <w:num w:numId="22" w16cid:durableId="2042585777">
    <w:abstractNumId w:val="24"/>
  </w:num>
  <w:num w:numId="23" w16cid:durableId="1300763048">
    <w:abstractNumId w:val="33"/>
  </w:num>
  <w:num w:numId="24" w16cid:durableId="671875103">
    <w:abstractNumId w:val="51"/>
  </w:num>
  <w:num w:numId="25" w16cid:durableId="1883516706">
    <w:abstractNumId w:val="32"/>
  </w:num>
  <w:num w:numId="26" w16cid:durableId="1885823514">
    <w:abstractNumId w:val="47"/>
  </w:num>
  <w:num w:numId="27" w16cid:durableId="815026764">
    <w:abstractNumId w:val="3"/>
  </w:num>
  <w:num w:numId="28" w16cid:durableId="207956742">
    <w:abstractNumId w:val="5"/>
  </w:num>
  <w:num w:numId="29" w16cid:durableId="21324383">
    <w:abstractNumId w:val="61"/>
  </w:num>
  <w:num w:numId="30" w16cid:durableId="1987775360">
    <w:abstractNumId w:val="29"/>
  </w:num>
  <w:num w:numId="31" w16cid:durableId="91291951">
    <w:abstractNumId w:val="58"/>
  </w:num>
  <w:num w:numId="32" w16cid:durableId="641085167">
    <w:abstractNumId w:val="73"/>
  </w:num>
  <w:num w:numId="33" w16cid:durableId="112403955">
    <w:abstractNumId w:val="2"/>
  </w:num>
  <w:num w:numId="34" w16cid:durableId="688721142">
    <w:abstractNumId w:val="31"/>
  </w:num>
  <w:num w:numId="35" w16cid:durableId="1311669132">
    <w:abstractNumId w:val="60"/>
  </w:num>
  <w:num w:numId="36" w16cid:durableId="1062678001">
    <w:abstractNumId w:val="39"/>
  </w:num>
  <w:num w:numId="37" w16cid:durableId="270868539">
    <w:abstractNumId w:val="23"/>
  </w:num>
  <w:num w:numId="38" w16cid:durableId="780690447">
    <w:abstractNumId w:val="45"/>
  </w:num>
  <w:num w:numId="39" w16cid:durableId="2117433698">
    <w:abstractNumId w:val="78"/>
  </w:num>
  <w:num w:numId="40" w16cid:durableId="1539052176">
    <w:abstractNumId w:val="41"/>
  </w:num>
  <w:num w:numId="41" w16cid:durableId="1727993057">
    <w:abstractNumId w:val="44"/>
  </w:num>
  <w:num w:numId="42" w16cid:durableId="1438602095">
    <w:abstractNumId w:val="75"/>
  </w:num>
  <w:num w:numId="43" w16cid:durableId="651523486">
    <w:abstractNumId w:val="70"/>
  </w:num>
  <w:num w:numId="44" w16cid:durableId="1700275813">
    <w:abstractNumId w:val="10"/>
  </w:num>
  <w:num w:numId="45" w16cid:durableId="157160246">
    <w:abstractNumId w:val="7"/>
  </w:num>
  <w:num w:numId="46" w16cid:durableId="1971931734">
    <w:abstractNumId w:val="37"/>
  </w:num>
  <w:num w:numId="47" w16cid:durableId="1838156387">
    <w:abstractNumId w:val="53"/>
  </w:num>
  <w:num w:numId="48" w16cid:durableId="1340155513">
    <w:abstractNumId w:val="22"/>
  </w:num>
  <w:num w:numId="49" w16cid:durableId="603269305">
    <w:abstractNumId w:val="76"/>
  </w:num>
  <w:num w:numId="50" w16cid:durableId="1287354655">
    <w:abstractNumId w:val="14"/>
  </w:num>
  <w:num w:numId="51" w16cid:durableId="135297478">
    <w:abstractNumId w:val="71"/>
  </w:num>
  <w:num w:numId="52" w16cid:durableId="64958318">
    <w:abstractNumId w:val="35"/>
  </w:num>
  <w:num w:numId="53" w16cid:durableId="410664470">
    <w:abstractNumId w:val="19"/>
  </w:num>
  <w:num w:numId="54" w16cid:durableId="227806130">
    <w:abstractNumId w:val="52"/>
  </w:num>
  <w:num w:numId="55" w16cid:durableId="18359640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342437573">
    <w:abstractNumId w:val="84"/>
  </w:num>
  <w:num w:numId="57" w16cid:durableId="975640302">
    <w:abstractNumId w:val="54"/>
  </w:num>
  <w:num w:numId="58" w16cid:durableId="347801956">
    <w:abstractNumId w:val="4"/>
  </w:num>
  <w:num w:numId="59" w16cid:durableId="782653834">
    <w:abstractNumId w:val="50"/>
  </w:num>
  <w:num w:numId="60" w16cid:durableId="211964756">
    <w:abstractNumId w:val="8"/>
  </w:num>
  <w:num w:numId="61" w16cid:durableId="895624864">
    <w:abstractNumId w:val="79"/>
  </w:num>
  <w:num w:numId="62" w16cid:durableId="2125880508">
    <w:abstractNumId w:val="49"/>
  </w:num>
  <w:num w:numId="63" w16cid:durableId="243414051">
    <w:abstractNumId w:val="16"/>
  </w:num>
  <w:num w:numId="64" w16cid:durableId="1254320544">
    <w:abstractNumId w:val="77"/>
  </w:num>
  <w:num w:numId="65" w16cid:durableId="337118096">
    <w:abstractNumId w:val="20"/>
  </w:num>
  <w:num w:numId="66" w16cid:durableId="585041594">
    <w:abstractNumId w:val="28"/>
  </w:num>
  <w:num w:numId="67" w16cid:durableId="950013595">
    <w:abstractNumId w:val="11"/>
  </w:num>
  <w:num w:numId="68" w16cid:durableId="2112775674">
    <w:abstractNumId w:val="72"/>
  </w:num>
  <w:num w:numId="69" w16cid:durableId="2012369559">
    <w:abstractNumId w:val="36"/>
  </w:num>
  <w:num w:numId="70" w16cid:durableId="848374610">
    <w:abstractNumId w:val="13"/>
  </w:num>
  <w:num w:numId="71" w16cid:durableId="1746028931">
    <w:abstractNumId w:val="9"/>
  </w:num>
  <w:num w:numId="72" w16cid:durableId="1946619827">
    <w:abstractNumId w:val="67"/>
  </w:num>
  <w:num w:numId="73" w16cid:durableId="1945728003">
    <w:abstractNumId w:val="57"/>
  </w:num>
  <w:num w:numId="74" w16cid:durableId="452789315">
    <w:abstractNumId w:val="6"/>
  </w:num>
  <w:num w:numId="75" w16cid:durableId="51857057">
    <w:abstractNumId w:val="62"/>
  </w:num>
  <w:num w:numId="76" w16cid:durableId="1467815524">
    <w:abstractNumId w:val="27"/>
  </w:num>
  <w:num w:numId="77" w16cid:durableId="740297616">
    <w:abstractNumId w:val="43"/>
  </w:num>
  <w:num w:numId="78" w16cid:durableId="249892640">
    <w:abstractNumId w:val="0"/>
  </w:num>
  <w:num w:numId="79" w16cid:durableId="575700231">
    <w:abstractNumId w:val="34"/>
  </w:num>
  <w:num w:numId="80" w16cid:durableId="1202548448">
    <w:abstractNumId w:val="42"/>
  </w:num>
  <w:num w:numId="81" w16cid:durableId="799570807">
    <w:abstractNumId w:val="48"/>
  </w:num>
  <w:num w:numId="82" w16cid:durableId="239677746">
    <w:abstractNumId w:val="12"/>
  </w:num>
  <w:num w:numId="83" w16cid:durableId="512376796">
    <w:abstractNumId w:val="17"/>
  </w:num>
  <w:num w:numId="84" w16cid:durableId="326203657">
    <w:abstractNumId w:val="26"/>
  </w:num>
  <w:num w:numId="85" w16cid:durableId="480662820">
    <w:abstractNumId w:val="56"/>
  </w:num>
  <w:num w:numId="86" w16cid:durableId="2069306410">
    <w:abstractNumId w:val="15"/>
  </w:num>
  <w:num w:numId="87" w16cid:durableId="1871871290">
    <w:abstractNumId w:val="64"/>
  </w:num>
  <w:num w:numId="88" w16cid:durableId="627471607">
    <w:abstractNumId w:val="69"/>
  </w:num>
  <w:num w:numId="89" w16cid:durableId="43918600">
    <w:abstractNumId w:val="59"/>
  </w:num>
  <w:num w:numId="90" w16cid:durableId="235674170">
    <w:abstractNumId w:val="63"/>
  </w:num>
  <w:num w:numId="91" w16cid:durableId="1682471376">
    <w:abstractNumId w:val="8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9FA"/>
    <w:rsid w:val="000000C7"/>
    <w:rsid w:val="00000139"/>
    <w:rsid w:val="000001D3"/>
    <w:rsid w:val="00000209"/>
    <w:rsid w:val="00000260"/>
    <w:rsid w:val="00000269"/>
    <w:rsid w:val="0000031F"/>
    <w:rsid w:val="00000330"/>
    <w:rsid w:val="0000035C"/>
    <w:rsid w:val="00000408"/>
    <w:rsid w:val="00000418"/>
    <w:rsid w:val="00000487"/>
    <w:rsid w:val="000004FC"/>
    <w:rsid w:val="000004FE"/>
    <w:rsid w:val="00000696"/>
    <w:rsid w:val="000006A4"/>
    <w:rsid w:val="00000761"/>
    <w:rsid w:val="000007AC"/>
    <w:rsid w:val="000007C5"/>
    <w:rsid w:val="000008F1"/>
    <w:rsid w:val="00000941"/>
    <w:rsid w:val="000009A3"/>
    <w:rsid w:val="000009CE"/>
    <w:rsid w:val="00000A2A"/>
    <w:rsid w:val="00000AFF"/>
    <w:rsid w:val="00000BC3"/>
    <w:rsid w:val="00000D1B"/>
    <w:rsid w:val="00000D66"/>
    <w:rsid w:val="00000F2E"/>
    <w:rsid w:val="0000100D"/>
    <w:rsid w:val="000010AC"/>
    <w:rsid w:val="000011B2"/>
    <w:rsid w:val="000013EF"/>
    <w:rsid w:val="00001461"/>
    <w:rsid w:val="00001502"/>
    <w:rsid w:val="0000152A"/>
    <w:rsid w:val="00001591"/>
    <w:rsid w:val="00001628"/>
    <w:rsid w:val="00001A48"/>
    <w:rsid w:val="00001A88"/>
    <w:rsid w:val="00001CBF"/>
    <w:rsid w:val="00001D45"/>
    <w:rsid w:val="00001DDB"/>
    <w:rsid w:val="00001DED"/>
    <w:rsid w:val="00001F1D"/>
    <w:rsid w:val="00001F1E"/>
    <w:rsid w:val="00001F33"/>
    <w:rsid w:val="000022A1"/>
    <w:rsid w:val="00002305"/>
    <w:rsid w:val="00002411"/>
    <w:rsid w:val="0000248C"/>
    <w:rsid w:val="000025B4"/>
    <w:rsid w:val="00002662"/>
    <w:rsid w:val="000026A0"/>
    <w:rsid w:val="000026D0"/>
    <w:rsid w:val="00002719"/>
    <w:rsid w:val="000027F9"/>
    <w:rsid w:val="000029DD"/>
    <w:rsid w:val="000029FC"/>
    <w:rsid w:val="00002A72"/>
    <w:rsid w:val="00002BEF"/>
    <w:rsid w:val="00002C3D"/>
    <w:rsid w:val="00002C68"/>
    <w:rsid w:val="00002C9C"/>
    <w:rsid w:val="00002CCB"/>
    <w:rsid w:val="00002E98"/>
    <w:rsid w:val="00002F46"/>
    <w:rsid w:val="00002F9A"/>
    <w:rsid w:val="000030ED"/>
    <w:rsid w:val="000030F9"/>
    <w:rsid w:val="0000316F"/>
    <w:rsid w:val="0000322E"/>
    <w:rsid w:val="00003237"/>
    <w:rsid w:val="0000323E"/>
    <w:rsid w:val="0000328B"/>
    <w:rsid w:val="00003326"/>
    <w:rsid w:val="0000334F"/>
    <w:rsid w:val="00003485"/>
    <w:rsid w:val="00003520"/>
    <w:rsid w:val="0000357F"/>
    <w:rsid w:val="000035D3"/>
    <w:rsid w:val="000036EA"/>
    <w:rsid w:val="00003735"/>
    <w:rsid w:val="00003794"/>
    <w:rsid w:val="00003846"/>
    <w:rsid w:val="00003868"/>
    <w:rsid w:val="00003A95"/>
    <w:rsid w:val="00003B0E"/>
    <w:rsid w:val="00003B1A"/>
    <w:rsid w:val="00003B6D"/>
    <w:rsid w:val="00003BEF"/>
    <w:rsid w:val="00003C02"/>
    <w:rsid w:val="00003C8C"/>
    <w:rsid w:val="00003CF6"/>
    <w:rsid w:val="00003D3F"/>
    <w:rsid w:val="00003F98"/>
    <w:rsid w:val="00003FE3"/>
    <w:rsid w:val="00004048"/>
    <w:rsid w:val="00004065"/>
    <w:rsid w:val="000040AA"/>
    <w:rsid w:val="00004110"/>
    <w:rsid w:val="0000413E"/>
    <w:rsid w:val="0000414A"/>
    <w:rsid w:val="00004205"/>
    <w:rsid w:val="00004287"/>
    <w:rsid w:val="000042C9"/>
    <w:rsid w:val="000042CB"/>
    <w:rsid w:val="000043BD"/>
    <w:rsid w:val="00004451"/>
    <w:rsid w:val="0000454A"/>
    <w:rsid w:val="0000454D"/>
    <w:rsid w:val="00004680"/>
    <w:rsid w:val="00004878"/>
    <w:rsid w:val="000048B3"/>
    <w:rsid w:val="00004ADE"/>
    <w:rsid w:val="00004B5F"/>
    <w:rsid w:val="00004B87"/>
    <w:rsid w:val="00004BBB"/>
    <w:rsid w:val="00004CC5"/>
    <w:rsid w:val="00004DE0"/>
    <w:rsid w:val="00004E6D"/>
    <w:rsid w:val="00004EEA"/>
    <w:rsid w:val="00004F2B"/>
    <w:rsid w:val="00004F33"/>
    <w:rsid w:val="000050A5"/>
    <w:rsid w:val="0000514E"/>
    <w:rsid w:val="00005229"/>
    <w:rsid w:val="0000524F"/>
    <w:rsid w:val="0000529A"/>
    <w:rsid w:val="000052D8"/>
    <w:rsid w:val="0000534A"/>
    <w:rsid w:val="000053CB"/>
    <w:rsid w:val="000053CE"/>
    <w:rsid w:val="00005477"/>
    <w:rsid w:val="000054A7"/>
    <w:rsid w:val="00005594"/>
    <w:rsid w:val="000056B6"/>
    <w:rsid w:val="000056FE"/>
    <w:rsid w:val="0000582B"/>
    <w:rsid w:val="000058B0"/>
    <w:rsid w:val="000058E1"/>
    <w:rsid w:val="00005A4E"/>
    <w:rsid w:val="00005B0A"/>
    <w:rsid w:val="00005B28"/>
    <w:rsid w:val="00005B2F"/>
    <w:rsid w:val="00005C45"/>
    <w:rsid w:val="00005C97"/>
    <w:rsid w:val="00005F41"/>
    <w:rsid w:val="00005F76"/>
    <w:rsid w:val="0000600C"/>
    <w:rsid w:val="00006129"/>
    <w:rsid w:val="00006346"/>
    <w:rsid w:val="00006468"/>
    <w:rsid w:val="000064D2"/>
    <w:rsid w:val="00006557"/>
    <w:rsid w:val="00006558"/>
    <w:rsid w:val="00006591"/>
    <w:rsid w:val="000065ED"/>
    <w:rsid w:val="0000667F"/>
    <w:rsid w:val="0000682A"/>
    <w:rsid w:val="00006950"/>
    <w:rsid w:val="000069E6"/>
    <w:rsid w:val="00006A05"/>
    <w:rsid w:val="00006A9D"/>
    <w:rsid w:val="00006B2D"/>
    <w:rsid w:val="00006CDA"/>
    <w:rsid w:val="00006D24"/>
    <w:rsid w:val="00006DE0"/>
    <w:rsid w:val="00006E70"/>
    <w:rsid w:val="0000701E"/>
    <w:rsid w:val="00007047"/>
    <w:rsid w:val="00007125"/>
    <w:rsid w:val="0000715F"/>
    <w:rsid w:val="00007360"/>
    <w:rsid w:val="000075C6"/>
    <w:rsid w:val="0000765F"/>
    <w:rsid w:val="0000768A"/>
    <w:rsid w:val="00007696"/>
    <w:rsid w:val="000076C9"/>
    <w:rsid w:val="00007756"/>
    <w:rsid w:val="0000777B"/>
    <w:rsid w:val="0000782A"/>
    <w:rsid w:val="0000792F"/>
    <w:rsid w:val="00007A16"/>
    <w:rsid w:val="00007B04"/>
    <w:rsid w:val="00007B28"/>
    <w:rsid w:val="00007C16"/>
    <w:rsid w:val="00007C35"/>
    <w:rsid w:val="00007C52"/>
    <w:rsid w:val="00007C5E"/>
    <w:rsid w:val="00007CE6"/>
    <w:rsid w:val="00007E67"/>
    <w:rsid w:val="00007F48"/>
    <w:rsid w:val="00007F78"/>
    <w:rsid w:val="00010143"/>
    <w:rsid w:val="00010161"/>
    <w:rsid w:val="0001028F"/>
    <w:rsid w:val="000102F3"/>
    <w:rsid w:val="00010346"/>
    <w:rsid w:val="00010640"/>
    <w:rsid w:val="00010743"/>
    <w:rsid w:val="00010756"/>
    <w:rsid w:val="00010810"/>
    <w:rsid w:val="0001094F"/>
    <w:rsid w:val="00010991"/>
    <w:rsid w:val="00010AE1"/>
    <w:rsid w:val="00010BCB"/>
    <w:rsid w:val="00010C05"/>
    <w:rsid w:val="00010D2A"/>
    <w:rsid w:val="00010EED"/>
    <w:rsid w:val="00011086"/>
    <w:rsid w:val="0001108C"/>
    <w:rsid w:val="000110A5"/>
    <w:rsid w:val="00011148"/>
    <w:rsid w:val="0001114B"/>
    <w:rsid w:val="000111B6"/>
    <w:rsid w:val="0001120D"/>
    <w:rsid w:val="0001125A"/>
    <w:rsid w:val="0001127E"/>
    <w:rsid w:val="00011533"/>
    <w:rsid w:val="00011542"/>
    <w:rsid w:val="0001155E"/>
    <w:rsid w:val="000115C7"/>
    <w:rsid w:val="00011605"/>
    <w:rsid w:val="00011619"/>
    <w:rsid w:val="00011629"/>
    <w:rsid w:val="000116DC"/>
    <w:rsid w:val="00011835"/>
    <w:rsid w:val="00011852"/>
    <w:rsid w:val="000118FE"/>
    <w:rsid w:val="00011972"/>
    <w:rsid w:val="00011A73"/>
    <w:rsid w:val="00011AA9"/>
    <w:rsid w:val="00011D66"/>
    <w:rsid w:val="00011F56"/>
    <w:rsid w:val="00012021"/>
    <w:rsid w:val="00012047"/>
    <w:rsid w:val="0001205B"/>
    <w:rsid w:val="0001207B"/>
    <w:rsid w:val="000122CD"/>
    <w:rsid w:val="00012455"/>
    <w:rsid w:val="00012492"/>
    <w:rsid w:val="000124C0"/>
    <w:rsid w:val="0001264D"/>
    <w:rsid w:val="00012697"/>
    <w:rsid w:val="00012724"/>
    <w:rsid w:val="000127AB"/>
    <w:rsid w:val="00012821"/>
    <w:rsid w:val="0001282A"/>
    <w:rsid w:val="00012924"/>
    <w:rsid w:val="0001294E"/>
    <w:rsid w:val="000129DE"/>
    <w:rsid w:val="000129EF"/>
    <w:rsid w:val="00012ACA"/>
    <w:rsid w:val="00012C10"/>
    <w:rsid w:val="00012DA4"/>
    <w:rsid w:val="00012DAD"/>
    <w:rsid w:val="00012E4F"/>
    <w:rsid w:val="00012E9E"/>
    <w:rsid w:val="00012EE3"/>
    <w:rsid w:val="000130EE"/>
    <w:rsid w:val="00013122"/>
    <w:rsid w:val="00013177"/>
    <w:rsid w:val="00013284"/>
    <w:rsid w:val="000133B2"/>
    <w:rsid w:val="000133EA"/>
    <w:rsid w:val="00013481"/>
    <w:rsid w:val="0001353A"/>
    <w:rsid w:val="0001354E"/>
    <w:rsid w:val="000135F8"/>
    <w:rsid w:val="0001360D"/>
    <w:rsid w:val="0001368F"/>
    <w:rsid w:val="0001374B"/>
    <w:rsid w:val="0001386E"/>
    <w:rsid w:val="000138BC"/>
    <w:rsid w:val="00013A1C"/>
    <w:rsid w:val="00013D5C"/>
    <w:rsid w:val="00013ECF"/>
    <w:rsid w:val="00013F69"/>
    <w:rsid w:val="000140E6"/>
    <w:rsid w:val="00014143"/>
    <w:rsid w:val="00014220"/>
    <w:rsid w:val="000142CF"/>
    <w:rsid w:val="000142D0"/>
    <w:rsid w:val="00014320"/>
    <w:rsid w:val="000144D0"/>
    <w:rsid w:val="0001455E"/>
    <w:rsid w:val="00014575"/>
    <w:rsid w:val="0001464C"/>
    <w:rsid w:val="0001468A"/>
    <w:rsid w:val="000146D2"/>
    <w:rsid w:val="000147CA"/>
    <w:rsid w:val="00014868"/>
    <w:rsid w:val="00014AE0"/>
    <w:rsid w:val="00014B2F"/>
    <w:rsid w:val="00014B65"/>
    <w:rsid w:val="00014CA0"/>
    <w:rsid w:val="00014CE1"/>
    <w:rsid w:val="00014ED4"/>
    <w:rsid w:val="00014F5F"/>
    <w:rsid w:val="00014FEE"/>
    <w:rsid w:val="0001504C"/>
    <w:rsid w:val="0001523D"/>
    <w:rsid w:val="000152C4"/>
    <w:rsid w:val="000152E8"/>
    <w:rsid w:val="00015302"/>
    <w:rsid w:val="000153A4"/>
    <w:rsid w:val="000153DD"/>
    <w:rsid w:val="0001544E"/>
    <w:rsid w:val="00015486"/>
    <w:rsid w:val="000154E4"/>
    <w:rsid w:val="0001559A"/>
    <w:rsid w:val="0001559C"/>
    <w:rsid w:val="00015661"/>
    <w:rsid w:val="00015678"/>
    <w:rsid w:val="0001574D"/>
    <w:rsid w:val="00015834"/>
    <w:rsid w:val="00015918"/>
    <w:rsid w:val="00015BFF"/>
    <w:rsid w:val="00015C4D"/>
    <w:rsid w:val="00015C5C"/>
    <w:rsid w:val="00015D42"/>
    <w:rsid w:val="00016119"/>
    <w:rsid w:val="000161CC"/>
    <w:rsid w:val="00016342"/>
    <w:rsid w:val="00016388"/>
    <w:rsid w:val="0001638A"/>
    <w:rsid w:val="000163D1"/>
    <w:rsid w:val="000164F5"/>
    <w:rsid w:val="000164FF"/>
    <w:rsid w:val="0001653B"/>
    <w:rsid w:val="000165D3"/>
    <w:rsid w:val="000165DD"/>
    <w:rsid w:val="00016721"/>
    <w:rsid w:val="00016753"/>
    <w:rsid w:val="0001695A"/>
    <w:rsid w:val="00016966"/>
    <w:rsid w:val="0001696C"/>
    <w:rsid w:val="00016974"/>
    <w:rsid w:val="00016B4B"/>
    <w:rsid w:val="00016CDC"/>
    <w:rsid w:val="00016DB4"/>
    <w:rsid w:val="00016FC2"/>
    <w:rsid w:val="00017230"/>
    <w:rsid w:val="000172A5"/>
    <w:rsid w:val="000172A9"/>
    <w:rsid w:val="0001739A"/>
    <w:rsid w:val="00017439"/>
    <w:rsid w:val="0001770F"/>
    <w:rsid w:val="0001771B"/>
    <w:rsid w:val="00017829"/>
    <w:rsid w:val="0001793A"/>
    <w:rsid w:val="00017A38"/>
    <w:rsid w:val="00017A3B"/>
    <w:rsid w:val="00017B03"/>
    <w:rsid w:val="00017B0E"/>
    <w:rsid w:val="00017B3B"/>
    <w:rsid w:val="00017BC6"/>
    <w:rsid w:val="00017BCD"/>
    <w:rsid w:val="00017C81"/>
    <w:rsid w:val="00017D67"/>
    <w:rsid w:val="00017DD9"/>
    <w:rsid w:val="00017F64"/>
    <w:rsid w:val="00017F71"/>
    <w:rsid w:val="000200D6"/>
    <w:rsid w:val="0002017C"/>
    <w:rsid w:val="0002028D"/>
    <w:rsid w:val="0002033D"/>
    <w:rsid w:val="000203BB"/>
    <w:rsid w:val="0002047B"/>
    <w:rsid w:val="000206F9"/>
    <w:rsid w:val="0002077A"/>
    <w:rsid w:val="000207CD"/>
    <w:rsid w:val="000207E5"/>
    <w:rsid w:val="00020842"/>
    <w:rsid w:val="000208B8"/>
    <w:rsid w:val="0002096D"/>
    <w:rsid w:val="000209E0"/>
    <w:rsid w:val="00020B56"/>
    <w:rsid w:val="00020C0A"/>
    <w:rsid w:val="00020C1F"/>
    <w:rsid w:val="00020D32"/>
    <w:rsid w:val="00020D65"/>
    <w:rsid w:val="00020DD5"/>
    <w:rsid w:val="00020DED"/>
    <w:rsid w:val="00021197"/>
    <w:rsid w:val="000211D0"/>
    <w:rsid w:val="00021206"/>
    <w:rsid w:val="0002128F"/>
    <w:rsid w:val="000212E5"/>
    <w:rsid w:val="0002138A"/>
    <w:rsid w:val="000213CE"/>
    <w:rsid w:val="0002140E"/>
    <w:rsid w:val="00021537"/>
    <w:rsid w:val="000215BA"/>
    <w:rsid w:val="000215D5"/>
    <w:rsid w:val="00021672"/>
    <w:rsid w:val="000216E8"/>
    <w:rsid w:val="000217DF"/>
    <w:rsid w:val="000217E6"/>
    <w:rsid w:val="00021A9E"/>
    <w:rsid w:val="00021BE2"/>
    <w:rsid w:val="00021BF8"/>
    <w:rsid w:val="00021D17"/>
    <w:rsid w:val="00021D4D"/>
    <w:rsid w:val="00021FD0"/>
    <w:rsid w:val="00022095"/>
    <w:rsid w:val="00022127"/>
    <w:rsid w:val="000221B7"/>
    <w:rsid w:val="000221FB"/>
    <w:rsid w:val="00022270"/>
    <w:rsid w:val="00022278"/>
    <w:rsid w:val="000222EB"/>
    <w:rsid w:val="000223C7"/>
    <w:rsid w:val="000223ED"/>
    <w:rsid w:val="00022523"/>
    <w:rsid w:val="000225F5"/>
    <w:rsid w:val="0002267F"/>
    <w:rsid w:val="000226C0"/>
    <w:rsid w:val="00022725"/>
    <w:rsid w:val="000227F2"/>
    <w:rsid w:val="00022909"/>
    <w:rsid w:val="000229FB"/>
    <w:rsid w:val="00022BC3"/>
    <w:rsid w:val="00022BD0"/>
    <w:rsid w:val="00022C01"/>
    <w:rsid w:val="00022C37"/>
    <w:rsid w:val="00022E64"/>
    <w:rsid w:val="00022E7F"/>
    <w:rsid w:val="00022F43"/>
    <w:rsid w:val="00022F6C"/>
    <w:rsid w:val="00023138"/>
    <w:rsid w:val="0002324D"/>
    <w:rsid w:val="0002327E"/>
    <w:rsid w:val="000233F9"/>
    <w:rsid w:val="000234D5"/>
    <w:rsid w:val="0002354F"/>
    <w:rsid w:val="000235EA"/>
    <w:rsid w:val="0002383D"/>
    <w:rsid w:val="00023859"/>
    <w:rsid w:val="0002386A"/>
    <w:rsid w:val="000239BE"/>
    <w:rsid w:val="00023A50"/>
    <w:rsid w:val="00023B8E"/>
    <w:rsid w:val="00023C1C"/>
    <w:rsid w:val="00023E69"/>
    <w:rsid w:val="00023EEC"/>
    <w:rsid w:val="0002400A"/>
    <w:rsid w:val="00024154"/>
    <w:rsid w:val="00024185"/>
    <w:rsid w:val="000243E8"/>
    <w:rsid w:val="0002448A"/>
    <w:rsid w:val="000244B7"/>
    <w:rsid w:val="000244F5"/>
    <w:rsid w:val="00024649"/>
    <w:rsid w:val="0002468E"/>
    <w:rsid w:val="000246A1"/>
    <w:rsid w:val="000246D1"/>
    <w:rsid w:val="00024820"/>
    <w:rsid w:val="0002483C"/>
    <w:rsid w:val="00024888"/>
    <w:rsid w:val="000248E3"/>
    <w:rsid w:val="000248F8"/>
    <w:rsid w:val="00024932"/>
    <w:rsid w:val="000249BA"/>
    <w:rsid w:val="00024A43"/>
    <w:rsid w:val="00024A7D"/>
    <w:rsid w:val="00024A89"/>
    <w:rsid w:val="00024A8C"/>
    <w:rsid w:val="00024B95"/>
    <w:rsid w:val="00024DC9"/>
    <w:rsid w:val="00024DCA"/>
    <w:rsid w:val="00024EE9"/>
    <w:rsid w:val="00024F3E"/>
    <w:rsid w:val="00024F74"/>
    <w:rsid w:val="00024F8B"/>
    <w:rsid w:val="00024FDC"/>
    <w:rsid w:val="00025002"/>
    <w:rsid w:val="0002500F"/>
    <w:rsid w:val="00025029"/>
    <w:rsid w:val="0002508D"/>
    <w:rsid w:val="000250F6"/>
    <w:rsid w:val="000252CC"/>
    <w:rsid w:val="000255D3"/>
    <w:rsid w:val="0002568F"/>
    <w:rsid w:val="000257B3"/>
    <w:rsid w:val="000257E9"/>
    <w:rsid w:val="0002586D"/>
    <w:rsid w:val="000258AF"/>
    <w:rsid w:val="00025975"/>
    <w:rsid w:val="00025A22"/>
    <w:rsid w:val="00025C6C"/>
    <w:rsid w:val="00025EDB"/>
    <w:rsid w:val="00025EE4"/>
    <w:rsid w:val="00025F8F"/>
    <w:rsid w:val="00025FE1"/>
    <w:rsid w:val="00026028"/>
    <w:rsid w:val="0002607E"/>
    <w:rsid w:val="00026089"/>
    <w:rsid w:val="000260BA"/>
    <w:rsid w:val="0002624A"/>
    <w:rsid w:val="000262B9"/>
    <w:rsid w:val="000262ED"/>
    <w:rsid w:val="000263F7"/>
    <w:rsid w:val="0002640F"/>
    <w:rsid w:val="0002645A"/>
    <w:rsid w:val="000264D2"/>
    <w:rsid w:val="000265C4"/>
    <w:rsid w:val="00026647"/>
    <w:rsid w:val="00026668"/>
    <w:rsid w:val="000269AF"/>
    <w:rsid w:val="000269BF"/>
    <w:rsid w:val="00026A3B"/>
    <w:rsid w:val="00026BD9"/>
    <w:rsid w:val="00026D0E"/>
    <w:rsid w:val="00026DBB"/>
    <w:rsid w:val="00026DCB"/>
    <w:rsid w:val="00026E05"/>
    <w:rsid w:val="00026E7D"/>
    <w:rsid w:val="00026FAC"/>
    <w:rsid w:val="00026FB6"/>
    <w:rsid w:val="00027060"/>
    <w:rsid w:val="00027094"/>
    <w:rsid w:val="000270BA"/>
    <w:rsid w:val="0002720D"/>
    <w:rsid w:val="00027270"/>
    <w:rsid w:val="000272A7"/>
    <w:rsid w:val="000272E2"/>
    <w:rsid w:val="00027320"/>
    <w:rsid w:val="00027340"/>
    <w:rsid w:val="000273BB"/>
    <w:rsid w:val="000273FD"/>
    <w:rsid w:val="000274F4"/>
    <w:rsid w:val="0002754F"/>
    <w:rsid w:val="00027554"/>
    <w:rsid w:val="0002762F"/>
    <w:rsid w:val="0002766C"/>
    <w:rsid w:val="000276AB"/>
    <w:rsid w:val="00027746"/>
    <w:rsid w:val="00027799"/>
    <w:rsid w:val="000277A4"/>
    <w:rsid w:val="000277EE"/>
    <w:rsid w:val="0002789A"/>
    <w:rsid w:val="000278C2"/>
    <w:rsid w:val="00027AD0"/>
    <w:rsid w:val="00027BA3"/>
    <w:rsid w:val="00027BC2"/>
    <w:rsid w:val="00027BF9"/>
    <w:rsid w:val="00027C73"/>
    <w:rsid w:val="00027D40"/>
    <w:rsid w:val="00027DC8"/>
    <w:rsid w:val="00027DDA"/>
    <w:rsid w:val="00027E12"/>
    <w:rsid w:val="00027EA0"/>
    <w:rsid w:val="00027FD0"/>
    <w:rsid w:val="0003007B"/>
    <w:rsid w:val="0003029D"/>
    <w:rsid w:val="000302B0"/>
    <w:rsid w:val="00030411"/>
    <w:rsid w:val="00030451"/>
    <w:rsid w:val="000304E0"/>
    <w:rsid w:val="00030505"/>
    <w:rsid w:val="0003059F"/>
    <w:rsid w:val="0003063B"/>
    <w:rsid w:val="000307E8"/>
    <w:rsid w:val="00030830"/>
    <w:rsid w:val="000308C3"/>
    <w:rsid w:val="000309A6"/>
    <w:rsid w:val="000309DA"/>
    <w:rsid w:val="00030AA5"/>
    <w:rsid w:val="00030C36"/>
    <w:rsid w:val="00030C3E"/>
    <w:rsid w:val="00030C74"/>
    <w:rsid w:val="00030CBA"/>
    <w:rsid w:val="00030D20"/>
    <w:rsid w:val="00030D28"/>
    <w:rsid w:val="00030D4D"/>
    <w:rsid w:val="00030D5E"/>
    <w:rsid w:val="00030D82"/>
    <w:rsid w:val="00030E7F"/>
    <w:rsid w:val="00030ECE"/>
    <w:rsid w:val="00030FF1"/>
    <w:rsid w:val="0003109B"/>
    <w:rsid w:val="0003111F"/>
    <w:rsid w:val="00031132"/>
    <w:rsid w:val="00031159"/>
    <w:rsid w:val="00031176"/>
    <w:rsid w:val="000311B6"/>
    <w:rsid w:val="000311D1"/>
    <w:rsid w:val="000312F1"/>
    <w:rsid w:val="00031345"/>
    <w:rsid w:val="000313B0"/>
    <w:rsid w:val="000315B0"/>
    <w:rsid w:val="000315B5"/>
    <w:rsid w:val="000315DD"/>
    <w:rsid w:val="0003160D"/>
    <w:rsid w:val="00031683"/>
    <w:rsid w:val="000316C2"/>
    <w:rsid w:val="00031819"/>
    <w:rsid w:val="00031878"/>
    <w:rsid w:val="0003191F"/>
    <w:rsid w:val="0003196A"/>
    <w:rsid w:val="000319BB"/>
    <w:rsid w:val="000319CF"/>
    <w:rsid w:val="00031AC1"/>
    <w:rsid w:val="00031AD0"/>
    <w:rsid w:val="00031B4C"/>
    <w:rsid w:val="00031B94"/>
    <w:rsid w:val="00031BAA"/>
    <w:rsid w:val="00031C5E"/>
    <w:rsid w:val="00031CC5"/>
    <w:rsid w:val="00031CD8"/>
    <w:rsid w:val="00031D7E"/>
    <w:rsid w:val="00031DA7"/>
    <w:rsid w:val="00031E50"/>
    <w:rsid w:val="00031F12"/>
    <w:rsid w:val="00031F51"/>
    <w:rsid w:val="00031FF7"/>
    <w:rsid w:val="000320C8"/>
    <w:rsid w:val="00032130"/>
    <w:rsid w:val="00032134"/>
    <w:rsid w:val="00032180"/>
    <w:rsid w:val="0003220F"/>
    <w:rsid w:val="00032229"/>
    <w:rsid w:val="000322A6"/>
    <w:rsid w:val="000322EF"/>
    <w:rsid w:val="000322F7"/>
    <w:rsid w:val="0003237A"/>
    <w:rsid w:val="00032498"/>
    <w:rsid w:val="00032555"/>
    <w:rsid w:val="00032663"/>
    <w:rsid w:val="000326FE"/>
    <w:rsid w:val="00032728"/>
    <w:rsid w:val="00032742"/>
    <w:rsid w:val="00032766"/>
    <w:rsid w:val="000327BA"/>
    <w:rsid w:val="00032857"/>
    <w:rsid w:val="00032933"/>
    <w:rsid w:val="00032976"/>
    <w:rsid w:val="00032990"/>
    <w:rsid w:val="00032A4D"/>
    <w:rsid w:val="00032A5E"/>
    <w:rsid w:val="00032C19"/>
    <w:rsid w:val="00032C1A"/>
    <w:rsid w:val="00032C2F"/>
    <w:rsid w:val="00032DD6"/>
    <w:rsid w:val="00032DE9"/>
    <w:rsid w:val="00032F20"/>
    <w:rsid w:val="00032F86"/>
    <w:rsid w:val="000330BC"/>
    <w:rsid w:val="000331E0"/>
    <w:rsid w:val="000332C5"/>
    <w:rsid w:val="000333B6"/>
    <w:rsid w:val="000333CA"/>
    <w:rsid w:val="00033456"/>
    <w:rsid w:val="000334FF"/>
    <w:rsid w:val="0003359E"/>
    <w:rsid w:val="00033640"/>
    <w:rsid w:val="00033651"/>
    <w:rsid w:val="00033675"/>
    <w:rsid w:val="000337FE"/>
    <w:rsid w:val="0003385D"/>
    <w:rsid w:val="000338B1"/>
    <w:rsid w:val="000339E1"/>
    <w:rsid w:val="00033A5B"/>
    <w:rsid w:val="00033AE3"/>
    <w:rsid w:val="00033BD1"/>
    <w:rsid w:val="00033D35"/>
    <w:rsid w:val="00033F57"/>
    <w:rsid w:val="00034068"/>
    <w:rsid w:val="000340B1"/>
    <w:rsid w:val="00034127"/>
    <w:rsid w:val="00034256"/>
    <w:rsid w:val="000342C1"/>
    <w:rsid w:val="0003435A"/>
    <w:rsid w:val="000343A0"/>
    <w:rsid w:val="000344B3"/>
    <w:rsid w:val="0003454F"/>
    <w:rsid w:val="00034780"/>
    <w:rsid w:val="00034789"/>
    <w:rsid w:val="000348A6"/>
    <w:rsid w:val="000348D8"/>
    <w:rsid w:val="000349E6"/>
    <w:rsid w:val="00034A47"/>
    <w:rsid w:val="00034B13"/>
    <w:rsid w:val="00034C2E"/>
    <w:rsid w:val="00034C40"/>
    <w:rsid w:val="00034D18"/>
    <w:rsid w:val="00034D61"/>
    <w:rsid w:val="0003508D"/>
    <w:rsid w:val="00035238"/>
    <w:rsid w:val="00035284"/>
    <w:rsid w:val="00035335"/>
    <w:rsid w:val="000354D8"/>
    <w:rsid w:val="000354F6"/>
    <w:rsid w:val="0003551D"/>
    <w:rsid w:val="00035560"/>
    <w:rsid w:val="000355D3"/>
    <w:rsid w:val="000355EC"/>
    <w:rsid w:val="0003567F"/>
    <w:rsid w:val="00035751"/>
    <w:rsid w:val="000357AA"/>
    <w:rsid w:val="000358C7"/>
    <w:rsid w:val="0003592D"/>
    <w:rsid w:val="0003595A"/>
    <w:rsid w:val="00035A6F"/>
    <w:rsid w:val="00035B42"/>
    <w:rsid w:val="00035B88"/>
    <w:rsid w:val="00035C61"/>
    <w:rsid w:val="00035D40"/>
    <w:rsid w:val="00035DE2"/>
    <w:rsid w:val="00035DE9"/>
    <w:rsid w:val="00035FAD"/>
    <w:rsid w:val="00036057"/>
    <w:rsid w:val="00036119"/>
    <w:rsid w:val="00036130"/>
    <w:rsid w:val="000362C6"/>
    <w:rsid w:val="000362E0"/>
    <w:rsid w:val="00036308"/>
    <w:rsid w:val="00036328"/>
    <w:rsid w:val="00036336"/>
    <w:rsid w:val="0003643C"/>
    <w:rsid w:val="000364F1"/>
    <w:rsid w:val="00036509"/>
    <w:rsid w:val="000366B7"/>
    <w:rsid w:val="00036779"/>
    <w:rsid w:val="000367B6"/>
    <w:rsid w:val="000367EB"/>
    <w:rsid w:val="00036801"/>
    <w:rsid w:val="00036807"/>
    <w:rsid w:val="00036826"/>
    <w:rsid w:val="00036867"/>
    <w:rsid w:val="00036874"/>
    <w:rsid w:val="00036898"/>
    <w:rsid w:val="00036980"/>
    <w:rsid w:val="00036A07"/>
    <w:rsid w:val="00036AF6"/>
    <w:rsid w:val="00036B20"/>
    <w:rsid w:val="00036B22"/>
    <w:rsid w:val="00036B4A"/>
    <w:rsid w:val="00036B63"/>
    <w:rsid w:val="00036B8D"/>
    <w:rsid w:val="00036C13"/>
    <w:rsid w:val="00036C95"/>
    <w:rsid w:val="00036DD2"/>
    <w:rsid w:val="00036F63"/>
    <w:rsid w:val="0003703B"/>
    <w:rsid w:val="00037054"/>
    <w:rsid w:val="000370B7"/>
    <w:rsid w:val="00037170"/>
    <w:rsid w:val="0003720E"/>
    <w:rsid w:val="00037368"/>
    <w:rsid w:val="00037452"/>
    <w:rsid w:val="0003754B"/>
    <w:rsid w:val="0003758D"/>
    <w:rsid w:val="000375AC"/>
    <w:rsid w:val="00037615"/>
    <w:rsid w:val="00037828"/>
    <w:rsid w:val="00037830"/>
    <w:rsid w:val="00037A22"/>
    <w:rsid w:val="00037A47"/>
    <w:rsid w:val="00037B3F"/>
    <w:rsid w:val="00037CAC"/>
    <w:rsid w:val="00037CC3"/>
    <w:rsid w:val="00037CCF"/>
    <w:rsid w:val="00037DAD"/>
    <w:rsid w:val="00037DEB"/>
    <w:rsid w:val="00037E1F"/>
    <w:rsid w:val="00037E85"/>
    <w:rsid w:val="00037EB0"/>
    <w:rsid w:val="00037FA7"/>
    <w:rsid w:val="00040042"/>
    <w:rsid w:val="000400A7"/>
    <w:rsid w:val="00040197"/>
    <w:rsid w:val="000401C0"/>
    <w:rsid w:val="000401CF"/>
    <w:rsid w:val="00040211"/>
    <w:rsid w:val="00040309"/>
    <w:rsid w:val="00040400"/>
    <w:rsid w:val="00040511"/>
    <w:rsid w:val="00040522"/>
    <w:rsid w:val="00040524"/>
    <w:rsid w:val="0004059C"/>
    <w:rsid w:val="000405BE"/>
    <w:rsid w:val="0004069C"/>
    <w:rsid w:val="0004080E"/>
    <w:rsid w:val="00040859"/>
    <w:rsid w:val="000408FA"/>
    <w:rsid w:val="00040A60"/>
    <w:rsid w:val="00040B5C"/>
    <w:rsid w:val="00040B8F"/>
    <w:rsid w:val="00040C64"/>
    <w:rsid w:val="00040C92"/>
    <w:rsid w:val="00040E47"/>
    <w:rsid w:val="00040E56"/>
    <w:rsid w:val="00040E9A"/>
    <w:rsid w:val="00040ECE"/>
    <w:rsid w:val="00040F78"/>
    <w:rsid w:val="00040FD7"/>
    <w:rsid w:val="000410A3"/>
    <w:rsid w:val="000412CA"/>
    <w:rsid w:val="000412DC"/>
    <w:rsid w:val="000413D4"/>
    <w:rsid w:val="0004140E"/>
    <w:rsid w:val="00041434"/>
    <w:rsid w:val="0004144C"/>
    <w:rsid w:val="000414AE"/>
    <w:rsid w:val="000415B5"/>
    <w:rsid w:val="000415DD"/>
    <w:rsid w:val="00041744"/>
    <w:rsid w:val="000417A9"/>
    <w:rsid w:val="0004183E"/>
    <w:rsid w:val="0004186D"/>
    <w:rsid w:val="0004187E"/>
    <w:rsid w:val="000418FB"/>
    <w:rsid w:val="00041932"/>
    <w:rsid w:val="00041A5F"/>
    <w:rsid w:val="00041AD8"/>
    <w:rsid w:val="00041B86"/>
    <w:rsid w:val="00041CF2"/>
    <w:rsid w:val="00041E66"/>
    <w:rsid w:val="00041F83"/>
    <w:rsid w:val="0004216A"/>
    <w:rsid w:val="0004218C"/>
    <w:rsid w:val="0004231A"/>
    <w:rsid w:val="00042386"/>
    <w:rsid w:val="000423B1"/>
    <w:rsid w:val="0004244E"/>
    <w:rsid w:val="00042454"/>
    <w:rsid w:val="00042495"/>
    <w:rsid w:val="0004254F"/>
    <w:rsid w:val="00042595"/>
    <w:rsid w:val="000425CB"/>
    <w:rsid w:val="000425D2"/>
    <w:rsid w:val="00042710"/>
    <w:rsid w:val="0004279D"/>
    <w:rsid w:val="00042815"/>
    <w:rsid w:val="00042830"/>
    <w:rsid w:val="00042848"/>
    <w:rsid w:val="000428A1"/>
    <w:rsid w:val="000428E5"/>
    <w:rsid w:val="0004294F"/>
    <w:rsid w:val="00042A15"/>
    <w:rsid w:val="00042A3F"/>
    <w:rsid w:val="00042B37"/>
    <w:rsid w:val="00042C9C"/>
    <w:rsid w:val="00042CF5"/>
    <w:rsid w:val="00042D46"/>
    <w:rsid w:val="00042DAC"/>
    <w:rsid w:val="00042E01"/>
    <w:rsid w:val="00042E56"/>
    <w:rsid w:val="00042E72"/>
    <w:rsid w:val="00042F72"/>
    <w:rsid w:val="00043023"/>
    <w:rsid w:val="00043078"/>
    <w:rsid w:val="00043194"/>
    <w:rsid w:val="000432CD"/>
    <w:rsid w:val="0004335E"/>
    <w:rsid w:val="000433C3"/>
    <w:rsid w:val="0004342D"/>
    <w:rsid w:val="00043494"/>
    <w:rsid w:val="0004349C"/>
    <w:rsid w:val="000434CE"/>
    <w:rsid w:val="0004351D"/>
    <w:rsid w:val="0004352E"/>
    <w:rsid w:val="00043569"/>
    <w:rsid w:val="0004365A"/>
    <w:rsid w:val="00043681"/>
    <w:rsid w:val="000437CC"/>
    <w:rsid w:val="00043839"/>
    <w:rsid w:val="0004384A"/>
    <w:rsid w:val="000438BE"/>
    <w:rsid w:val="000439F8"/>
    <w:rsid w:val="00043AB6"/>
    <w:rsid w:val="00043C0E"/>
    <w:rsid w:val="00043C6A"/>
    <w:rsid w:val="00043C7D"/>
    <w:rsid w:val="00043CA2"/>
    <w:rsid w:val="00043CB7"/>
    <w:rsid w:val="00043CD6"/>
    <w:rsid w:val="00043DC9"/>
    <w:rsid w:val="00043E01"/>
    <w:rsid w:val="00043E2C"/>
    <w:rsid w:val="00043E8C"/>
    <w:rsid w:val="0004403E"/>
    <w:rsid w:val="000440D4"/>
    <w:rsid w:val="000440EF"/>
    <w:rsid w:val="00044188"/>
    <w:rsid w:val="00044210"/>
    <w:rsid w:val="00044303"/>
    <w:rsid w:val="000443AD"/>
    <w:rsid w:val="000444ED"/>
    <w:rsid w:val="0004455B"/>
    <w:rsid w:val="0004466C"/>
    <w:rsid w:val="000446A8"/>
    <w:rsid w:val="00044836"/>
    <w:rsid w:val="00044870"/>
    <w:rsid w:val="000449FE"/>
    <w:rsid w:val="00044B1C"/>
    <w:rsid w:val="00044B20"/>
    <w:rsid w:val="00044B3A"/>
    <w:rsid w:val="00044C2F"/>
    <w:rsid w:val="00044D23"/>
    <w:rsid w:val="00044E4C"/>
    <w:rsid w:val="00044E8A"/>
    <w:rsid w:val="00044F6C"/>
    <w:rsid w:val="00044FA4"/>
    <w:rsid w:val="00045016"/>
    <w:rsid w:val="00045032"/>
    <w:rsid w:val="00045165"/>
    <w:rsid w:val="00045187"/>
    <w:rsid w:val="000452EC"/>
    <w:rsid w:val="000453A8"/>
    <w:rsid w:val="00045589"/>
    <w:rsid w:val="000455BB"/>
    <w:rsid w:val="000455D1"/>
    <w:rsid w:val="000458FA"/>
    <w:rsid w:val="00045965"/>
    <w:rsid w:val="0004596E"/>
    <w:rsid w:val="000459E5"/>
    <w:rsid w:val="00045A29"/>
    <w:rsid w:val="00045AA6"/>
    <w:rsid w:val="00045AE6"/>
    <w:rsid w:val="00045B26"/>
    <w:rsid w:val="00045BB5"/>
    <w:rsid w:val="00045C7D"/>
    <w:rsid w:val="00045CFE"/>
    <w:rsid w:val="00045D39"/>
    <w:rsid w:val="00045DC1"/>
    <w:rsid w:val="00045DDA"/>
    <w:rsid w:val="00045EC3"/>
    <w:rsid w:val="00045EF6"/>
    <w:rsid w:val="00045FEB"/>
    <w:rsid w:val="00046023"/>
    <w:rsid w:val="0004615E"/>
    <w:rsid w:val="000461C7"/>
    <w:rsid w:val="000463ED"/>
    <w:rsid w:val="00046491"/>
    <w:rsid w:val="000464EC"/>
    <w:rsid w:val="00046557"/>
    <w:rsid w:val="00046558"/>
    <w:rsid w:val="000465E3"/>
    <w:rsid w:val="000466DF"/>
    <w:rsid w:val="000468CC"/>
    <w:rsid w:val="000469F0"/>
    <w:rsid w:val="00046B2E"/>
    <w:rsid w:val="00046BA9"/>
    <w:rsid w:val="00046E2D"/>
    <w:rsid w:val="00046E6C"/>
    <w:rsid w:val="00046F10"/>
    <w:rsid w:val="00046F50"/>
    <w:rsid w:val="00046F53"/>
    <w:rsid w:val="00047014"/>
    <w:rsid w:val="000470B5"/>
    <w:rsid w:val="000470D0"/>
    <w:rsid w:val="00047209"/>
    <w:rsid w:val="00047301"/>
    <w:rsid w:val="000475AD"/>
    <w:rsid w:val="0004767A"/>
    <w:rsid w:val="00047725"/>
    <w:rsid w:val="000478DE"/>
    <w:rsid w:val="000478F0"/>
    <w:rsid w:val="00047901"/>
    <w:rsid w:val="00047947"/>
    <w:rsid w:val="00047983"/>
    <w:rsid w:val="00047A26"/>
    <w:rsid w:val="00047AAC"/>
    <w:rsid w:val="00047B04"/>
    <w:rsid w:val="00047B15"/>
    <w:rsid w:val="00047C58"/>
    <w:rsid w:val="00047DAA"/>
    <w:rsid w:val="00047DDF"/>
    <w:rsid w:val="00047F54"/>
    <w:rsid w:val="000500A1"/>
    <w:rsid w:val="000500E7"/>
    <w:rsid w:val="000500EB"/>
    <w:rsid w:val="000502AC"/>
    <w:rsid w:val="0005032B"/>
    <w:rsid w:val="000504BF"/>
    <w:rsid w:val="000504D8"/>
    <w:rsid w:val="000504F9"/>
    <w:rsid w:val="0005058F"/>
    <w:rsid w:val="0005065A"/>
    <w:rsid w:val="0005073D"/>
    <w:rsid w:val="000507B9"/>
    <w:rsid w:val="0005084B"/>
    <w:rsid w:val="00050CD4"/>
    <w:rsid w:val="00050CF0"/>
    <w:rsid w:val="00051014"/>
    <w:rsid w:val="00051053"/>
    <w:rsid w:val="00051077"/>
    <w:rsid w:val="000510D4"/>
    <w:rsid w:val="000510DD"/>
    <w:rsid w:val="000511A3"/>
    <w:rsid w:val="00051235"/>
    <w:rsid w:val="00051428"/>
    <w:rsid w:val="00051697"/>
    <w:rsid w:val="000516D4"/>
    <w:rsid w:val="00051752"/>
    <w:rsid w:val="0005188F"/>
    <w:rsid w:val="000518D5"/>
    <w:rsid w:val="0005198F"/>
    <w:rsid w:val="00051A80"/>
    <w:rsid w:val="00051AA3"/>
    <w:rsid w:val="00051AD5"/>
    <w:rsid w:val="00051CCB"/>
    <w:rsid w:val="00051D89"/>
    <w:rsid w:val="00051E25"/>
    <w:rsid w:val="00051E9C"/>
    <w:rsid w:val="00051EA4"/>
    <w:rsid w:val="00051F31"/>
    <w:rsid w:val="00051FC8"/>
    <w:rsid w:val="00052116"/>
    <w:rsid w:val="000521B7"/>
    <w:rsid w:val="00052387"/>
    <w:rsid w:val="000523CD"/>
    <w:rsid w:val="00052596"/>
    <w:rsid w:val="000525F7"/>
    <w:rsid w:val="000526B3"/>
    <w:rsid w:val="000526FA"/>
    <w:rsid w:val="0005276A"/>
    <w:rsid w:val="00052770"/>
    <w:rsid w:val="000527AE"/>
    <w:rsid w:val="000528B6"/>
    <w:rsid w:val="00052906"/>
    <w:rsid w:val="00052915"/>
    <w:rsid w:val="00052B76"/>
    <w:rsid w:val="00052B98"/>
    <w:rsid w:val="00052D95"/>
    <w:rsid w:val="00052E79"/>
    <w:rsid w:val="00052F78"/>
    <w:rsid w:val="00052FF5"/>
    <w:rsid w:val="0005307F"/>
    <w:rsid w:val="0005309F"/>
    <w:rsid w:val="000530C0"/>
    <w:rsid w:val="000530C7"/>
    <w:rsid w:val="000530CF"/>
    <w:rsid w:val="0005318E"/>
    <w:rsid w:val="000531FF"/>
    <w:rsid w:val="000533BD"/>
    <w:rsid w:val="000533FF"/>
    <w:rsid w:val="000534B6"/>
    <w:rsid w:val="000534FD"/>
    <w:rsid w:val="0005356A"/>
    <w:rsid w:val="000535AB"/>
    <w:rsid w:val="00053616"/>
    <w:rsid w:val="00053634"/>
    <w:rsid w:val="00053684"/>
    <w:rsid w:val="000538ED"/>
    <w:rsid w:val="0005391B"/>
    <w:rsid w:val="0005394D"/>
    <w:rsid w:val="0005395C"/>
    <w:rsid w:val="000539A5"/>
    <w:rsid w:val="00053B77"/>
    <w:rsid w:val="00053D16"/>
    <w:rsid w:val="00053DAE"/>
    <w:rsid w:val="00053DB1"/>
    <w:rsid w:val="00053DC5"/>
    <w:rsid w:val="00053FFA"/>
    <w:rsid w:val="0005400A"/>
    <w:rsid w:val="000540A3"/>
    <w:rsid w:val="00054210"/>
    <w:rsid w:val="0005424D"/>
    <w:rsid w:val="000542C5"/>
    <w:rsid w:val="0005457B"/>
    <w:rsid w:val="00054587"/>
    <w:rsid w:val="00054611"/>
    <w:rsid w:val="0005470C"/>
    <w:rsid w:val="00054718"/>
    <w:rsid w:val="00054747"/>
    <w:rsid w:val="0005490A"/>
    <w:rsid w:val="00054973"/>
    <w:rsid w:val="000549AA"/>
    <w:rsid w:val="000549CC"/>
    <w:rsid w:val="00054B5E"/>
    <w:rsid w:val="00054BD8"/>
    <w:rsid w:val="00054BE9"/>
    <w:rsid w:val="00054CB4"/>
    <w:rsid w:val="00054F45"/>
    <w:rsid w:val="00054FF2"/>
    <w:rsid w:val="00055203"/>
    <w:rsid w:val="000552CA"/>
    <w:rsid w:val="00055316"/>
    <w:rsid w:val="00055363"/>
    <w:rsid w:val="0005537D"/>
    <w:rsid w:val="00055394"/>
    <w:rsid w:val="00055492"/>
    <w:rsid w:val="0005550F"/>
    <w:rsid w:val="00055539"/>
    <w:rsid w:val="0005566E"/>
    <w:rsid w:val="000556E9"/>
    <w:rsid w:val="00055839"/>
    <w:rsid w:val="00055A9E"/>
    <w:rsid w:val="00055B51"/>
    <w:rsid w:val="00055B8E"/>
    <w:rsid w:val="00055BD4"/>
    <w:rsid w:val="00055C09"/>
    <w:rsid w:val="00055C1A"/>
    <w:rsid w:val="00055CA7"/>
    <w:rsid w:val="00055CFC"/>
    <w:rsid w:val="00055D2D"/>
    <w:rsid w:val="00055E64"/>
    <w:rsid w:val="00055F10"/>
    <w:rsid w:val="0005613D"/>
    <w:rsid w:val="000561D4"/>
    <w:rsid w:val="000562A0"/>
    <w:rsid w:val="00056421"/>
    <w:rsid w:val="000564A1"/>
    <w:rsid w:val="00056543"/>
    <w:rsid w:val="000565A9"/>
    <w:rsid w:val="00056705"/>
    <w:rsid w:val="00056716"/>
    <w:rsid w:val="00056750"/>
    <w:rsid w:val="00056753"/>
    <w:rsid w:val="00056756"/>
    <w:rsid w:val="00056779"/>
    <w:rsid w:val="00056888"/>
    <w:rsid w:val="000568BF"/>
    <w:rsid w:val="000568C4"/>
    <w:rsid w:val="0005690B"/>
    <w:rsid w:val="000569E4"/>
    <w:rsid w:val="000569F3"/>
    <w:rsid w:val="00056A3D"/>
    <w:rsid w:val="00056AB3"/>
    <w:rsid w:val="00056AFE"/>
    <w:rsid w:val="00056C9D"/>
    <w:rsid w:val="00056D6E"/>
    <w:rsid w:val="00056E95"/>
    <w:rsid w:val="00056ECB"/>
    <w:rsid w:val="00056F7B"/>
    <w:rsid w:val="00057062"/>
    <w:rsid w:val="0005726A"/>
    <w:rsid w:val="0005735B"/>
    <w:rsid w:val="00057562"/>
    <w:rsid w:val="000575D3"/>
    <w:rsid w:val="00057627"/>
    <w:rsid w:val="0005785B"/>
    <w:rsid w:val="0005795A"/>
    <w:rsid w:val="000579C8"/>
    <w:rsid w:val="00057A28"/>
    <w:rsid w:val="00057AA0"/>
    <w:rsid w:val="00057B24"/>
    <w:rsid w:val="00057C75"/>
    <w:rsid w:val="00057CBD"/>
    <w:rsid w:val="00057E00"/>
    <w:rsid w:val="00057F0D"/>
    <w:rsid w:val="00057F0F"/>
    <w:rsid w:val="00057FC3"/>
    <w:rsid w:val="00060007"/>
    <w:rsid w:val="0006005D"/>
    <w:rsid w:val="0006007D"/>
    <w:rsid w:val="0006021B"/>
    <w:rsid w:val="000602DD"/>
    <w:rsid w:val="0006035B"/>
    <w:rsid w:val="00060379"/>
    <w:rsid w:val="000603CA"/>
    <w:rsid w:val="0006049B"/>
    <w:rsid w:val="000604AB"/>
    <w:rsid w:val="0006056B"/>
    <w:rsid w:val="0006058C"/>
    <w:rsid w:val="00060634"/>
    <w:rsid w:val="00060689"/>
    <w:rsid w:val="000607C7"/>
    <w:rsid w:val="000607CF"/>
    <w:rsid w:val="000607E6"/>
    <w:rsid w:val="00060883"/>
    <w:rsid w:val="00060893"/>
    <w:rsid w:val="00060909"/>
    <w:rsid w:val="000609D8"/>
    <w:rsid w:val="000609FB"/>
    <w:rsid w:val="00060AE2"/>
    <w:rsid w:val="00060B1E"/>
    <w:rsid w:val="00060B99"/>
    <w:rsid w:val="00060BA5"/>
    <w:rsid w:val="00060C58"/>
    <w:rsid w:val="00060CA0"/>
    <w:rsid w:val="00060D01"/>
    <w:rsid w:val="00060D60"/>
    <w:rsid w:val="00060E16"/>
    <w:rsid w:val="00060F6D"/>
    <w:rsid w:val="00061083"/>
    <w:rsid w:val="00061094"/>
    <w:rsid w:val="000610E8"/>
    <w:rsid w:val="0006129F"/>
    <w:rsid w:val="000613C7"/>
    <w:rsid w:val="00061429"/>
    <w:rsid w:val="0006150F"/>
    <w:rsid w:val="00061570"/>
    <w:rsid w:val="000615A1"/>
    <w:rsid w:val="000615A6"/>
    <w:rsid w:val="00061803"/>
    <w:rsid w:val="0006189A"/>
    <w:rsid w:val="00061A50"/>
    <w:rsid w:val="00061A73"/>
    <w:rsid w:val="00061A8E"/>
    <w:rsid w:val="00061AA7"/>
    <w:rsid w:val="00061B25"/>
    <w:rsid w:val="00061B6E"/>
    <w:rsid w:val="00061B9B"/>
    <w:rsid w:val="00061C58"/>
    <w:rsid w:val="00061CA8"/>
    <w:rsid w:val="00061D72"/>
    <w:rsid w:val="00061DE4"/>
    <w:rsid w:val="0006203F"/>
    <w:rsid w:val="0006238B"/>
    <w:rsid w:val="00062410"/>
    <w:rsid w:val="00062426"/>
    <w:rsid w:val="000624AF"/>
    <w:rsid w:val="000624CD"/>
    <w:rsid w:val="00062508"/>
    <w:rsid w:val="000625D7"/>
    <w:rsid w:val="000625E8"/>
    <w:rsid w:val="000626FA"/>
    <w:rsid w:val="00062745"/>
    <w:rsid w:val="0006293C"/>
    <w:rsid w:val="00062959"/>
    <w:rsid w:val="00062989"/>
    <w:rsid w:val="00062A26"/>
    <w:rsid w:val="00062AEA"/>
    <w:rsid w:val="00062B59"/>
    <w:rsid w:val="00062C10"/>
    <w:rsid w:val="00062C5B"/>
    <w:rsid w:val="00062CB6"/>
    <w:rsid w:val="00062E04"/>
    <w:rsid w:val="00062ECD"/>
    <w:rsid w:val="00062F07"/>
    <w:rsid w:val="00062F69"/>
    <w:rsid w:val="00062FAF"/>
    <w:rsid w:val="0006305E"/>
    <w:rsid w:val="0006314F"/>
    <w:rsid w:val="0006319D"/>
    <w:rsid w:val="000631DF"/>
    <w:rsid w:val="0006327F"/>
    <w:rsid w:val="00063390"/>
    <w:rsid w:val="0006342B"/>
    <w:rsid w:val="00063472"/>
    <w:rsid w:val="00063685"/>
    <w:rsid w:val="00063717"/>
    <w:rsid w:val="000637EC"/>
    <w:rsid w:val="00063814"/>
    <w:rsid w:val="0006391B"/>
    <w:rsid w:val="00063ADF"/>
    <w:rsid w:val="00063B20"/>
    <w:rsid w:val="00063CA4"/>
    <w:rsid w:val="00063D4B"/>
    <w:rsid w:val="00063D76"/>
    <w:rsid w:val="00063D8B"/>
    <w:rsid w:val="00063DB3"/>
    <w:rsid w:val="00063DDD"/>
    <w:rsid w:val="00063DF8"/>
    <w:rsid w:val="00063F41"/>
    <w:rsid w:val="00063F97"/>
    <w:rsid w:val="00064035"/>
    <w:rsid w:val="000640FD"/>
    <w:rsid w:val="00064134"/>
    <w:rsid w:val="000641D2"/>
    <w:rsid w:val="00064521"/>
    <w:rsid w:val="000645E1"/>
    <w:rsid w:val="000648F0"/>
    <w:rsid w:val="00064AB5"/>
    <w:rsid w:val="00064BD3"/>
    <w:rsid w:val="00064C0C"/>
    <w:rsid w:val="00064CA0"/>
    <w:rsid w:val="00064D06"/>
    <w:rsid w:val="00064E71"/>
    <w:rsid w:val="00064F22"/>
    <w:rsid w:val="00064FA5"/>
    <w:rsid w:val="00064FC4"/>
    <w:rsid w:val="000650A0"/>
    <w:rsid w:val="000650AA"/>
    <w:rsid w:val="000650F9"/>
    <w:rsid w:val="00065162"/>
    <w:rsid w:val="00065186"/>
    <w:rsid w:val="00065210"/>
    <w:rsid w:val="000652AA"/>
    <w:rsid w:val="000652BC"/>
    <w:rsid w:val="000653BC"/>
    <w:rsid w:val="000653F5"/>
    <w:rsid w:val="00065402"/>
    <w:rsid w:val="000655CB"/>
    <w:rsid w:val="000655E7"/>
    <w:rsid w:val="00065679"/>
    <w:rsid w:val="0006599B"/>
    <w:rsid w:val="000659A5"/>
    <w:rsid w:val="000659AB"/>
    <w:rsid w:val="00065A20"/>
    <w:rsid w:val="00065B62"/>
    <w:rsid w:val="00065B72"/>
    <w:rsid w:val="00065D01"/>
    <w:rsid w:val="00065D46"/>
    <w:rsid w:val="00065E36"/>
    <w:rsid w:val="00065F13"/>
    <w:rsid w:val="00066069"/>
    <w:rsid w:val="000660AE"/>
    <w:rsid w:val="00066129"/>
    <w:rsid w:val="000661A2"/>
    <w:rsid w:val="000661B2"/>
    <w:rsid w:val="00066287"/>
    <w:rsid w:val="00066456"/>
    <w:rsid w:val="0006662C"/>
    <w:rsid w:val="00066833"/>
    <w:rsid w:val="000668C4"/>
    <w:rsid w:val="00066908"/>
    <w:rsid w:val="0006694D"/>
    <w:rsid w:val="00066B81"/>
    <w:rsid w:val="00066C61"/>
    <w:rsid w:val="00066C7B"/>
    <w:rsid w:val="00066C9F"/>
    <w:rsid w:val="00066CA3"/>
    <w:rsid w:val="00066D8A"/>
    <w:rsid w:val="000670A4"/>
    <w:rsid w:val="000670E7"/>
    <w:rsid w:val="00067103"/>
    <w:rsid w:val="00067132"/>
    <w:rsid w:val="000672A6"/>
    <w:rsid w:val="00067348"/>
    <w:rsid w:val="00067364"/>
    <w:rsid w:val="0006738D"/>
    <w:rsid w:val="0006738E"/>
    <w:rsid w:val="00067554"/>
    <w:rsid w:val="0006757A"/>
    <w:rsid w:val="00067670"/>
    <w:rsid w:val="000677AF"/>
    <w:rsid w:val="00067855"/>
    <w:rsid w:val="000678CE"/>
    <w:rsid w:val="000678D6"/>
    <w:rsid w:val="00067A55"/>
    <w:rsid w:val="00067A7F"/>
    <w:rsid w:val="00067A9F"/>
    <w:rsid w:val="00067AD3"/>
    <w:rsid w:val="00067B18"/>
    <w:rsid w:val="00067BB7"/>
    <w:rsid w:val="00067BC4"/>
    <w:rsid w:val="00067C15"/>
    <w:rsid w:val="00067C9D"/>
    <w:rsid w:val="00067D01"/>
    <w:rsid w:val="00067D5A"/>
    <w:rsid w:val="00067D7F"/>
    <w:rsid w:val="0007006C"/>
    <w:rsid w:val="000700BB"/>
    <w:rsid w:val="00070118"/>
    <w:rsid w:val="0007016F"/>
    <w:rsid w:val="000701C7"/>
    <w:rsid w:val="00070262"/>
    <w:rsid w:val="000703A1"/>
    <w:rsid w:val="00070430"/>
    <w:rsid w:val="00070452"/>
    <w:rsid w:val="0007048D"/>
    <w:rsid w:val="000704C7"/>
    <w:rsid w:val="000704D1"/>
    <w:rsid w:val="0007051B"/>
    <w:rsid w:val="00070524"/>
    <w:rsid w:val="00070541"/>
    <w:rsid w:val="00070543"/>
    <w:rsid w:val="000705B9"/>
    <w:rsid w:val="000707F1"/>
    <w:rsid w:val="00070835"/>
    <w:rsid w:val="0007084C"/>
    <w:rsid w:val="000709B9"/>
    <w:rsid w:val="00070A74"/>
    <w:rsid w:val="00070DF0"/>
    <w:rsid w:val="00070FC1"/>
    <w:rsid w:val="00070FE6"/>
    <w:rsid w:val="0007101D"/>
    <w:rsid w:val="00071055"/>
    <w:rsid w:val="00071139"/>
    <w:rsid w:val="00071317"/>
    <w:rsid w:val="0007134D"/>
    <w:rsid w:val="000713E4"/>
    <w:rsid w:val="0007140D"/>
    <w:rsid w:val="00071447"/>
    <w:rsid w:val="00071450"/>
    <w:rsid w:val="0007154E"/>
    <w:rsid w:val="00071575"/>
    <w:rsid w:val="0007178A"/>
    <w:rsid w:val="000717FD"/>
    <w:rsid w:val="00071971"/>
    <w:rsid w:val="00071B18"/>
    <w:rsid w:val="00071B46"/>
    <w:rsid w:val="00071D07"/>
    <w:rsid w:val="00071D88"/>
    <w:rsid w:val="00071EA3"/>
    <w:rsid w:val="00071F3D"/>
    <w:rsid w:val="00071FD3"/>
    <w:rsid w:val="00072029"/>
    <w:rsid w:val="000720C3"/>
    <w:rsid w:val="000720FA"/>
    <w:rsid w:val="000721CC"/>
    <w:rsid w:val="000721E1"/>
    <w:rsid w:val="0007235D"/>
    <w:rsid w:val="0007236F"/>
    <w:rsid w:val="0007238A"/>
    <w:rsid w:val="000723A1"/>
    <w:rsid w:val="00072411"/>
    <w:rsid w:val="0007248A"/>
    <w:rsid w:val="00072491"/>
    <w:rsid w:val="000724B9"/>
    <w:rsid w:val="00072527"/>
    <w:rsid w:val="0007265C"/>
    <w:rsid w:val="00072786"/>
    <w:rsid w:val="000728A6"/>
    <w:rsid w:val="000728CC"/>
    <w:rsid w:val="000729A3"/>
    <w:rsid w:val="000729A5"/>
    <w:rsid w:val="00072A3E"/>
    <w:rsid w:val="00072B1E"/>
    <w:rsid w:val="00072BD0"/>
    <w:rsid w:val="00072BEB"/>
    <w:rsid w:val="00072C53"/>
    <w:rsid w:val="00072C9A"/>
    <w:rsid w:val="00072CCC"/>
    <w:rsid w:val="00072CCE"/>
    <w:rsid w:val="00072D55"/>
    <w:rsid w:val="00072D6D"/>
    <w:rsid w:val="00072EAB"/>
    <w:rsid w:val="00072F50"/>
    <w:rsid w:val="00072FDB"/>
    <w:rsid w:val="000730F4"/>
    <w:rsid w:val="00073123"/>
    <w:rsid w:val="00073145"/>
    <w:rsid w:val="000731BD"/>
    <w:rsid w:val="000732A3"/>
    <w:rsid w:val="00073338"/>
    <w:rsid w:val="000733F3"/>
    <w:rsid w:val="00073411"/>
    <w:rsid w:val="00073726"/>
    <w:rsid w:val="00073818"/>
    <w:rsid w:val="0007385B"/>
    <w:rsid w:val="000738CC"/>
    <w:rsid w:val="0007392F"/>
    <w:rsid w:val="0007398E"/>
    <w:rsid w:val="00073AFF"/>
    <w:rsid w:val="00073B97"/>
    <w:rsid w:val="00073BD3"/>
    <w:rsid w:val="00073C4A"/>
    <w:rsid w:val="00073CB9"/>
    <w:rsid w:val="00073DF9"/>
    <w:rsid w:val="00073E5F"/>
    <w:rsid w:val="00073ED6"/>
    <w:rsid w:val="00073F17"/>
    <w:rsid w:val="00073F27"/>
    <w:rsid w:val="000740B9"/>
    <w:rsid w:val="000740F2"/>
    <w:rsid w:val="0007410D"/>
    <w:rsid w:val="0007419F"/>
    <w:rsid w:val="00074296"/>
    <w:rsid w:val="000742DB"/>
    <w:rsid w:val="000742F4"/>
    <w:rsid w:val="000743A2"/>
    <w:rsid w:val="000745D6"/>
    <w:rsid w:val="00074618"/>
    <w:rsid w:val="00074650"/>
    <w:rsid w:val="00074768"/>
    <w:rsid w:val="000748B9"/>
    <w:rsid w:val="000748C4"/>
    <w:rsid w:val="00074903"/>
    <w:rsid w:val="00074970"/>
    <w:rsid w:val="000749D5"/>
    <w:rsid w:val="00074AC6"/>
    <w:rsid w:val="00074B62"/>
    <w:rsid w:val="00074BA0"/>
    <w:rsid w:val="00074BAE"/>
    <w:rsid w:val="00074C98"/>
    <w:rsid w:val="00075024"/>
    <w:rsid w:val="0007511E"/>
    <w:rsid w:val="00075171"/>
    <w:rsid w:val="000752EA"/>
    <w:rsid w:val="00075335"/>
    <w:rsid w:val="0007541C"/>
    <w:rsid w:val="00075444"/>
    <w:rsid w:val="00075557"/>
    <w:rsid w:val="0007564B"/>
    <w:rsid w:val="000756E7"/>
    <w:rsid w:val="00075861"/>
    <w:rsid w:val="000758B6"/>
    <w:rsid w:val="000759B3"/>
    <w:rsid w:val="000759DE"/>
    <w:rsid w:val="00075A1E"/>
    <w:rsid w:val="00075A4F"/>
    <w:rsid w:val="00075BFB"/>
    <w:rsid w:val="00075C17"/>
    <w:rsid w:val="00075D69"/>
    <w:rsid w:val="00075D94"/>
    <w:rsid w:val="00075DA1"/>
    <w:rsid w:val="00075DF8"/>
    <w:rsid w:val="00075E05"/>
    <w:rsid w:val="00075E6B"/>
    <w:rsid w:val="0007617E"/>
    <w:rsid w:val="0007620E"/>
    <w:rsid w:val="00076284"/>
    <w:rsid w:val="00076314"/>
    <w:rsid w:val="000764BC"/>
    <w:rsid w:val="0007658B"/>
    <w:rsid w:val="000765D4"/>
    <w:rsid w:val="000765E1"/>
    <w:rsid w:val="00076737"/>
    <w:rsid w:val="0007681A"/>
    <w:rsid w:val="00076A86"/>
    <w:rsid w:val="00076AC7"/>
    <w:rsid w:val="00076B9D"/>
    <w:rsid w:val="00076BCC"/>
    <w:rsid w:val="00076C70"/>
    <w:rsid w:val="00076C8D"/>
    <w:rsid w:val="00076CB1"/>
    <w:rsid w:val="00076CEC"/>
    <w:rsid w:val="00076D02"/>
    <w:rsid w:val="00076DD4"/>
    <w:rsid w:val="00076E2D"/>
    <w:rsid w:val="00076EE6"/>
    <w:rsid w:val="00076EF6"/>
    <w:rsid w:val="00076F04"/>
    <w:rsid w:val="00076FFB"/>
    <w:rsid w:val="00077010"/>
    <w:rsid w:val="00077056"/>
    <w:rsid w:val="0007715D"/>
    <w:rsid w:val="00077176"/>
    <w:rsid w:val="0007723E"/>
    <w:rsid w:val="0007731D"/>
    <w:rsid w:val="00077334"/>
    <w:rsid w:val="000773B6"/>
    <w:rsid w:val="00077406"/>
    <w:rsid w:val="00077419"/>
    <w:rsid w:val="00077632"/>
    <w:rsid w:val="00077751"/>
    <w:rsid w:val="00077828"/>
    <w:rsid w:val="0007783C"/>
    <w:rsid w:val="00077937"/>
    <w:rsid w:val="000779B6"/>
    <w:rsid w:val="000779B7"/>
    <w:rsid w:val="00077B57"/>
    <w:rsid w:val="00077CBB"/>
    <w:rsid w:val="00077DFC"/>
    <w:rsid w:val="00077FE0"/>
    <w:rsid w:val="00080102"/>
    <w:rsid w:val="000801CB"/>
    <w:rsid w:val="000801D8"/>
    <w:rsid w:val="00080218"/>
    <w:rsid w:val="000802AA"/>
    <w:rsid w:val="0008043C"/>
    <w:rsid w:val="000804BA"/>
    <w:rsid w:val="0008053B"/>
    <w:rsid w:val="0008058A"/>
    <w:rsid w:val="000805AC"/>
    <w:rsid w:val="00080607"/>
    <w:rsid w:val="000806BA"/>
    <w:rsid w:val="00080717"/>
    <w:rsid w:val="00080725"/>
    <w:rsid w:val="0008081F"/>
    <w:rsid w:val="00080882"/>
    <w:rsid w:val="0008094D"/>
    <w:rsid w:val="00080976"/>
    <w:rsid w:val="0008098B"/>
    <w:rsid w:val="00080996"/>
    <w:rsid w:val="00080DA2"/>
    <w:rsid w:val="00080EE3"/>
    <w:rsid w:val="00080F78"/>
    <w:rsid w:val="00080FD5"/>
    <w:rsid w:val="00081231"/>
    <w:rsid w:val="0008125F"/>
    <w:rsid w:val="00081270"/>
    <w:rsid w:val="0008167C"/>
    <w:rsid w:val="00081696"/>
    <w:rsid w:val="000816FE"/>
    <w:rsid w:val="0008171F"/>
    <w:rsid w:val="00081797"/>
    <w:rsid w:val="000817A5"/>
    <w:rsid w:val="000818A4"/>
    <w:rsid w:val="000818AD"/>
    <w:rsid w:val="000819D3"/>
    <w:rsid w:val="000819D4"/>
    <w:rsid w:val="000819E4"/>
    <w:rsid w:val="000819E7"/>
    <w:rsid w:val="00081A17"/>
    <w:rsid w:val="00081A9E"/>
    <w:rsid w:val="00081ADA"/>
    <w:rsid w:val="00081B3C"/>
    <w:rsid w:val="00081B5A"/>
    <w:rsid w:val="00081CE1"/>
    <w:rsid w:val="00081D77"/>
    <w:rsid w:val="00081D83"/>
    <w:rsid w:val="00081E3A"/>
    <w:rsid w:val="00081E87"/>
    <w:rsid w:val="00081ECD"/>
    <w:rsid w:val="00081FF2"/>
    <w:rsid w:val="00082021"/>
    <w:rsid w:val="00082043"/>
    <w:rsid w:val="00082436"/>
    <w:rsid w:val="00082464"/>
    <w:rsid w:val="000824D7"/>
    <w:rsid w:val="000824DD"/>
    <w:rsid w:val="000826A5"/>
    <w:rsid w:val="000826AD"/>
    <w:rsid w:val="00082782"/>
    <w:rsid w:val="00082952"/>
    <w:rsid w:val="00082A59"/>
    <w:rsid w:val="00082BDE"/>
    <w:rsid w:val="00082C16"/>
    <w:rsid w:val="00082C78"/>
    <w:rsid w:val="00082CCF"/>
    <w:rsid w:val="00082CDE"/>
    <w:rsid w:val="00082D26"/>
    <w:rsid w:val="00082D89"/>
    <w:rsid w:val="00082DC9"/>
    <w:rsid w:val="00082F41"/>
    <w:rsid w:val="00082FB7"/>
    <w:rsid w:val="0008307F"/>
    <w:rsid w:val="00083120"/>
    <w:rsid w:val="00083280"/>
    <w:rsid w:val="0008332E"/>
    <w:rsid w:val="0008333A"/>
    <w:rsid w:val="00083457"/>
    <w:rsid w:val="0008349D"/>
    <w:rsid w:val="000835DC"/>
    <w:rsid w:val="0008373E"/>
    <w:rsid w:val="0008377A"/>
    <w:rsid w:val="00083852"/>
    <w:rsid w:val="00083976"/>
    <w:rsid w:val="000839AB"/>
    <w:rsid w:val="00083B85"/>
    <w:rsid w:val="00083B8C"/>
    <w:rsid w:val="00083D42"/>
    <w:rsid w:val="00083E38"/>
    <w:rsid w:val="00083E52"/>
    <w:rsid w:val="00083E61"/>
    <w:rsid w:val="00083F42"/>
    <w:rsid w:val="00083F96"/>
    <w:rsid w:val="00084056"/>
    <w:rsid w:val="000840D7"/>
    <w:rsid w:val="00084222"/>
    <w:rsid w:val="000843BA"/>
    <w:rsid w:val="00084530"/>
    <w:rsid w:val="000845B4"/>
    <w:rsid w:val="0008460F"/>
    <w:rsid w:val="0008473B"/>
    <w:rsid w:val="000847A7"/>
    <w:rsid w:val="000847E8"/>
    <w:rsid w:val="00084941"/>
    <w:rsid w:val="00084B7B"/>
    <w:rsid w:val="00084BA3"/>
    <w:rsid w:val="00084C4E"/>
    <w:rsid w:val="00084C54"/>
    <w:rsid w:val="00084C61"/>
    <w:rsid w:val="00084C79"/>
    <w:rsid w:val="00084CB2"/>
    <w:rsid w:val="00084D96"/>
    <w:rsid w:val="00084E29"/>
    <w:rsid w:val="00084F07"/>
    <w:rsid w:val="00084F18"/>
    <w:rsid w:val="0008508D"/>
    <w:rsid w:val="000850E5"/>
    <w:rsid w:val="000851C8"/>
    <w:rsid w:val="000851F2"/>
    <w:rsid w:val="00085489"/>
    <w:rsid w:val="000854BE"/>
    <w:rsid w:val="00085544"/>
    <w:rsid w:val="00085AC9"/>
    <w:rsid w:val="00085B63"/>
    <w:rsid w:val="00085B7E"/>
    <w:rsid w:val="00085B9C"/>
    <w:rsid w:val="00085DD2"/>
    <w:rsid w:val="000861F4"/>
    <w:rsid w:val="0008631D"/>
    <w:rsid w:val="000863D2"/>
    <w:rsid w:val="0008641B"/>
    <w:rsid w:val="000864A6"/>
    <w:rsid w:val="000864CB"/>
    <w:rsid w:val="0008653C"/>
    <w:rsid w:val="00086652"/>
    <w:rsid w:val="000866A5"/>
    <w:rsid w:val="000866F2"/>
    <w:rsid w:val="00086816"/>
    <w:rsid w:val="000869E5"/>
    <w:rsid w:val="00086A22"/>
    <w:rsid w:val="00086A2E"/>
    <w:rsid w:val="00086AC6"/>
    <w:rsid w:val="00086ACC"/>
    <w:rsid w:val="00086B49"/>
    <w:rsid w:val="00086C79"/>
    <w:rsid w:val="00086C95"/>
    <w:rsid w:val="00086E7A"/>
    <w:rsid w:val="0008710B"/>
    <w:rsid w:val="00087215"/>
    <w:rsid w:val="000872A1"/>
    <w:rsid w:val="000872B7"/>
    <w:rsid w:val="00087476"/>
    <w:rsid w:val="000874AB"/>
    <w:rsid w:val="00087538"/>
    <w:rsid w:val="00087552"/>
    <w:rsid w:val="0008767A"/>
    <w:rsid w:val="000879ED"/>
    <w:rsid w:val="00087A37"/>
    <w:rsid w:val="00087AD0"/>
    <w:rsid w:val="00087AD6"/>
    <w:rsid w:val="00087B23"/>
    <w:rsid w:val="00087C74"/>
    <w:rsid w:val="00087D5C"/>
    <w:rsid w:val="00087DC6"/>
    <w:rsid w:val="00087E24"/>
    <w:rsid w:val="00087EAE"/>
    <w:rsid w:val="00087EF6"/>
    <w:rsid w:val="00087EFA"/>
    <w:rsid w:val="00087EFC"/>
    <w:rsid w:val="00087F2C"/>
    <w:rsid w:val="00087FFB"/>
    <w:rsid w:val="00090005"/>
    <w:rsid w:val="00090010"/>
    <w:rsid w:val="00090075"/>
    <w:rsid w:val="000900A1"/>
    <w:rsid w:val="000900F7"/>
    <w:rsid w:val="000901B5"/>
    <w:rsid w:val="00090307"/>
    <w:rsid w:val="000903C9"/>
    <w:rsid w:val="0009046B"/>
    <w:rsid w:val="00090607"/>
    <w:rsid w:val="0009063A"/>
    <w:rsid w:val="0009067F"/>
    <w:rsid w:val="000906B6"/>
    <w:rsid w:val="00090706"/>
    <w:rsid w:val="00090768"/>
    <w:rsid w:val="000907C4"/>
    <w:rsid w:val="00090833"/>
    <w:rsid w:val="00090883"/>
    <w:rsid w:val="000908CB"/>
    <w:rsid w:val="00090914"/>
    <w:rsid w:val="0009099C"/>
    <w:rsid w:val="00090A97"/>
    <w:rsid w:val="00090AC8"/>
    <w:rsid w:val="00090AD5"/>
    <w:rsid w:val="00090CE2"/>
    <w:rsid w:val="00090D0E"/>
    <w:rsid w:val="00090D57"/>
    <w:rsid w:val="00090E08"/>
    <w:rsid w:val="00090E89"/>
    <w:rsid w:val="0009112D"/>
    <w:rsid w:val="0009120A"/>
    <w:rsid w:val="0009120F"/>
    <w:rsid w:val="00091274"/>
    <w:rsid w:val="00091297"/>
    <w:rsid w:val="00091616"/>
    <w:rsid w:val="00091682"/>
    <w:rsid w:val="0009175A"/>
    <w:rsid w:val="000918C9"/>
    <w:rsid w:val="00091907"/>
    <w:rsid w:val="00091A02"/>
    <w:rsid w:val="00091A0F"/>
    <w:rsid w:val="00091A75"/>
    <w:rsid w:val="00091B00"/>
    <w:rsid w:val="00091B06"/>
    <w:rsid w:val="00091C5B"/>
    <w:rsid w:val="00091EA5"/>
    <w:rsid w:val="00091F03"/>
    <w:rsid w:val="00091F1F"/>
    <w:rsid w:val="00091F74"/>
    <w:rsid w:val="0009207F"/>
    <w:rsid w:val="00092289"/>
    <w:rsid w:val="000922F3"/>
    <w:rsid w:val="000923B4"/>
    <w:rsid w:val="000923BA"/>
    <w:rsid w:val="000923C0"/>
    <w:rsid w:val="0009242A"/>
    <w:rsid w:val="00092430"/>
    <w:rsid w:val="000924E7"/>
    <w:rsid w:val="00092572"/>
    <w:rsid w:val="000925CD"/>
    <w:rsid w:val="0009263F"/>
    <w:rsid w:val="0009267E"/>
    <w:rsid w:val="0009268B"/>
    <w:rsid w:val="000926A2"/>
    <w:rsid w:val="000926A6"/>
    <w:rsid w:val="000926F0"/>
    <w:rsid w:val="00092705"/>
    <w:rsid w:val="000927E7"/>
    <w:rsid w:val="00092830"/>
    <w:rsid w:val="00092882"/>
    <w:rsid w:val="0009288C"/>
    <w:rsid w:val="00092892"/>
    <w:rsid w:val="000928ED"/>
    <w:rsid w:val="00092B52"/>
    <w:rsid w:val="00092C34"/>
    <w:rsid w:val="00092CAC"/>
    <w:rsid w:val="00092D2A"/>
    <w:rsid w:val="00092D45"/>
    <w:rsid w:val="00092E81"/>
    <w:rsid w:val="00092EB5"/>
    <w:rsid w:val="00092F8B"/>
    <w:rsid w:val="0009302A"/>
    <w:rsid w:val="00093043"/>
    <w:rsid w:val="0009317E"/>
    <w:rsid w:val="00093254"/>
    <w:rsid w:val="00093400"/>
    <w:rsid w:val="0009357F"/>
    <w:rsid w:val="000935E6"/>
    <w:rsid w:val="000936BA"/>
    <w:rsid w:val="00093896"/>
    <w:rsid w:val="000938A8"/>
    <w:rsid w:val="00093935"/>
    <w:rsid w:val="00093976"/>
    <w:rsid w:val="00093AEA"/>
    <w:rsid w:val="00093B4B"/>
    <w:rsid w:val="00093C12"/>
    <w:rsid w:val="00093C5B"/>
    <w:rsid w:val="00093CD4"/>
    <w:rsid w:val="00093CDB"/>
    <w:rsid w:val="00093DBE"/>
    <w:rsid w:val="00093DE1"/>
    <w:rsid w:val="00093E7C"/>
    <w:rsid w:val="00093E90"/>
    <w:rsid w:val="00093E95"/>
    <w:rsid w:val="00093F1B"/>
    <w:rsid w:val="00094096"/>
    <w:rsid w:val="000940B5"/>
    <w:rsid w:val="00094149"/>
    <w:rsid w:val="0009415E"/>
    <w:rsid w:val="00094285"/>
    <w:rsid w:val="0009428C"/>
    <w:rsid w:val="000943B5"/>
    <w:rsid w:val="000943BE"/>
    <w:rsid w:val="00094442"/>
    <w:rsid w:val="0009444E"/>
    <w:rsid w:val="00094485"/>
    <w:rsid w:val="00094490"/>
    <w:rsid w:val="000944A9"/>
    <w:rsid w:val="000944B8"/>
    <w:rsid w:val="0009457E"/>
    <w:rsid w:val="000946DF"/>
    <w:rsid w:val="000947BB"/>
    <w:rsid w:val="000947F0"/>
    <w:rsid w:val="00094860"/>
    <w:rsid w:val="0009495E"/>
    <w:rsid w:val="000949B8"/>
    <w:rsid w:val="000949EB"/>
    <w:rsid w:val="00094A28"/>
    <w:rsid w:val="00094AF1"/>
    <w:rsid w:val="00094BE2"/>
    <w:rsid w:val="00094C2E"/>
    <w:rsid w:val="00094CA5"/>
    <w:rsid w:val="00094CD4"/>
    <w:rsid w:val="00094D41"/>
    <w:rsid w:val="00094D54"/>
    <w:rsid w:val="00094E4D"/>
    <w:rsid w:val="00094EDC"/>
    <w:rsid w:val="00094F57"/>
    <w:rsid w:val="00095093"/>
    <w:rsid w:val="000950B6"/>
    <w:rsid w:val="00095183"/>
    <w:rsid w:val="000953B5"/>
    <w:rsid w:val="0009543F"/>
    <w:rsid w:val="000954CA"/>
    <w:rsid w:val="0009551C"/>
    <w:rsid w:val="0009566C"/>
    <w:rsid w:val="0009569A"/>
    <w:rsid w:val="000956CA"/>
    <w:rsid w:val="000957A3"/>
    <w:rsid w:val="00095827"/>
    <w:rsid w:val="00095B12"/>
    <w:rsid w:val="00095B51"/>
    <w:rsid w:val="00095D70"/>
    <w:rsid w:val="00095DCA"/>
    <w:rsid w:val="00095E48"/>
    <w:rsid w:val="00095E80"/>
    <w:rsid w:val="0009602B"/>
    <w:rsid w:val="0009611F"/>
    <w:rsid w:val="0009613F"/>
    <w:rsid w:val="00096188"/>
    <w:rsid w:val="00096397"/>
    <w:rsid w:val="00096433"/>
    <w:rsid w:val="0009643B"/>
    <w:rsid w:val="0009649C"/>
    <w:rsid w:val="000964E6"/>
    <w:rsid w:val="0009652F"/>
    <w:rsid w:val="000965B5"/>
    <w:rsid w:val="0009661C"/>
    <w:rsid w:val="00096637"/>
    <w:rsid w:val="0009669F"/>
    <w:rsid w:val="000967BF"/>
    <w:rsid w:val="000967F5"/>
    <w:rsid w:val="0009689D"/>
    <w:rsid w:val="00096979"/>
    <w:rsid w:val="00096990"/>
    <w:rsid w:val="00096A57"/>
    <w:rsid w:val="00096B9C"/>
    <w:rsid w:val="00096C42"/>
    <w:rsid w:val="00096D77"/>
    <w:rsid w:val="00096F4A"/>
    <w:rsid w:val="00096F67"/>
    <w:rsid w:val="00096FA9"/>
    <w:rsid w:val="00097001"/>
    <w:rsid w:val="00097082"/>
    <w:rsid w:val="0009708D"/>
    <w:rsid w:val="000970B1"/>
    <w:rsid w:val="000971BF"/>
    <w:rsid w:val="00097264"/>
    <w:rsid w:val="00097291"/>
    <w:rsid w:val="000972D5"/>
    <w:rsid w:val="00097344"/>
    <w:rsid w:val="00097346"/>
    <w:rsid w:val="00097412"/>
    <w:rsid w:val="00097470"/>
    <w:rsid w:val="00097523"/>
    <w:rsid w:val="0009772E"/>
    <w:rsid w:val="0009777A"/>
    <w:rsid w:val="00097790"/>
    <w:rsid w:val="00097871"/>
    <w:rsid w:val="000978D9"/>
    <w:rsid w:val="00097902"/>
    <w:rsid w:val="0009792D"/>
    <w:rsid w:val="00097C41"/>
    <w:rsid w:val="00097D03"/>
    <w:rsid w:val="00097D6D"/>
    <w:rsid w:val="00097E6E"/>
    <w:rsid w:val="00097FA4"/>
    <w:rsid w:val="00097FD8"/>
    <w:rsid w:val="000A0023"/>
    <w:rsid w:val="000A006F"/>
    <w:rsid w:val="000A00B2"/>
    <w:rsid w:val="000A0112"/>
    <w:rsid w:val="000A013F"/>
    <w:rsid w:val="000A019E"/>
    <w:rsid w:val="000A01BA"/>
    <w:rsid w:val="000A01D3"/>
    <w:rsid w:val="000A02D1"/>
    <w:rsid w:val="000A0479"/>
    <w:rsid w:val="000A06E6"/>
    <w:rsid w:val="000A081B"/>
    <w:rsid w:val="000A093F"/>
    <w:rsid w:val="000A0987"/>
    <w:rsid w:val="000A0A3B"/>
    <w:rsid w:val="000A0A45"/>
    <w:rsid w:val="000A0BAA"/>
    <w:rsid w:val="000A0BBA"/>
    <w:rsid w:val="000A0BE0"/>
    <w:rsid w:val="000A0C4B"/>
    <w:rsid w:val="000A0CEB"/>
    <w:rsid w:val="000A0EA1"/>
    <w:rsid w:val="000A0EE3"/>
    <w:rsid w:val="000A0F78"/>
    <w:rsid w:val="000A0FFD"/>
    <w:rsid w:val="000A104E"/>
    <w:rsid w:val="000A104F"/>
    <w:rsid w:val="000A1092"/>
    <w:rsid w:val="000A10B0"/>
    <w:rsid w:val="000A10FC"/>
    <w:rsid w:val="000A1187"/>
    <w:rsid w:val="000A1272"/>
    <w:rsid w:val="000A1295"/>
    <w:rsid w:val="000A1324"/>
    <w:rsid w:val="000A13EF"/>
    <w:rsid w:val="000A16B7"/>
    <w:rsid w:val="000A16D1"/>
    <w:rsid w:val="000A195F"/>
    <w:rsid w:val="000A1A9C"/>
    <w:rsid w:val="000A1B6D"/>
    <w:rsid w:val="000A1B7A"/>
    <w:rsid w:val="000A1CAE"/>
    <w:rsid w:val="000A1D06"/>
    <w:rsid w:val="000A1DF4"/>
    <w:rsid w:val="000A1F29"/>
    <w:rsid w:val="000A1F5C"/>
    <w:rsid w:val="000A21F0"/>
    <w:rsid w:val="000A24AB"/>
    <w:rsid w:val="000A266F"/>
    <w:rsid w:val="000A2785"/>
    <w:rsid w:val="000A2854"/>
    <w:rsid w:val="000A28D4"/>
    <w:rsid w:val="000A29B0"/>
    <w:rsid w:val="000A2A02"/>
    <w:rsid w:val="000A2AC6"/>
    <w:rsid w:val="000A2ACE"/>
    <w:rsid w:val="000A2B6E"/>
    <w:rsid w:val="000A2BFE"/>
    <w:rsid w:val="000A2DD5"/>
    <w:rsid w:val="000A2E9D"/>
    <w:rsid w:val="000A2FAB"/>
    <w:rsid w:val="000A300F"/>
    <w:rsid w:val="000A301B"/>
    <w:rsid w:val="000A3181"/>
    <w:rsid w:val="000A3194"/>
    <w:rsid w:val="000A31A6"/>
    <w:rsid w:val="000A32CA"/>
    <w:rsid w:val="000A32F7"/>
    <w:rsid w:val="000A331A"/>
    <w:rsid w:val="000A335F"/>
    <w:rsid w:val="000A34DB"/>
    <w:rsid w:val="000A34E7"/>
    <w:rsid w:val="000A34F6"/>
    <w:rsid w:val="000A35D1"/>
    <w:rsid w:val="000A35E5"/>
    <w:rsid w:val="000A3631"/>
    <w:rsid w:val="000A365F"/>
    <w:rsid w:val="000A37B1"/>
    <w:rsid w:val="000A381E"/>
    <w:rsid w:val="000A38B7"/>
    <w:rsid w:val="000A394B"/>
    <w:rsid w:val="000A3963"/>
    <w:rsid w:val="000A3B6A"/>
    <w:rsid w:val="000A3BE1"/>
    <w:rsid w:val="000A3C11"/>
    <w:rsid w:val="000A3CD2"/>
    <w:rsid w:val="000A3D83"/>
    <w:rsid w:val="000A3E32"/>
    <w:rsid w:val="000A3E71"/>
    <w:rsid w:val="000A401E"/>
    <w:rsid w:val="000A403E"/>
    <w:rsid w:val="000A405F"/>
    <w:rsid w:val="000A4168"/>
    <w:rsid w:val="000A42E5"/>
    <w:rsid w:val="000A441C"/>
    <w:rsid w:val="000A4428"/>
    <w:rsid w:val="000A446C"/>
    <w:rsid w:val="000A45B4"/>
    <w:rsid w:val="000A460F"/>
    <w:rsid w:val="000A46EC"/>
    <w:rsid w:val="000A471D"/>
    <w:rsid w:val="000A488A"/>
    <w:rsid w:val="000A48E9"/>
    <w:rsid w:val="000A49F3"/>
    <w:rsid w:val="000A4A47"/>
    <w:rsid w:val="000A4A53"/>
    <w:rsid w:val="000A4A99"/>
    <w:rsid w:val="000A4B7D"/>
    <w:rsid w:val="000A4E31"/>
    <w:rsid w:val="000A4EF3"/>
    <w:rsid w:val="000A4F4C"/>
    <w:rsid w:val="000A513C"/>
    <w:rsid w:val="000A5195"/>
    <w:rsid w:val="000A526E"/>
    <w:rsid w:val="000A5475"/>
    <w:rsid w:val="000A5477"/>
    <w:rsid w:val="000A559A"/>
    <w:rsid w:val="000A562D"/>
    <w:rsid w:val="000A563B"/>
    <w:rsid w:val="000A564F"/>
    <w:rsid w:val="000A56B4"/>
    <w:rsid w:val="000A56F7"/>
    <w:rsid w:val="000A5830"/>
    <w:rsid w:val="000A58BC"/>
    <w:rsid w:val="000A599C"/>
    <w:rsid w:val="000A5A69"/>
    <w:rsid w:val="000A5B1F"/>
    <w:rsid w:val="000A5C2D"/>
    <w:rsid w:val="000A5C9F"/>
    <w:rsid w:val="000A5DEF"/>
    <w:rsid w:val="000A5E45"/>
    <w:rsid w:val="000A5E8E"/>
    <w:rsid w:val="000A623A"/>
    <w:rsid w:val="000A6314"/>
    <w:rsid w:val="000A6322"/>
    <w:rsid w:val="000A63AA"/>
    <w:rsid w:val="000A6428"/>
    <w:rsid w:val="000A650A"/>
    <w:rsid w:val="000A6571"/>
    <w:rsid w:val="000A6687"/>
    <w:rsid w:val="000A6769"/>
    <w:rsid w:val="000A67E4"/>
    <w:rsid w:val="000A6860"/>
    <w:rsid w:val="000A690B"/>
    <w:rsid w:val="000A69BF"/>
    <w:rsid w:val="000A6A0B"/>
    <w:rsid w:val="000A6A0F"/>
    <w:rsid w:val="000A6AD7"/>
    <w:rsid w:val="000A6BEC"/>
    <w:rsid w:val="000A6E24"/>
    <w:rsid w:val="000A6EAF"/>
    <w:rsid w:val="000A6FC1"/>
    <w:rsid w:val="000A7145"/>
    <w:rsid w:val="000A722F"/>
    <w:rsid w:val="000A7239"/>
    <w:rsid w:val="000A726D"/>
    <w:rsid w:val="000A72BC"/>
    <w:rsid w:val="000A7336"/>
    <w:rsid w:val="000A7356"/>
    <w:rsid w:val="000A7373"/>
    <w:rsid w:val="000A73E2"/>
    <w:rsid w:val="000A73E7"/>
    <w:rsid w:val="000A74B2"/>
    <w:rsid w:val="000A775E"/>
    <w:rsid w:val="000A78C1"/>
    <w:rsid w:val="000A7933"/>
    <w:rsid w:val="000A7AD3"/>
    <w:rsid w:val="000A7AFD"/>
    <w:rsid w:val="000A7D06"/>
    <w:rsid w:val="000A7D6D"/>
    <w:rsid w:val="000A7D8F"/>
    <w:rsid w:val="000A7FFE"/>
    <w:rsid w:val="000B01A7"/>
    <w:rsid w:val="000B01C0"/>
    <w:rsid w:val="000B0224"/>
    <w:rsid w:val="000B03AE"/>
    <w:rsid w:val="000B0479"/>
    <w:rsid w:val="000B04B8"/>
    <w:rsid w:val="000B072F"/>
    <w:rsid w:val="000B0844"/>
    <w:rsid w:val="000B0882"/>
    <w:rsid w:val="000B08A2"/>
    <w:rsid w:val="000B09E5"/>
    <w:rsid w:val="000B0AA8"/>
    <w:rsid w:val="000B0B02"/>
    <w:rsid w:val="000B0B03"/>
    <w:rsid w:val="000B0B0A"/>
    <w:rsid w:val="000B0C8D"/>
    <w:rsid w:val="000B0F43"/>
    <w:rsid w:val="000B1027"/>
    <w:rsid w:val="000B1060"/>
    <w:rsid w:val="000B11C6"/>
    <w:rsid w:val="000B126A"/>
    <w:rsid w:val="000B14DE"/>
    <w:rsid w:val="000B15A9"/>
    <w:rsid w:val="000B15E5"/>
    <w:rsid w:val="000B17E6"/>
    <w:rsid w:val="000B1861"/>
    <w:rsid w:val="000B1933"/>
    <w:rsid w:val="000B19BA"/>
    <w:rsid w:val="000B1AE6"/>
    <w:rsid w:val="000B1B1C"/>
    <w:rsid w:val="000B1C21"/>
    <w:rsid w:val="000B1C2A"/>
    <w:rsid w:val="000B1C30"/>
    <w:rsid w:val="000B1C52"/>
    <w:rsid w:val="000B1C9B"/>
    <w:rsid w:val="000B1CC5"/>
    <w:rsid w:val="000B1D93"/>
    <w:rsid w:val="000B1E5A"/>
    <w:rsid w:val="000B1E90"/>
    <w:rsid w:val="000B1E95"/>
    <w:rsid w:val="000B1ED8"/>
    <w:rsid w:val="000B1EFA"/>
    <w:rsid w:val="000B1F1F"/>
    <w:rsid w:val="000B20FF"/>
    <w:rsid w:val="000B2171"/>
    <w:rsid w:val="000B22B9"/>
    <w:rsid w:val="000B2425"/>
    <w:rsid w:val="000B2428"/>
    <w:rsid w:val="000B2441"/>
    <w:rsid w:val="000B24AD"/>
    <w:rsid w:val="000B24D9"/>
    <w:rsid w:val="000B2571"/>
    <w:rsid w:val="000B259F"/>
    <w:rsid w:val="000B265C"/>
    <w:rsid w:val="000B26EB"/>
    <w:rsid w:val="000B273C"/>
    <w:rsid w:val="000B27B2"/>
    <w:rsid w:val="000B28B2"/>
    <w:rsid w:val="000B296C"/>
    <w:rsid w:val="000B2A00"/>
    <w:rsid w:val="000B2B1E"/>
    <w:rsid w:val="000B2B49"/>
    <w:rsid w:val="000B2B59"/>
    <w:rsid w:val="000B2C9D"/>
    <w:rsid w:val="000B2D07"/>
    <w:rsid w:val="000B2D56"/>
    <w:rsid w:val="000B2D67"/>
    <w:rsid w:val="000B2D8B"/>
    <w:rsid w:val="000B2F05"/>
    <w:rsid w:val="000B2FD6"/>
    <w:rsid w:val="000B3106"/>
    <w:rsid w:val="000B3227"/>
    <w:rsid w:val="000B3242"/>
    <w:rsid w:val="000B3250"/>
    <w:rsid w:val="000B32A6"/>
    <w:rsid w:val="000B33F3"/>
    <w:rsid w:val="000B34BF"/>
    <w:rsid w:val="000B34D1"/>
    <w:rsid w:val="000B34FC"/>
    <w:rsid w:val="000B352B"/>
    <w:rsid w:val="000B35CE"/>
    <w:rsid w:val="000B3604"/>
    <w:rsid w:val="000B369F"/>
    <w:rsid w:val="000B372C"/>
    <w:rsid w:val="000B37A0"/>
    <w:rsid w:val="000B37AF"/>
    <w:rsid w:val="000B37BA"/>
    <w:rsid w:val="000B387B"/>
    <w:rsid w:val="000B387C"/>
    <w:rsid w:val="000B387F"/>
    <w:rsid w:val="000B38A9"/>
    <w:rsid w:val="000B38F7"/>
    <w:rsid w:val="000B3964"/>
    <w:rsid w:val="000B3989"/>
    <w:rsid w:val="000B39E6"/>
    <w:rsid w:val="000B3B73"/>
    <w:rsid w:val="000B3C22"/>
    <w:rsid w:val="000B3E05"/>
    <w:rsid w:val="000B3EB8"/>
    <w:rsid w:val="000B3F2A"/>
    <w:rsid w:val="000B401A"/>
    <w:rsid w:val="000B408C"/>
    <w:rsid w:val="000B4113"/>
    <w:rsid w:val="000B41A8"/>
    <w:rsid w:val="000B41C5"/>
    <w:rsid w:val="000B428F"/>
    <w:rsid w:val="000B44DD"/>
    <w:rsid w:val="000B45C8"/>
    <w:rsid w:val="000B4623"/>
    <w:rsid w:val="000B487D"/>
    <w:rsid w:val="000B492D"/>
    <w:rsid w:val="000B4991"/>
    <w:rsid w:val="000B4997"/>
    <w:rsid w:val="000B49C2"/>
    <w:rsid w:val="000B4A60"/>
    <w:rsid w:val="000B4A87"/>
    <w:rsid w:val="000B4AFF"/>
    <w:rsid w:val="000B4B5B"/>
    <w:rsid w:val="000B4B60"/>
    <w:rsid w:val="000B4C90"/>
    <w:rsid w:val="000B4D39"/>
    <w:rsid w:val="000B4D3A"/>
    <w:rsid w:val="000B4ECC"/>
    <w:rsid w:val="000B4F54"/>
    <w:rsid w:val="000B511A"/>
    <w:rsid w:val="000B5195"/>
    <w:rsid w:val="000B5198"/>
    <w:rsid w:val="000B519F"/>
    <w:rsid w:val="000B52DD"/>
    <w:rsid w:val="000B5305"/>
    <w:rsid w:val="000B53FB"/>
    <w:rsid w:val="000B541E"/>
    <w:rsid w:val="000B5439"/>
    <w:rsid w:val="000B54A4"/>
    <w:rsid w:val="000B553D"/>
    <w:rsid w:val="000B5562"/>
    <w:rsid w:val="000B5613"/>
    <w:rsid w:val="000B56DC"/>
    <w:rsid w:val="000B573F"/>
    <w:rsid w:val="000B57C8"/>
    <w:rsid w:val="000B5912"/>
    <w:rsid w:val="000B598F"/>
    <w:rsid w:val="000B5BC5"/>
    <w:rsid w:val="000B5C69"/>
    <w:rsid w:val="000B5CEB"/>
    <w:rsid w:val="000B5E22"/>
    <w:rsid w:val="000B5ED6"/>
    <w:rsid w:val="000B5EF1"/>
    <w:rsid w:val="000B5F13"/>
    <w:rsid w:val="000B604A"/>
    <w:rsid w:val="000B62B3"/>
    <w:rsid w:val="000B635B"/>
    <w:rsid w:val="000B6367"/>
    <w:rsid w:val="000B643F"/>
    <w:rsid w:val="000B649A"/>
    <w:rsid w:val="000B653F"/>
    <w:rsid w:val="000B65ED"/>
    <w:rsid w:val="000B6679"/>
    <w:rsid w:val="000B68AF"/>
    <w:rsid w:val="000B6921"/>
    <w:rsid w:val="000B6977"/>
    <w:rsid w:val="000B6A0B"/>
    <w:rsid w:val="000B6A23"/>
    <w:rsid w:val="000B6A7F"/>
    <w:rsid w:val="000B6A93"/>
    <w:rsid w:val="000B6AC1"/>
    <w:rsid w:val="000B6B0C"/>
    <w:rsid w:val="000B6B3A"/>
    <w:rsid w:val="000B6DA5"/>
    <w:rsid w:val="000B6E84"/>
    <w:rsid w:val="000B6EDE"/>
    <w:rsid w:val="000B6F6D"/>
    <w:rsid w:val="000B6FE1"/>
    <w:rsid w:val="000B7149"/>
    <w:rsid w:val="000B7218"/>
    <w:rsid w:val="000B7219"/>
    <w:rsid w:val="000B724F"/>
    <w:rsid w:val="000B7346"/>
    <w:rsid w:val="000B744F"/>
    <w:rsid w:val="000B7462"/>
    <w:rsid w:val="000B74FC"/>
    <w:rsid w:val="000B7580"/>
    <w:rsid w:val="000B7605"/>
    <w:rsid w:val="000B7779"/>
    <w:rsid w:val="000B77C7"/>
    <w:rsid w:val="000B793B"/>
    <w:rsid w:val="000B79F7"/>
    <w:rsid w:val="000B7A4F"/>
    <w:rsid w:val="000B7A70"/>
    <w:rsid w:val="000B7A99"/>
    <w:rsid w:val="000B7AD0"/>
    <w:rsid w:val="000B7B1A"/>
    <w:rsid w:val="000B7B32"/>
    <w:rsid w:val="000B7B9B"/>
    <w:rsid w:val="000B7BF1"/>
    <w:rsid w:val="000B7C5D"/>
    <w:rsid w:val="000B7C74"/>
    <w:rsid w:val="000B7D4A"/>
    <w:rsid w:val="000B7D51"/>
    <w:rsid w:val="000B7EBC"/>
    <w:rsid w:val="000C0081"/>
    <w:rsid w:val="000C00C4"/>
    <w:rsid w:val="000C00D6"/>
    <w:rsid w:val="000C00F6"/>
    <w:rsid w:val="000C0152"/>
    <w:rsid w:val="000C01DA"/>
    <w:rsid w:val="000C01E1"/>
    <w:rsid w:val="000C02B0"/>
    <w:rsid w:val="000C0352"/>
    <w:rsid w:val="000C0385"/>
    <w:rsid w:val="000C03D6"/>
    <w:rsid w:val="000C044B"/>
    <w:rsid w:val="000C04E1"/>
    <w:rsid w:val="000C0529"/>
    <w:rsid w:val="000C0609"/>
    <w:rsid w:val="000C06D2"/>
    <w:rsid w:val="000C0773"/>
    <w:rsid w:val="000C07CF"/>
    <w:rsid w:val="000C0811"/>
    <w:rsid w:val="000C08B4"/>
    <w:rsid w:val="000C09F5"/>
    <w:rsid w:val="000C0A1C"/>
    <w:rsid w:val="000C0A36"/>
    <w:rsid w:val="000C0B14"/>
    <w:rsid w:val="000C0C77"/>
    <w:rsid w:val="000C0CD0"/>
    <w:rsid w:val="000C0CE4"/>
    <w:rsid w:val="000C0EAF"/>
    <w:rsid w:val="000C1024"/>
    <w:rsid w:val="000C106A"/>
    <w:rsid w:val="000C1076"/>
    <w:rsid w:val="000C1160"/>
    <w:rsid w:val="000C117F"/>
    <w:rsid w:val="000C1215"/>
    <w:rsid w:val="000C12FE"/>
    <w:rsid w:val="000C15F8"/>
    <w:rsid w:val="000C161D"/>
    <w:rsid w:val="000C162F"/>
    <w:rsid w:val="000C16B2"/>
    <w:rsid w:val="000C16D8"/>
    <w:rsid w:val="000C16EB"/>
    <w:rsid w:val="000C175E"/>
    <w:rsid w:val="000C1771"/>
    <w:rsid w:val="000C1778"/>
    <w:rsid w:val="000C1808"/>
    <w:rsid w:val="000C1871"/>
    <w:rsid w:val="000C18D0"/>
    <w:rsid w:val="000C1916"/>
    <w:rsid w:val="000C19C0"/>
    <w:rsid w:val="000C1A0E"/>
    <w:rsid w:val="000C1ABC"/>
    <w:rsid w:val="000C1B29"/>
    <w:rsid w:val="000C1B5C"/>
    <w:rsid w:val="000C1BD2"/>
    <w:rsid w:val="000C1C11"/>
    <w:rsid w:val="000C1C23"/>
    <w:rsid w:val="000C1C4E"/>
    <w:rsid w:val="000C1CB4"/>
    <w:rsid w:val="000C1D10"/>
    <w:rsid w:val="000C1DD8"/>
    <w:rsid w:val="000C1F7E"/>
    <w:rsid w:val="000C1FCA"/>
    <w:rsid w:val="000C2001"/>
    <w:rsid w:val="000C200E"/>
    <w:rsid w:val="000C23A1"/>
    <w:rsid w:val="000C24AF"/>
    <w:rsid w:val="000C2591"/>
    <w:rsid w:val="000C25D4"/>
    <w:rsid w:val="000C25E8"/>
    <w:rsid w:val="000C27F5"/>
    <w:rsid w:val="000C2933"/>
    <w:rsid w:val="000C2957"/>
    <w:rsid w:val="000C296C"/>
    <w:rsid w:val="000C299F"/>
    <w:rsid w:val="000C2AC5"/>
    <w:rsid w:val="000C2B1B"/>
    <w:rsid w:val="000C2CC6"/>
    <w:rsid w:val="000C2D63"/>
    <w:rsid w:val="000C2DBE"/>
    <w:rsid w:val="000C2EF2"/>
    <w:rsid w:val="000C304C"/>
    <w:rsid w:val="000C315F"/>
    <w:rsid w:val="000C31CB"/>
    <w:rsid w:val="000C31F0"/>
    <w:rsid w:val="000C3255"/>
    <w:rsid w:val="000C333C"/>
    <w:rsid w:val="000C334D"/>
    <w:rsid w:val="000C3405"/>
    <w:rsid w:val="000C342D"/>
    <w:rsid w:val="000C3484"/>
    <w:rsid w:val="000C34A0"/>
    <w:rsid w:val="000C34BA"/>
    <w:rsid w:val="000C3501"/>
    <w:rsid w:val="000C35FA"/>
    <w:rsid w:val="000C366E"/>
    <w:rsid w:val="000C36B1"/>
    <w:rsid w:val="000C37F9"/>
    <w:rsid w:val="000C3832"/>
    <w:rsid w:val="000C3936"/>
    <w:rsid w:val="000C397F"/>
    <w:rsid w:val="000C3981"/>
    <w:rsid w:val="000C3988"/>
    <w:rsid w:val="000C39F3"/>
    <w:rsid w:val="000C3ACC"/>
    <w:rsid w:val="000C3B76"/>
    <w:rsid w:val="000C3C95"/>
    <w:rsid w:val="000C3D5B"/>
    <w:rsid w:val="000C3D64"/>
    <w:rsid w:val="000C3EFB"/>
    <w:rsid w:val="000C3F99"/>
    <w:rsid w:val="000C4157"/>
    <w:rsid w:val="000C41DE"/>
    <w:rsid w:val="000C4257"/>
    <w:rsid w:val="000C4269"/>
    <w:rsid w:val="000C4290"/>
    <w:rsid w:val="000C42E3"/>
    <w:rsid w:val="000C4368"/>
    <w:rsid w:val="000C4443"/>
    <w:rsid w:val="000C4470"/>
    <w:rsid w:val="000C474E"/>
    <w:rsid w:val="000C4857"/>
    <w:rsid w:val="000C4A0A"/>
    <w:rsid w:val="000C4AA1"/>
    <w:rsid w:val="000C4B00"/>
    <w:rsid w:val="000C4B09"/>
    <w:rsid w:val="000C4B52"/>
    <w:rsid w:val="000C4CBA"/>
    <w:rsid w:val="000C4CE1"/>
    <w:rsid w:val="000C4E04"/>
    <w:rsid w:val="000C4E18"/>
    <w:rsid w:val="000C4E77"/>
    <w:rsid w:val="000C4F04"/>
    <w:rsid w:val="000C4FE9"/>
    <w:rsid w:val="000C500A"/>
    <w:rsid w:val="000C5237"/>
    <w:rsid w:val="000C5238"/>
    <w:rsid w:val="000C52C9"/>
    <w:rsid w:val="000C52F5"/>
    <w:rsid w:val="000C549B"/>
    <w:rsid w:val="000C5537"/>
    <w:rsid w:val="000C564D"/>
    <w:rsid w:val="000C56AA"/>
    <w:rsid w:val="000C5831"/>
    <w:rsid w:val="000C597A"/>
    <w:rsid w:val="000C59F1"/>
    <w:rsid w:val="000C5B01"/>
    <w:rsid w:val="000C5B84"/>
    <w:rsid w:val="000C5BAB"/>
    <w:rsid w:val="000C5BD3"/>
    <w:rsid w:val="000C5C5E"/>
    <w:rsid w:val="000C5CA7"/>
    <w:rsid w:val="000C5DC6"/>
    <w:rsid w:val="000C5E53"/>
    <w:rsid w:val="000C5F3C"/>
    <w:rsid w:val="000C5F7A"/>
    <w:rsid w:val="000C602C"/>
    <w:rsid w:val="000C6216"/>
    <w:rsid w:val="000C627A"/>
    <w:rsid w:val="000C6291"/>
    <w:rsid w:val="000C62D7"/>
    <w:rsid w:val="000C63B0"/>
    <w:rsid w:val="000C63E1"/>
    <w:rsid w:val="000C63EE"/>
    <w:rsid w:val="000C648C"/>
    <w:rsid w:val="000C6494"/>
    <w:rsid w:val="000C6498"/>
    <w:rsid w:val="000C64BB"/>
    <w:rsid w:val="000C6678"/>
    <w:rsid w:val="000C669C"/>
    <w:rsid w:val="000C66B8"/>
    <w:rsid w:val="000C66F9"/>
    <w:rsid w:val="000C68CB"/>
    <w:rsid w:val="000C6AC8"/>
    <w:rsid w:val="000C6AEB"/>
    <w:rsid w:val="000C6B4C"/>
    <w:rsid w:val="000C6B92"/>
    <w:rsid w:val="000C6C27"/>
    <w:rsid w:val="000C6C56"/>
    <w:rsid w:val="000C6D19"/>
    <w:rsid w:val="000C6D21"/>
    <w:rsid w:val="000C6D6B"/>
    <w:rsid w:val="000C6ED5"/>
    <w:rsid w:val="000C6F5B"/>
    <w:rsid w:val="000C7099"/>
    <w:rsid w:val="000C710F"/>
    <w:rsid w:val="000C7181"/>
    <w:rsid w:val="000C7259"/>
    <w:rsid w:val="000C72A8"/>
    <w:rsid w:val="000C73C6"/>
    <w:rsid w:val="000C73F9"/>
    <w:rsid w:val="000C77C1"/>
    <w:rsid w:val="000C78D4"/>
    <w:rsid w:val="000C796A"/>
    <w:rsid w:val="000C7A48"/>
    <w:rsid w:val="000C7AD2"/>
    <w:rsid w:val="000C7B62"/>
    <w:rsid w:val="000C7CC5"/>
    <w:rsid w:val="000C7D34"/>
    <w:rsid w:val="000C7ED4"/>
    <w:rsid w:val="000C7FE4"/>
    <w:rsid w:val="000D0036"/>
    <w:rsid w:val="000D02D3"/>
    <w:rsid w:val="000D02EA"/>
    <w:rsid w:val="000D043B"/>
    <w:rsid w:val="000D04B3"/>
    <w:rsid w:val="000D073D"/>
    <w:rsid w:val="000D0757"/>
    <w:rsid w:val="000D07A4"/>
    <w:rsid w:val="000D07B2"/>
    <w:rsid w:val="000D07D6"/>
    <w:rsid w:val="000D0B58"/>
    <w:rsid w:val="000D0C8D"/>
    <w:rsid w:val="000D0CA2"/>
    <w:rsid w:val="000D0CB3"/>
    <w:rsid w:val="000D0CD4"/>
    <w:rsid w:val="000D0D6A"/>
    <w:rsid w:val="000D0DD2"/>
    <w:rsid w:val="000D0E6D"/>
    <w:rsid w:val="000D10FF"/>
    <w:rsid w:val="000D11C9"/>
    <w:rsid w:val="000D127B"/>
    <w:rsid w:val="000D130C"/>
    <w:rsid w:val="000D1354"/>
    <w:rsid w:val="000D1362"/>
    <w:rsid w:val="000D1381"/>
    <w:rsid w:val="000D143F"/>
    <w:rsid w:val="000D14FB"/>
    <w:rsid w:val="000D1572"/>
    <w:rsid w:val="000D1578"/>
    <w:rsid w:val="000D1615"/>
    <w:rsid w:val="000D16A1"/>
    <w:rsid w:val="000D16C4"/>
    <w:rsid w:val="000D18B6"/>
    <w:rsid w:val="000D1938"/>
    <w:rsid w:val="000D199B"/>
    <w:rsid w:val="000D1A5B"/>
    <w:rsid w:val="000D1B43"/>
    <w:rsid w:val="000D1BF7"/>
    <w:rsid w:val="000D1C5E"/>
    <w:rsid w:val="000D1C69"/>
    <w:rsid w:val="000D1D54"/>
    <w:rsid w:val="000D1E15"/>
    <w:rsid w:val="000D1E27"/>
    <w:rsid w:val="000D1FE2"/>
    <w:rsid w:val="000D21C8"/>
    <w:rsid w:val="000D21CE"/>
    <w:rsid w:val="000D2277"/>
    <w:rsid w:val="000D229F"/>
    <w:rsid w:val="000D22D8"/>
    <w:rsid w:val="000D22E6"/>
    <w:rsid w:val="000D2327"/>
    <w:rsid w:val="000D23C8"/>
    <w:rsid w:val="000D24A8"/>
    <w:rsid w:val="000D2511"/>
    <w:rsid w:val="000D25CD"/>
    <w:rsid w:val="000D2640"/>
    <w:rsid w:val="000D2851"/>
    <w:rsid w:val="000D2864"/>
    <w:rsid w:val="000D28E9"/>
    <w:rsid w:val="000D29A8"/>
    <w:rsid w:val="000D29CB"/>
    <w:rsid w:val="000D29D4"/>
    <w:rsid w:val="000D2A0D"/>
    <w:rsid w:val="000D2A9E"/>
    <w:rsid w:val="000D2AA4"/>
    <w:rsid w:val="000D2AE9"/>
    <w:rsid w:val="000D2B49"/>
    <w:rsid w:val="000D2B91"/>
    <w:rsid w:val="000D2BB3"/>
    <w:rsid w:val="000D2BE8"/>
    <w:rsid w:val="000D2BF0"/>
    <w:rsid w:val="000D2CF7"/>
    <w:rsid w:val="000D2DCC"/>
    <w:rsid w:val="000D2E2B"/>
    <w:rsid w:val="000D2E60"/>
    <w:rsid w:val="000D2E89"/>
    <w:rsid w:val="000D3174"/>
    <w:rsid w:val="000D333F"/>
    <w:rsid w:val="000D340A"/>
    <w:rsid w:val="000D3449"/>
    <w:rsid w:val="000D3492"/>
    <w:rsid w:val="000D35C2"/>
    <w:rsid w:val="000D35DE"/>
    <w:rsid w:val="000D35F5"/>
    <w:rsid w:val="000D365A"/>
    <w:rsid w:val="000D36AD"/>
    <w:rsid w:val="000D370F"/>
    <w:rsid w:val="000D3892"/>
    <w:rsid w:val="000D38B2"/>
    <w:rsid w:val="000D38B5"/>
    <w:rsid w:val="000D3999"/>
    <w:rsid w:val="000D3A82"/>
    <w:rsid w:val="000D3A96"/>
    <w:rsid w:val="000D3ACE"/>
    <w:rsid w:val="000D3AE4"/>
    <w:rsid w:val="000D3B0B"/>
    <w:rsid w:val="000D3B2B"/>
    <w:rsid w:val="000D3B98"/>
    <w:rsid w:val="000D3BC9"/>
    <w:rsid w:val="000D3C60"/>
    <w:rsid w:val="000D3CD5"/>
    <w:rsid w:val="000D3D0D"/>
    <w:rsid w:val="000D3D8B"/>
    <w:rsid w:val="000D3F1B"/>
    <w:rsid w:val="000D406F"/>
    <w:rsid w:val="000D40B6"/>
    <w:rsid w:val="000D40C8"/>
    <w:rsid w:val="000D40E7"/>
    <w:rsid w:val="000D4112"/>
    <w:rsid w:val="000D4142"/>
    <w:rsid w:val="000D4312"/>
    <w:rsid w:val="000D437D"/>
    <w:rsid w:val="000D43CE"/>
    <w:rsid w:val="000D43D2"/>
    <w:rsid w:val="000D457D"/>
    <w:rsid w:val="000D45C8"/>
    <w:rsid w:val="000D4691"/>
    <w:rsid w:val="000D46A4"/>
    <w:rsid w:val="000D47DE"/>
    <w:rsid w:val="000D49E3"/>
    <w:rsid w:val="000D4A40"/>
    <w:rsid w:val="000D4A78"/>
    <w:rsid w:val="000D4AE2"/>
    <w:rsid w:val="000D4B77"/>
    <w:rsid w:val="000D4BB6"/>
    <w:rsid w:val="000D4C1F"/>
    <w:rsid w:val="000D4C22"/>
    <w:rsid w:val="000D4CC7"/>
    <w:rsid w:val="000D4CD3"/>
    <w:rsid w:val="000D4D0F"/>
    <w:rsid w:val="000D4DE3"/>
    <w:rsid w:val="000D4E1B"/>
    <w:rsid w:val="000D4E59"/>
    <w:rsid w:val="000D4E6E"/>
    <w:rsid w:val="000D4E9D"/>
    <w:rsid w:val="000D5172"/>
    <w:rsid w:val="000D52FF"/>
    <w:rsid w:val="000D53C3"/>
    <w:rsid w:val="000D53F2"/>
    <w:rsid w:val="000D5519"/>
    <w:rsid w:val="000D5535"/>
    <w:rsid w:val="000D555D"/>
    <w:rsid w:val="000D5562"/>
    <w:rsid w:val="000D556D"/>
    <w:rsid w:val="000D559E"/>
    <w:rsid w:val="000D566F"/>
    <w:rsid w:val="000D56BD"/>
    <w:rsid w:val="000D5740"/>
    <w:rsid w:val="000D5891"/>
    <w:rsid w:val="000D592A"/>
    <w:rsid w:val="000D5971"/>
    <w:rsid w:val="000D59B5"/>
    <w:rsid w:val="000D5A8C"/>
    <w:rsid w:val="000D5C32"/>
    <w:rsid w:val="000D5C42"/>
    <w:rsid w:val="000D5D16"/>
    <w:rsid w:val="000D5EF0"/>
    <w:rsid w:val="000D5FDA"/>
    <w:rsid w:val="000D5FDE"/>
    <w:rsid w:val="000D5FFF"/>
    <w:rsid w:val="000D600E"/>
    <w:rsid w:val="000D617F"/>
    <w:rsid w:val="000D6253"/>
    <w:rsid w:val="000D62F9"/>
    <w:rsid w:val="000D638C"/>
    <w:rsid w:val="000D6477"/>
    <w:rsid w:val="000D64CC"/>
    <w:rsid w:val="000D65F2"/>
    <w:rsid w:val="000D6648"/>
    <w:rsid w:val="000D665E"/>
    <w:rsid w:val="000D66DB"/>
    <w:rsid w:val="000D6782"/>
    <w:rsid w:val="000D68C0"/>
    <w:rsid w:val="000D6A9F"/>
    <w:rsid w:val="000D6AD8"/>
    <w:rsid w:val="000D6B8D"/>
    <w:rsid w:val="000D6BC4"/>
    <w:rsid w:val="000D6BCF"/>
    <w:rsid w:val="000D6CB9"/>
    <w:rsid w:val="000D6D2E"/>
    <w:rsid w:val="000D6E05"/>
    <w:rsid w:val="000D6E15"/>
    <w:rsid w:val="000D6E86"/>
    <w:rsid w:val="000D6F50"/>
    <w:rsid w:val="000D6FA9"/>
    <w:rsid w:val="000D7156"/>
    <w:rsid w:val="000D71BB"/>
    <w:rsid w:val="000D731F"/>
    <w:rsid w:val="000D74C3"/>
    <w:rsid w:val="000D76A6"/>
    <w:rsid w:val="000D76C9"/>
    <w:rsid w:val="000D78D7"/>
    <w:rsid w:val="000D78E6"/>
    <w:rsid w:val="000D7969"/>
    <w:rsid w:val="000D797C"/>
    <w:rsid w:val="000D79DC"/>
    <w:rsid w:val="000D7A07"/>
    <w:rsid w:val="000D7A13"/>
    <w:rsid w:val="000D7B21"/>
    <w:rsid w:val="000D7D7A"/>
    <w:rsid w:val="000D7DF8"/>
    <w:rsid w:val="000D7F67"/>
    <w:rsid w:val="000D7FF6"/>
    <w:rsid w:val="000E0042"/>
    <w:rsid w:val="000E015C"/>
    <w:rsid w:val="000E0187"/>
    <w:rsid w:val="000E021F"/>
    <w:rsid w:val="000E02A9"/>
    <w:rsid w:val="000E03C9"/>
    <w:rsid w:val="000E0465"/>
    <w:rsid w:val="000E04F9"/>
    <w:rsid w:val="000E057C"/>
    <w:rsid w:val="000E0669"/>
    <w:rsid w:val="000E067F"/>
    <w:rsid w:val="000E068A"/>
    <w:rsid w:val="000E0742"/>
    <w:rsid w:val="000E07F0"/>
    <w:rsid w:val="000E0891"/>
    <w:rsid w:val="000E0937"/>
    <w:rsid w:val="000E0B91"/>
    <w:rsid w:val="000E0BB6"/>
    <w:rsid w:val="000E0BBD"/>
    <w:rsid w:val="000E0C1F"/>
    <w:rsid w:val="000E0C48"/>
    <w:rsid w:val="000E0CEA"/>
    <w:rsid w:val="000E0E66"/>
    <w:rsid w:val="000E1029"/>
    <w:rsid w:val="000E1063"/>
    <w:rsid w:val="000E10CC"/>
    <w:rsid w:val="000E128E"/>
    <w:rsid w:val="000E12DF"/>
    <w:rsid w:val="000E1323"/>
    <w:rsid w:val="000E1429"/>
    <w:rsid w:val="000E1457"/>
    <w:rsid w:val="000E1562"/>
    <w:rsid w:val="000E158F"/>
    <w:rsid w:val="000E164E"/>
    <w:rsid w:val="000E1683"/>
    <w:rsid w:val="000E1692"/>
    <w:rsid w:val="000E170C"/>
    <w:rsid w:val="000E17D1"/>
    <w:rsid w:val="000E1963"/>
    <w:rsid w:val="000E1965"/>
    <w:rsid w:val="000E19F5"/>
    <w:rsid w:val="000E1A37"/>
    <w:rsid w:val="000E1A99"/>
    <w:rsid w:val="000E1B65"/>
    <w:rsid w:val="000E1C63"/>
    <w:rsid w:val="000E1CA1"/>
    <w:rsid w:val="000E1D6D"/>
    <w:rsid w:val="000E1DB4"/>
    <w:rsid w:val="000E1E26"/>
    <w:rsid w:val="000E1F4C"/>
    <w:rsid w:val="000E2042"/>
    <w:rsid w:val="000E20B9"/>
    <w:rsid w:val="000E20F1"/>
    <w:rsid w:val="000E21BD"/>
    <w:rsid w:val="000E221E"/>
    <w:rsid w:val="000E22EC"/>
    <w:rsid w:val="000E2451"/>
    <w:rsid w:val="000E2540"/>
    <w:rsid w:val="000E25B2"/>
    <w:rsid w:val="000E25BC"/>
    <w:rsid w:val="000E2662"/>
    <w:rsid w:val="000E26AC"/>
    <w:rsid w:val="000E26CD"/>
    <w:rsid w:val="000E2727"/>
    <w:rsid w:val="000E278A"/>
    <w:rsid w:val="000E278B"/>
    <w:rsid w:val="000E27BC"/>
    <w:rsid w:val="000E2864"/>
    <w:rsid w:val="000E28FF"/>
    <w:rsid w:val="000E2966"/>
    <w:rsid w:val="000E2A33"/>
    <w:rsid w:val="000E2A3D"/>
    <w:rsid w:val="000E2A4C"/>
    <w:rsid w:val="000E2A8A"/>
    <w:rsid w:val="000E2B6F"/>
    <w:rsid w:val="000E2D38"/>
    <w:rsid w:val="000E2D81"/>
    <w:rsid w:val="000E2DF0"/>
    <w:rsid w:val="000E2E25"/>
    <w:rsid w:val="000E2E62"/>
    <w:rsid w:val="000E2E87"/>
    <w:rsid w:val="000E2EB1"/>
    <w:rsid w:val="000E2F5E"/>
    <w:rsid w:val="000E301E"/>
    <w:rsid w:val="000E3043"/>
    <w:rsid w:val="000E3070"/>
    <w:rsid w:val="000E30D1"/>
    <w:rsid w:val="000E3247"/>
    <w:rsid w:val="000E324D"/>
    <w:rsid w:val="000E3337"/>
    <w:rsid w:val="000E33B1"/>
    <w:rsid w:val="000E33D7"/>
    <w:rsid w:val="000E33DB"/>
    <w:rsid w:val="000E3489"/>
    <w:rsid w:val="000E34AC"/>
    <w:rsid w:val="000E34C3"/>
    <w:rsid w:val="000E3551"/>
    <w:rsid w:val="000E3567"/>
    <w:rsid w:val="000E3643"/>
    <w:rsid w:val="000E367C"/>
    <w:rsid w:val="000E37A4"/>
    <w:rsid w:val="000E37D1"/>
    <w:rsid w:val="000E3A52"/>
    <w:rsid w:val="000E3B59"/>
    <w:rsid w:val="000E3B78"/>
    <w:rsid w:val="000E3B8E"/>
    <w:rsid w:val="000E3BB5"/>
    <w:rsid w:val="000E3BDF"/>
    <w:rsid w:val="000E3BFD"/>
    <w:rsid w:val="000E3D34"/>
    <w:rsid w:val="000E3D62"/>
    <w:rsid w:val="000E3F13"/>
    <w:rsid w:val="000E405E"/>
    <w:rsid w:val="000E4081"/>
    <w:rsid w:val="000E40FD"/>
    <w:rsid w:val="000E4137"/>
    <w:rsid w:val="000E4161"/>
    <w:rsid w:val="000E417B"/>
    <w:rsid w:val="000E42CD"/>
    <w:rsid w:val="000E440A"/>
    <w:rsid w:val="000E44A2"/>
    <w:rsid w:val="000E450C"/>
    <w:rsid w:val="000E459D"/>
    <w:rsid w:val="000E46E4"/>
    <w:rsid w:val="000E471D"/>
    <w:rsid w:val="000E4883"/>
    <w:rsid w:val="000E49C0"/>
    <w:rsid w:val="000E4A59"/>
    <w:rsid w:val="000E4A8E"/>
    <w:rsid w:val="000E4B1B"/>
    <w:rsid w:val="000E4B43"/>
    <w:rsid w:val="000E4C13"/>
    <w:rsid w:val="000E4D56"/>
    <w:rsid w:val="000E4E2E"/>
    <w:rsid w:val="000E4F38"/>
    <w:rsid w:val="000E4F8C"/>
    <w:rsid w:val="000E4FA8"/>
    <w:rsid w:val="000E50AD"/>
    <w:rsid w:val="000E5266"/>
    <w:rsid w:val="000E52D1"/>
    <w:rsid w:val="000E535D"/>
    <w:rsid w:val="000E5367"/>
    <w:rsid w:val="000E5402"/>
    <w:rsid w:val="000E548E"/>
    <w:rsid w:val="000E557F"/>
    <w:rsid w:val="000E568A"/>
    <w:rsid w:val="000E5776"/>
    <w:rsid w:val="000E577A"/>
    <w:rsid w:val="000E5841"/>
    <w:rsid w:val="000E58B7"/>
    <w:rsid w:val="000E58E5"/>
    <w:rsid w:val="000E5A9E"/>
    <w:rsid w:val="000E5AA7"/>
    <w:rsid w:val="000E5AF6"/>
    <w:rsid w:val="000E5C2C"/>
    <w:rsid w:val="000E5C7E"/>
    <w:rsid w:val="000E5DBD"/>
    <w:rsid w:val="000E5E58"/>
    <w:rsid w:val="000E5EB4"/>
    <w:rsid w:val="000E5FDE"/>
    <w:rsid w:val="000E60DD"/>
    <w:rsid w:val="000E619A"/>
    <w:rsid w:val="000E61A2"/>
    <w:rsid w:val="000E6392"/>
    <w:rsid w:val="000E645B"/>
    <w:rsid w:val="000E64D7"/>
    <w:rsid w:val="000E64F6"/>
    <w:rsid w:val="000E66BF"/>
    <w:rsid w:val="000E66DC"/>
    <w:rsid w:val="000E68AE"/>
    <w:rsid w:val="000E6944"/>
    <w:rsid w:val="000E69A1"/>
    <w:rsid w:val="000E6A61"/>
    <w:rsid w:val="000E6B2D"/>
    <w:rsid w:val="000E6B67"/>
    <w:rsid w:val="000E6BCD"/>
    <w:rsid w:val="000E6BE4"/>
    <w:rsid w:val="000E6C8C"/>
    <w:rsid w:val="000E6EA4"/>
    <w:rsid w:val="000E6FA0"/>
    <w:rsid w:val="000E7070"/>
    <w:rsid w:val="000E7146"/>
    <w:rsid w:val="000E714A"/>
    <w:rsid w:val="000E71A3"/>
    <w:rsid w:val="000E7361"/>
    <w:rsid w:val="000E7463"/>
    <w:rsid w:val="000E7485"/>
    <w:rsid w:val="000E74F4"/>
    <w:rsid w:val="000E7581"/>
    <w:rsid w:val="000E75DE"/>
    <w:rsid w:val="000E75F6"/>
    <w:rsid w:val="000E760C"/>
    <w:rsid w:val="000E7643"/>
    <w:rsid w:val="000E77A4"/>
    <w:rsid w:val="000E7806"/>
    <w:rsid w:val="000E786F"/>
    <w:rsid w:val="000E792A"/>
    <w:rsid w:val="000E7B75"/>
    <w:rsid w:val="000E7C26"/>
    <w:rsid w:val="000E7D6F"/>
    <w:rsid w:val="000E7EC6"/>
    <w:rsid w:val="000E7F62"/>
    <w:rsid w:val="000E7FF4"/>
    <w:rsid w:val="000E7FFB"/>
    <w:rsid w:val="000F005A"/>
    <w:rsid w:val="000F00CC"/>
    <w:rsid w:val="000F0146"/>
    <w:rsid w:val="000F0150"/>
    <w:rsid w:val="000F0206"/>
    <w:rsid w:val="000F029A"/>
    <w:rsid w:val="000F040F"/>
    <w:rsid w:val="000F04E3"/>
    <w:rsid w:val="000F05C6"/>
    <w:rsid w:val="000F05D4"/>
    <w:rsid w:val="000F0722"/>
    <w:rsid w:val="000F0758"/>
    <w:rsid w:val="000F0863"/>
    <w:rsid w:val="000F08D0"/>
    <w:rsid w:val="000F0983"/>
    <w:rsid w:val="000F0990"/>
    <w:rsid w:val="000F09E6"/>
    <w:rsid w:val="000F0A8E"/>
    <w:rsid w:val="000F0BC6"/>
    <w:rsid w:val="000F0BE2"/>
    <w:rsid w:val="000F0C4B"/>
    <w:rsid w:val="000F0CCF"/>
    <w:rsid w:val="000F0E3E"/>
    <w:rsid w:val="000F0EC7"/>
    <w:rsid w:val="000F0ECA"/>
    <w:rsid w:val="000F0F4F"/>
    <w:rsid w:val="000F0F75"/>
    <w:rsid w:val="000F1018"/>
    <w:rsid w:val="000F1185"/>
    <w:rsid w:val="000F11D7"/>
    <w:rsid w:val="000F130D"/>
    <w:rsid w:val="000F1323"/>
    <w:rsid w:val="000F13BE"/>
    <w:rsid w:val="000F14F9"/>
    <w:rsid w:val="000F161A"/>
    <w:rsid w:val="000F1729"/>
    <w:rsid w:val="000F1745"/>
    <w:rsid w:val="000F1765"/>
    <w:rsid w:val="000F1852"/>
    <w:rsid w:val="000F1878"/>
    <w:rsid w:val="000F18C0"/>
    <w:rsid w:val="000F1986"/>
    <w:rsid w:val="000F1A24"/>
    <w:rsid w:val="000F1A4E"/>
    <w:rsid w:val="000F1B63"/>
    <w:rsid w:val="000F1BF7"/>
    <w:rsid w:val="000F1CD7"/>
    <w:rsid w:val="000F1D22"/>
    <w:rsid w:val="000F1F76"/>
    <w:rsid w:val="000F1F94"/>
    <w:rsid w:val="000F1FDE"/>
    <w:rsid w:val="000F2162"/>
    <w:rsid w:val="000F2181"/>
    <w:rsid w:val="000F21DC"/>
    <w:rsid w:val="000F2208"/>
    <w:rsid w:val="000F22B8"/>
    <w:rsid w:val="000F2416"/>
    <w:rsid w:val="000F2574"/>
    <w:rsid w:val="000F25F5"/>
    <w:rsid w:val="000F2627"/>
    <w:rsid w:val="000F2628"/>
    <w:rsid w:val="000F27B1"/>
    <w:rsid w:val="000F2818"/>
    <w:rsid w:val="000F2851"/>
    <w:rsid w:val="000F290B"/>
    <w:rsid w:val="000F2B4A"/>
    <w:rsid w:val="000F2BF4"/>
    <w:rsid w:val="000F2C35"/>
    <w:rsid w:val="000F2C86"/>
    <w:rsid w:val="000F2EAB"/>
    <w:rsid w:val="000F2F5C"/>
    <w:rsid w:val="000F2F86"/>
    <w:rsid w:val="000F30D5"/>
    <w:rsid w:val="000F3348"/>
    <w:rsid w:val="000F34E7"/>
    <w:rsid w:val="000F3594"/>
    <w:rsid w:val="000F36CC"/>
    <w:rsid w:val="000F36F1"/>
    <w:rsid w:val="000F379E"/>
    <w:rsid w:val="000F38C7"/>
    <w:rsid w:val="000F38E9"/>
    <w:rsid w:val="000F3983"/>
    <w:rsid w:val="000F3AAD"/>
    <w:rsid w:val="000F3C39"/>
    <w:rsid w:val="000F3D58"/>
    <w:rsid w:val="000F3E8C"/>
    <w:rsid w:val="000F3EFD"/>
    <w:rsid w:val="000F3F14"/>
    <w:rsid w:val="000F3F2B"/>
    <w:rsid w:val="000F3F5D"/>
    <w:rsid w:val="000F3FEE"/>
    <w:rsid w:val="000F410C"/>
    <w:rsid w:val="000F41F2"/>
    <w:rsid w:val="000F427B"/>
    <w:rsid w:val="000F4281"/>
    <w:rsid w:val="000F42EF"/>
    <w:rsid w:val="000F44F1"/>
    <w:rsid w:val="000F44F5"/>
    <w:rsid w:val="000F4562"/>
    <w:rsid w:val="000F45E8"/>
    <w:rsid w:val="000F46DE"/>
    <w:rsid w:val="000F471C"/>
    <w:rsid w:val="000F4727"/>
    <w:rsid w:val="000F4775"/>
    <w:rsid w:val="000F4780"/>
    <w:rsid w:val="000F4916"/>
    <w:rsid w:val="000F492E"/>
    <w:rsid w:val="000F4983"/>
    <w:rsid w:val="000F4A6F"/>
    <w:rsid w:val="000F4AC7"/>
    <w:rsid w:val="000F4C6B"/>
    <w:rsid w:val="000F4C82"/>
    <w:rsid w:val="000F4D28"/>
    <w:rsid w:val="000F4DD4"/>
    <w:rsid w:val="000F4DF9"/>
    <w:rsid w:val="000F4E05"/>
    <w:rsid w:val="000F4E67"/>
    <w:rsid w:val="000F4F03"/>
    <w:rsid w:val="000F500E"/>
    <w:rsid w:val="000F5201"/>
    <w:rsid w:val="000F54A8"/>
    <w:rsid w:val="000F55AF"/>
    <w:rsid w:val="000F595C"/>
    <w:rsid w:val="000F5993"/>
    <w:rsid w:val="000F5B06"/>
    <w:rsid w:val="000F5CDD"/>
    <w:rsid w:val="000F5D1F"/>
    <w:rsid w:val="000F5EF8"/>
    <w:rsid w:val="000F60C6"/>
    <w:rsid w:val="000F6119"/>
    <w:rsid w:val="000F6296"/>
    <w:rsid w:val="000F62AF"/>
    <w:rsid w:val="000F6371"/>
    <w:rsid w:val="000F639D"/>
    <w:rsid w:val="000F63C4"/>
    <w:rsid w:val="000F6608"/>
    <w:rsid w:val="000F6616"/>
    <w:rsid w:val="000F668B"/>
    <w:rsid w:val="000F67E0"/>
    <w:rsid w:val="000F67FA"/>
    <w:rsid w:val="000F68D3"/>
    <w:rsid w:val="000F68E9"/>
    <w:rsid w:val="000F6B6B"/>
    <w:rsid w:val="000F6D8D"/>
    <w:rsid w:val="000F6E14"/>
    <w:rsid w:val="000F6F82"/>
    <w:rsid w:val="000F6FFA"/>
    <w:rsid w:val="000F706A"/>
    <w:rsid w:val="000F7114"/>
    <w:rsid w:val="000F7208"/>
    <w:rsid w:val="000F736C"/>
    <w:rsid w:val="000F74FC"/>
    <w:rsid w:val="000F75AC"/>
    <w:rsid w:val="000F75FA"/>
    <w:rsid w:val="000F768F"/>
    <w:rsid w:val="000F769E"/>
    <w:rsid w:val="000F76F7"/>
    <w:rsid w:val="000F773C"/>
    <w:rsid w:val="000F792E"/>
    <w:rsid w:val="000F7951"/>
    <w:rsid w:val="000F7A1F"/>
    <w:rsid w:val="000F7A99"/>
    <w:rsid w:val="000F7B31"/>
    <w:rsid w:val="000F7C2A"/>
    <w:rsid w:val="000F7CF7"/>
    <w:rsid w:val="000F7D0A"/>
    <w:rsid w:val="000F7D50"/>
    <w:rsid w:val="000F7DFD"/>
    <w:rsid w:val="000F7E8C"/>
    <w:rsid w:val="000F7F2D"/>
    <w:rsid w:val="00100086"/>
    <w:rsid w:val="001000A8"/>
    <w:rsid w:val="00100154"/>
    <w:rsid w:val="001001F8"/>
    <w:rsid w:val="00100277"/>
    <w:rsid w:val="001002F1"/>
    <w:rsid w:val="001003F5"/>
    <w:rsid w:val="00100469"/>
    <w:rsid w:val="00100492"/>
    <w:rsid w:val="001005DF"/>
    <w:rsid w:val="001006C7"/>
    <w:rsid w:val="001007B2"/>
    <w:rsid w:val="00100878"/>
    <w:rsid w:val="001008FF"/>
    <w:rsid w:val="00100970"/>
    <w:rsid w:val="001009A3"/>
    <w:rsid w:val="00100AE9"/>
    <w:rsid w:val="00100B6D"/>
    <w:rsid w:val="00100B8B"/>
    <w:rsid w:val="00100B93"/>
    <w:rsid w:val="00100C4E"/>
    <w:rsid w:val="00100C6D"/>
    <w:rsid w:val="00100DED"/>
    <w:rsid w:val="00100DFA"/>
    <w:rsid w:val="00100ED6"/>
    <w:rsid w:val="0010100E"/>
    <w:rsid w:val="0010117D"/>
    <w:rsid w:val="00101286"/>
    <w:rsid w:val="0010129A"/>
    <w:rsid w:val="001012A4"/>
    <w:rsid w:val="00101329"/>
    <w:rsid w:val="0010132E"/>
    <w:rsid w:val="00101364"/>
    <w:rsid w:val="00101424"/>
    <w:rsid w:val="00101449"/>
    <w:rsid w:val="0010153D"/>
    <w:rsid w:val="00101578"/>
    <w:rsid w:val="001015F6"/>
    <w:rsid w:val="001016B0"/>
    <w:rsid w:val="0010170E"/>
    <w:rsid w:val="00101745"/>
    <w:rsid w:val="00101774"/>
    <w:rsid w:val="00101812"/>
    <w:rsid w:val="0010185A"/>
    <w:rsid w:val="001018BC"/>
    <w:rsid w:val="00101961"/>
    <w:rsid w:val="00101A31"/>
    <w:rsid w:val="00101BD2"/>
    <w:rsid w:val="00101BE7"/>
    <w:rsid w:val="00101C31"/>
    <w:rsid w:val="00101C3A"/>
    <w:rsid w:val="00101D54"/>
    <w:rsid w:val="00101D59"/>
    <w:rsid w:val="00101D6D"/>
    <w:rsid w:val="00101DCE"/>
    <w:rsid w:val="00101E3C"/>
    <w:rsid w:val="00101E4A"/>
    <w:rsid w:val="00101ECD"/>
    <w:rsid w:val="00101F38"/>
    <w:rsid w:val="00101FFE"/>
    <w:rsid w:val="0010202C"/>
    <w:rsid w:val="00102174"/>
    <w:rsid w:val="0010218A"/>
    <w:rsid w:val="001021C7"/>
    <w:rsid w:val="001021D6"/>
    <w:rsid w:val="001021E4"/>
    <w:rsid w:val="001021F9"/>
    <w:rsid w:val="0010223F"/>
    <w:rsid w:val="00102330"/>
    <w:rsid w:val="00102351"/>
    <w:rsid w:val="00102453"/>
    <w:rsid w:val="001025BD"/>
    <w:rsid w:val="0010271D"/>
    <w:rsid w:val="00102722"/>
    <w:rsid w:val="00102752"/>
    <w:rsid w:val="00102846"/>
    <w:rsid w:val="001028F1"/>
    <w:rsid w:val="001029AC"/>
    <w:rsid w:val="00102BAC"/>
    <w:rsid w:val="00102D4D"/>
    <w:rsid w:val="00102D4F"/>
    <w:rsid w:val="00102F12"/>
    <w:rsid w:val="00102F40"/>
    <w:rsid w:val="00102FA9"/>
    <w:rsid w:val="00102FC5"/>
    <w:rsid w:val="0010301E"/>
    <w:rsid w:val="00103086"/>
    <w:rsid w:val="00103135"/>
    <w:rsid w:val="001031CB"/>
    <w:rsid w:val="00103338"/>
    <w:rsid w:val="00103346"/>
    <w:rsid w:val="0010342C"/>
    <w:rsid w:val="0010348A"/>
    <w:rsid w:val="001034CE"/>
    <w:rsid w:val="0010352C"/>
    <w:rsid w:val="00103557"/>
    <w:rsid w:val="0010355A"/>
    <w:rsid w:val="0010360F"/>
    <w:rsid w:val="00103671"/>
    <w:rsid w:val="001036FB"/>
    <w:rsid w:val="0010373E"/>
    <w:rsid w:val="00103764"/>
    <w:rsid w:val="0010398E"/>
    <w:rsid w:val="00103AE4"/>
    <w:rsid w:val="00103B3C"/>
    <w:rsid w:val="00103BB8"/>
    <w:rsid w:val="00103BD2"/>
    <w:rsid w:val="00103BE4"/>
    <w:rsid w:val="00103BE6"/>
    <w:rsid w:val="00103C26"/>
    <w:rsid w:val="00103D35"/>
    <w:rsid w:val="00103D9F"/>
    <w:rsid w:val="00103DE8"/>
    <w:rsid w:val="00103FF5"/>
    <w:rsid w:val="0010433A"/>
    <w:rsid w:val="00104416"/>
    <w:rsid w:val="00104483"/>
    <w:rsid w:val="001044B1"/>
    <w:rsid w:val="00104556"/>
    <w:rsid w:val="00104628"/>
    <w:rsid w:val="00104782"/>
    <w:rsid w:val="00104784"/>
    <w:rsid w:val="0010487A"/>
    <w:rsid w:val="0010495A"/>
    <w:rsid w:val="00104A2E"/>
    <w:rsid w:val="00104A75"/>
    <w:rsid w:val="00104AEF"/>
    <w:rsid w:val="00104BF4"/>
    <w:rsid w:val="00104C56"/>
    <w:rsid w:val="00104C6F"/>
    <w:rsid w:val="00104D5F"/>
    <w:rsid w:val="00104F5F"/>
    <w:rsid w:val="00104F64"/>
    <w:rsid w:val="00104FBE"/>
    <w:rsid w:val="0010500D"/>
    <w:rsid w:val="00105199"/>
    <w:rsid w:val="001051AC"/>
    <w:rsid w:val="001051D1"/>
    <w:rsid w:val="00105222"/>
    <w:rsid w:val="001052BD"/>
    <w:rsid w:val="001053A0"/>
    <w:rsid w:val="00105401"/>
    <w:rsid w:val="001054F4"/>
    <w:rsid w:val="00105524"/>
    <w:rsid w:val="00105569"/>
    <w:rsid w:val="0010561F"/>
    <w:rsid w:val="0010578D"/>
    <w:rsid w:val="001058F1"/>
    <w:rsid w:val="001058FF"/>
    <w:rsid w:val="0010594E"/>
    <w:rsid w:val="0010595A"/>
    <w:rsid w:val="001059B4"/>
    <w:rsid w:val="001059FD"/>
    <w:rsid w:val="00105AA3"/>
    <w:rsid w:val="00105AE7"/>
    <w:rsid w:val="00105B14"/>
    <w:rsid w:val="00105C09"/>
    <w:rsid w:val="00105C85"/>
    <w:rsid w:val="00105D8A"/>
    <w:rsid w:val="00105E69"/>
    <w:rsid w:val="00105EA6"/>
    <w:rsid w:val="00105EF8"/>
    <w:rsid w:val="00105F46"/>
    <w:rsid w:val="00106001"/>
    <w:rsid w:val="00106045"/>
    <w:rsid w:val="00106226"/>
    <w:rsid w:val="0010632E"/>
    <w:rsid w:val="001064A0"/>
    <w:rsid w:val="0010673F"/>
    <w:rsid w:val="00106748"/>
    <w:rsid w:val="0010677A"/>
    <w:rsid w:val="001067E8"/>
    <w:rsid w:val="001067ED"/>
    <w:rsid w:val="001067EF"/>
    <w:rsid w:val="00106873"/>
    <w:rsid w:val="001069C7"/>
    <w:rsid w:val="00106A7C"/>
    <w:rsid w:val="00106AAD"/>
    <w:rsid w:val="00106AF3"/>
    <w:rsid w:val="00106DA5"/>
    <w:rsid w:val="00106E39"/>
    <w:rsid w:val="00106E6E"/>
    <w:rsid w:val="00106EB6"/>
    <w:rsid w:val="00106FC7"/>
    <w:rsid w:val="00106FC9"/>
    <w:rsid w:val="001070A1"/>
    <w:rsid w:val="00107151"/>
    <w:rsid w:val="001071B3"/>
    <w:rsid w:val="001071DF"/>
    <w:rsid w:val="0010729B"/>
    <w:rsid w:val="001072CB"/>
    <w:rsid w:val="00107494"/>
    <w:rsid w:val="001074F2"/>
    <w:rsid w:val="001075DA"/>
    <w:rsid w:val="001076E1"/>
    <w:rsid w:val="001076EA"/>
    <w:rsid w:val="00107746"/>
    <w:rsid w:val="00107A46"/>
    <w:rsid w:val="00107C37"/>
    <w:rsid w:val="00107C87"/>
    <w:rsid w:val="00107D33"/>
    <w:rsid w:val="00107E40"/>
    <w:rsid w:val="00107E8E"/>
    <w:rsid w:val="00107E90"/>
    <w:rsid w:val="00107EBD"/>
    <w:rsid w:val="00107ECA"/>
    <w:rsid w:val="00110055"/>
    <w:rsid w:val="001100E5"/>
    <w:rsid w:val="00110144"/>
    <w:rsid w:val="00110147"/>
    <w:rsid w:val="001101CF"/>
    <w:rsid w:val="001101FD"/>
    <w:rsid w:val="001102E2"/>
    <w:rsid w:val="001103AE"/>
    <w:rsid w:val="00110446"/>
    <w:rsid w:val="001104FD"/>
    <w:rsid w:val="00110502"/>
    <w:rsid w:val="00110656"/>
    <w:rsid w:val="001106A8"/>
    <w:rsid w:val="0011071E"/>
    <w:rsid w:val="001107CF"/>
    <w:rsid w:val="00110816"/>
    <w:rsid w:val="001108E3"/>
    <w:rsid w:val="0011098A"/>
    <w:rsid w:val="00110AD6"/>
    <w:rsid w:val="00110AE3"/>
    <w:rsid w:val="00110B67"/>
    <w:rsid w:val="00110B96"/>
    <w:rsid w:val="00110CE8"/>
    <w:rsid w:val="00110DA0"/>
    <w:rsid w:val="00110E54"/>
    <w:rsid w:val="00110ECC"/>
    <w:rsid w:val="00110F03"/>
    <w:rsid w:val="00110F6C"/>
    <w:rsid w:val="00110F8E"/>
    <w:rsid w:val="00111248"/>
    <w:rsid w:val="00111340"/>
    <w:rsid w:val="0011139C"/>
    <w:rsid w:val="0011139F"/>
    <w:rsid w:val="00111441"/>
    <w:rsid w:val="001114F8"/>
    <w:rsid w:val="00111535"/>
    <w:rsid w:val="001116E7"/>
    <w:rsid w:val="00111748"/>
    <w:rsid w:val="0011175C"/>
    <w:rsid w:val="0011176C"/>
    <w:rsid w:val="001117D5"/>
    <w:rsid w:val="00111897"/>
    <w:rsid w:val="001118B8"/>
    <w:rsid w:val="00111956"/>
    <w:rsid w:val="00111A48"/>
    <w:rsid w:val="00111AE2"/>
    <w:rsid w:val="00111B00"/>
    <w:rsid w:val="00111B22"/>
    <w:rsid w:val="00111C01"/>
    <w:rsid w:val="00111DC2"/>
    <w:rsid w:val="00111F97"/>
    <w:rsid w:val="0011204D"/>
    <w:rsid w:val="0011205A"/>
    <w:rsid w:val="0011209F"/>
    <w:rsid w:val="0011210A"/>
    <w:rsid w:val="00112172"/>
    <w:rsid w:val="0011219E"/>
    <w:rsid w:val="001121BE"/>
    <w:rsid w:val="0011222E"/>
    <w:rsid w:val="0011224B"/>
    <w:rsid w:val="0011227F"/>
    <w:rsid w:val="00112317"/>
    <w:rsid w:val="0011242D"/>
    <w:rsid w:val="001124BC"/>
    <w:rsid w:val="00112541"/>
    <w:rsid w:val="0011255E"/>
    <w:rsid w:val="001125E7"/>
    <w:rsid w:val="00112610"/>
    <w:rsid w:val="00112694"/>
    <w:rsid w:val="00112696"/>
    <w:rsid w:val="001127E3"/>
    <w:rsid w:val="00112852"/>
    <w:rsid w:val="00112871"/>
    <w:rsid w:val="001128AD"/>
    <w:rsid w:val="001129D4"/>
    <w:rsid w:val="00112ABE"/>
    <w:rsid w:val="00112BB9"/>
    <w:rsid w:val="00112CD0"/>
    <w:rsid w:val="00112DA4"/>
    <w:rsid w:val="00112E12"/>
    <w:rsid w:val="00112E15"/>
    <w:rsid w:val="001133CE"/>
    <w:rsid w:val="0011341C"/>
    <w:rsid w:val="0011358D"/>
    <w:rsid w:val="001135BF"/>
    <w:rsid w:val="00113618"/>
    <w:rsid w:val="001136A2"/>
    <w:rsid w:val="001136E4"/>
    <w:rsid w:val="00113753"/>
    <w:rsid w:val="0011376E"/>
    <w:rsid w:val="0011383A"/>
    <w:rsid w:val="00113910"/>
    <w:rsid w:val="00113992"/>
    <w:rsid w:val="00113AF0"/>
    <w:rsid w:val="00113AF6"/>
    <w:rsid w:val="00113B59"/>
    <w:rsid w:val="00113B80"/>
    <w:rsid w:val="00113D6A"/>
    <w:rsid w:val="00113D9C"/>
    <w:rsid w:val="00113DE8"/>
    <w:rsid w:val="00113E1D"/>
    <w:rsid w:val="00113E5F"/>
    <w:rsid w:val="00113E6F"/>
    <w:rsid w:val="00113F36"/>
    <w:rsid w:val="00113F59"/>
    <w:rsid w:val="00114060"/>
    <w:rsid w:val="001140A7"/>
    <w:rsid w:val="001140DE"/>
    <w:rsid w:val="00114278"/>
    <w:rsid w:val="00114309"/>
    <w:rsid w:val="00114343"/>
    <w:rsid w:val="00114359"/>
    <w:rsid w:val="00114498"/>
    <w:rsid w:val="0011452E"/>
    <w:rsid w:val="00114855"/>
    <w:rsid w:val="001148C4"/>
    <w:rsid w:val="00114921"/>
    <w:rsid w:val="00114A11"/>
    <w:rsid w:val="00114A5D"/>
    <w:rsid w:val="00114A62"/>
    <w:rsid w:val="00114B63"/>
    <w:rsid w:val="00114BA3"/>
    <w:rsid w:val="00114BB9"/>
    <w:rsid w:val="00114C1E"/>
    <w:rsid w:val="00114C74"/>
    <w:rsid w:val="0011505D"/>
    <w:rsid w:val="0011506D"/>
    <w:rsid w:val="001153B9"/>
    <w:rsid w:val="001153FA"/>
    <w:rsid w:val="0011554E"/>
    <w:rsid w:val="0011571B"/>
    <w:rsid w:val="001157AA"/>
    <w:rsid w:val="001157FB"/>
    <w:rsid w:val="001157FE"/>
    <w:rsid w:val="0011585A"/>
    <w:rsid w:val="00115886"/>
    <w:rsid w:val="00115B1F"/>
    <w:rsid w:val="00115B26"/>
    <w:rsid w:val="00115BEC"/>
    <w:rsid w:val="00115C2B"/>
    <w:rsid w:val="00115C94"/>
    <w:rsid w:val="00115DA4"/>
    <w:rsid w:val="00115DB7"/>
    <w:rsid w:val="00115DCD"/>
    <w:rsid w:val="00115E9A"/>
    <w:rsid w:val="00115F0A"/>
    <w:rsid w:val="0011602C"/>
    <w:rsid w:val="0011608E"/>
    <w:rsid w:val="001160CF"/>
    <w:rsid w:val="00116114"/>
    <w:rsid w:val="0011612F"/>
    <w:rsid w:val="001162D1"/>
    <w:rsid w:val="00116375"/>
    <w:rsid w:val="001163D6"/>
    <w:rsid w:val="00116496"/>
    <w:rsid w:val="001169CE"/>
    <w:rsid w:val="00116C89"/>
    <w:rsid w:val="00116C9D"/>
    <w:rsid w:val="00116DF4"/>
    <w:rsid w:val="00116EA6"/>
    <w:rsid w:val="00117051"/>
    <w:rsid w:val="00117194"/>
    <w:rsid w:val="00117311"/>
    <w:rsid w:val="00117381"/>
    <w:rsid w:val="00117387"/>
    <w:rsid w:val="001173AE"/>
    <w:rsid w:val="001173EE"/>
    <w:rsid w:val="00117496"/>
    <w:rsid w:val="00117577"/>
    <w:rsid w:val="001175D2"/>
    <w:rsid w:val="00117684"/>
    <w:rsid w:val="0011770F"/>
    <w:rsid w:val="00117773"/>
    <w:rsid w:val="001177B0"/>
    <w:rsid w:val="001177C4"/>
    <w:rsid w:val="00117812"/>
    <w:rsid w:val="00117820"/>
    <w:rsid w:val="00117AB4"/>
    <w:rsid w:val="00117B29"/>
    <w:rsid w:val="00117C48"/>
    <w:rsid w:val="00117D87"/>
    <w:rsid w:val="00117D9B"/>
    <w:rsid w:val="00117DF3"/>
    <w:rsid w:val="00117E16"/>
    <w:rsid w:val="00117E26"/>
    <w:rsid w:val="00117E41"/>
    <w:rsid w:val="00117EEF"/>
    <w:rsid w:val="00120157"/>
    <w:rsid w:val="00120182"/>
    <w:rsid w:val="001201FB"/>
    <w:rsid w:val="0012021A"/>
    <w:rsid w:val="0012031B"/>
    <w:rsid w:val="00120358"/>
    <w:rsid w:val="0012044D"/>
    <w:rsid w:val="0012066A"/>
    <w:rsid w:val="00120737"/>
    <w:rsid w:val="00120760"/>
    <w:rsid w:val="001208D0"/>
    <w:rsid w:val="001208E7"/>
    <w:rsid w:val="001208E8"/>
    <w:rsid w:val="00120ACC"/>
    <w:rsid w:val="00120AE3"/>
    <w:rsid w:val="00120B0D"/>
    <w:rsid w:val="00120C69"/>
    <w:rsid w:val="00120CBF"/>
    <w:rsid w:val="00120CF7"/>
    <w:rsid w:val="00120CFF"/>
    <w:rsid w:val="00120DD5"/>
    <w:rsid w:val="00120DE5"/>
    <w:rsid w:val="00120DF6"/>
    <w:rsid w:val="00120DFA"/>
    <w:rsid w:val="00120E3F"/>
    <w:rsid w:val="00120E7A"/>
    <w:rsid w:val="00120E86"/>
    <w:rsid w:val="00120FCB"/>
    <w:rsid w:val="00121071"/>
    <w:rsid w:val="00121139"/>
    <w:rsid w:val="0012118C"/>
    <w:rsid w:val="0012118D"/>
    <w:rsid w:val="001212BA"/>
    <w:rsid w:val="001213EC"/>
    <w:rsid w:val="00121509"/>
    <w:rsid w:val="0012151F"/>
    <w:rsid w:val="0012154D"/>
    <w:rsid w:val="00121672"/>
    <w:rsid w:val="001216B4"/>
    <w:rsid w:val="001216D8"/>
    <w:rsid w:val="0012178A"/>
    <w:rsid w:val="001217FC"/>
    <w:rsid w:val="00121894"/>
    <w:rsid w:val="001218E0"/>
    <w:rsid w:val="001218FE"/>
    <w:rsid w:val="00121953"/>
    <w:rsid w:val="00121981"/>
    <w:rsid w:val="00121A6D"/>
    <w:rsid w:val="00121B76"/>
    <w:rsid w:val="00121B94"/>
    <w:rsid w:val="00121B9C"/>
    <w:rsid w:val="00121C2F"/>
    <w:rsid w:val="00121CE6"/>
    <w:rsid w:val="00121E2E"/>
    <w:rsid w:val="00121E37"/>
    <w:rsid w:val="00121EB6"/>
    <w:rsid w:val="00121ECB"/>
    <w:rsid w:val="00121F86"/>
    <w:rsid w:val="00121FB8"/>
    <w:rsid w:val="0012213D"/>
    <w:rsid w:val="00122153"/>
    <w:rsid w:val="001221BA"/>
    <w:rsid w:val="001221FB"/>
    <w:rsid w:val="0012222A"/>
    <w:rsid w:val="00122518"/>
    <w:rsid w:val="00122561"/>
    <w:rsid w:val="0012271B"/>
    <w:rsid w:val="0012279C"/>
    <w:rsid w:val="0012285B"/>
    <w:rsid w:val="0012294C"/>
    <w:rsid w:val="00122960"/>
    <w:rsid w:val="00122972"/>
    <w:rsid w:val="00122A9C"/>
    <w:rsid w:val="00122AD8"/>
    <w:rsid w:val="00122B5A"/>
    <w:rsid w:val="00122BF8"/>
    <w:rsid w:val="00122CA5"/>
    <w:rsid w:val="00122CE0"/>
    <w:rsid w:val="00122D50"/>
    <w:rsid w:val="00122D5D"/>
    <w:rsid w:val="00122D83"/>
    <w:rsid w:val="00122E61"/>
    <w:rsid w:val="00122EE3"/>
    <w:rsid w:val="00122F5C"/>
    <w:rsid w:val="00123025"/>
    <w:rsid w:val="0012303B"/>
    <w:rsid w:val="001230E5"/>
    <w:rsid w:val="00123145"/>
    <w:rsid w:val="00123149"/>
    <w:rsid w:val="00123177"/>
    <w:rsid w:val="00123235"/>
    <w:rsid w:val="00123259"/>
    <w:rsid w:val="0012325E"/>
    <w:rsid w:val="001232B4"/>
    <w:rsid w:val="00123376"/>
    <w:rsid w:val="00123396"/>
    <w:rsid w:val="0012348C"/>
    <w:rsid w:val="0012355C"/>
    <w:rsid w:val="001235F8"/>
    <w:rsid w:val="00123631"/>
    <w:rsid w:val="001236D4"/>
    <w:rsid w:val="00123B0E"/>
    <w:rsid w:val="00123B24"/>
    <w:rsid w:val="00123C5D"/>
    <w:rsid w:val="00123D07"/>
    <w:rsid w:val="00123DCE"/>
    <w:rsid w:val="00123EC2"/>
    <w:rsid w:val="00123F63"/>
    <w:rsid w:val="00123FA4"/>
    <w:rsid w:val="00124004"/>
    <w:rsid w:val="00124128"/>
    <w:rsid w:val="0012416B"/>
    <w:rsid w:val="001241DE"/>
    <w:rsid w:val="00124329"/>
    <w:rsid w:val="00124543"/>
    <w:rsid w:val="0012457E"/>
    <w:rsid w:val="0012458D"/>
    <w:rsid w:val="001245C8"/>
    <w:rsid w:val="00124682"/>
    <w:rsid w:val="001248B2"/>
    <w:rsid w:val="0012493B"/>
    <w:rsid w:val="001249AB"/>
    <w:rsid w:val="00124A0E"/>
    <w:rsid w:val="00124A2E"/>
    <w:rsid w:val="00124B37"/>
    <w:rsid w:val="00124B7F"/>
    <w:rsid w:val="00124B90"/>
    <w:rsid w:val="00124C10"/>
    <w:rsid w:val="00124D17"/>
    <w:rsid w:val="00124E9E"/>
    <w:rsid w:val="00124F1F"/>
    <w:rsid w:val="00124F27"/>
    <w:rsid w:val="00124F29"/>
    <w:rsid w:val="00124F37"/>
    <w:rsid w:val="0012508D"/>
    <w:rsid w:val="0012509B"/>
    <w:rsid w:val="001250F3"/>
    <w:rsid w:val="0012512B"/>
    <w:rsid w:val="00125176"/>
    <w:rsid w:val="00125263"/>
    <w:rsid w:val="00125283"/>
    <w:rsid w:val="00125291"/>
    <w:rsid w:val="001252A1"/>
    <w:rsid w:val="00125323"/>
    <w:rsid w:val="00125333"/>
    <w:rsid w:val="00125403"/>
    <w:rsid w:val="00125430"/>
    <w:rsid w:val="001254A3"/>
    <w:rsid w:val="001254AE"/>
    <w:rsid w:val="001254BF"/>
    <w:rsid w:val="0012556A"/>
    <w:rsid w:val="001255A9"/>
    <w:rsid w:val="001255CC"/>
    <w:rsid w:val="00125778"/>
    <w:rsid w:val="00125786"/>
    <w:rsid w:val="00125846"/>
    <w:rsid w:val="001258B8"/>
    <w:rsid w:val="001259F5"/>
    <w:rsid w:val="00125B8E"/>
    <w:rsid w:val="00125C92"/>
    <w:rsid w:val="00125CC1"/>
    <w:rsid w:val="00125D5B"/>
    <w:rsid w:val="00125D62"/>
    <w:rsid w:val="00125E68"/>
    <w:rsid w:val="00125F9C"/>
    <w:rsid w:val="00125FDE"/>
    <w:rsid w:val="00126081"/>
    <w:rsid w:val="001260DC"/>
    <w:rsid w:val="00126160"/>
    <w:rsid w:val="00126189"/>
    <w:rsid w:val="001261D2"/>
    <w:rsid w:val="0012627C"/>
    <w:rsid w:val="00126318"/>
    <w:rsid w:val="0012636E"/>
    <w:rsid w:val="001263D9"/>
    <w:rsid w:val="001263E2"/>
    <w:rsid w:val="001264F4"/>
    <w:rsid w:val="00126541"/>
    <w:rsid w:val="00126658"/>
    <w:rsid w:val="001266AD"/>
    <w:rsid w:val="001266CF"/>
    <w:rsid w:val="00126733"/>
    <w:rsid w:val="0012675A"/>
    <w:rsid w:val="00126796"/>
    <w:rsid w:val="00126862"/>
    <w:rsid w:val="0012690B"/>
    <w:rsid w:val="001269CF"/>
    <w:rsid w:val="00126B15"/>
    <w:rsid w:val="00126B49"/>
    <w:rsid w:val="00126D58"/>
    <w:rsid w:val="00126DA5"/>
    <w:rsid w:val="00126DBA"/>
    <w:rsid w:val="00126DF7"/>
    <w:rsid w:val="00126F06"/>
    <w:rsid w:val="00126FDC"/>
    <w:rsid w:val="00127025"/>
    <w:rsid w:val="001273B2"/>
    <w:rsid w:val="00127661"/>
    <w:rsid w:val="0012771C"/>
    <w:rsid w:val="00127721"/>
    <w:rsid w:val="00127918"/>
    <w:rsid w:val="001279D6"/>
    <w:rsid w:val="00127A46"/>
    <w:rsid w:val="00127A65"/>
    <w:rsid w:val="00127B05"/>
    <w:rsid w:val="00127BAB"/>
    <w:rsid w:val="00127BAE"/>
    <w:rsid w:val="00127C9E"/>
    <w:rsid w:val="00127D03"/>
    <w:rsid w:val="00127D0D"/>
    <w:rsid w:val="00127D8B"/>
    <w:rsid w:val="00127E37"/>
    <w:rsid w:val="00127F3F"/>
    <w:rsid w:val="00127FCC"/>
    <w:rsid w:val="00127FDE"/>
    <w:rsid w:val="00130079"/>
    <w:rsid w:val="0013012A"/>
    <w:rsid w:val="0013014E"/>
    <w:rsid w:val="0013028D"/>
    <w:rsid w:val="001302C1"/>
    <w:rsid w:val="0013035D"/>
    <w:rsid w:val="0013053E"/>
    <w:rsid w:val="001305B0"/>
    <w:rsid w:val="001305C1"/>
    <w:rsid w:val="00130611"/>
    <w:rsid w:val="00130615"/>
    <w:rsid w:val="0013065C"/>
    <w:rsid w:val="001306DF"/>
    <w:rsid w:val="001307A9"/>
    <w:rsid w:val="001307BC"/>
    <w:rsid w:val="0013084F"/>
    <w:rsid w:val="00130881"/>
    <w:rsid w:val="00130926"/>
    <w:rsid w:val="00130976"/>
    <w:rsid w:val="00130BC6"/>
    <w:rsid w:val="00130CCA"/>
    <w:rsid w:val="00130E06"/>
    <w:rsid w:val="00130E32"/>
    <w:rsid w:val="00130F15"/>
    <w:rsid w:val="00131193"/>
    <w:rsid w:val="001311FC"/>
    <w:rsid w:val="0013132F"/>
    <w:rsid w:val="00131404"/>
    <w:rsid w:val="00131464"/>
    <w:rsid w:val="0013150C"/>
    <w:rsid w:val="00131588"/>
    <w:rsid w:val="0013165B"/>
    <w:rsid w:val="001318B8"/>
    <w:rsid w:val="001318DC"/>
    <w:rsid w:val="001319F2"/>
    <w:rsid w:val="00131B8E"/>
    <w:rsid w:val="00131BB4"/>
    <w:rsid w:val="00131C70"/>
    <w:rsid w:val="00131D3A"/>
    <w:rsid w:val="00131D44"/>
    <w:rsid w:val="00131D80"/>
    <w:rsid w:val="00131DD7"/>
    <w:rsid w:val="00131E73"/>
    <w:rsid w:val="00131EA3"/>
    <w:rsid w:val="0013207F"/>
    <w:rsid w:val="00132082"/>
    <w:rsid w:val="0013223F"/>
    <w:rsid w:val="001322B2"/>
    <w:rsid w:val="001322FB"/>
    <w:rsid w:val="0013232F"/>
    <w:rsid w:val="00132395"/>
    <w:rsid w:val="001323D1"/>
    <w:rsid w:val="00132470"/>
    <w:rsid w:val="00132551"/>
    <w:rsid w:val="00132652"/>
    <w:rsid w:val="00132733"/>
    <w:rsid w:val="00132756"/>
    <w:rsid w:val="00132790"/>
    <w:rsid w:val="001327BC"/>
    <w:rsid w:val="001327D6"/>
    <w:rsid w:val="0013281F"/>
    <w:rsid w:val="00132840"/>
    <w:rsid w:val="00132BC1"/>
    <w:rsid w:val="00132C38"/>
    <w:rsid w:val="00132C81"/>
    <w:rsid w:val="00132E13"/>
    <w:rsid w:val="00132E60"/>
    <w:rsid w:val="00132EA8"/>
    <w:rsid w:val="00132EC7"/>
    <w:rsid w:val="0013300F"/>
    <w:rsid w:val="00133146"/>
    <w:rsid w:val="0013323E"/>
    <w:rsid w:val="00133321"/>
    <w:rsid w:val="001335B4"/>
    <w:rsid w:val="001335DE"/>
    <w:rsid w:val="001337EB"/>
    <w:rsid w:val="001338DF"/>
    <w:rsid w:val="00133A19"/>
    <w:rsid w:val="00133A45"/>
    <w:rsid w:val="00133B24"/>
    <w:rsid w:val="00133C0F"/>
    <w:rsid w:val="00133D23"/>
    <w:rsid w:val="00133DC6"/>
    <w:rsid w:val="00133E1D"/>
    <w:rsid w:val="00134012"/>
    <w:rsid w:val="00134026"/>
    <w:rsid w:val="001341F6"/>
    <w:rsid w:val="00134373"/>
    <w:rsid w:val="001343D4"/>
    <w:rsid w:val="001343D8"/>
    <w:rsid w:val="00134433"/>
    <w:rsid w:val="001344EC"/>
    <w:rsid w:val="001346BE"/>
    <w:rsid w:val="001349E3"/>
    <w:rsid w:val="00134C13"/>
    <w:rsid w:val="00134DF9"/>
    <w:rsid w:val="00134E2F"/>
    <w:rsid w:val="00134EFF"/>
    <w:rsid w:val="00134FBB"/>
    <w:rsid w:val="00134FE7"/>
    <w:rsid w:val="0013505E"/>
    <w:rsid w:val="00135062"/>
    <w:rsid w:val="001350DB"/>
    <w:rsid w:val="0013528D"/>
    <w:rsid w:val="001352C6"/>
    <w:rsid w:val="00135423"/>
    <w:rsid w:val="00135458"/>
    <w:rsid w:val="0013548D"/>
    <w:rsid w:val="001354D1"/>
    <w:rsid w:val="0013557B"/>
    <w:rsid w:val="0013560A"/>
    <w:rsid w:val="0013563D"/>
    <w:rsid w:val="001356E7"/>
    <w:rsid w:val="001357CF"/>
    <w:rsid w:val="00135866"/>
    <w:rsid w:val="00135881"/>
    <w:rsid w:val="00135887"/>
    <w:rsid w:val="0013599B"/>
    <w:rsid w:val="00135B00"/>
    <w:rsid w:val="00135B0A"/>
    <w:rsid w:val="00135BC3"/>
    <w:rsid w:val="00135BDF"/>
    <w:rsid w:val="00135D04"/>
    <w:rsid w:val="00135DBB"/>
    <w:rsid w:val="00135DD7"/>
    <w:rsid w:val="00135EF8"/>
    <w:rsid w:val="00135F3A"/>
    <w:rsid w:val="00135F85"/>
    <w:rsid w:val="00135FCD"/>
    <w:rsid w:val="001360C2"/>
    <w:rsid w:val="0013619E"/>
    <w:rsid w:val="001361E6"/>
    <w:rsid w:val="001362CD"/>
    <w:rsid w:val="00136340"/>
    <w:rsid w:val="00136462"/>
    <w:rsid w:val="001364D5"/>
    <w:rsid w:val="001364E6"/>
    <w:rsid w:val="00136508"/>
    <w:rsid w:val="0013657A"/>
    <w:rsid w:val="0013657B"/>
    <w:rsid w:val="00136593"/>
    <w:rsid w:val="0013662B"/>
    <w:rsid w:val="001366ED"/>
    <w:rsid w:val="00136741"/>
    <w:rsid w:val="0013674B"/>
    <w:rsid w:val="00136841"/>
    <w:rsid w:val="0013686A"/>
    <w:rsid w:val="00136904"/>
    <w:rsid w:val="0013690C"/>
    <w:rsid w:val="00136AA5"/>
    <w:rsid w:val="00136B54"/>
    <w:rsid w:val="00136C6B"/>
    <w:rsid w:val="00136C88"/>
    <w:rsid w:val="00136DE1"/>
    <w:rsid w:val="00136E12"/>
    <w:rsid w:val="00136E8F"/>
    <w:rsid w:val="00136E9D"/>
    <w:rsid w:val="00136ECE"/>
    <w:rsid w:val="00137145"/>
    <w:rsid w:val="00137236"/>
    <w:rsid w:val="001372D4"/>
    <w:rsid w:val="001372F6"/>
    <w:rsid w:val="00137395"/>
    <w:rsid w:val="00137397"/>
    <w:rsid w:val="00137449"/>
    <w:rsid w:val="001374FD"/>
    <w:rsid w:val="0013757B"/>
    <w:rsid w:val="0013770E"/>
    <w:rsid w:val="00137747"/>
    <w:rsid w:val="00137830"/>
    <w:rsid w:val="00137863"/>
    <w:rsid w:val="00137929"/>
    <w:rsid w:val="00137959"/>
    <w:rsid w:val="00137C91"/>
    <w:rsid w:val="00137DB2"/>
    <w:rsid w:val="00137DEE"/>
    <w:rsid w:val="00137E6B"/>
    <w:rsid w:val="00137ED9"/>
    <w:rsid w:val="00140009"/>
    <w:rsid w:val="00140110"/>
    <w:rsid w:val="00140140"/>
    <w:rsid w:val="00140200"/>
    <w:rsid w:val="00140260"/>
    <w:rsid w:val="0014038D"/>
    <w:rsid w:val="0014051E"/>
    <w:rsid w:val="00140527"/>
    <w:rsid w:val="0014053B"/>
    <w:rsid w:val="00140592"/>
    <w:rsid w:val="001405C1"/>
    <w:rsid w:val="00140638"/>
    <w:rsid w:val="00140773"/>
    <w:rsid w:val="00140823"/>
    <w:rsid w:val="00140A98"/>
    <w:rsid w:val="00140B49"/>
    <w:rsid w:val="00140BFC"/>
    <w:rsid w:val="00140C15"/>
    <w:rsid w:val="00140CDA"/>
    <w:rsid w:val="00140D8A"/>
    <w:rsid w:val="00140EF4"/>
    <w:rsid w:val="00140F4E"/>
    <w:rsid w:val="00140F82"/>
    <w:rsid w:val="00141105"/>
    <w:rsid w:val="00141147"/>
    <w:rsid w:val="00141196"/>
    <w:rsid w:val="00141265"/>
    <w:rsid w:val="00141279"/>
    <w:rsid w:val="001413FB"/>
    <w:rsid w:val="00141488"/>
    <w:rsid w:val="0014148C"/>
    <w:rsid w:val="0014151D"/>
    <w:rsid w:val="001416CA"/>
    <w:rsid w:val="001417C1"/>
    <w:rsid w:val="00141817"/>
    <w:rsid w:val="001418B0"/>
    <w:rsid w:val="00141A57"/>
    <w:rsid w:val="00141AA7"/>
    <w:rsid w:val="00141AA9"/>
    <w:rsid w:val="00141AFF"/>
    <w:rsid w:val="00141B73"/>
    <w:rsid w:val="00141B8D"/>
    <w:rsid w:val="00141BB8"/>
    <w:rsid w:val="00141BBD"/>
    <w:rsid w:val="00141CE9"/>
    <w:rsid w:val="00141CF8"/>
    <w:rsid w:val="00141D64"/>
    <w:rsid w:val="00141D7B"/>
    <w:rsid w:val="00141E05"/>
    <w:rsid w:val="00141FBE"/>
    <w:rsid w:val="00141FD0"/>
    <w:rsid w:val="00142009"/>
    <w:rsid w:val="001420AB"/>
    <w:rsid w:val="001422B2"/>
    <w:rsid w:val="00142324"/>
    <w:rsid w:val="00142346"/>
    <w:rsid w:val="00142398"/>
    <w:rsid w:val="00142502"/>
    <w:rsid w:val="0014257C"/>
    <w:rsid w:val="00142621"/>
    <w:rsid w:val="00142831"/>
    <w:rsid w:val="00142841"/>
    <w:rsid w:val="00142913"/>
    <w:rsid w:val="00142961"/>
    <w:rsid w:val="00142A64"/>
    <w:rsid w:val="00142A6E"/>
    <w:rsid w:val="00142B04"/>
    <w:rsid w:val="00142B67"/>
    <w:rsid w:val="00142C6D"/>
    <w:rsid w:val="00142DC5"/>
    <w:rsid w:val="00142E8C"/>
    <w:rsid w:val="00142F83"/>
    <w:rsid w:val="00143230"/>
    <w:rsid w:val="00143335"/>
    <w:rsid w:val="0014346D"/>
    <w:rsid w:val="00143471"/>
    <w:rsid w:val="001434B6"/>
    <w:rsid w:val="001434D1"/>
    <w:rsid w:val="0014353B"/>
    <w:rsid w:val="00143691"/>
    <w:rsid w:val="001436DA"/>
    <w:rsid w:val="0014379C"/>
    <w:rsid w:val="001437EB"/>
    <w:rsid w:val="00143841"/>
    <w:rsid w:val="00143A00"/>
    <w:rsid w:val="00143A18"/>
    <w:rsid w:val="00143B8D"/>
    <w:rsid w:val="00143CAE"/>
    <w:rsid w:val="00143D71"/>
    <w:rsid w:val="00143DA8"/>
    <w:rsid w:val="00143E65"/>
    <w:rsid w:val="00143ED6"/>
    <w:rsid w:val="00143EFE"/>
    <w:rsid w:val="00143F7A"/>
    <w:rsid w:val="0014417C"/>
    <w:rsid w:val="001441F3"/>
    <w:rsid w:val="001443B3"/>
    <w:rsid w:val="001443BF"/>
    <w:rsid w:val="00144453"/>
    <w:rsid w:val="001444CC"/>
    <w:rsid w:val="001444E9"/>
    <w:rsid w:val="001444F9"/>
    <w:rsid w:val="0014456F"/>
    <w:rsid w:val="00144581"/>
    <w:rsid w:val="00144677"/>
    <w:rsid w:val="001446A1"/>
    <w:rsid w:val="001447ED"/>
    <w:rsid w:val="001447F6"/>
    <w:rsid w:val="00144802"/>
    <w:rsid w:val="0014481A"/>
    <w:rsid w:val="001448D4"/>
    <w:rsid w:val="00144983"/>
    <w:rsid w:val="00144BF9"/>
    <w:rsid w:val="00144C35"/>
    <w:rsid w:val="00144CAE"/>
    <w:rsid w:val="00144D02"/>
    <w:rsid w:val="00144D03"/>
    <w:rsid w:val="00144D04"/>
    <w:rsid w:val="00144E00"/>
    <w:rsid w:val="00144E39"/>
    <w:rsid w:val="00144F8A"/>
    <w:rsid w:val="00144FC7"/>
    <w:rsid w:val="0014500F"/>
    <w:rsid w:val="00145041"/>
    <w:rsid w:val="00145092"/>
    <w:rsid w:val="0014517C"/>
    <w:rsid w:val="001452B1"/>
    <w:rsid w:val="00145452"/>
    <w:rsid w:val="001454D5"/>
    <w:rsid w:val="0014553A"/>
    <w:rsid w:val="001455F6"/>
    <w:rsid w:val="001456B9"/>
    <w:rsid w:val="00145707"/>
    <w:rsid w:val="0014576F"/>
    <w:rsid w:val="0014585B"/>
    <w:rsid w:val="00145921"/>
    <w:rsid w:val="00145981"/>
    <w:rsid w:val="00145A69"/>
    <w:rsid w:val="00145AA2"/>
    <w:rsid w:val="00145AE8"/>
    <w:rsid w:val="00145B48"/>
    <w:rsid w:val="00145B73"/>
    <w:rsid w:val="00145BBE"/>
    <w:rsid w:val="00145C8A"/>
    <w:rsid w:val="00145D4E"/>
    <w:rsid w:val="00145D53"/>
    <w:rsid w:val="00145D99"/>
    <w:rsid w:val="00145DEC"/>
    <w:rsid w:val="00145E19"/>
    <w:rsid w:val="00145F54"/>
    <w:rsid w:val="00146044"/>
    <w:rsid w:val="0014618A"/>
    <w:rsid w:val="00146195"/>
    <w:rsid w:val="001461F0"/>
    <w:rsid w:val="00146201"/>
    <w:rsid w:val="001464B0"/>
    <w:rsid w:val="00146613"/>
    <w:rsid w:val="00146720"/>
    <w:rsid w:val="001467D8"/>
    <w:rsid w:val="00146A80"/>
    <w:rsid w:val="00146B05"/>
    <w:rsid w:val="00146B4C"/>
    <w:rsid w:val="00146C9E"/>
    <w:rsid w:val="00147477"/>
    <w:rsid w:val="001475ED"/>
    <w:rsid w:val="001477DC"/>
    <w:rsid w:val="0014784F"/>
    <w:rsid w:val="0014793E"/>
    <w:rsid w:val="00147B7E"/>
    <w:rsid w:val="00147BC8"/>
    <w:rsid w:val="00147C62"/>
    <w:rsid w:val="00147C7D"/>
    <w:rsid w:val="00147CC3"/>
    <w:rsid w:val="00147D4A"/>
    <w:rsid w:val="00147D52"/>
    <w:rsid w:val="00147DDE"/>
    <w:rsid w:val="00147FBA"/>
    <w:rsid w:val="00147FD6"/>
    <w:rsid w:val="0015002C"/>
    <w:rsid w:val="001500B7"/>
    <w:rsid w:val="001500C5"/>
    <w:rsid w:val="00150321"/>
    <w:rsid w:val="00150377"/>
    <w:rsid w:val="001503FB"/>
    <w:rsid w:val="00150511"/>
    <w:rsid w:val="00150535"/>
    <w:rsid w:val="00150558"/>
    <w:rsid w:val="00150644"/>
    <w:rsid w:val="00150782"/>
    <w:rsid w:val="001507B6"/>
    <w:rsid w:val="001507D5"/>
    <w:rsid w:val="001507ED"/>
    <w:rsid w:val="00150889"/>
    <w:rsid w:val="00150A82"/>
    <w:rsid w:val="00150BF8"/>
    <w:rsid w:val="00150C8B"/>
    <w:rsid w:val="00150CF6"/>
    <w:rsid w:val="00150D27"/>
    <w:rsid w:val="00150D2E"/>
    <w:rsid w:val="00150D49"/>
    <w:rsid w:val="00150D74"/>
    <w:rsid w:val="00150D92"/>
    <w:rsid w:val="00150DC0"/>
    <w:rsid w:val="00150EA9"/>
    <w:rsid w:val="00150EB8"/>
    <w:rsid w:val="00150F97"/>
    <w:rsid w:val="00150FA1"/>
    <w:rsid w:val="0015103D"/>
    <w:rsid w:val="0015103F"/>
    <w:rsid w:val="00151089"/>
    <w:rsid w:val="001510A4"/>
    <w:rsid w:val="0015121C"/>
    <w:rsid w:val="0015127A"/>
    <w:rsid w:val="001513F6"/>
    <w:rsid w:val="00151443"/>
    <w:rsid w:val="00151498"/>
    <w:rsid w:val="001516CF"/>
    <w:rsid w:val="001516FE"/>
    <w:rsid w:val="0015171B"/>
    <w:rsid w:val="001517E6"/>
    <w:rsid w:val="001517FA"/>
    <w:rsid w:val="00151813"/>
    <w:rsid w:val="001518C2"/>
    <w:rsid w:val="001518F2"/>
    <w:rsid w:val="001519B6"/>
    <w:rsid w:val="00151B69"/>
    <w:rsid w:val="00151BAF"/>
    <w:rsid w:val="00151BF7"/>
    <w:rsid w:val="00151DC6"/>
    <w:rsid w:val="00151E47"/>
    <w:rsid w:val="00151ED4"/>
    <w:rsid w:val="00151F2B"/>
    <w:rsid w:val="00151F55"/>
    <w:rsid w:val="00151F82"/>
    <w:rsid w:val="001522F6"/>
    <w:rsid w:val="00152301"/>
    <w:rsid w:val="0015234F"/>
    <w:rsid w:val="001523E7"/>
    <w:rsid w:val="001523FC"/>
    <w:rsid w:val="0015240B"/>
    <w:rsid w:val="00152411"/>
    <w:rsid w:val="00152457"/>
    <w:rsid w:val="001525A1"/>
    <w:rsid w:val="0015265E"/>
    <w:rsid w:val="0015278F"/>
    <w:rsid w:val="00152804"/>
    <w:rsid w:val="0015284C"/>
    <w:rsid w:val="00152A4D"/>
    <w:rsid w:val="00152A94"/>
    <w:rsid w:val="00152AE3"/>
    <w:rsid w:val="00152BDD"/>
    <w:rsid w:val="00152CBB"/>
    <w:rsid w:val="00152E20"/>
    <w:rsid w:val="00152F02"/>
    <w:rsid w:val="00152F6E"/>
    <w:rsid w:val="00152FD0"/>
    <w:rsid w:val="0015306E"/>
    <w:rsid w:val="00153085"/>
    <w:rsid w:val="00153117"/>
    <w:rsid w:val="00153206"/>
    <w:rsid w:val="00153372"/>
    <w:rsid w:val="001533A7"/>
    <w:rsid w:val="001533B4"/>
    <w:rsid w:val="001534E1"/>
    <w:rsid w:val="0015366F"/>
    <w:rsid w:val="001536F7"/>
    <w:rsid w:val="001536FE"/>
    <w:rsid w:val="00153730"/>
    <w:rsid w:val="00153780"/>
    <w:rsid w:val="0015379F"/>
    <w:rsid w:val="00153972"/>
    <w:rsid w:val="00153B08"/>
    <w:rsid w:val="00153B93"/>
    <w:rsid w:val="00153C21"/>
    <w:rsid w:val="00153C87"/>
    <w:rsid w:val="00153CA2"/>
    <w:rsid w:val="00153D41"/>
    <w:rsid w:val="00153F7F"/>
    <w:rsid w:val="00154041"/>
    <w:rsid w:val="001540EC"/>
    <w:rsid w:val="001540FC"/>
    <w:rsid w:val="00154185"/>
    <w:rsid w:val="0015420F"/>
    <w:rsid w:val="0015428B"/>
    <w:rsid w:val="001542C5"/>
    <w:rsid w:val="001543EA"/>
    <w:rsid w:val="001544F3"/>
    <w:rsid w:val="00154587"/>
    <w:rsid w:val="00154656"/>
    <w:rsid w:val="001546A7"/>
    <w:rsid w:val="00154729"/>
    <w:rsid w:val="00154806"/>
    <w:rsid w:val="00154851"/>
    <w:rsid w:val="00154871"/>
    <w:rsid w:val="00154936"/>
    <w:rsid w:val="00154A7E"/>
    <w:rsid w:val="00154B5C"/>
    <w:rsid w:val="00154BBF"/>
    <w:rsid w:val="00154BEA"/>
    <w:rsid w:val="00154C3A"/>
    <w:rsid w:val="00154D5F"/>
    <w:rsid w:val="00154E74"/>
    <w:rsid w:val="00154EB3"/>
    <w:rsid w:val="00154EB5"/>
    <w:rsid w:val="001551D6"/>
    <w:rsid w:val="001552FC"/>
    <w:rsid w:val="00155378"/>
    <w:rsid w:val="0015541A"/>
    <w:rsid w:val="0015544D"/>
    <w:rsid w:val="00155556"/>
    <w:rsid w:val="0015558A"/>
    <w:rsid w:val="001555DB"/>
    <w:rsid w:val="0015569D"/>
    <w:rsid w:val="001556A9"/>
    <w:rsid w:val="00155723"/>
    <w:rsid w:val="001557A5"/>
    <w:rsid w:val="00155A45"/>
    <w:rsid w:val="00155AFA"/>
    <w:rsid w:val="00155BB4"/>
    <w:rsid w:val="00155C2C"/>
    <w:rsid w:val="00155DE6"/>
    <w:rsid w:val="00155E7B"/>
    <w:rsid w:val="00155F34"/>
    <w:rsid w:val="0015601B"/>
    <w:rsid w:val="00156093"/>
    <w:rsid w:val="001560D0"/>
    <w:rsid w:val="001560F7"/>
    <w:rsid w:val="00156100"/>
    <w:rsid w:val="00156292"/>
    <w:rsid w:val="0015631A"/>
    <w:rsid w:val="0015632E"/>
    <w:rsid w:val="0015635B"/>
    <w:rsid w:val="0015639E"/>
    <w:rsid w:val="001563C1"/>
    <w:rsid w:val="00156456"/>
    <w:rsid w:val="00156487"/>
    <w:rsid w:val="00156591"/>
    <w:rsid w:val="001567CE"/>
    <w:rsid w:val="0015689D"/>
    <w:rsid w:val="00156908"/>
    <w:rsid w:val="00156A0D"/>
    <w:rsid w:val="00156AC1"/>
    <w:rsid w:val="00156AD9"/>
    <w:rsid w:val="00156B5B"/>
    <w:rsid w:val="00156C86"/>
    <w:rsid w:val="00156DF2"/>
    <w:rsid w:val="00156F1E"/>
    <w:rsid w:val="00156FAB"/>
    <w:rsid w:val="00156FB0"/>
    <w:rsid w:val="00157031"/>
    <w:rsid w:val="001572C1"/>
    <w:rsid w:val="00157540"/>
    <w:rsid w:val="0015759C"/>
    <w:rsid w:val="00157652"/>
    <w:rsid w:val="00157724"/>
    <w:rsid w:val="001577E9"/>
    <w:rsid w:val="00157816"/>
    <w:rsid w:val="001578FB"/>
    <w:rsid w:val="00157AC7"/>
    <w:rsid w:val="00157ADB"/>
    <w:rsid w:val="00157C59"/>
    <w:rsid w:val="00157CEB"/>
    <w:rsid w:val="00157DCF"/>
    <w:rsid w:val="00157F6F"/>
    <w:rsid w:val="0016006C"/>
    <w:rsid w:val="00160082"/>
    <w:rsid w:val="001601F3"/>
    <w:rsid w:val="0016022A"/>
    <w:rsid w:val="00160279"/>
    <w:rsid w:val="0016027C"/>
    <w:rsid w:val="0016028D"/>
    <w:rsid w:val="00160360"/>
    <w:rsid w:val="0016037A"/>
    <w:rsid w:val="00160442"/>
    <w:rsid w:val="001604C4"/>
    <w:rsid w:val="001605B5"/>
    <w:rsid w:val="0016061C"/>
    <w:rsid w:val="001606A2"/>
    <w:rsid w:val="001607E5"/>
    <w:rsid w:val="00160849"/>
    <w:rsid w:val="001609C2"/>
    <w:rsid w:val="001609DE"/>
    <w:rsid w:val="00160AB3"/>
    <w:rsid w:val="00160B0F"/>
    <w:rsid w:val="00160B87"/>
    <w:rsid w:val="00160C9A"/>
    <w:rsid w:val="00160CB0"/>
    <w:rsid w:val="00160D50"/>
    <w:rsid w:val="00160DB1"/>
    <w:rsid w:val="00160DCF"/>
    <w:rsid w:val="00160DD9"/>
    <w:rsid w:val="00160E76"/>
    <w:rsid w:val="00160E91"/>
    <w:rsid w:val="00160F34"/>
    <w:rsid w:val="00160FFA"/>
    <w:rsid w:val="00161008"/>
    <w:rsid w:val="00161010"/>
    <w:rsid w:val="0016102F"/>
    <w:rsid w:val="00161064"/>
    <w:rsid w:val="00161086"/>
    <w:rsid w:val="001610A2"/>
    <w:rsid w:val="00161112"/>
    <w:rsid w:val="00161176"/>
    <w:rsid w:val="001611DD"/>
    <w:rsid w:val="0016122D"/>
    <w:rsid w:val="0016123D"/>
    <w:rsid w:val="00161332"/>
    <w:rsid w:val="001614CD"/>
    <w:rsid w:val="00161566"/>
    <w:rsid w:val="00161671"/>
    <w:rsid w:val="001616C7"/>
    <w:rsid w:val="001616CE"/>
    <w:rsid w:val="0016181B"/>
    <w:rsid w:val="00161882"/>
    <w:rsid w:val="001618AC"/>
    <w:rsid w:val="001619CB"/>
    <w:rsid w:val="001619F4"/>
    <w:rsid w:val="00161A54"/>
    <w:rsid w:val="00161A89"/>
    <w:rsid w:val="00161AAA"/>
    <w:rsid w:val="00161B35"/>
    <w:rsid w:val="00161B53"/>
    <w:rsid w:val="00161B97"/>
    <w:rsid w:val="00161BA3"/>
    <w:rsid w:val="00161BF3"/>
    <w:rsid w:val="00161E50"/>
    <w:rsid w:val="00161E7E"/>
    <w:rsid w:val="00162027"/>
    <w:rsid w:val="00162165"/>
    <w:rsid w:val="00162215"/>
    <w:rsid w:val="00162384"/>
    <w:rsid w:val="0016238F"/>
    <w:rsid w:val="00162491"/>
    <w:rsid w:val="001624FC"/>
    <w:rsid w:val="0016256D"/>
    <w:rsid w:val="001625D3"/>
    <w:rsid w:val="0016263C"/>
    <w:rsid w:val="001626A8"/>
    <w:rsid w:val="00162722"/>
    <w:rsid w:val="00162723"/>
    <w:rsid w:val="00162735"/>
    <w:rsid w:val="001628E0"/>
    <w:rsid w:val="0016292D"/>
    <w:rsid w:val="00162940"/>
    <w:rsid w:val="00162960"/>
    <w:rsid w:val="00162A32"/>
    <w:rsid w:val="00162A5A"/>
    <w:rsid w:val="00162B59"/>
    <w:rsid w:val="00162BED"/>
    <w:rsid w:val="00162C1F"/>
    <w:rsid w:val="00162C42"/>
    <w:rsid w:val="00162C56"/>
    <w:rsid w:val="00162C65"/>
    <w:rsid w:val="00162CBE"/>
    <w:rsid w:val="00162DB4"/>
    <w:rsid w:val="00162DB9"/>
    <w:rsid w:val="00162DDA"/>
    <w:rsid w:val="00162F8C"/>
    <w:rsid w:val="00162FB2"/>
    <w:rsid w:val="00163052"/>
    <w:rsid w:val="00163068"/>
    <w:rsid w:val="00163114"/>
    <w:rsid w:val="00163244"/>
    <w:rsid w:val="0016327B"/>
    <w:rsid w:val="001633C7"/>
    <w:rsid w:val="001633DC"/>
    <w:rsid w:val="0016340B"/>
    <w:rsid w:val="001634BA"/>
    <w:rsid w:val="0016353A"/>
    <w:rsid w:val="00163641"/>
    <w:rsid w:val="001638C9"/>
    <w:rsid w:val="001638F0"/>
    <w:rsid w:val="00163963"/>
    <w:rsid w:val="00163A43"/>
    <w:rsid w:val="00163A62"/>
    <w:rsid w:val="00163AA4"/>
    <w:rsid w:val="00163AA6"/>
    <w:rsid w:val="00163B8B"/>
    <w:rsid w:val="00163C22"/>
    <w:rsid w:val="00163D61"/>
    <w:rsid w:val="00163F33"/>
    <w:rsid w:val="00163F96"/>
    <w:rsid w:val="001640DA"/>
    <w:rsid w:val="001641B1"/>
    <w:rsid w:val="001642DD"/>
    <w:rsid w:val="001643E7"/>
    <w:rsid w:val="001644B1"/>
    <w:rsid w:val="00164534"/>
    <w:rsid w:val="00164551"/>
    <w:rsid w:val="00164614"/>
    <w:rsid w:val="00164759"/>
    <w:rsid w:val="001647DD"/>
    <w:rsid w:val="00164894"/>
    <w:rsid w:val="001648D5"/>
    <w:rsid w:val="001648E9"/>
    <w:rsid w:val="0016496D"/>
    <w:rsid w:val="001649EB"/>
    <w:rsid w:val="00164AAB"/>
    <w:rsid w:val="00164B71"/>
    <w:rsid w:val="00164C44"/>
    <w:rsid w:val="00164C5A"/>
    <w:rsid w:val="00164CFB"/>
    <w:rsid w:val="00164D77"/>
    <w:rsid w:val="00164E4B"/>
    <w:rsid w:val="00164ED0"/>
    <w:rsid w:val="00164FB7"/>
    <w:rsid w:val="0016509A"/>
    <w:rsid w:val="001650B8"/>
    <w:rsid w:val="00165328"/>
    <w:rsid w:val="00165359"/>
    <w:rsid w:val="0016548D"/>
    <w:rsid w:val="00165497"/>
    <w:rsid w:val="001654DC"/>
    <w:rsid w:val="00165688"/>
    <w:rsid w:val="00165730"/>
    <w:rsid w:val="0016574C"/>
    <w:rsid w:val="001657C8"/>
    <w:rsid w:val="00165819"/>
    <w:rsid w:val="00165858"/>
    <w:rsid w:val="00165873"/>
    <w:rsid w:val="001658CE"/>
    <w:rsid w:val="001658D2"/>
    <w:rsid w:val="0016599B"/>
    <w:rsid w:val="00165A31"/>
    <w:rsid w:val="00165ADB"/>
    <w:rsid w:val="00165C1D"/>
    <w:rsid w:val="00165C9E"/>
    <w:rsid w:val="00165CC5"/>
    <w:rsid w:val="00165CD5"/>
    <w:rsid w:val="00165DC6"/>
    <w:rsid w:val="00165DCF"/>
    <w:rsid w:val="00166037"/>
    <w:rsid w:val="00166049"/>
    <w:rsid w:val="00166086"/>
    <w:rsid w:val="00166091"/>
    <w:rsid w:val="001661F1"/>
    <w:rsid w:val="0016627B"/>
    <w:rsid w:val="001662D7"/>
    <w:rsid w:val="00166351"/>
    <w:rsid w:val="00166402"/>
    <w:rsid w:val="0016654F"/>
    <w:rsid w:val="00166572"/>
    <w:rsid w:val="00166587"/>
    <w:rsid w:val="0016662B"/>
    <w:rsid w:val="001666A5"/>
    <w:rsid w:val="001666B3"/>
    <w:rsid w:val="0016675E"/>
    <w:rsid w:val="0016676A"/>
    <w:rsid w:val="00166930"/>
    <w:rsid w:val="0016695F"/>
    <w:rsid w:val="00166A71"/>
    <w:rsid w:val="00166A8A"/>
    <w:rsid w:val="00166AD0"/>
    <w:rsid w:val="00166BEC"/>
    <w:rsid w:val="00166C50"/>
    <w:rsid w:val="00166D3F"/>
    <w:rsid w:val="00166DCC"/>
    <w:rsid w:val="00166DD5"/>
    <w:rsid w:val="00166E40"/>
    <w:rsid w:val="00166E49"/>
    <w:rsid w:val="00166E6F"/>
    <w:rsid w:val="00166E71"/>
    <w:rsid w:val="00166E7B"/>
    <w:rsid w:val="00166E97"/>
    <w:rsid w:val="00166F27"/>
    <w:rsid w:val="00166FC4"/>
    <w:rsid w:val="001671B9"/>
    <w:rsid w:val="0016722C"/>
    <w:rsid w:val="001672D4"/>
    <w:rsid w:val="0016732B"/>
    <w:rsid w:val="0016736C"/>
    <w:rsid w:val="00167496"/>
    <w:rsid w:val="001675A5"/>
    <w:rsid w:val="0016767B"/>
    <w:rsid w:val="00167750"/>
    <w:rsid w:val="0016795F"/>
    <w:rsid w:val="001679BA"/>
    <w:rsid w:val="00167A35"/>
    <w:rsid w:val="00167B10"/>
    <w:rsid w:val="00167B88"/>
    <w:rsid w:val="00167C0C"/>
    <w:rsid w:val="00167CB8"/>
    <w:rsid w:val="00167CC5"/>
    <w:rsid w:val="00167D46"/>
    <w:rsid w:val="00167DE6"/>
    <w:rsid w:val="00167DF1"/>
    <w:rsid w:val="00167E4B"/>
    <w:rsid w:val="00167EFC"/>
    <w:rsid w:val="00167F2F"/>
    <w:rsid w:val="00167F7F"/>
    <w:rsid w:val="00167FC5"/>
    <w:rsid w:val="00167FDD"/>
    <w:rsid w:val="00170037"/>
    <w:rsid w:val="0017003E"/>
    <w:rsid w:val="00170255"/>
    <w:rsid w:val="001702B3"/>
    <w:rsid w:val="001704E6"/>
    <w:rsid w:val="001705D0"/>
    <w:rsid w:val="001705D5"/>
    <w:rsid w:val="00170721"/>
    <w:rsid w:val="001707A9"/>
    <w:rsid w:val="001709AE"/>
    <w:rsid w:val="001709F2"/>
    <w:rsid w:val="00170A15"/>
    <w:rsid w:val="00170A59"/>
    <w:rsid w:val="00170BB7"/>
    <w:rsid w:val="00170CCC"/>
    <w:rsid w:val="00170D45"/>
    <w:rsid w:val="00170E4D"/>
    <w:rsid w:val="00170F05"/>
    <w:rsid w:val="0017105D"/>
    <w:rsid w:val="00171062"/>
    <w:rsid w:val="001711EC"/>
    <w:rsid w:val="00171245"/>
    <w:rsid w:val="001714D6"/>
    <w:rsid w:val="00171543"/>
    <w:rsid w:val="001716F6"/>
    <w:rsid w:val="0017174C"/>
    <w:rsid w:val="0017175D"/>
    <w:rsid w:val="00171760"/>
    <w:rsid w:val="0017184E"/>
    <w:rsid w:val="001718FE"/>
    <w:rsid w:val="00171937"/>
    <w:rsid w:val="0017194E"/>
    <w:rsid w:val="00171960"/>
    <w:rsid w:val="00171961"/>
    <w:rsid w:val="00171A32"/>
    <w:rsid w:val="00171B1F"/>
    <w:rsid w:val="00171B54"/>
    <w:rsid w:val="00171BD2"/>
    <w:rsid w:val="00171C35"/>
    <w:rsid w:val="00171C9A"/>
    <w:rsid w:val="00171CDB"/>
    <w:rsid w:val="00171D6C"/>
    <w:rsid w:val="00171E6C"/>
    <w:rsid w:val="00171EBC"/>
    <w:rsid w:val="00171FBC"/>
    <w:rsid w:val="0017202B"/>
    <w:rsid w:val="0017203F"/>
    <w:rsid w:val="0017234B"/>
    <w:rsid w:val="0017239E"/>
    <w:rsid w:val="0017240B"/>
    <w:rsid w:val="0017249D"/>
    <w:rsid w:val="001724A9"/>
    <w:rsid w:val="001724E5"/>
    <w:rsid w:val="00172582"/>
    <w:rsid w:val="0017262F"/>
    <w:rsid w:val="001727FA"/>
    <w:rsid w:val="001727FF"/>
    <w:rsid w:val="00172811"/>
    <w:rsid w:val="00172A1C"/>
    <w:rsid w:val="00172A55"/>
    <w:rsid w:val="00172A9A"/>
    <w:rsid w:val="00172ABE"/>
    <w:rsid w:val="00172ACB"/>
    <w:rsid w:val="00172BA4"/>
    <w:rsid w:val="00172F5C"/>
    <w:rsid w:val="0017301D"/>
    <w:rsid w:val="0017301E"/>
    <w:rsid w:val="001730AF"/>
    <w:rsid w:val="001731D7"/>
    <w:rsid w:val="00173262"/>
    <w:rsid w:val="001733BA"/>
    <w:rsid w:val="00173713"/>
    <w:rsid w:val="0017372C"/>
    <w:rsid w:val="00173842"/>
    <w:rsid w:val="00173999"/>
    <w:rsid w:val="00173B89"/>
    <w:rsid w:val="00173DB5"/>
    <w:rsid w:val="00173F3C"/>
    <w:rsid w:val="00173FC9"/>
    <w:rsid w:val="00174064"/>
    <w:rsid w:val="0017421F"/>
    <w:rsid w:val="001742CB"/>
    <w:rsid w:val="00174327"/>
    <w:rsid w:val="0017436F"/>
    <w:rsid w:val="001744DD"/>
    <w:rsid w:val="001744FB"/>
    <w:rsid w:val="0017451C"/>
    <w:rsid w:val="00174537"/>
    <w:rsid w:val="001745CF"/>
    <w:rsid w:val="00174749"/>
    <w:rsid w:val="00174896"/>
    <w:rsid w:val="00174957"/>
    <w:rsid w:val="00174969"/>
    <w:rsid w:val="00174998"/>
    <w:rsid w:val="00174B4E"/>
    <w:rsid w:val="00174BCA"/>
    <w:rsid w:val="00174C56"/>
    <w:rsid w:val="00174D14"/>
    <w:rsid w:val="00174D82"/>
    <w:rsid w:val="00174E63"/>
    <w:rsid w:val="00174EA5"/>
    <w:rsid w:val="0017506E"/>
    <w:rsid w:val="001750D0"/>
    <w:rsid w:val="001750E6"/>
    <w:rsid w:val="00175214"/>
    <w:rsid w:val="00175219"/>
    <w:rsid w:val="0017525C"/>
    <w:rsid w:val="001752FE"/>
    <w:rsid w:val="0017537A"/>
    <w:rsid w:val="00175383"/>
    <w:rsid w:val="001753CB"/>
    <w:rsid w:val="001753FD"/>
    <w:rsid w:val="00175420"/>
    <w:rsid w:val="001755C6"/>
    <w:rsid w:val="001755F8"/>
    <w:rsid w:val="00175672"/>
    <w:rsid w:val="0017588C"/>
    <w:rsid w:val="001758C7"/>
    <w:rsid w:val="00175905"/>
    <w:rsid w:val="0017590F"/>
    <w:rsid w:val="00175A88"/>
    <w:rsid w:val="00175B02"/>
    <w:rsid w:val="00175B2C"/>
    <w:rsid w:val="00175BC0"/>
    <w:rsid w:val="00175C27"/>
    <w:rsid w:val="00175DB6"/>
    <w:rsid w:val="00175E61"/>
    <w:rsid w:val="00175F8F"/>
    <w:rsid w:val="001760E2"/>
    <w:rsid w:val="00176377"/>
    <w:rsid w:val="00176395"/>
    <w:rsid w:val="001763FB"/>
    <w:rsid w:val="0017645D"/>
    <w:rsid w:val="001764D2"/>
    <w:rsid w:val="0017653A"/>
    <w:rsid w:val="00176555"/>
    <w:rsid w:val="001768A5"/>
    <w:rsid w:val="001768B1"/>
    <w:rsid w:val="00176933"/>
    <w:rsid w:val="00176993"/>
    <w:rsid w:val="00176A6A"/>
    <w:rsid w:val="00176C32"/>
    <w:rsid w:val="00176C88"/>
    <w:rsid w:val="00176C9D"/>
    <w:rsid w:val="00176D7D"/>
    <w:rsid w:val="00176DA4"/>
    <w:rsid w:val="00176DF3"/>
    <w:rsid w:val="00176DFC"/>
    <w:rsid w:val="00176E08"/>
    <w:rsid w:val="00176E7F"/>
    <w:rsid w:val="00177061"/>
    <w:rsid w:val="001770F8"/>
    <w:rsid w:val="001771BC"/>
    <w:rsid w:val="0017720B"/>
    <w:rsid w:val="001773C5"/>
    <w:rsid w:val="001773DB"/>
    <w:rsid w:val="0017742D"/>
    <w:rsid w:val="00177499"/>
    <w:rsid w:val="001774B8"/>
    <w:rsid w:val="00177520"/>
    <w:rsid w:val="0017757D"/>
    <w:rsid w:val="00177684"/>
    <w:rsid w:val="001776BD"/>
    <w:rsid w:val="00177736"/>
    <w:rsid w:val="00177763"/>
    <w:rsid w:val="0017790E"/>
    <w:rsid w:val="0017792D"/>
    <w:rsid w:val="00177987"/>
    <w:rsid w:val="001779C7"/>
    <w:rsid w:val="00177B8D"/>
    <w:rsid w:val="00177B94"/>
    <w:rsid w:val="00177C87"/>
    <w:rsid w:val="00177CA5"/>
    <w:rsid w:val="00177E86"/>
    <w:rsid w:val="00177ECE"/>
    <w:rsid w:val="00177EDD"/>
    <w:rsid w:val="00177F4A"/>
    <w:rsid w:val="001801A3"/>
    <w:rsid w:val="0018020B"/>
    <w:rsid w:val="00180212"/>
    <w:rsid w:val="00180221"/>
    <w:rsid w:val="0018050E"/>
    <w:rsid w:val="0018051E"/>
    <w:rsid w:val="001805A8"/>
    <w:rsid w:val="00180629"/>
    <w:rsid w:val="001806DD"/>
    <w:rsid w:val="001809E4"/>
    <w:rsid w:val="00180A6F"/>
    <w:rsid w:val="00180B27"/>
    <w:rsid w:val="00180B2C"/>
    <w:rsid w:val="00180C5B"/>
    <w:rsid w:val="00180C80"/>
    <w:rsid w:val="00180CB2"/>
    <w:rsid w:val="00180D67"/>
    <w:rsid w:val="00180E19"/>
    <w:rsid w:val="00180EE0"/>
    <w:rsid w:val="00180F8C"/>
    <w:rsid w:val="00180FFC"/>
    <w:rsid w:val="00181222"/>
    <w:rsid w:val="00181235"/>
    <w:rsid w:val="0018129F"/>
    <w:rsid w:val="0018134B"/>
    <w:rsid w:val="001813D4"/>
    <w:rsid w:val="00181409"/>
    <w:rsid w:val="00181411"/>
    <w:rsid w:val="00181428"/>
    <w:rsid w:val="001814F4"/>
    <w:rsid w:val="001814F5"/>
    <w:rsid w:val="00181604"/>
    <w:rsid w:val="0018165B"/>
    <w:rsid w:val="001816DD"/>
    <w:rsid w:val="0018180C"/>
    <w:rsid w:val="00181B58"/>
    <w:rsid w:val="00181C47"/>
    <w:rsid w:val="00181F53"/>
    <w:rsid w:val="00181FB0"/>
    <w:rsid w:val="0018204F"/>
    <w:rsid w:val="00182051"/>
    <w:rsid w:val="001820BA"/>
    <w:rsid w:val="0018212B"/>
    <w:rsid w:val="00182130"/>
    <w:rsid w:val="0018213B"/>
    <w:rsid w:val="001821C0"/>
    <w:rsid w:val="001821D2"/>
    <w:rsid w:val="001822EF"/>
    <w:rsid w:val="0018233F"/>
    <w:rsid w:val="0018237C"/>
    <w:rsid w:val="0018239B"/>
    <w:rsid w:val="00182577"/>
    <w:rsid w:val="0018261A"/>
    <w:rsid w:val="00182745"/>
    <w:rsid w:val="00182802"/>
    <w:rsid w:val="0018280D"/>
    <w:rsid w:val="00182843"/>
    <w:rsid w:val="0018284A"/>
    <w:rsid w:val="00182883"/>
    <w:rsid w:val="001828B8"/>
    <w:rsid w:val="001828E2"/>
    <w:rsid w:val="00182939"/>
    <w:rsid w:val="00182A4A"/>
    <w:rsid w:val="00182AC1"/>
    <w:rsid w:val="00182C28"/>
    <w:rsid w:val="00182CA1"/>
    <w:rsid w:val="00182CD8"/>
    <w:rsid w:val="00182D06"/>
    <w:rsid w:val="00182E05"/>
    <w:rsid w:val="00182E13"/>
    <w:rsid w:val="00182F7B"/>
    <w:rsid w:val="00182F7D"/>
    <w:rsid w:val="0018328E"/>
    <w:rsid w:val="001835D8"/>
    <w:rsid w:val="0018365B"/>
    <w:rsid w:val="00183662"/>
    <w:rsid w:val="001836CF"/>
    <w:rsid w:val="001836F4"/>
    <w:rsid w:val="00183743"/>
    <w:rsid w:val="0018380A"/>
    <w:rsid w:val="001838FE"/>
    <w:rsid w:val="001839FA"/>
    <w:rsid w:val="00183B33"/>
    <w:rsid w:val="00183B3A"/>
    <w:rsid w:val="00183B84"/>
    <w:rsid w:val="00183CC6"/>
    <w:rsid w:val="00183D67"/>
    <w:rsid w:val="00183D6D"/>
    <w:rsid w:val="00183E98"/>
    <w:rsid w:val="00183EA3"/>
    <w:rsid w:val="00183EDE"/>
    <w:rsid w:val="00183F56"/>
    <w:rsid w:val="00183FC2"/>
    <w:rsid w:val="00183FFA"/>
    <w:rsid w:val="00183FFC"/>
    <w:rsid w:val="001842E0"/>
    <w:rsid w:val="001843C7"/>
    <w:rsid w:val="001843EE"/>
    <w:rsid w:val="001843F9"/>
    <w:rsid w:val="0018441A"/>
    <w:rsid w:val="00184594"/>
    <w:rsid w:val="0018462A"/>
    <w:rsid w:val="0018463A"/>
    <w:rsid w:val="0018472B"/>
    <w:rsid w:val="00184767"/>
    <w:rsid w:val="00184854"/>
    <w:rsid w:val="0018495F"/>
    <w:rsid w:val="00184A86"/>
    <w:rsid w:val="00184B70"/>
    <w:rsid w:val="00184BB3"/>
    <w:rsid w:val="00184BC5"/>
    <w:rsid w:val="00184C37"/>
    <w:rsid w:val="00184C83"/>
    <w:rsid w:val="00184CED"/>
    <w:rsid w:val="00184D03"/>
    <w:rsid w:val="00184D34"/>
    <w:rsid w:val="00184D5C"/>
    <w:rsid w:val="00184D74"/>
    <w:rsid w:val="00184D9E"/>
    <w:rsid w:val="0018501A"/>
    <w:rsid w:val="00185174"/>
    <w:rsid w:val="00185360"/>
    <w:rsid w:val="001854C5"/>
    <w:rsid w:val="00185603"/>
    <w:rsid w:val="00185704"/>
    <w:rsid w:val="001859A8"/>
    <w:rsid w:val="00185CB5"/>
    <w:rsid w:val="00185CDE"/>
    <w:rsid w:val="00185D03"/>
    <w:rsid w:val="00185E68"/>
    <w:rsid w:val="00185F50"/>
    <w:rsid w:val="001860E4"/>
    <w:rsid w:val="0018615F"/>
    <w:rsid w:val="001861C8"/>
    <w:rsid w:val="0018632D"/>
    <w:rsid w:val="00186332"/>
    <w:rsid w:val="00186456"/>
    <w:rsid w:val="001864C1"/>
    <w:rsid w:val="001865CF"/>
    <w:rsid w:val="00186714"/>
    <w:rsid w:val="0018679A"/>
    <w:rsid w:val="00186855"/>
    <w:rsid w:val="001868A2"/>
    <w:rsid w:val="001868B3"/>
    <w:rsid w:val="0018693A"/>
    <w:rsid w:val="001869F6"/>
    <w:rsid w:val="00186A18"/>
    <w:rsid w:val="00186AAC"/>
    <w:rsid w:val="00186BF5"/>
    <w:rsid w:val="00186E8F"/>
    <w:rsid w:val="00186EB7"/>
    <w:rsid w:val="00186F2E"/>
    <w:rsid w:val="00186F73"/>
    <w:rsid w:val="00186FA0"/>
    <w:rsid w:val="00186FB7"/>
    <w:rsid w:val="00186FF6"/>
    <w:rsid w:val="00187144"/>
    <w:rsid w:val="0018714B"/>
    <w:rsid w:val="001871C4"/>
    <w:rsid w:val="001871CF"/>
    <w:rsid w:val="00187347"/>
    <w:rsid w:val="00187354"/>
    <w:rsid w:val="0018739F"/>
    <w:rsid w:val="001873F1"/>
    <w:rsid w:val="00187579"/>
    <w:rsid w:val="00187610"/>
    <w:rsid w:val="0018763A"/>
    <w:rsid w:val="001876F5"/>
    <w:rsid w:val="0018784C"/>
    <w:rsid w:val="00187898"/>
    <w:rsid w:val="00187980"/>
    <w:rsid w:val="0018798C"/>
    <w:rsid w:val="00187A14"/>
    <w:rsid w:val="00187A2B"/>
    <w:rsid w:val="00187B86"/>
    <w:rsid w:val="00187C04"/>
    <w:rsid w:val="00187C2E"/>
    <w:rsid w:val="00187CE1"/>
    <w:rsid w:val="00187D14"/>
    <w:rsid w:val="00187D48"/>
    <w:rsid w:val="00187D5B"/>
    <w:rsid w:val="00187E42"/>
    <w:rsid w:val="00187F9A"/>
    <w:rsid w:val="00187FAE"/>
    <w:rsid w:val="00187FD5"/>
    <w:rsid w:val="00190209"/>
    <w:rsid w:val="00190235"/>
    <w:rsid w:val="00190252"/>
    <w:rsid w:val="001902A7"/>
    <w:rsid w:val="00190376"/>
    <w:rsid w:val="0019045E"/>
    <w:rsid w:val="00190492"/>
    <w:rsid w:val="001904A8"/>
    <w:rsid w:val="00190604"/>
    <w:rsid w:val="00190662"/>
    <w:rsid w:val="00190670"/>
    <w:rsid w:val="001908D1"/>
    <w:rsid w:val="0019094F"/>
    <w:rsid w:val="00190958"/>
    <w:rsid w:val="00190A19"/>
    <w:rsid w:val="00190AC8"/>
    <w:rsid w:val="00190AE6"/>
    <w:rsid w:val="00190B9A"/>
    <w:rsid w:val="00190BD2"/>
    <w:rsid w:val="00190C5A"/>
    <w:rsid w:val="00190C76"/>
    <w:rsid w:val="00190DF7"/>
    <w:rsid w:val="00190EC9"/>
    <w:rsid w:val="00190EF3"/>
    <w:rsid w:val="00190F42"/>
    <w:rsid w:val="00190FF6"/>
    <w:rsid w:val="0019138E"/>
    <w:rsid w:val="001914A7"/>
    <w:rsid w:val="00191624"/>
    <w:rsid w:val="001916D4"/>
    <w:rsid w:val="00191777"/>
    <w:rsid w:val="0019178B"/>
    <w:rsid w:val="001918B8"/>
    <w:rsid w:val="001918DE"/>
    <w:rsid w:val="00191A46"/>
    <w:rsid w:val="00191BBE"/>
    <w:rsid w:val="00191BED"/>
    <w:rsid w:val="00191D2D"/>
    <w:rsid w:val="00191D5B"/>
    <w:rsid w:val="00191DCC"/>
    <w:rsid w:val="00191DEE"/>
    <w:rsid w:val="00192009"/>
    <w:rsid w:val="00192196"/>
    <w:rsid w:val="00192198"/>
    <w:rsid w:val="001921E3"/>
    <w:rsid w:val="001922D0"/>
    <w:rsid w:val="00192306"/>
    <w:rsid w:val="0019255F"/>
    <w:rsid w:val="001926EF"/>
    <w:rsid w:val="00192837"/>
    <w:rsid w:val="001928D7"/>
    <w:rsid w:val="00192A0B"/>
    <w:rsid w:val="00192A74"/>
    <w:rsid w:val="00192ACF"/>
    <w:rsid w:val="00192BA9"/>
    <w:rsid w:val="00192BC0"/>
    <w:rsid w:val="00192CF1"/>
    <w:rsid w:val="00192D27"/>
    <w:rsid w:val="00192EEB"/>
    <w:rsid w:val="00192F32"/>
    <w:rsid w:val="00192FBF"/>
    <w:rsid w:val="00192FE6"/>
    <w:rsid w:val="00193032"/>
    <w:rsid w:val="001931E6"/>
    <w:rsid w:val="0019327E"/>
    <w:rsid w:val="00193292"/>
    <w:rsid w:val="0019329C"/>
    <w:rsid w:val="0019346B"/>
    <w:rsid w:val="00193482"/>
    <w:rsid w:val="00193490"/>
    <w:rsid w:val="001934AF"/>
    <w:rsid w:val="0019350C"/>
    <w:rsid w:val="001935EF"/>
    <w:rsid w:val="0019370A"/>
    <w:rsid w:val="00193784"/>
    <w:rsid w:val="001937D4"/>
    <w:rsid w:val="0019381A"/>
    <w:rsid w:val="00193847"/>
    <w:rsid w:val="0019385D"/>
    <w:rsid w:val="0019390F"/>
    <w:rsid w:val="001939C5"/>
    <w:rsid w:val="00193A76"/>
    <w:rsid w:val="00193B7A"/>
    <w:rsid w:val="00193B96"/>
    <w:rsid w:val="00193C6E"/>
    <w:rsid w:val="00193D01"/>
    <w:rsid w:val="00193D10"/>
    <w:rsid w:val="00193DA8"/>
    <w:rsid w:val="00193EA3"/>
    <w:rsid w:val="00193EB5"/>
    <w:rsid w:val="00194044"/>
    <w:rsid w:val="00194073"/>
    <w:rsid w:val="001940BC"/>
    <w:rsid w:val="001941D4"/>
    <w:rsid w:val="00194217"/>
    <w:rsid w:val="0019427E"/>
    <w:rsid w:val="0019435E"/>
    <w:rsid w:val="0019440B"/>
    <w:rsid w:val="001944B2"/>
    <w:rsid w:val="001945EA"/>
    <w:rsid w:val="001945F0"/>
    <w:rsid w:val="0019460C"/>
    <w:rsid w:val="0019465B"/>
    <w:rsid w:val="00194695"/>
    <w:rsid w:val="001946AF"/>
    <w:rsid w:val="001947E5"/>
    <w:rsid w:val="00194848"/>
    <w:rsid w:val="00194A10"/>
    <w:rsid w:val="00194A82"/>
    <w:rsid w:val="00194AA3"/>
    <w:rsid w:val="00194ACB"/>
    <w:rsid w:val="00194BE2"/>
    <w:rsid w:val="00194CF8"/>
    <w:rsid w:val="00194D20"/>
    <w:rsid w:val="00194D36"/>
    <w:rsid w:val="00194D54"/>
    <w:rsid w:val="00194D92"/>
    <w:rsid w:val="00194DA6"/>
    <w:rsid w:val="00194DBD"/>
    <w:rsid w:val="00194F14"/>
    <w:rsid w:val="00194F32"/>
    <w:rsid w:val="00194F36"/>
    <w:rsid w:val="00194F55"/>
    <w:rsid w:val="00195085"/>
    <w:rsid w:val="0019508C"/>
    <w:rsid w:val="00195283"/>
    <w:rsid w:val="001952D4"/>
    <w:rsid w:val="001952EB"/>
    <w:rsid w:val="001953FF"/>
    <w:rsid w:val="0019545B"/>
    <w:rsid w:val="0019549D"/>
    <w:rsid w:val="001954B5"/>
    <w:rsid w:val="00195540"/>
    <w:rsid w:val="00195618"/>
    <w:rsid w:val="00195675"/>
    <w:rsid w:val="00195698"/>
    <w:rsid w:val="00195718"/>
    <w:rsid w:val="00195760"/>
    <w:rsid w:val="00195766"/>
    <w:rsid w:val="0019576E"/>
    <w:rsid w:val="001957CE"/>
    <w:rsid w:val="00195870"/>
    <w:rsid w:val="00195AE9"/>
    <w:rsid w:val="00195B42"/>
    <w:rsid w:val="00195CC5"/>
    <w:rsid w:val="00195EAD"/>
    <w:rsid w:val="00195FFE"/>
    <w:rsid w:val="00196010"/>
    <w:rsid w:val="00196242"/>
    <w:rsid w:val="00196244"/>
    <w:rsid w:val="00196319"/>
    <w:rsid w:val="0019638C"/>
    <w:rsid w:val="00196425"/>
    <w:rsid w:val="00196440"/>
    <w:rsid w:val="001964D7"/>
    <w:rsid w:val="00196585"/>
    <w:rsid w:val="001965E5"/>
    <w:rsid w:val="001965EC"/>
    <w:rsid w:val="001966A8"/>
    <w:rsid w:val="00196721"/>
    <w:rsid w:val="001967E4"/>
    <w:rsid w:val="001967ED"/>
    <w:rsid w:val="00196820"/>
    <w:rsid w:val="001968D5"/>
    <w:rsid w:val="001968FF"/>
    <w:rsid w:val="00196B79"/>
    <w:rsid w:val="00196C8F"/>
    <w:rsid w:val="00196D9A"/>
    <w:rsid w:val="00196DC8"/>
    <w:rsid w:val="00196E96"/>
    <w:rsid w:val="00196F77"/>
    <w:rsid w:val="00196FE7"/>
    <w:rsid w:val="00197044"/>
    <w:rsid w:val="00197156"/>
    <w:rsid w:val="0019725F"/>
    <w:rsid w:val="00197320"/>
    <w:rsid w:val="00197338"/>
    <w:rsid w:val="00197354"/>
    <w:rsid w:val="001973DB"/>
    <w:rsid w:val="00197479"/>
    <w:rsid w:val="001976B7"/>
    <w:rsid w:val="00197836"/>
    <w:rsid w:val="00197886"/>
    <w:rsid w:val="001978A7"/>
    <w:rsid w:val="0019790D"/>
    <w:rsid w:val="001979BA"/>
    <w:rsid w:val="00197A8B"/>
    <w:rsid w:val="00197C0F"/>
    <w:rsid w:val="00197C8D"/>
    <w:rsid w:val="00197D8E"/>
    <w:rsid w:val="00197DF8"/>
    <w:rsid w:val="00197E6B"/>
    <w:rsid w:val="00197F57"/>
    <w:rsid w:val="00197F6D"/>
    <w:rsid w:val="001A0045"/>
    <w:rsid w:val="001A0074"/>
    <w:rsid w:val="001A0167"/>
    <w:rsid w:val="001A01B4"/>
    <w:rsid w:val="001A01E5"/>
    <w:rsid w:val="001A02CA"/>
    <w:rsid w:val="001A0417"/>
    <w:rsid w:val="001A0475"/>
    <w:rsid w:val="001A049A"/>
    <w:rsid w:val="001A0520"/>
    <w:rsid w:val="001A0679"/>
    <w:rsid w:val="001A06D0"/>
    <w:rsid w:val="001A06D8"/>
    <w:rsid w:val="001A0715"/>
    <w:rsid w:val="001A074C"/>
    <w:rsid w:val="001A07F0"/>
    <w:rsid w:val="001A0901"/>
    <w:rsid w:val="001A0933"/>
    <w:rsid w:val="001A0985"/>
    <w:rsid w:val="001A09A9"/>
    <w:rsid w:val="001A09F9"/>
    <w:rsid w:val="001A0A12"/>
    <w:rsid w:val="001A0A58"/>
    <w:rsid w:val="001A0AFC"/>
    <w:rsid w:val="001A0B77"/>
    <w:rsid w:val="001A0B9C"/>
    <w:rsid w:val="001A0BD7"/>
    <w:rsid w:val="001A0BF4"/>
    <w:rsid w:val="001A0C2B"/>
    <w:rsid w:val="001A0C30"/>
    <w:rsid w:val="001A0C32"/>
    <w:rsid w:val="001A0C3A"/>
    <w:rsid w:val="001A0CB6"/>
    <w:rsid w:val="001A0D0D"/>
    <w:rsid w:val="001A0D4F"/>
    <w:rsid w:val="001A0D90"/>
    <w:rsid w:val="001A0DA0"/>
    <w:rsid w:val="001A0E7B"/>
    <w:rsid w:val="001A0F24"/>
    <w:rsid w:val="001A0F95"/>
    <w:rsid w:val="001A102B"/>
    <w:rsid w:val="001A113F"/>
    <w:rsid w:val="001A13BD"/>
    <w:rsid w:val="001A13EE"/>
    <w:rsid w:val="001A141E"/>
    <w:rsid w:val="001A14B2"/>
    <w:rsid w:val="001A15CA"/>
    <w:rsid w:val="001A161E"/>
    <w:rsid w:val="001A1638"/>
    <w:rsid w:val="001A1725"/>
    <w:rsid w:val="001A18AB"/>
    <w:rsid w:val="001A190A"/>
    <w:rsid w:val="001A19AC"/>
    <w:rsid w:val="001A19AF"/>
    <w:rsid w:val="001A1A66"/>
    <w:rsid w:val="001A1ABC"/>
    <w:rsid w:val="001A1AC6"/>
    <w:rsid w:val="001A1ADF"/>
    <w:rsid w:val="001A1D1E"/>
    <w:rsid w:val="001A1D78"/>
    <w:rsid w:val="001A1DEE"/>
    <w:rsid w:val="001A1E36"/>
    <w:rsid w:val="001A1E57"/>
    <w:rsid w:val="001A1F5C"/>
    <w:rsid w:val="001A1F70"/>
    <w:rsid w:val="001A1FFA"/>
    <w:rsid w:val="001A2099"/>
    <w:rsid w:val="001A20AB"/>
    <w:rsid w:val="001A221D"/>
    <w:rsid w:val="001A2234"/>
    <w:rsid w:val="001A2237"/>
    <w:rsid w:val="001A22DD"/>
    <w:rsid w:val="001A2397"/>
    <w:rsid w:val="001A2512"/>
    <w:rsid w:val="001A2517"/>
    <w:rsid w:val="001A258B"/>
    <w:rsid w:val="001A2732"/>
    <w:rsid w:val="001A27A0"/>
    <w:rsid w:val="001A284B"/>
    <w:rsid w:val="001A29A8"/>
    <w:rsid w:val="001A29B6"/>
    <w:rsid w:val="001A2AC9"/>
    <w:rsid w:val="001A2B4B"/>
    <w:rsid w:val="001A2C86"/>
    <w:rsid w:val="001A2DA9"/>
    <w:rsid w:val="001A2F64"/>
    <w:rsid w:val="001A2F7E"/>
    <w:rsid w:val="001A2F9C"/>
    <w:rsid w:val="001A2FBF"/>
    <w:rsid w:val="001A3029"/>
    <w:rsid w:val="001A3083"/>
    <w:rsid w:val="001A30EC"/>
    <w:rsid w:val="001A31BE"/>
    <w:rsid w:val="001A328F"/>
    <w:rsid w:val="001A32CE"/>
    <w:rsid w:val="001A3345"/>
    <w:rsid w:val="001A3387"/>
    <w:rsid w:val="001A33B3"/>
    <w:rsid w:val="001A344D"/>
    <w:rsid w:val="001A35A9"/>
    <w:rsid w:val="001A35E4"/>
    <w:rsid w:val="001A35F7"/>
    <w:rsid w:val="001A36D6"/>
    <w:rsid w:val="001A37A3"/>
    <w:rsid w:val="001A391A"/>
    <w:rsid w:val="001A397E"/>
    <w:rsid w:val="001A3AB6"/>
    <w:rsid w:val="001A3AC0"/>
    <w:rsid w:val="001A3C08"/>
    <w:rsid w:val="001A3CD3"/>
    <w:rsid w:val="001A3CF9"/>
    <w:rsid w:val="001A3D5C"/>
    <w:rsid w:val="001A3DE0"/>
    <w:rsid w:val="001A3E2D"/>
    <w:rsid w:val="001A3EDF"/>
    <w:rsid w:val="001A3F20"/>
    <w:rsid w:val="001A3F8B"/>
    <w:rsid w:val="001A4042"/>
    <w:rsid w:val="001A4119"/>
    <w:rsid w:val="001A4197"/>
    <w:rsid w:val="001A41FD"/>
    <w:rsid w:val="001A4399"/>
    <w:rsid w:val="001A43AE"/>
    <w:rsid w:val="001A4585"/>
    <w:rsid w:val="001A4623"/>
    <w:rsid w:val="001A47EC"/>
    <w:rsid w:val="001A496A"/>
    <w:rsid w:val="001A4A2E"/>
    <w:rsid w:val="001A4B00"/>
    <w:rsid w:val="001A4B44"/>
    <w:rsid w:val="001A4BB6"/>
    <w:rsid w:val="001A4C53"/>
    <w:rsid w:val="001A4C67"/>
    <w:rsid w:val="001A4CB5"/>
    <w:rsid w:val="001A4CE9"/>
    <w:rsid w:val="001A4D7C"/>
    <w:rsid w:val="001A4E1B"/>
    <w:rsid w:val="001A4EB7"/>
    <w:rsid w:val="001A5010"/>
    <w:rsid w:val="001A5179"/>
    <w:rsid w:val="001A5195"/>
    <w:rsid w:val="001A51B2"/>
    <w:rsid w:val="001A51BA"/>
    <w:rsid w:val="001A52CC"/>
    <w:rsid w:val="001A53A1"/>
    <w:rsid w:val="001A5454"/>
    <w:rsid w:val="001A55C3"/>
    <w:rsid w:val="001A5741"/>
    <w:rsid w:val="001A57AF"/>
    <w:rsid w:val="001A58BC"/>
    <w:rsid w:val="001A5983"/>
    <w:rsid w:val="001A59CE"/>
    <w:rsid w:val="001A5A0D"/>
    <w:rsid w:val="001A5A68"/>
    <w:rsid w:val="001A5AC4"/>
    <w:rsid w:val="001A5B04"/>
    <w:rsid w:val="001A5B23"/>
    <w:rsid w:val="001A5C46"/>
    <w:rsid w:val="001A5C8A"/>
    <w:rsid w:val="001A5CF7"/>
    <w:rsid w:val="001A5F79"/>
    <w:rsid w:val="001A5F81"/>
    <w:rsid w:val="001A6099"/>
    <w:rsid w:val="001A6165"/>
    <w:rsid w:val="001A61A3"/>
    <w:rsid w:val="001A61E8"/>
    <w:rsid w:val="001A6321"/>
    <w:rsid w:val="001A63D2"/>
    <w:rsid w:val="001A6477"/>
    <w:rsid w:val="001A6516"/>
    <w:rsid w:val="001A6674"/>
    <w:rsid w:val="001A66AF"/>
    <w:rsid w:val="001A680B"/>
    <w:rsid w:val="001A692A"/>
    <w:rsid w:val="001A694B"/>
    <w:rsid w:val="001A69C6"/>
    <w:rsid w:val="001A69CA"/>
    <w:rsid w:val="001A69D6"/>
    <w:rsid w:val="001A6A79"/>
    <w:rsid w:val="001A6BFD"/>
    <w:rsid w:val="001A6C37"/>
    <w:rsid w:val="001A6C64"/>
    <w:rsid w:val="001A6C65"/>
    <w:rsid w:val="001A6CCA"/>
    <w:rsid w:val="001A6E0D"/>
    <w:rsid w:val="001A702C"/>
    <w:rsid w:val="001A707D"/>
    <w:rsid w:val="001A70A5"/>
    <w:rsid w:val="001A7173"/>
    <w:rsid w:val="001A71E7"/>
    <w:rsid w:val="001A72C7"/>
    <w:rsid w:val="001A72CB"/>
    <w:rsid w:val="001A731B"/>
    <w:rsid w:val="001A73B7"/>
    <w:rsid w:val="001A75BA"/>
    <w:rsid w:val="001A75CC"/>
    <w:rsid w:val="001A766C"/>
    <w:rsid w:val="001A7751"/>
    <w:rsid w:val="001A77C1"/>
    <w:rsid w:val="001A7868"/>
    <w:rsid w:val="001A78F7"/>
    <w:rsid w:val="001A7962"/>
    <w:rsid w:val="001A7A54"/>
    <w:rsid w:val="001A7B48"/>
    <w:rsid w:val="001A7B73"/>
    <w:rsid w:val="001A7C2B"/>
    <w:rsid w:val="001A7C9C"/>
    <w:rsid w:val="001A7CAE"/>
    <w:rsid w:val="001A7D22"/>
    <w:rsid w:val="001A7D57"/>
    <w:rsid w:val="001A7DAF"/>
    <w:rsid w:val="001A7ECF"/>
    <w:rsid w:val="001A7ED0"/>
    <w:rsid w:val="001A7F1B"/>
    <w:rsid w:val="001B002E"/>
    <w:rsid w:val="001B00F9"/>
    <w:rsid w:val="001B01B5"/>
    <w:rsid w:val="001B01CD"/>
    <w:rsid w:val="001B01DE"/>
    <w:rsid w:val="001B02CB"/>
    <w:rsid w:val="001B02F6"/>
    <w:rsid w:val="001B035E"/>
    <w:rsid w:val="001B0382"/>
    <w:rsid w:val="001B0481"/>
    <w:rsid w:val="001B04CA"/>
    <w:rsid w:val="001B059D"/>
    <w:rsid w:val="001B08A1"/>
    <w:rsid w:val="001B08FA"/>
    <w:rsid w:val="001B091F"/>
    <w:rsid w:val="001B096B"/>
    <w:rsid w:val="001B0AB2"/>
    <w:rsid w:val="001B0AE5"/>
    <w:rsid w:val="001B0B7F"/>
    <w:rsid w:val="001B0CD0"/>
    <w:rsid w:val="001B0D0E"/>
    <w:rsid w:val="001B0D29"/>
    <w:rsid w:val="001B0FD5"/>
    <w:rsid w:val="001B0FD9"/>
    <w:rsid w:val="001B10AA"/>
    <w:rsid w:val="001B10BD"/>
    <w:rsid w:val="001B1163"/>
    <w:rsid w:val="001B11BF"/>
    <w:rsid w:val="001B11D8"/>
    <w:rsid w:val="001B1324"/>
    <w:rsid w:val="001B138F"/>
    <w:rsid w:val="001B141A"/>
    <w:rsid w:val="001B14E1"/>
    <w:rsid w:val="001B1522"/>
    <w:rsid w:val="001B1538"/>
    <w:rsid w:val="001B15A2"/>
    <w:rsid w:val="001B181C"/>
    <w:rsid w:val="001B1919"/>
    <w:rsid w:val="001B1941"/>
    <w:rsid w:val="001B195B"/>
    <w:rsid w:val="001B1962"/>
    <w:rsid w:val="001B1981"/>
    <w:rsid w:val="001B1990"/>
    <w:rsid w:val="001B1A20"/>
    <w:rsid w:val="001B1B2D"/>
    <w:rsid w:val="001B1B50"/>
    <w:rsid w:val="001B1B8D"/>
    <w:rsid w:val="001B1BA3"/>
    <w:rsid w:val="001B1BB4"/>
    <w:rsid w:val="001B1C28"/>
    <w:rsid w:val="001B1CB3"/>
    <w:rsid w:val="001B1DBE"/>
    <w:rsid w:val="001B1DF5"/>
    <w:rsid w:val="001B2001"/>
    <w:rsid w:val="001B2055"/>
    <w:rsid w:val="001B2065"/>
    <w:rsid w:val="001B211C"/>
    <w:rsid w:val="001B232B"/>
    <w:rsid w:val="001B252E"/>
    <w:rsid w:val="001B25CA"/>
    <w:rsid w:val="001B262D"/>
    <w:rsid w:val="001B263E"/>
    <w:rsid w:val="001B2662"/>
    <w:rsid w:val="001B2673"/>
    <w:rsid w:val="001B2690"/>
    <w:rsid w:val="001B269B"/>
    <w:rsid w:val="001B26A3"/>
    <w:rsid w:val="001B27F3"/>
    <w:rsid w:val="001B2852"/>
    <w:rsid w:val="001B2A36"/>
    <w:rsid w:val="001B2A9B"/>
    <w:rsid w:val="001B2AD7"/>
    <w:rsid w:val="001B2B1F"/>
    <w:rsid w:val="001B2B56"/>
    <w:rsid w:val="001B2E1E"/>
    <w:rsid w:val="001B2E5F"/>
    <w:rsid w:val="001B2E6E"/>
    <w:rsid w:val="001B2EC8"/>
    <w:rsid w:val="001B2ED8"/>
    <w:rsid w:val="001B2EE3"/>
    <w:rsid w:val="001B2F5E"/>
    <w:rsid w:val="001B3010"/>
    <w:rsid w:val="001B31CE"/>
    <w:rsid w:val="001B3256"/>
    <w:rsid w:val="001B325B"/>
    <w:rsid w:val="001B3319"/>
    <w:rsid w:val="001B3332"/>
    <w:rsid w:val="001B33CE"/>
    <w:rsid w:val="001B343E"/>
    <w:rsid w:val="001B3632"/>
    <w:rsid w:val="001B36FA"/>
    <w:rsid w:val="001B37EC"/>
    <w:rsid w:val="001B3825"/>
    <w:rsid w:val="001B3876"/>
    <w:rsid w:val="001B38B0"/>
    <w:rsid w:val="001B38F9"/>
    <w:rsid w:val="001B39A1"/>
    <w:rsid w:val="001B3AD6"/>
    <w:rsid w:val="001B3BD4"/>
    <w:rsid w:val="001B3BD9"/>
    <w:rsid w:val="001B3DA0"/>
    <w:rsid w:val="001B3FAE"/>
    <w:rsid w:val="001B417B"/>
    <w:rsid w:val="001B41BA"/>
    <w:rsid w:val="001B41CE"/>
    <w:rsid w:val="001B41E6"/>
    <w:rsid w:val="001B4210"/>
    <w:rsid w:val="001B430A"/>
    <w:rsid w:val="001B431D"/>
    <w:rsid w:val="001B447F"/>
    <w:rsid w:val="001B4497"/>
    <w:rsid w:val="001B4570"/>
    <w:rsid w:val="001B45FC"/>
    <w:rsid w:val="001B45FD"/>
    <w:rsid w:val="001B4637"/>
    <w:rsid w:val="001B478A"/>
    <w:rsid w:val="001B47DB"/>
    <w:rsid w:val="001B488B"/>
    <w:rsid w:val="001B4B99"/>
    <w:rsid w:val="001B4BC3"/>
    <w:rsid w:val="001B4C80"/>
    <w:rsid w:val="001B4DA9"/>
    <w:rsid w:val="001B4E0A"/>
    <w:rsid w:val="001B4E9F"/>
    <w:rsid w:val="001B4EB6"/>
    <w:rsid w:val="001B4F0A"/>
    <w:rsid w:val="001B4F5C"/>
    <w:rsid w:val="001B4F99"/>
    <w:rsid w:val="001B51F8"/>
    <w:rsid w:val="001B523B"/>
    <w:rsid w:val="001B52F2"/>
    <w:rsid w:val="001B5428"/>
    <w:rsid w:val="001B548E"/>
    <w:rsid w:val="001B5504"/>
    <w:rsid w:val="001B55DD"/>
    <w:rsid w:val="001B575B"/>
    <w:rsid w:val="001B5777"/>
    <w:rsid w:val="001B5902"/>
    <w:rsid w:val="001B5A51"/>
    <w:rsid w:val="001B5B81"/>
    <w:rsid w:val="001B5B9D"/>
    <w:rsid w:val="001B5C73"/>
    <w:rsid w:val="001B5D18"/>
    <w:rsid w:val="001B5D36"/>
    <w:rsid w:val="001B5D60"/>
    <w:rsid w:val="001B5FC6"/>
    <w:rsid w:val="001B6040"/>
    <w:rsid w:val="001B60DD"/>
    <w:rsid w:val="001B610A"/>
    <w:rsid w:val="001B61F5"/>
    <w:rsid w:val="001B6235"/>
    <w:rsid w:val="001B63C2"/>
    <w:rsid w:val="001B63E4"/>
    <w:rsid w:val="001B63ED"/>
    <w:rsid w:val="001B64FE"/>
    <w:rsid w:val="001B6522"/>
    <w:rsid w:val="001B653B"/>
    <w:rsid w:val="001B6583"/>
    <w:rsid w:val="001B65B9"/>
    <w:rsid w:val="001B67A3"/>
    <w:rsid w:val="001B67E7"/>
    <w:rsid w:val="001B683E"/>
    <w:rsid w:val="001B68F7"/>
    <w:rsid w:val="001B69D2"/>
    <w:rsid w:val="001B6A65"/>
    <w:rsid w:val="001B6AD9"/>
    <w:rsid w:val="001B6AE7"/>
    <w:rsid w:val="001B6AFB"/>
    <w:rsid w:val="001B6C8E"/>
    <w:rsid w:val="001B6DAD"/>
    <w:rsid w:val="001B6DC8"/>
    <w:rsid w:val="001B6DCD"/>
    <w:rsid w:val="001B6DDE"/>
    <w:rsid w:val="001B6E11"/>
    <w:rsid w:val="001B6F07"/>
    <w:rsid w:val="001B6F4A"/>
    <w:rsid w:val="001B6FD4"/>
    <w:rsid w:val="001B7025"/>
    <w:rsid w:val="001B709E"/>
    <w:rsid w:val="001B70C9"/>
    <w:rsid w:val="001B710D"/>
    <w:rsid w:val="001B7332"/>
    <w:rsid w:val="001B73FA"/>
    <w:rsid w:val="001B7504"/>
    <w:rsid w:val="001B750E"/>
    <w:rsid w:val="001B7515"/>
    <w:rsid w:val="001B7681"/>
    <w:rsid w:val="001B77BD"/>
    <w:rsid w:val="001B7889"/>
    <w:rsid w:val="001B78BF"/>
    <w:rsid w:val="001B78C9"/>
    <w:rsid w:val="001B7956"/>
    <w:rsid w:val="001B79B2"/>
    <w:rsid w:val="001B7A30"/>
    <w:rsid w:val="001B7A35"/>
    <w:rsid w:val="001B7A5B"/>
    <w:rsid w:val="001B7A6C"/>
    <w:rsid w:val="001B7A95"/>
    <w:rsid w:val="001B7C24"/>
    <w:rsid w:val="001B7C98"/>
    <w:rsid w:val="001B7D15"/>
    <w:rsid w:val="001B7E14"/>
    <w:rsid w:val="001B7E9B"/>
    <w:rsid w:val="001B7EC4"/>
    <w:rsid w:val="001B7F38"/>
    <w:rsid w:val="001B7F64"/>
    <w:rsid w:val="001B7F7F"/>
    <w:rsid w:val="001C0022"/>
    <w:rsid w:val="001C008C"/>
    <w:rsid w:val="001C00B4"/>
    <w:rsid w:val="001C01BC"/>
    <w:rsid w:val="001C029D"/>
    <w:rsid w:val="001C02DF"/>
    <w:rsid w:val="001C039E"/>
    <w:rsid w:val="001C03C4"/>
    <w:rsid w:val="001C03F3"/>
    <w:rsid w:val="001C0400"/>
    <w:rsid w:val="001C042A"/>
    <w:rsid w:val="001C0446"/>
    <w:rsid w:val="001C0532"/>
    <w:rsid w:val="001C068B"/>
    <w:rsid w:val="001C0791"/>
    <w:rsid w:val="001C07A7"/>
    <w:rsid w:val="001C07C2"/>
    <w:rsid w:val="001C07C5"/>
    <w:rsid w:val="001C0993"/>
    <w:rsid w:val="001C09FE"/>
    <w:rsid w:val="001C0A37"/>
    <w:rsid w:val="001C0ACE"/>
    <w:rsid w:val="001C0B13"/>
    <w:rsid w:val="001C0C1F"/>
    <w:rsid w:val="001C0C93"/>
    <w:rsid w:val="001C0D65"/>
    <w:rsid w:val="001C0DC3"/>
    <w:rsid w:val="001C0DC9"/>
    <w:rsid w:val="001C0DFD"/>
    <w:rsid w:val="001C0F88"/>
    <w:rsid w:val="001C1103"/>
    <w:rsid w:val="001C121B"/>
    <w:rsid w:val="001C1230"/>
    <w:rsid w:val="001C1248"/>
    <w:rsid w:val="001C14F8"/>
    <w:rsid w:val="001C17A5"/>
    <w:rsid w:val="001C17BD"/>
    <w:rsid w:val="001C182D"/>
    <w:rsid w:val="001C1C92"/>
    <w:rsid w:val="001C1D3B"/>
    <w:rsid w:val="001C1D8B"/>
    <w:rsid w:val="001C1F42"/>
    <w:rsid w:val="001C1F8F"/>
    <w:rsid w:val="001C20CE"/>
    <w:rsid w:val="001C213D"/>
    <w:rsid w:val="001C21D8"/>
    <w:rsid w:val="001C21F8"/>
    <w:rsid w:val="001C222E"/>
    <w:rsid w:val="001C2248"/>
    <w:rsid w:val="001C22D0"/>
    <w:rsid w:val="001C2375"/>
    <w:rsid w:val="001C239C"/>
    <w:rsid w:val="001C23A8"/>
    <w:rsid w:val="001C24A9"/>
    <w:rsid w:val="001C24F3"/>
    <w:rsid w:val="001C2550"/>
    <w:rsid w:val="001C25B6"/>
    <w:rsid w:val="001C25BA"/>
    <w:rsid w:val="001C269D"/>
    <w:rsid w:val="001C2718"/>
    <w:rsid w:val="001C2730"/>
    <w:rsid w:val="001C27D1"/>
    <w:rsid w:val="001C289B"/>
    <w:rsid w:val="001C2B7E"/>
    <w:rsid w:val="001C2C9A"/>
    <w:rsid w:val="001C2CA0"/>
    <w:rsid w:val="001C2D53"/>
    <w:rsid w:val="001C2F93"/>
    <w:rsid w:val="001C2FEB"/>
    <w:rsid w:val="001C300E"/>
    <w:rsid w:val="001C3062"/>
    <w:rsid w:val="001C30E1"/>
    <w:rsid w:val="001C314C"/>
    <w:rsid w:val="001C328B"/>
    <w:rsid w:val="001C32D7"/>
    <w:rsid w:val="001C33FF"/>
    <w:rsid w:val="001C348A"/>
    <w:rsid w:val="001C34BE"/>
    <w:rsid w:val="001C34EE"/>
    <w:rsid w:val="001C353C"/>
    <w:rsid w:val="001C368A"/>
    <w:rsid w:val="001C36C6"/>
    <w:rsid w:val="001C36CE"/>
    <w:rsid w:val="001C36FD"/>
    <w:rsid w:val="001C3945"/>
    <w:rsid w:val="001C3985"/>
    <w:rsid w:val="001C3AD9"/>
    <w:rsid w:val="001C3B65"/>
    <w:rsid w:val="001C3BD7"/>
    <w:rsid w:val="001C3BF5"/>
    <w:rsid w:val="001C3C0F"/>
    <w:rsid w:val="001C3C5C"/>
    <w:rsid w:val="001C3D8E"/>
    <w:rsid w:val="001C3D97"/>
    <w:rsid w:val="001C3DEC"/>
    <w:rsid w:val="001C3E79"/>
    <w:rsid w:val="001C3ECB"/>
    <w:rsid w:val="001C3F0D"/>
    <w:rsid w:val="001C3F4F"/>
    <w:rsid w:val="001C3F7F"/>
    <w:rsid w:val="001C40CE"/>
    <w:rsid w:val="001C4121"/>
    <w:rsid w:val="001C4137"/>
    <w:rsid w:val="001C416E"/>
    <w:rsid w:val="001C41EC"/>
    <w:rsid w:val="001C4257"/>
    <w:rsid w:val="001C42AA"/>
    <w:rsid w:val="001C42D0"/>
    <w:rsid w:val="001C4340"/>
    <w:rsid w:val="001C43D2"/>
    <w:rsid w:val="001C43FA"/>
    <w:rsid w:val="001C4444"/>
    <w:rsid w:val="001C45E1"/>
    <w:rsid w:val="001C4610"/>
    <w:rsid w:val="001C4621"/>
    <w:rsid w:val="001C46B7"/>
    <w:rsid w:val="001C46EB"/>
    <w:rsid w:val="001C482C"/>
    <w:rsid w:val="001C489C"/>
    <w:rsid w:val="001C4920"/>
    <w:rsid w:val="001C498A"/>
    <w:rsid w:val="001C49AF"/>
    <w:rsid w:val="001C4B86"/>
    <w:rsid w:val="001C4BEB"/>
    <w:rsid w:val="001C4C51"/>
    <w:rsid w:val="001C4C6F"/>
    <w:rsid w:val="001C4C96"/>
    <w:rsid w:val="001C4CC5"/>
    <w:rsid w:val="001C4CF3"/>
    <w:rsid w:val="001C4D76"/>
    <w:rsid w:val="001C4E1C"/>
    <w:rsid w:val="001C4E59"/>
    <w:rsid w:val="001C4E72"/>
    <w:rsid w:val="001C4E8B"/>
    <w:rsid w:val="001C4EAD"/>
    <w:rsid w:val="001C4F46"/>
    <w:rsid w:val="001C50CB"/>
    <w:rsid w:val="001C50E9"/>
    <w:rsid w:val="001C5130"/>
    <w:rsid w:val="001C5186"/>
    <w:rsid w:val="001C51D8"/>
    <w:rsid w:val="001C5243"/>
    <w:rsid w:val="001C5271"/>
    <w:rsid w:val="001C538A"/>
    <w:rsid w:val="001C5460"/>
    <w:rsid w:val="001C55EE"/>
    <w:rsid w:val="001C5609"/>
    <w:rsid w:val="001C5670"/>
    <w:rsid w:val="001C56DD"/>
    <w:rsid w:val="001C59BC"/>
    <w:rsid w:val="001C5C31"/>
    <w:rsid w:val="001C5C5D"/>
    <w:rsid w:val="001C5D44"/>
    <w:rsid w:val="001C5E2B"/>
    <w:rsid w:val="001C5E34"/>
    <w:rsid w:val="001C6212"/>
    <w:rsid w:val="001C6297"/>
    <w:rsid w:val="001C638B"/>
    <w:rsid w:val="001C6397"/>
    <w:rsid w:val="001C63CF"/>
    <w:rsid w:val="001C6416"/>
    <w:rsid w:val="001C6470"/>
    <w:rsid w:val="001C6535"/>
    <w:rsid w:val="001C65A6"/>
    <w:rsid w:val="001C65AA"/>
    <w:rsid w:val="001C668A"/>
    <w:rsid w:val="001C66CE"/>
    <w:rsid w:val="001C6773"/>
    <w:rsid w:val="001C67A0"/>
    <w:rsid w:val="001C682D"/>
    <w:rsid w:val="001C6895"/>
    <w:rsid w:val="001C68B8"/>
    <w:rsid w:val="001C68BF"/>
    <w:rsid w:val="001C68D4"/>
    <w:rsid w:val="001C68D6"/>
    <w:rsid w:val="001C68F4"/>
    <w:rsid w:val="001C6991"/>
    <w:rsid w:val="001C6A23"/>
    <w:rsid w:val="001C6AA8"/>
    <w:rsid w:val="001C6B5A"/>
    <w:rsid w:val="001C6B63"/>
    <w:rsid w:val="001C6B69"/>
    <w:rsid w:val="001C6B6F"/>
    <w:rsid w:val="001C6B8A"/>
    <w:rsid w:val="001C6E3E"/>
    <w:rsid w:val="001C6E54"/>
    <w:rsid w:val="001C706E"/>
    <w:rsid w:val="001C7087"/>
    <w:rsid w:val="001C7098"/>
    <w:rsid w:val="001C70D0"/>
    <w:rsid w:val="001C7218"/>
    <w:rsid w:val="001C727D"/>
    <w:rsid w:val="001C72B8"/>
    <w:rsid w:val="001C733C"/>
    <w:rsid w:val="001C7360"/>
    <w:rsid w:val="001C744C"/>
    <w:rsid w:val="001C7461"/>
    <w:rsid w:val="001C746D"/>
    <w:rsid w:val="001C7484"/>
    <w:rsid w:val="001C75BF"/>
    <w:rsid w:val="001C765A"/>
    <w:rsid w:val="001C76FE"/>
    <w:rsid w:val="001C7936"/>
    <w:rsid w:val="001C794E"/>
    <w:rsid w:val="001C7A5D"/>
    <w:rsid w:val="001C7B13"/>
    <w:rsid w:val="001C7B3B"/>
    <w:rsid w:val="001C7C1F"/>
    <w:rsid w:val="001C7E47"/>
    <w:rsid w:val="001C7E5C"/>
    <w:rsid w:val="001C7E94"/>
    <w:rsid w:val="001C7FDA"/>
    <w:rsid w:val="001D013B"/>
    <w:rsid w:val="001D0294"/>
    <w:rsid w:val="001D02B8"/>
    <w:rsid w:val="001D02DA"/>
    <w:rsid w:val="001D0348"/>
    <w:rsid w:val="001D039A"/>
    <w:rsid w:val="001D0469"/>
    <w:rsid w:val="001D04A0"/>
    <w:rsid w:val="001D04E4"/>
    <w:rsid w:val="001D04F5"/>
    <w:rsid w:val="001D053F"/>
    <w:rsid w:val="001D05FE"/>
    <w:rsid w:val="001D078F"/>
    <w:rsid w:val="001D0845"/>
    <w:rsid w:val="001D08DA"/>
    <w:rsid w:val="001D0995"/>
    <w:rsid w:val="001D0A53"/>
    <w:rsid w:val="001D0A74"/>
    <w:rsid w:val="001D0AAB"/>
    <w:rsid w:val="001D0AFA"/>
    <w:rsid w:val="001D0B3E"/>
    <w:rsid w:val="001D0BB3"/>
    <w:rsid w:val="001D0C4E"/>
    <w:rsid w:val="001D0C98"/>
    <w:rsid w:val="001D0D8E"/>
    <w:rsid w:val="001D0DE4"/>
    <w:rsid w:val="001D0F18"/>
    <w:rsid w:val="001D0FD2"/>
    <w:rsid w:val="001D1095"/>
    <w:rsid w:val="001D10F9"/>
    <w:rsid w:val="001D117A"/>
    <w:rsid w:val="001D1191"/>
    <w:rsid w:val="001D125E"/>
    <w:rsid w:val="001D12BA"/>
    <w:rsid w:val="001D12C2"/>
    <w:rsid w:val="001D1331"/>
    <w:rsid w:val="001D1463"/>
    <w:rsid w:val="001D158B"/>
    <w:rsid w:val="001D15C9"/>
    <w:rsid w:val="001D167E"/>
    <w:rsid w:val="001D1787"/>
    <w:rsid w:val="001D17BF"/>
    <w:rsid w:val="001D17E4"/>
    <w:rsid w:val="001D1823"/>
    <w:rsid w:val="001D1839"/>
    <w:rsid w:val="001D18BE"/>
    <w:rsid w:val="001D1A0E"/>
    <w:rsid w:val="001D1B67"/>
    <w:rsid w:val="001D1C90"/>
    <w:rsid w:val="001D1CC2"/>
    <w:rsid w:val="001D1CCA"/>
    <w:rsid w:val="001D1CE5"/>
    <w:rsid w:val="001D1DA6"/>
    <w:rsid w:val="001D1DE4"/>
    <w:rsid w:val="001D1E0C"/>
    <w:rsid w:val="001D1E37"/>
    <w:rsid w:val="001D1EAF"/>
    <w:rsid w:val="001D1F03"/>
    <w:rsid w:val="001D1FAC"/>
    <w:rsid w:val="001D1FEA"/>
    <w:rsid w:val="001D2096"/>
    <w:rsid w:val="001D20B4"/>
    <w:rsid w:val="001D212F"/>
    <w:rsid w:val="001D223A"/>
    <w:rsid w:val="001D22B6"/>
    <w:rsid w:val="001D2387"/>
    <w:rsid w:val="001D23B9"/>
    <w:rsid w:val="001D24A6"/>
    <w:rsid w:val="001D2839"/>
    <w:rsid w:val="001D287C"/>
    <w:rsid w:val="001D2A6B"/>
    <w:rsid w:val="001D2B4A"/>
    <w:rsid w:val="001D2B5A"/>
    <w:rsid w:val="001D2BAA"/>
    <w:rsid w:val="001D2BEB"/>
    <w:rsid w:val="001D2C7C"/>
    <w:rsid w:val="001D2CED"/>
    <w:rsid w:val="001D2D7E"/>
    <w:rsid w:val="001D2DCD"/>
    <w:rsid w:val="001D2E17"/>
    <w:rsid w:val="001D2E94"/>
    <w:rsid w:val="001D2FBC"/>
    <w:rsid w:val="001D3069"/>
    <w:rsid w:val="001D307D"/>
    <w:rsid w:val="001D30E5"/>
    <w:rsid w:val="001D30F3"/>
    <w:rsid w:val="001D3125"/>
    <w:rsid w:val="001D31D5"/>
    <w:rsid w:val="001D31E5"/>
    <w:rsid w:val="001D3256"/>
    <w:rsid w:val="001D326C"/>
    <w:rsid w:val="001D32B4"/>
    <w:rsid w:val="001D331A"/>
    <w:rsid w:val="001D3531"/>
    <w:rsid w:val="001D3572"/>
    <w:rsid w:val="001D3772"/>
    <w:rsid w:val="001D37E5"/>
    <w:rsid w:val="001D39EB"/>
    <w:rsid w:val="001D3A2A"/>
    <w:rsid w:val="001D3B08"/>
    <w:rsid w:val="001D3EB2"/>
    <w:rsid w:val="001D3F03"/>
    <w:rsid w:val="001D3F70"/>
    <w:rsid w:val="001D3F88"/>
    <w:rsid w:val="001D4081"/>
    <w:rsid w:val="001D40BC"/>
    <w:rsid w:val="001D4131"/>
    <w:rsid w:val="001D417A"/>
    <w:rsid w:val="001D432A"/>
    <w:rsid w:val="001D43DD"/>
    <w:rsid w:val="001D44CB"/>
    <w:rsid w:val="001D4518"/>
    <w:rsid w:val="001D4623"/>
    <w:rsid w:val="001D4629"/>
    <w:rsid w:val="001D4758"/>
    <w:rsid w:val="001D48B1"/>
    <w:rsid w:val="001D491A"/>
    <w:rsid w:val="001D4AB2"/>
    <w:rsid w:val="001D4BCD"/>
    <w:rsid w:val="001D4C2F"/>
    <w:rsid w:val="001D4E2C"/>
    <w:rsid w:val="001D4E63"/>
    <w:rsid w:val="001D4E8B"/>
    <w:rsid w:val="001D4FC0"/>
    <w:rsid w:val="001D501E"/>
    <w:rsid w:val="001D535B"/>
    <w:rsid w:val="001D538B"/>
    <w:rsid w:val="001D54C0"/>
    <w:rsid w:val="001D55B2"/>
    <w:rsid w:val="001D5600"/>
    <w:rsid w:val="001D5601"/>
    <w:rsid w:val="001D5813"/>
    <w:rsid w:val="001D583A"/>
    <w:rsid w:val="001D5899"/>
    <w:rsid w:val="001D58E7"/>
    <w:rsid w:val="001D593B"/>
    <w:rsid w:val="001D5BEF"/>
    <w:rsid w:val="001D5C25"/>
    <w:rsid w:val="001D5CC9"/>
    <w:rsid w:val="001D5CCD"/>
    <w:rsid w:val="001D5D22"/>
    <w:rsid w:val="001D5E92"/>
    <w:rsid w:val="001D5ECC"/>
    <w:rsid w:val="001D5F00"/>
    <w:rsid w:val="001D5FFA"/>
    <w:rsid w:val="001D6005"/>
    <w:rsid w:val="001D6036"/>
    <w:rsid w:val="001D60E3"/>
    <w:rsid w:val="001D6250"/>
    <w:rsid w:val="001D6412"/>
    <w:rsid w:val="001D647D"/>
    <w:rsid w:val="001D65C6"/>
    <w:rsid w:val="001D670E"/>
    <w:rsid w:val="001D677B"/>
    <w:rsid w:val="001D6894"/>
    <w:rsid w:val="001D6977"/>
    <w:rsid w:val="001D69CB"/>
    <w:rsid w:val="001D69E0"/>
    <w:rsid w:val="001D69EE"/>
    <w:rsid w:val="001D6B47"/>
    <w:rsid w:val="001D6BA9"/>
    <w:rsid w:val="001D6CE8"/>
    <w:rsid w:val="001D6F3A"/>
    <w:rsid w:val="001D6FEC"/>
    <w:rsid w:val="001D708E"/>
    <w:rsid w:val="001D7198"/>
    <w:rsid w:val="001D74CD"/>
    <w:rsid w:val="001D75BD"/>
    <w:rsid w:val="001D75F0"/>
    <w:rsid w:val="001D7648"/>
    <w:rsid w:val="001D7676"/>
    <w:rsid w:val="001D76A7"/>
    <w:rsid w:val="001D7DA8"/>
    <w:rsid w:val="001D7E1B"/>
    <w:rsid w:val="001D7E29"/>
    <w:rsid w:val="001D7E8E"/>
    <w:rsid w:val="001E026C"/>
    <w:rsid w:val="001E03A3"/>
    <w:rsid w:val="001E03E9"/>
    <w:rsid w:val="001E044B"/>
    <w:rsid w:val="001E04A5"/>
    <w:rsid w:val="001E0708"/>
    <w:rsid w:val="001E0725"/>
    <w:rsid w:val="001E0780"/>
    <w:rsid w:val="001E0891"/>
    <w:rsid w:val="001E097A"/>
    <w:rsid w:val="001E09F2"/>
    <w:rsid w:val="001E0A95"/>
    <w:rsid w:val="001E0CAF"/>
    <w:rsid w:val="001E0CC5"/>
    <w:rsid w:val="001E0CF8"/>
    <w:rsid w:val="001E0FBC"/>
    <w:rsid w:val="001E1024"/>
    <w:rsid w:val="001E1036"/>
    <w:rsid w:val="001E105E"/>
    <w:rsid w:val="001E1062"/>
    <w:rsid w:val="001E1075"/>
    <w:rsid w:val="001E109B"/>
    <w:rsid w:val="001E1264"/>
    <w:rsid w:val="001E1270"/>
    <w:rsid w:val="001E1373"/>
    <w:rsid w:val="001E13AC"/>
    <w:rsid w:val="001E13B3"/>
    <w:rsid w:val="001E140C"/>
    <w:rsid w:val="001E1421"/>
    <w:rsid w:val="001E1542"/>
    <w:rsid w:val="001E15EC"/>
    <w:rsid w:val="001E1666"/>
    <w:rsid w:val="001E169F"/>
    <w:rsid w:val="001E17C4"/>
    <w:rsid w:val="001E1825"/>
    <w:rsid w:val="001E1847"/>
    <w:rsid w:val="001E187A"/>
    <w:rsid w:val="001E18D3"/>
    <w:rsid w:val="001E192F"/>
    <w:rsid w:val="001E1A15"/>
    <w:rsid w:val="001E1B60"/>
    <w:rsid w:val="001E1BC1"/>
    <w:rsid w:val="001E1C73"/>
    <w:rsid w:val="001E1D96"/>
    <w:rsid w:val="001E1D97"/>
    <w:rsid w:val="001E1DB6"/>
    <w:rsid w:val="001E1E15"/>
    <w:rsid w:val="001E1E72"/>
    <w:rsid w:val="001E1ECE"/>
    <w:rsid w:val="001E1EF6"/>
    <w:rsid w:val="001E1F47"/>
    <w:rsid w:val="001E1FAB"/>
    <w:rsid w:val="001E1FCF"/>
    <w:rsid w:val="001E1FD2"/>
    <w:rsid w:val="001E2004"/>
    <w:rsid w:val="001E2031"/>
    <w:rsid w:val="001E2063"/>
    <w:rsid w:val="001E20A6"/>
    <w:rsid w:val="001E2199"/>
    <w:rsid w:val="001E2239"/>
    <w:rsid w:val="001E2353"/>
    <w:rsid w:val="001E243B"/>
    <w:rsid w:val="001E25E7"/>
    <w:rsid w:val="001E280F"/>
    <w:rsid w:val="001E283A"/>
    <w:rsid w:val="001E286C"/>
    <w:rsid w:val="001E287A"/>
    <w:rsid w:val="001E28A8"/>
    <w:rsid w:val="001E29A1"/>
    <w:rsid w:val="001E29E4"/>
    <w:rsid w:val="001E2A1F"/>
    <w:rsid w:val="001E2A5D"/>
    <w:rsid w:val="001E2A65"/>
    <w:rsid w:val="001E2AC5"/>
    <w:rsid w:val="001E2BC8"/>
    <w:rsid w:val="001E2BF3"/>
    <w:rsid w:val="001E2D4B"/>
    <w:rsid w:val="001E2DBF"/>
    <w:rsid w:val="001E2E2E"/>
    <w:rsid w:val="001E2E7A"/>
    <w:rsid w:val="001E2F30"/>
    <w:rsid w:val="001E2FCB"/>
    <w:rsid w:val="001E3072"/>
    <w:rsid w:val="001E3077"/>
    <w:rsid w:val="001E30D4"/>
    <w:rsid w:val="001E3121"/>
    <w:rsid w:val="001E3271"/>
    <w:rsid w:val="001E33AE"/>
    <w:rsid w:val="001E33B1"/>
    <w:rsid w:val="001E341C"/>
    <w:rsid w:val="001E342E"/>
    <w:rsid w:val="001E346C"/>
    <w:rsid w:val="001E34D1"/>
    <w:rsid w:val="001E37D5"/>
    <w:rsid w:val="001E3B51"/>
    <w:rsid w:val="001E3CD5"/>
    <w:rsid w:val="001E3E4B"/>
    <w:rsid w:val="001E3E71"/>
    <w:rsid w:val="001E3F15"/>
    <w:rsid w:val="001E3F4B"/>
    <w:rsid w:val="001E408D"/>
    <w:rsid w:val="001E40F2"/>
    <w:rsid w:val="001E4295"/>
    <w:rsid w:val="001E432C"/>
    <w:rsid w:val="001E4331"/>
    <w:rsid w:val="001E433C"/>
    <w:rsid w:val="001E436A"/>
    <w:rsid w:val="001E4374"/>
    <w:rsid w:val="001E4377"/>
    <w:rsid w:val="001E43EC"/>
    <w:rsid w:val="001E4630"/>
    <w:rsid w:val="001E465C"/>
    <w:rsid w:val="001E47BE"/>
    <w:rsid w:val="001E4832"/>
    <w:rsid w:val="001E4847"/>
    <w:rsid w:val="001E48CB"/>
    <w:rsid w:val="001E4A38"/>
    <w:rsid w:val="001E4A43"/>
    <w:rsid w:val="001E4ABF"/>
    <w:rsid w:val="001E4C23"/>
    <w:rsid w:val="001E4D47"/>
    <w:rsid w:val="001E4D86"/>
    <w:rsid w:val="001E4DED"/>
    <w:rsid w:val="001E4F7F"/>
    <w:rsid w:val="001E5045"/>
    <w:rsid w:val="001E5060"/>
    <w:rsid w:val="001E5229"/>
    <w:rsid w:val="001E5247"/>
    <w:rsid w:val="001E549C"/>
    <w:rsid w:val="001E5579"/>
    <w:rsid w:val="001E56A8"/>
    <w:rsid w:val="001E572F"/>
    <w:rsid w:val="001E5749"/>
    <w:rsid w:val="001E579F"/>
    <w:rsid w:val="001E57D1"/>
    <w:rsid w:val="001E5821"/>
    <w:rsid w:val="001E583A"/>
    <w:rsid w:val="001E59D5"/>
    <w:rsid w:val="001E5B74"/>
    <w:rsid w:val="001E5BC3"/>
    <w:rsid w:val="001E5BC8"/>
    <w:rsid w:val="001E5CFB"/>
    <w:rsid w:val="001E5D7B"/>
    <w:rsid w:val="001E5E3A"/>
    <w:rsid w:val="001E5E61"/>
    <w:rsid w:val="001E6191"/>
    <w:rsid w:val="001E6228"/>
    <w:rsid w:val="001E6345"/>
    <w:rsid w:val="001E6485"/>
    <w:rsid w:val="001E64F7"/>
    <w:rsid w:val="001E650B"/>
    <w:rsid w:val="001E656D"/>
    <w:rsid w:val="001E6685"/>
    <w:rsid w:val="001E669C"/>
    <w:rsid w:val="001E678C"/>
    <w:rsid w:val="001E67EE"/>
    <w:rsid w:val="001E690D"/>
    <w:rsid w:val="001E690E"/>
    <w:rsid w:val="001E6913"/>
    <w:rsid w:val="001E6977"/>
    <w:rsid w:val="001E6A37"/>
    <w:rsid w:val="001E6A76"/>
    <w:rsid w:val="001E6ABB"/>
    <w:rsid w:val="001E6AC8"/>
    <w:rsid w:val="001E6B41"/>
    <w:rsid w:val="001E6B97"/>
    <w:rsid w:val="001E6B98"/>
    <w:rsid w:val="001E6B9B"/>
    <w:rsid w:val="001E6BD5"/>
    <w:rsid w:val="001E6C05"/>
    <w:rsid w:val="001E6CD5"/>
    <w:rsid w:val="001E6CFD"/>
    <w:rsid w:val="001E6D6E"/>
    <w:rsid w:val="001E6DE6"/>
    <w:rsid w:val="001E6E5C"/>
    <w:rsid w:val="001E6EA2"/>
    <w:rsid w:val="001E7075"/>
    <w:rsid w:val="001E7097"/>
    <w:rsid w:val="001E7131"/>
    <w:rsid w:val="001E714B"/>
    <w:rsid w:val="001E71C2"/>
    <w:rsid w:val="001E723A"/>
    <w:rsid w:val="001E7389"/>
    <w:rsid w:val="001E744D"/>
    <w:rsid w:val="001E7462"/>
    <w:rsid w:val="001E7490"/>
    <w:rsid w:val="001E74F1"/>
    <w:rsid w:val="001E759E"/>
    <w:rsid w:val="001E75A9"/>
    <w:rsid w:val="001E7608"/>
    <w:rsid w:val="001E7653"/>
    <w:rsid w:val="001E7756"/>
    <w:rsid w:val="001E779E"/>
    <w:rsid w:val="001E7814"/>
    <w:rsid w:val="001E78F0"/>
    <w:rsid w:val="001E7A59"/>
    <w:rsid w:val="001E7AF0"/>
    <w:rsid w:val="001E7C07"/>
    <w:rsid w:val="001E7CE5"/>
    <w:rsid w:val="001E7D0C"/>
    <w:rsid w:val="001E7DEB"/>
    <w:rsid w:val="001E7F0C"/>
    <w:rsid w:val="001E7FC1"/>
    <w:rsid w:val="001F000F"/>
    <w:rsid w:val="001F0064"/>
    <w:rsid w:val="001F0151"/>
    <w:rsid w:val="001F0172"/>
    <w:rsid w:val="001F0261"/>
    <w:rsid w:val="001F041A"/>
    <w:rsid w:val="001F0515"/>
    <w:rsid w:val="001F0555"/>
    <w:rsid w:val="001F05DC"/>
    <w:rsid w:val="001F05F6"/>
    <w:rsid w:val="001F0764"/>
    <w:rsid w:val="001F083A"/>
    <w:rsid w:val="001F0852"/>
    <w:rsid w:val="001F0917"/>
    <w:rsid w:val="001F099E"/>
    <w:rsid w:val="001F0A3F"/>
    <w:rsid w:val="001F0BBA"/>
    <w:rsid w:val="001F0BF1"/>
    <w:rsid w:val="001F0C24"/>
    <w:rsid w:val="001F0CE9"/>
    <w:rsid w:val="001F0D0A"/>
    <w:rsid w:val="001F0D33"/>
    <w:rsid w:val="001F0DBA"/>
    <w:rsid w:val="001F0E43"/>
    <w:rsid w:val="001F0EBA"/>
    <w:rsid w:val="001F10C6"/>
    <w:rsid w:val="001F114C"/>
    <w:rsid w:val="001F12E5"/>
    <w:rsid w:val="001F1331"/>
    <w:rsid w:val="001F136D"/>
    <w:rsid w:val="001F15E8"/>
    <w:rsid w:val="001F1651"/>
    <w:rsid w:val="001F1660"/>
    <w:rsid w:val="001F1773"/>
    <w:rsid w:val="001F177C"/>
    <w:rsid w:val="001F1796"/>
    <w:rsid w:val="001F1851"/>
    <w:rsid w:val="001F1896"/>
    <w:rsid w:val="001F1900"/>
    <w:rsid w:val="001F1911"/>
    <w:rsid w:val="001F1A07"/>
    <w:rsid w:val="001F1A68"/>
    <w:rsid w:val="001F1B1F"/>
    <w:rsid w:val="001F1BCC"/>
    <w:rsid w:val="001F1BD2"/>
    <w:rsid w:val="001F1C47"/>
    <w:rsid w:val="001F1C5C"/>
    <w:rsid w:val="001F1C83"/>
    <w:rsid w:val="001F1CAB"/>
    <w:rsid w:val="001F1CB4"/>
    <w:rsid w:val="001F1D04"/>
    <w:rsid w:val="001F1D51"/>
    <w:rsid w:val="001F1E71"/>
    <w:rsid w:val="001F1E77"/>
    <w:rsid w:val="001F1EA3"/>
    <w:rsid w:val="001F1F1B"/>
    <w:rsid w:val="001F1FE1"/>
    <w:rsid w:val="001F2012"/>
    <w:rsid w:val="001F20C0"/>
    <w:rsid w:val="001F20C6"/>
    <w:rsid w:val="001F2118"/>
    <w:rsid w:val="001F21F7"/>
    <w:rsid w:val="001F2287"/>
    <w:rsid w:val="001F2301"/>
    <w:rsid w:val="001F2437"/>
    <w:rsid w:val="001F256D"/>
    <w:rsid w:val="001F25DA"/>
    <w:rsid w:val="001F2601"/>
    <w:rsid w:val="001F2654"/>
    <w:rsid w:val="001F268D"/>
    <w:rsid w:val="001F26C1"/>
    <w:rsid w:val="001F26FB"/>
    <w:rsid w:val="001F27E8"/>
    <w:rsid w:val="001F282F"/>
    <w:rsid w:val="001F2859"/>
    <w:rsid w:val="001F2A96"/>
    <w:rsid w:val="001F2BB1"/>
    <w:rsid w:val="001F2C09"/>
    <w:rsid w:val="001F2C7B"/>
    <w:rsid w:val="001F2D1C"/>
    <w:rsid w:val="001F2E17"/>
    <w:rsid w:val="001F2EA2"/>
    <w:rsid w:val="001F2F02"/>
    <w:rsid w:val="001F2F6C"/>
    <w:rsid w:val="001F3088"/>
    <w:rsid w:val="001F30F9"/>
    <w:rsid w:val="001F315F"/>
    <w:rsid w:val="001F32EB"/>
    <w:rsid w:val="001F3394"/>
    <w:rsid w:val="001F3499"/>
    <w:rsid w:val="001F34F0"/>
    <w:rsid w:val="001F3571"/>
    <w:rsid w:val="001F35C8"/>
    <w:rsid w:val="001F368B"/>
    <w:rsid w:val="001F36A3"/>
    <w:rsid w:val="001F384C"/>
    <w:rsid w:val="001F38F3"/>
    <w:rsid w:val="001F3939"/>
    <w:rsid w:val="001F39EF"/>
    <w:rsid w:val="001F3A4D"/>
    <w:rsid w:val="001F3AF0"/>
    <w:rsid w:val="001F3B0D"/>
    <w:rsid w:val="001F3B30"/>
    <w:rsid w:val="001F3B4C"/>
    <w:rsid w:val="001F3B64"/>
    <w:rsid w:val="001F3E1A"/>
    <w:rsid w:val="001F3F1E"/>
    <w:rsid w:val="001F3F50"/>
    <w:rsid w:val="001F409E"/>
    <w:rsid w:val="001F4181"/>
    <w:rsid w:val="001F422F"/>
    <w:rsid w:val="001F4289"/>
    <w:rsid w:val="001F4299"/>
    <w:rsid w:val="001F4310"/>
    <w:rsid w:val="001F44C9"/>
    <w:rsid w:val="001F4668"/>
    <w:rsid w:val="001F49ED"/>
    <w:rsid w:val="001F4A1D"/>
    <w:rsid w:val="001F4ACC"/>
    <w:rsid w:val="001F4B34"/>
    <w:rsid w:val="001F4BB2"/>
    <w:rsid w:val="001F4D3F"/>
    <w:rsid w:val="001F5093"/>
    <w:rsid w:val="001F5147"/>
    <w:rsid w:val="001F525E"/>
    <w:rsid w:val="001F540B"/>
    <w:rsid w:val="001F543D"/>
    <w:rsid w:val="001F5679"/>
    <w:rsid w:val="001F5767"/>
    <w:rsid w:val="001F5945"/>
    <w:rsid w:val="001F5952"/>
    <w:rsid w:val="001F5953"/>
    <w:rsid w:val="001F5AA8"/>
    <w:rsid w:val="001F5AC6"/>
    <w:rsid w:val="001F5AFA"/>
    <w:rsid w:val="001F5B0D"/>
    <w:rsid w:val="001F5D1F"/>
    <w:rsid w:val="001F5E15"/>
    <w:rsid w:val="001F5ED4"/>
    <w:rsid w:val="001F5EF8"/>
    <w:rsid w:val="001F5F51"/>
    <w:rsid w:val="001F6032"/>
    <w:rsid w:val="001F61B7"/>
    <w:rsid w:val="001F621C"/>
    <w:rsid w:val="001F62AA"/>
    <w:rsid w:val="001F63C4"/>
    <w:rsid w:val="001F6406"/>
    <w:rsid w:val="001F6433"/>
    <w:rsid w:val="001F6529"/>
    <w:rsid w:val="001F6534"/>
    <w:rsid w:val="001F6681"/>
    <w:rsid w:val="001F6787"/>
    <w:rsid w:val="001F679B"/>
    <w:rsid w:val="001F67F2"/>
    <w:rsid w:val="001F6869"/>
    <w:rsid w:val="001F688D"/>
    <w:rsid w:val="001F68C0"/>
    <w:rsid w:val="001F6975"/>
    <w:rsid w:val="001F6B4D"/>
    <w:rsid w:val="001F6B8B"/>
    <w:rsid w:val="001F6E41"/>
    <w:rsid w:val="001F6F8D"/>
    <w:rsid w:val="001F6FAB"/>
    <w:rsid w:val="001F7055"/>
    <w:rsid w:val="001F70E7"/>
    <w:rsid w:val="001F7202"/>
    <w:rsid w:val="001F7242"/>
    <w:rsid w:val="001F7279"/>
    <w:rsid w:val="001F72CA"/>
    <w:rsid w:val="001F7462"/>
    <w:rsid w:val="001F769F"/>
    <w:rsid w:val="001F77A1"/>
    <w:rsid w:val="001F78BC"/>
    <w:rsid w:val="001F7AB5"/>
    <w:rsid w:val="001F7AB9"/>
    <w:rsid w:val="001F7ACC"/>
    <w:rsid w:val="001F7B34"/>
    <w:rsid w:val="001F7B94"/>
    <w:rsid w:val="001F7C52"/>
    <w:rsid w:val="001F7C61"/>
    <w:rsid w:val="001F7E30"/>
    <w:rsid w:val="001F7E6F"/>
    <w:rsid w:val="001F7EA3"/>
    <w:rsid w:val="001F7F58"/>
    <w:rsid w:val="0020002C"/>
    <w:rsid w:val="0020008A"/>
    <w:rsid w:val="0020010A"/>
    <w:rsid w:val="0020019C"/>
    <w:rsid w:val="002001BC"/>
    <w:rsid w:val="002001CE"/>
    <w:rsid w:val="00200252"/>
    <w:rsid w:val="0020030B"/>
    <w:rsid w:val="002003AD"/>
    <w:rsid w:val="002003CC"/>
    <w:rsid w:val="002004B2"/>
    <w:rsid w:val="002004FD"/>
    <w:rsid w:val="002005EE"/>
    <w:rsid w:val="002006C4"/>
    <w:rsid w:val="00200935"/>
    <w:rsid w:val="00200CCF"/>
    <w:rsid w:val="00200D34"/>
    <w:rsid w:val="00200DA5"/>
    <w:rsid w:val="00200E38"/>
    <w:rsid w:val="00200F35"/>
    <w:rsid w:val="00200FD9"/>
    <w:rsid w:val="00200FF4"/>
    <w:rsid w:val="0020102A"/>
    <w:rsid w:val="00201033"/>
    <w:rsid w:val="0020107E"/>
    <w:rsid w:val="002010AC"/>
    <w:rsid w:val="0020115D"/>
    <w:rsid w:val="002011BF"/>
    <w:rsid w:val="002011FC"/>
    <w:rsid w:val="00201240"/>
    <w:rsid w:val="0020126F"/>
    <w:rsid w:val="00201282"/>
    <w:rsid w:val="00201299"/>
    <w:rsid w:val="00201301"/>
    <w:rsid w:val="0020143F"/>
    <w:rsid w:val="00201483"/>
    <w:rsid w:val="0020160F"/>
    <w:rsid w:val="0020165A"/>
    <w:rsid w:val="002016DD"/>
    <w:rsid w:val="0020173F"/>
    <w:rsid w:val="00201740"/>
    <w:rsid w:val="00201823"/>
    <w:rsid w:val="00201829"/>
    <w:rsid w:val="00201973"/>
    <w:rsid w:val="002019FD"/>
    <w:rsid w:val="00201A35"/>
    <w:rsid w:val="00201C36"/>
    <w:rsid w:val="00201C89"/>
    <w:rsid w:val="00201D8E"/>
    <w:rsid w:val="00201E98"/>
    <w:rsid w:val="00201F6C"/>
    <w:rsid w:val="0020227B"/>
    <w:rsid w:val="002022F5"/>
    <w:rsid w:val="0020240E"/>
    <w:rsid w:val="00202438"/>
    <w:rsid w:val="00202481"/>
    <w:rsid w:val="00202534"/>
    <w:rsid w:val="00202677"/>
    <w:rsid w:val="00202887"/>
    <w:rsid w:val="00202A35"/>
    <w:rsid w:val="00202BAE"/>
    <w:rsid w:val="00202BDA"/>
    <w:rsid w:val="00202C00"/>
    <w:rsid w:val="00203090"/>
    <w:rsid w:val="0020315D"/>
    <w:rsid w:val="002032C0"/>
    <w:rsid w:val="002033E6"/>
    <w:rsid w:val="0020358E"/>
    <w:rsid w:val="00203716"/>
    <w:rsid w:val="002037FA"/>
    <w:rsid w:val="00203811"/>
    <w:rsid w:val="0020393C"/>
    <w:rsid w:val="00203991"/>
    <w:rsid w:val="00203A4D"/>
    <w:rsid w:val="00203A56"/>
    <w:rsid w:val="00203AA6"/>
    <w:rsid w:val="00203B50"/>
    <w:rsid w:val="00203B80"/>
    <w:rsid w:val="00203F49"/>
    <w:rsid w:val="00203F57"/>
    <w:rsid w:val="00203FEA"/>
    <w:rsid w:val="002040DE"/>
    <w:rsid w:val="0020422A"/>
    <w:rsid w:val="0020424C"/>
    <w:rsid w:val="00204297"/>
    <w:rsid w:val="002042AE"/>
    <w:rsid w:val="002042BB"/>
    <w:rsid w:val="002042CE"/>
    <w:rsid w:val="00204315"/>
    <w:rsid w:val="002045C0"/>
    <w:rsid w:val="002045C3"/>
    <w:rsid w:val="00204624"/>
    <w:rsid w:val="002046C4"/>
    <w:rsid w:val="0020471E"/>
    <w:rsid w:val="0020472D"/>
    <w:rsid w:val="00204763"/>
    <w:rsid w:val="00204780"/>
    <w:rsid w:val="00204879"/>
    <w:rsid w:val="002048AA"/>
    <w:rsid w:val="0020496A"/>
    <w:rsid w:val="002049A1"/>
    <w:rsid w:val="00204A9C"/>
    <w:rsid w:val="00204AE6"/>
    <w:rsid w:val="00204B3F"/>
    <w:rsid w:val="00204B7D"/>
    <w:rsid w:val="00204BEA"/>
    <w:rsid w:val="00204CCD"/>
    <w:rsid w:val="00204CFE"/>
    <w:rsid w:val="00204D16"/>
    <w:rsid w:val="00204E22"/>
    <w:rsid w:val="00204EA2"/>
    <w:rsid w:val="00204EB2"/>
    <w:rsid w:val="00204F2E"/>
    <w:rsid w:val="002050A7"/>
    <w:rsid w:val="00205264"/>
    <w:rsid w:val="00205269"/>
    <w:rsid w:val="00205273"/>
    <w:rsid w:val="002052A8"/>
    <w:rsid w:val="002052B2"/>
    <w:rsid w:val="00205344"/>
    <w:rsid w:val="002053CB"/>
    <w:rsid w:val="002054B3"/>
    <w:rsid w:val="00205544"/>
    <w:rsid w:val="002055C4"/>
    <w:rsid w:val="002055E5"/>
    <w:rsid w:val="002056B0"/>
    <w:rsid w:val="00205814"/>
    <w:rsid w:val="00205844"/>
    <w:rsid w:val="00205865"/>
    <w:rsid w:val="00205AA8"/>
    <w:rsid w:val="00205B0C"/>
    <w:rsid w:val="00205BA9"/>
    <w:rsid w:val="00205BDC"/>
    <w:rsid w:val="00205C07"/>
    <w:rsid w:val="00205D75"/>
    <w:rsid w:val="00205E08"/>
    <w:rsid w:val="00205F22"/>
    <w:rsid w:val="002060AE"/>
    <w:rsid w:val="00206127"/>
    <w:rsid w:val="0020613F"/>
    <w:rsid w:val="002062AA"/>
    <w:rsid w:val="00206303"/>
    <w:rsid w:val="00206326"/>
    <w:rsid w:val="00206351"/>
    <w:rsid w:val="0020636D"/>
    <w:rsid w:val="002063A6"/>
    <w:rsid w:val="0020644C"/>
    <w:rsid w:val="002064FF"/>
    <w:rsid w:val="00206594"/>
    <w:rsid w:val="0020664C"/>
    <w:rsid w:val="0020665E"/>
    <w:rsid w:val="002066A1"/>
    <w:rsid w:val="002066E8"/>
    <w:rsid w:val="0020672D"/>
    <w:rsid w:val="00206765"/>
    <w:rsid w:val="0020676D"/>
    <w:rsid w:val="0020678C"/>
    <w:rsid w:val="00206848"/>
    <w:rsid w:val="00206939"/>
    <w:rsid w:val="002069D4"/>
    <w:rsid w:val="00206AA7"/>
    <w:rsid w:val="00206BAE"/>
    <w:rsid w:val="00206C80"/>
    <w:rsid w:val="00206C99"/>
    <w:rsid w:val="00206D71"/>
    <w:rsid w:val="00206DAD"/>
    <w:rsid w:val="00206E98"/>
    <w:rsid w:val="00206EAA"/>
    <w:rsid w:val="00206F1F"/>
    <w:rsid w:val="002070EE"/>
    <w:rsid w:val="0020721D"/>
    <w:rsid w:val="002072BE"/>
    <w:rsid w:val="0020734B"/>
    <w:rsid w:val="002073AC"/>
    <w:rsid w:val="00207439"/>
    <w:rsid w:val="00207639"/>
    <w:rsid w:val="002076E2"/>
    <w:rsid w:val="00207875"/>
    <w:rsid w:val="00207897"/>
    <w:rsid w:val="0020789C"/>
    <w:rsid w:val="002078D1"/>
    <w:rsid w:val="0020798B"/>
    <w:rsid w:val="002079B4"/>
    <w:rsid w:val="00207B25"/>
    <w:rsid w:val="00207BB2"/>
    <w:rsid w:val="00207CE4"/>
    <w:rsid w:val="00207DB3"/>
    <w:rsid w:val="00207DC8"/>
    <w:rsid w:val="00207DCA"/>
    <w:rsid w:val="00207DE3"/>
    <w:rsid w:val="00207E0A"/>
    <w:rsid w:val="00207E16"/>
    <w:rsid w:val="00207E63"/>
    <w:rsid w:val="00207F50"/>
    <w:rsid w:val="00207F9E"/>
    <w:rsid w:val="0021009D"/>
    <w:rsid w:val="002100A8"/>
    <w:rsid w:val="002101A4"/>
    <w:rsid w:val="00210200"/>
    <w:rsid w:val="00210413"/>
    <w:rsid w:val="002104CB"/>
    <w:rsid w:val="002105FC"/>
    <w:rsid w:val="0021064D"/>
    <w:rsid w:val="00210713"/>
    <w:rsid w:val="00210716"/>
    <w:rsid w:val="0021075B"/>
    <w:rsid w:val="00210822"/>
    <w:rsid w:val="00210898"/>
    <w:rsid w:val="002108D0"/>
    <w:rsid w:val="002108E0"/>
    <w:rsid w:val="00210A8D"/>
    <w:rsid w:val="00210A9B"/>
    <w:rsid w:val="00210CB4"/>
    <w:rsid w:val="00210D77"/>
    <w:rsid w:val="00210E52"/>
    <w:rsid w:val="00210F35"/>
    <w:rsid w:val="00210F4C"/>
    <w:rsid w:val="00210F7B"/>
    <w:rsid w:val="00210FA3"/>
    <w:rsid w:val="00211028"/>
    <w:rsid w:val="00211244"/>
    <w:rsid w:val="00211264"/>
    <w:rsid w:val="00211295"/>
    <w:rsid w:val="002112E3"/>
    <w:rsid w:val="00211346"/>
    <w:rsid w:val="0021134F"/>
    <w:rsid w:val="002113BD"/>
    <w:rsid w:val="002113E1"/>
    <w:rsid w:val="002113FE"/>
    <w:rsid w:val="00211457"/>
    <w:rsid w:val="00211538"/>
    <w:rsid w:val="00211611"/>
    <w:rsid w:val="00211638"/>
    <w:rsid w:val="00211677"/>
    <w:rsid w:val="002116CC"/>
    <w:rsid w:val="00211925"/>
    <w:rsid w:val="002119D7"/>
    <w:rsid w:val="00211AD7"/>
    <w:rsid w:val="00211BBA"/>
    <w:rsid w:val="00211C27"/>
    <w:rsid w:val="00211D21"/>
    <w:rsid w:val="00211D4E"/>
    <w:rsid w:val="00211D56"/>
    <w:rsid w:val="00211E7F"/>
    <w:rsid w:val="00211F57"/>
    <w:rsid w:val="002120AC"/>
    <w:rsid w:val="002120C5"/>
    <w:rsid w:val="00212366"/>
    <w:rsid w:val="002123A1"/>
    <w:rsid w:val="00212538"/>
    <w:rsid w:val="00212951"/>
    <w:rsid w:val="00212AC1"/>
    <w:rsid w:val="00212C5F"/>
    <w:rsid w:val="00212CEC"/>
    <w:rsid w:val="00212D6A"/>
    <w:rsid w:val="00212E9C"/>
    <w:rsid w:val="0021302F"/>
    <w:rsid w:val="0021303E"/>
    <w:rsid w:val="00213149"/>
    <w:rsid w:val="002131BD"/>
    <w:rsid w:val="0021324D"/>
    <w:rsid w:val="0021326E"/>
    <w:rsid w:val="00213371"/>
    <w:rsid w:val="00213561"/>
    <w:rsid w:val="00213680"/>
    <w:rsid w:val="002136D5"/>
    <w:rsid w:val="00213880"/>
    <w:rsid w:val="0021394E"/>
    <w:rsid w:val="002139F4"/>
    <w:rsid w:val="00213A94"/>
    <w:rsid w:val="00213AAB"/>
    <w:rsid w:val="00213AB4"/>
    <w:rsid w:val="00213B4A"/>
    <w:rsid w:val="00213B55"/>
    <w:rsid w:val="00213C26"/>
    <w:rsid w:val="00213CB9"/>
    <w:rsid w:val="00213CCC"/>
    <w:rsid w:val="00213D1A"/>
    <w:rsid w:val="00213D6C"/>
    <w:rsid w:val="00213E6B"/>
    <w:rsid w:val="00213F45"/>
    <w:rsid w:val="00213FCD"/>
    <w:rsid w:val="00214054"/>
    <w:rsid w:val="00214077"/>
    <w:rsid w:val="002140BE"/>
    <w:rsid w:val="002140C7"/>
    <w:rsid w:val="0021415F"/>
    <w:rsid w:val="00214163"/>
    <w:rsid w:val="002141DD"/>
    <w:rsid w:val="00214262"/>
    <w:rsid w:val="0021429A"/>
    <w:rsid w:val="0021430D"/>
    <w:rsid w:val="0021444A"/>
    <w:rsid w:val="0021452B"/>
    <w:rsid w:val="0021456D"/>
    <w:rsid w:val="00214608"/>
    <w:rsid w:val="002146CB"/>
    <w:rsid w:val="00214823"/>
    <w:rsid w:val="00214884"/>
    <w:rsid w:val="00214A4A"/>
    <w:rsid w:val="00214A56"/>
    <w:rsid w:val="00214A68"/>
    <w:rsid w:val="00214B0D"/>
    <w:rsid w:val="00214C4B"/>
    <w:rsid w:val="00214D52"/>
    <w:rsid w:val="00214D89"/>
    <w:rsid w:val="00214E12"/>
    <w:rsid w:val="00214E14"/>
    <w:rsid w:val="00214E8A"/>
    <w:rsid w:val="00214F06"/>
    <w:rsid w:val="0021504D"/>
    <w:rsid w:val="00215086"/>
    <w:rsid w:val="0021519F"/>
    <w:rsid w:val="002151FC"/>
    <w:rsid w:val="0021522E"/>
    <w:rsid w:val="002154A5"/>
    <w:rsid w:val="002155AB"/>
    <w:rsid w:val="00215649"/>
    <w:rsid w:val="00215768"/>
    <w:rsid w:val="00215838"/>
    <w:rsid w:val="0021587C"/>
    <w:rsid w:val="002158C6"/>
    <w:rsid w:val="00215996"/>
    <w:rsid w:val="00215A14"/>
    <w:rsid w:val="00215B33"/>
    <w:rsid w:val="00215B79"/>
    <w:rsid w:val="00215BBF"/>
    <w:rsid w:val="00215E8F"/>
    <w:rsid w:val="00215EAD"/>
    <w:rsid w:val="00215ECC"/>
    <w:rsid w:val="00215EFD"/>
    <w:rsid w:val="00215F40"/>
    <w:rsid w:val="00215F67"/>
    <w:rsid w:val="0021615D"/>
    <w:rsid w:val="0021616F"/>
    <w:rsid w:val="00216401"/>
    <w:rsid w:val="0021643A"/>
    <w:rsid w:val="002164EB"/>
    <w:rsid w:val="00216554"/>
    <w:rsid w:val="00216628"/>
    <w:rsid w:val="002166B2"/>
    <w:rsid w:val="002167BA"/>
    <w:rsid w:val="00216884"/>
    <w:rsid w:val="00216889"/>
    <w:rsid w:val="002168FC"/>
    <w:rsid w:val="00216984"/>
    <w:rsid w:val="002169C3"/>
    <w:rsid w:val="00216C0B"/>
    <w:rsid w:val="00216C3E"/>
    <w:rsid w:val="00216CA5"/>
    <w:rsid w:val="00216DDE"/>
    <w:rsid w:val="00216E59"/>
    <w:rsid w:val="00216EEE"/>
    <w:rsid w:val="00216FA3"/>
    <w:rsid w:val="00216FB4"/>
    <w:rsid w:val="0021700F"/>
    <w:rsid w:val="00217169"/>
    <w:rsid w:val="00217222"/>
    <w:rsid w:val="002172A1"/>
    <w:rsid w:val="00217303"/>
    <w:rsid w:val="00217508"/>
    <w:rsid w:val="00217527"/>
    <w:rsid w:val="00217582"/>
    <w:rsid w:val="00217586"/>
    <w:rsid w:val="0021759B"/>
    <w:rsid w:val="002176E9"/>
    <w:rsid w:val="0021779B"/>
    <w:rsid w:val="0021796F"/>
    <w:rsid w:val="00217982"/>
    <w:rsid w:val="002179F8"/>
    <w:rsid w:val="00217BF5"/>
    <w:rsid w:val="00217C5D"/>
    <w:rsid w:val="00217C8B"/>
    <w:rsid w:val="00217CF6"/>
    <w:rsid w:val="00217DCC"/>
    <w:rsid w:val="00217E61"/>
    <w:rsid w:val="00217EDB"/>
    <w:rsid w:val="00217EDE"/>
    <w:rsid w:val="00217F4F"/>
    <w:rsid w:val="0022008B"/>
    <w:rsid w:val="002200B2"/>
    <w:rsid w:val="00220402"/>
    <w:rsid w:val="002205A8"/>
    <w:rsid w:val="00220849"/>
    <w:rsid w:val="00220964"/>
    <w:rsid w:val="00220BC6"/>
    <w:rsid w:val="00220C3F"/>
    <w:rsid w:val="00220C85"/>
    <w:rsid w:val="00220C8E"/>
    <w:rsid w:val="00220FE3"/>
    <w:rsid w:val="00221161"/>
    <w:rsid w:val="0022116D"/>
    <w:rsid w:val="002211FB"/>
    <w:rsid w:val="002212E2"/>
    <w:rsid w:val="002212F5"/>
    <w:rsid w:val="00221374"/>
    <w:rsid w:val="0022140D"/>
    <w:rsid w:val="00221456"/>
    <w:rsid w:val="002214D3"/>
    <w:rsid w:val="00221607"/>
    <w:rsid w:val="00221645"/>
    <w:rsid w:val="00221695"/>
    <w:rsid w:val="00221987"/>
    <w:rsid w:val="002219F7"/>
    <w:rsid w:val="00221A00"/>
    <w:rsid w:val="00221B1A"/>
    <w:rsid w:val="00221D55"/>
    <w:rsid w:val="00221E66"/>
    <w:rsid w:val="00221EE4"/>
    <w:rsid w:val="002221E4"/>
    <w:rsid w:val="0022243B"/>
    <w:rsid w:val="00222596"/>
    <w:rsid w:val="002225F3"/>
    <w:rsid w:val="002227F7"/>
    <w:rsid w:val="0022288E"/>
    <w:rsid w:val="0022290D"/>
    <w:rsid w:val="0022295C"/>
    <w:rsid w:val="00222A05"/>
    <w:rsid w:val="00222A36"/>
    <w:rsid w:val="00222A88"/>
    <w:rsid w:val="00222AEA"/>
    <w:rsid w:val="00222C55"/>
    <w:rsid w:val="00222C62"/>
    <w:rsid w:val="00222C8B"/>
    <w:rsid w:val="00222CBF"/>
    <w:rsid w:val="00222E60"/>
    <w:rsid w:val="00222E92"/>
    <w:rsid w:val="00222FB4"/>
    <w:rsid w:val="00222FDA"/>
    <w:rsid w:val="00222FE2"/>
    <w:rsid w:val="002231CE"/>
    <w:rsid w:val="00223287"/>
    <w:rsid w:val="002232A9"/>
    <w:rsid w:val="00223388"/>
    <w:rsid w:val="002233C0"/>
    <w:rsid w:val="0022345A"/>
    <w:rsid w:val="00223484"/>
    <w:rsid w:val="002234E5"/>
    <w:rsid w:val="002236B9"/>
    <w:rsid w:val="0022380D"/>
    <w:rsid w:val="002238FE"/>
    <w:rsid w:val="00223912"/>
    <w:rsid w:val="002239B4"/>
    <w:rsid w:val="002239E0"/>
    <w:rsid w:val="002239F8"/>
    <w:rsid w:val="00223A9D"/>
    <w:rsid w:val="00223B9B"/>
    <w:rsid w:val="00223D3F"/>
    <w:rsid w:val="00223D6F"/>
    <w:rsid w:val="00223E00"/>
    <w:rsid w:val="00223E35"/>
    <w:rsid w:val="00223E6D"/>
    <w:rsid w:val="00223F8A"/>
    <w:rsid w:val="00223F8C"/>
    <w:rsid w:val="002240A4"/>
    <w:rsid w:val="00224178"/>
    <w:rsid w:val="002242D4"/>
    <w:rsid w:val="00224312"/>
    <w:rsid w:val="0022439C"/>
    <w:rsid w:val="00224414"/>
    <w:rsid w:val="002244D5"/>
    <w:rsid w:val="002244EF"/>
    <w:rsid w:val="00224509"/>
    <w:rsid w:val="00224534"/>
    <w:rsid w:val="00224586"/>
    <w:rsid w:val="00224651"/>
    <w:rsid w:val="0022466A"/>
    <w:rsid w:val="00224697"/>
    <w:rsid w:val="0022478D"/>
    <w:rsid w:val="002247CE"/>
    <w:rsid w:val="00224851"/>
    <w:rsid w:val="0022493F"/>
    <w:rsid w:val="002249EB"/>
    <w:rsid w:val="00224C3E"/>
    <w:rsid w:val="00224C5E"/>
    <w:rsid w:val="00224C6F"/>
    <w:rsid w:val="00224C74"/>
    <w:rsid w:val="00224CA1"/>
    <w:rsid w:val="00224D3C"/>
    <w:rsid w:val="00224D8D"/>
    <w:rsid w:val="00224F95"/>
    <w:rsid w:val="00224FEF"/>
    <w:rsid w:val="0022507F"/>
    <w:rsid w:val="002250A7"/>
    <w:rsid w:val="002250D9"/>
    <w:rsid w:val="002250E1"/>
    <w:rsid w:val="0022511F"/>
    <w:rsid w:val="002251C9"/>
    <w:rsid w:val="002253D9"/>
    <w:rsid w:val="00225508"/>
    <w:rsid w:val="0022555E"/>
    <w:rsid w:val="00225579"/>
    <w:rsid w:val="002255A7"/>
    <w:rsid w:val="002256B0"/>
    <w:rsid w:val="002257CE"/>
    <w:rsid w:val="002259D1"/>
    <w:rsid w:val="00225A22"/>
    <w:rsid w:val="00225A77"/>
    <w:rsid w:val="00225A80"/>
    <w:rsid w:val="00225B75"/>
    <w:rsid w:val="00225B76"/>
    <w:rsid w:val="00225C46"/>
    <w:rsid w:val="00225C47"/>
    <w:rsid w:val="00225D0B"/>
    <w:rsid w:val="00225D5E"/>
    <w:rsid w:val="00226000"/>
    <w:rsid w:val="0022602D"/>
    <w:rsid w:val="00226154"/>
    <w:rsid w:val="00226178"/>
    <w:rsid w:val="00226243"/>
    <w:rsid w:val="002262A5"/>
    <w:rsid w:val="0022641C"/>
    <w:rsid w:val="002264A7"/>
    <w:rsid w:val="002265EA"/>
    <w:rsid w:val="00226693"/>
    <w:rsid w:val="002266A5"/>
    <w:rsid w:val="002266B5"/>
    <w:rsid w:val="0022684D"/>
    <w:rsid w:val="0022694D"/>
    <w:rsid w:val="00226987"/>
    <w:rsid w:val="0022699F"/>
    <w:rsid w:val="002269C2"/>
    <w:rsid w:val="002269F1"/>
    <w:rsid w:val="00226A2C"/>
    <w:rsid w:val="00226BDC"/>
    <w:rsid w:val="00226C78"/>
    <w:rsid w:val="00226E02"/>
    <w:rsid w:val="00226E6B"/>
    <w:rsid w:val="00226E9C"/>
    <w:rsid w:val="00227156"/>
    <w:rsid w:val="00227213"/>
    <w:rsid w:val="0022724F"/>
    <w:rsid w:val="00227256"/>
    <w:rsid w:val="002273BB"/>
    <w:rsid w:val="002274CD"/>
    <w:rsid w:val="002275B3"/>
    <w:rsid w:val="00227600"/>
    <w:rsid w:val="002276A3"/>
    <w:rsid w:val="002276B2"/>
    <w:rsid w:val="00227709"/>
    <w:rsid w:val="002278EB"/>
    <w:rsid w:val="00227AAA"/>
    <w:rsid w:val="00227BB9"/>
    <w:rsid w:val="00227CF7"/>
    <w:rsid w:val="00227D8D"/>
    <w:rsid w:val="00227DCA"/>
    <w:rsid w:val="00227FF8"/>
    <w:rsid w:val="00230010"/>
    <w:rsid w:val="00230170"/>
    <w:rsid w:val="00230303"/>
    <w:rsid w:val="0023039B"/>
    <w:rsid w:val="002303A7"/>
    <w:rsid w:val="00230437"/>
    <w:rsid w:val="002304CF"/>
    <w:rsid w:val="002305FC"/>
    <w:rsid w:val="0023062E"/>
    <w:rsid w:val="00230661"/>
    <w:rsid w:val="002306A8"/>
    <w:rsid w:val="0023074E"/>
    <w:rsid w:val="00230853"/>
    <w:rsid w:val="00230A14"/>
    <w:rsid w:val="00230A1B"/>
    <w:rsid w:val="00230A30"/>
    <w:rsid w:val="00230C48"/>
    <w:rsid w:val="00230D9A"/>
    <w:rsid w:val="00230EA4"/>
    <w:rsid w:val="00230EB9"/>
    <w:rsid w:val="00230ED3"/>
    <w:rsid w:val="00230F10"/>
    <w:rsid w:val="00230FDC"/>
    <w:rsid w:val="0023106E"/>
    <w:rsid w:val="0023109B"/>
    <w:rsid w:val="002310F7"/>
    <w:rsid w:val="00231145"/>
    <w:rsid w:val="00231159"/>
    <w:rsid w:val="00231164"/>
    <w:rsid w:val="0023132B"/>
    <w:rsid w:val="0023150C"/>
    <w:rsid w:val="00231572"/>
    <w:rsid w:val="00231642"/>
    <w:rsid w:val="00231805"/>
    <w:rsid w:val="00231818"/>
    <w:rsid w:val="002318BC"/>
    <w:rsid w:val="002318F5"/>
    <w:rsid w:val="0023195A"/>
    <w:rsid w:val="002319B0"/>
    <w:rsid w:val="002319BD"/>
    <w:rsid w:val="002319C8"/>
    <w:rsid w:val="00231A0E"/>
    <w:rsid w:val="00231AE1"/>
    <w:rsid w:val="00231D0D"/>
    <w:rsid w:val="00231D82"/>
    <w:rsid w:val="00231D8C"/>
    <w:rsid w:val="00231DB4"/>
    <w:rsid w:val="00231DE7"/>
    <w:rsid w:val="00231EFB"/>
    <w:rsid w:val="00231F7A"/>
    <w:rsid w:val="00232144"/>
    <w:rsid w:val="002321C1"/>
    <w:rsid w:val="00232211"/>
    <w:rsid w:val="002322FD"/>
    <w:rsid w:val="00232367"/>
    <w:rsid w:val="002323BE"/>
    <w:rsid w:val="002323DA"/>
    <w:rsid w:val="00232598"/>
    <w:rsid w:val="00232623"/>
    <w:rsid w:val="002326E7"/>
    <w:rsid w:val="002326FF"/>
    <w:rsid w:val="0023273E"/>
    <w:rsid w:val="002327F1"/>
    <w:rsid w:val="0023280B"/>
    <w:rsid w:val="0023288D"/>
    <w:rsid w:val="002328DE"/>
    <w:rsid w:val="00232900"/>
    <w:rsid w:val="00232910"/>
    <w:rsid w:val="0023291E"/>
    <w:rsid w:val="0023293D"/>
    <w:rsid w:val="00232A65"/>
    <w:rsid w:val="00232B29"/>
    <w:rsid w:val="00232B79"/>
    <w:rsid w:val="00232BAA"/>
    <w:rsid w:val="00232C29"/>
    <w:rsid w:val="00232CE7"/>
    <w:rsid w:val="00232E3B"/>
    <w:rsid w:val="00232E75"/>
    <w:rsid w:val="00232E7E"/>
    <w:rsid w:val="00232E82"/>
    <w:rsid w:val="00233177"/>
    <w:rsid w:val="002331E4"/>
    <w:rsid w:val="00233259"/>
    <w:rsid w:val="002332D2"/>
    <w:rsid w:val="0023363E"/>
    <w:rsid w:val="002337CF"/>
    <w:rsid w:val="00233887"/>
    <w:rsid w:val="0023393B"/>
    <w:rsid w:val="00233A3C"/>
    <w:rsid w:val="00233CBE"/>
    <w:rsid w:val="00233E56"/>
    <w:rsid w:val="00233E83"/>
    <w:rsid w:val="00233F11"/>
    <w:rsid w:val="00233F20"/>
    <w:rsid w:val="00233F26"/>
    <w:rsid w:val="00233F87"/>
    <w:rsid w:val="00233FE2"/>
    <w:rsid w:val="00234002"/>
    <w:rsid w:val="00234169"/>
    <w:rsid w:val="0023462A"/>
    <w:rsid w:val="002347D7"/>
    <w:rsid w:val="0023495A"/>
    <w:rsid w:val="00234968"/>
    <w:rsid w:val="00234B0A"/>
    <w:rsid w:val="00234B64"/>
    <w:rsid w:val="00234C47"/>
    <w:rsid w:val="00234D35"/>
    <w:rsid w:val="00234DFB"/>
    <w:rsid w:val="00234F10"/>
    <w:rsid w:val="00234F99"/>
    <w:rsid w:val="00234FE6"/>
    <w:rsid w:val="00235005"/>
    <w:rsid w:val="0023504B"/>
    <w:rsid w:val="0023507E"/>
    <w:rsid w:val="00235178"/>
    <w:rsid w:val="00235190"/>
    <w:rsid w:val="00235297"/>
    <w:rsid w:val="002352A7"/>
    <w:rsid w:val="0023538F"/>
    <w:rsid w:val="002353BB"/>
    <w:rsid w:val="0023541E"/>
    <w:rsid w:val="00235484"/>
    <w:rsid w:val="002354F3"/>
    <w:rsid w:val="002355BC"/>
    <w:rsid w:val="002355FC"/>
    <w:rsid w:val="002356B0"/>
    <w:rsid w:val="002356F5"/>
    <w:rsid w:val="0023577D"/>
    <w:rsid w:val="002357C9"/>
    <w:rsid w:val="002357E6"/>
    <w:rsid w:val="0023580D"/>
    <w:rsid w:val="00235A45"/>
    <w:rsid w:val="00235B30"/>
    <w:rsid w:val="00235BA7"/>
    <w:rsid w:val="00235EA8"/>
    <w:rsid w:val="00235EC8"/>
    <w:rsid w:val="00235FC1"/>
    <w:rsid w:val="00236072"/>
    <w:rsid w:val="00236190"/>
    <w:rsid w:val="002362BC"/>
    <w:rsid w:val="00236350"/>
    <w:rsid w:val="002364C0"/>
    <w:rsid w:val="00236520"/>
    <w:rsid w:val="0023661E"/>
    <w:rsid w:val="0023670D"/>
    <w:rsid w:val="002367BD"/>
    <w:rsid w:val="002369D7"/>
    <w:rsid w:val="00236BC6"/>
    <w:rsid w:val="00236C28"/>
    <w:rsid w:val="00236CAD"/>
    <w:rsid w:val="00236CCA"/>
    <w:rsid w:val="00236D0A"/>
    <w:rsid w:val="00236D76"/>
    <w:rsid w:val="00236D8E"/>
    <w:rsid w:val="00236DB4"/>
    <w:rsid w:val="00236E49"/>
    <w:rsid w:val="00236EE1"/>
    <w:rsid w:val="00236F3D"/>
    <w:rsid w:val="00236FAC"/>
    <w:rsid w:val="00236FC4"/>
    <w:rsid w:val="00237028"/>
    <w:rsid w:val="0023704A"/>
    <w:rsid w:val="002370A0"/>
    <w:rsid w:val="002370E1"/>
    <w:rsid w:val="002370FB"/>
    <w:rsid w:val="00237269"/>
    <w:rsid w:val="002372D8"/>
    <w:rsid w:val="0023746A"/>
    <w:rsid w:val="0023761A"/>
    <w:rsid w:val="00237681"/>
    <w:rsid w:val="0023768D"/>
    <w:rsid w:val="002377C8"/>
    <w:rsid w:val="00237853"/>
    <w:rsid w:val="00237960"/>
    <w:rsid w:val="00237BF1"/>
    <w:rsid w:val="00237C23"/>
    <w:rsid w:val="00237CE7"/>
    <w:rsid w:val="00237D4B"/>
    <w:rsid w:val="0024001C"/>
    <w:rsid w:val="0024021D"/>
    <w:rsid w:val="00240240"/>
    <w:rsid w:val="002402A8"/>
    <w:rsid w:val="00240347"/>
    <w:rsid w:val="00240435"/>
    <w:rsid w:val="0024051F"/>
    <w:rsid w:val="00240580"/>
    <w:rsid w:val="002406BF"/>
    <w:rsid w:val="002406EB"/>
    <w:rsid w:val="0024076E"/>
    <w:rsid w:val="002409B7"/>
    <w:rsid w:val="002409C9"/>
    <w:rsid w:val="002409D2"/>
    <w:rsid w:val="00240A54"/>
    <w:rsid w:val="00240B21"/>
    <w:rsid w:val="00240BBB"/>
    <w:rsid w:val="00240C81"/>
    <w:rsid w:val="00240C93"/>
    <w:rsid w:val="00240D9B"/>
    <w:rsid w:val="00240E2D"/>
    <w:rsid w:val="00240E47"/>
    <w:rsid w:val="00240E74"/>
    <w:rsid w:val="00240F69"/>
    <w:rsid w:val="00240FAE"/>
    <w:rsid w:val="00240FEB"/>
    <w:rsid w:val="00241009"/>
    <w:rsid w:val="002410A3"/>
    <w:rsid w:val="0024115E"/>
    <w:rsid w:val="002411B0"/>
    <w:rsid w:val="002411C4"/>
    <w:rsid w:val="00241229"/>
    <w:rsid w:val="00241261"/>
    <w:rsid w:val="002412E7"/>
    <w:rsid w:val="00241409"/>
    <w:rsid w:val="0024151A"/>
    <w:rsid w:val="002415D1"/>
    <w:rsid w:val="00241618"/>
    <w:rsid w:val="002417F1"/>
    <w:rsid w:val="00241870"/>
    <w:rsid w:val="002418DD"/>
    <w:rsid w:val="00241912"/>
    <w:rsid w:val="002419A0"/>
    <w:rsid w:val="002419B5"/>
    <w:rsid w:val="002419F5"/>
    <w:rsid w:val="00241A1A"/>
    <w:rsid w:val="00241B5A"/>
    <w:rsid w:val="00241B7B"/>
    <w:rsid w:val="00241BA9"/>
    <w:rsid w:val="00241C32"/>
    <w:rsid w:val="00241C3A"/>
    <w:rsid w:val="00241CA5"/>
    <w:rsid w:val="00241E66"/>
    <w:rsid w:val="00241E7D"/>
    <w:rsid w:val="00241EBA"/>
    <w:rsid w:val="00242053"/>
    <w:rsid w:val="0024216A"/>
    <w:rsid w:val="00242205"/>
    <w:rsid w:val="00242438"/>
    <w:rsid w:val="002424BA"/>
    <w:rsid w:val="0024252D"/>
    <w:rsid w:val="00242535"/>
    <w:rsid w:val="0024258C"/>
    <w:rsid w:val="002425B0"/>
    <w:rsid w:val="00242691"/>
    <w:rsid w:val="002427A2"/>
    <w:rsid w:val="002427FF"/>
    <w:rsid w:val="00242885"/>
    <w:rsid w:val="002429D4"/>
    <w:rsid w:val="002429F7"/>
    <w:rsid w:val="00242D5E"/>
    <w:rsid w:val="00242DF8"/>
    <w:rsid w:val="00242ECE"/>
    <w:rsid w:val="00242ECF"/>
    <w:rsid w:val="00243019"/>
    <w:rsid w:val="00243031"/>
    <w:rsid w:val="002430A5"/>
    <w:rsid w:val="002430E3"/>
    <w:rsid w:val="0024322D"/>
    <w:rsid w:val="00243246"/>
    <w:rsid w:val="0024328D"/>
    <w:rsid w:val="002432AB"/>
    <w:rsid w:val="00243435"/>
    <w:rsid w:val="00243508"/>
    <w:rsid w:val="00243514"/>
    <w:rsid w:val="00243586"/>
    <w:rsid w:val="002435C7"/>
    <w:rsid w:val="002435E2"/>
    <w:rsid w:val="00243753"/>
    <w:rsid w:val="002438A4"/>
    <w:rsid w:val="00243932"/>
    <w:rsid w:val="00243A07"/>
    <w:rsid w:val="00243A90"/>
    <w:rsid w:val="00243ACC"/>
    <w:rsid w:val="00243CC7"/>
    <w:rsid w:val="00243D73"/>
    <w:rsid w:val="00243EFF"/>
    <w:rsid w:val="00243F86"/>
    <w:rsid w:val="00243F8F"/>
    <w:rsid w:val="00244035"/>
    <w:rsid w:val="002440E2"/>
    <w:rsid w:val="00244122"/>
    <w:rsid w:val="002441EA"/>
    <w:rsid w:val="0024429B"/>
    <w:rsid w:val="0024432B"/>
    <w:rsid w:val="00244342"/>
    <w:rsid w:val="00244362"/>
    <w:rsid w:val="002444D3"/>
    <w:rsid w:val="002444F9"/>
    <w:rsid w:val="00244503"/>
    <w:rsid w:val="00244645"/>
    <w:rsid w:val="00244667"/>
    <w:rsid w:val="002446BA"/>
    <w:rsid w:val="00244771"/>
    <w:rsid w:val="0024482C"/>
    <w:rsid w:val="00244A2B"/>
    <w:rsid w:val="00244BBB"/>
    <w:rsid w:val="00244E3B"/>
    <w:rsid w:val="00244F15"/>
    <w:rsid w:val="0024506B"/>
    <w:rsid w:val="002450F6"/>
    <w:rsid w:val="00245185"/>
    <w:rsid w:val="002451B7"/>
    <w:rsid w:val="00245225"/>
    <w:rsid w:val="0024525E"/>
    <w:rsid w:val="00245262"/>
    <w:rsid w:val="002453CF"/>
    <w:rsid w:val="00245432"/>
    <w:rsid w:val="0024544B"/>
    <w:rsid w:val="002454CB"/>
    <w:rsid w:val="002454DB"/>
    <w:rsid w:val="00245503"/>
    <w:rsid w:val="00245548"/>
    <w:rsid w:val="0024554A"/>
    <w:rsid w:val="0024575F"/>
    <w:rsid w:val="00245761"/>
    <w:rsid w:val="00245800"/>
    <w:rsid w:val="00245888"/>
    <w:rsid w:val="00245889"/>
    <w:rsid w:val="002458F6"/>
    <w:rsid w:val="00245956"/>
    <w:rsid w:val="00245B8E"/>
    <w:rsid w:val="00245BF6"/>
    <w:rsid w:val="00245C4F"/>
    <w:rsid w:val="00245C98"/>
    <w:rsid w:val="00245F21"/>
    <w:rsid w:val="00245FC8"/>
    <w:rsid w:val="00246042"/>
    <w:rsid w:val="0024604B"/>
    <w:rsid w:val="0024604E"/>
    <w:rsid w:val="002460E2"/>
    <w:rsid w:val="002460F8"/>
    <w:rsid w:val="0024618F"/>
    <w:rsid w:val="00246208"/>
    <w:rsid w:val="0024638E"/>
    <w:rsid w:val="0024654F"/>
    <w:rsid w:val="00246719"/>
    <w:rsid w:val="00246819"/>
    <w:rsid w:val="002469E8"/>
    <w:rsid w:val="00246A2B"/>
    <w:rsid w:val="00246A92"/>
    <w:rsid w:val="00246B31"/>
    <w:rsid w:val="00246B5B"/>
    <w:rsid w:val="00246B96"/>
    <w:rsid w:val="00246BAA"/>
    <w:rsid w:val="00246BC9"/>
    <w:rsid w:val="00246CE9"/>
    <w:rsid w:val="00246D0E"/>
    <w:rsid w:val="00246D89"/>
    <w:rsid w:val="00246DB6"/>
    <w:rsid w:val="00246E4E"/>
    <w:rsid w:val="00246FC0"/>
    <w:rsid w:val="002470BE"/>
    <w:rsid w:val="00247177"/>
    <w:rsid w:val="002471E0"/>
    <w:rsid w:val="00247299"/>
    <w:rsid w:val="002472E4"/>
    <w:rsid w:val="0024734E"/>
    <w:rsid w:val="00247408"/>
    <w:rsid w:val="0024740A"/>
    <w:rsid w:val="002474A9"/>
    <w:rsid w:val="00247578"/>
    <w:rsid w:val="002476C2"/>
    <w:rsid w:val="002476EF"/>
    <w:rsid w:val="00247779"/>
    <w:rsid w:val="002479B0"/>
    <w:rsid w:val="00247B1D"/>
    <w:rsid w:val="00247C2E"/>
    <w:rsid w:val="00247C71"/>
    <w:rsid w:val="00247D10"/>
    <w:rsid w:val="00247E16"/>
    <w:rsid w:val="00247E93"/>
    <w:rsid w:val="00247FDF"/>
    <w:rsid w:val="00250095"/>
    <w:rsid w:val="002500A8"/>
    <w:rsid w:val="002500E2"/>
    <w:rsid w:val="00250114"/>
    <w:rsid w:val="00250170"/>
    <w:rsid w:val="00250330"/>
    <w:rsid w:val="0025034D"/>
    <w:rsid w:val="002503B9"/>
    <w:rsid w:val="002503C8"/>
    <w:rsid w:val="002503DC"/>
    <w:rsid w:val="0025042F"/>
    <w:rsid w:val="002506E0"/>
    <w:rsid w:val="00250767"/>
    <w:rsid w:val="002508DA"/>
    <w:rsid w:val="00250903"/>
    <w:rsid w:val="00250995"/>
    <w:rsid w:val="002509A1"/>
    <w:rsid w:val="00250A48"/>
    <w:rsid w:val="00250C5C"/>
    <w:rsid w:val="00250CC2"/>
    <w:rsid w:val="00250E3C"/>
    <w:rsid w:val="00250F2A"/>
    <w:rsid w:val="00250F94"/>
    <w:rsid w:val="00250FD8"/>
    <w:rsid w:val="00251057"/>
    <w:rsid w:val="0025109E"/>
    <w:rsid w:val="00251112"/>
    <w:rsid w:val="0025111B"/>
    <w:rsid w:val="00251198"/>
    <w:rsid w:val="002511F5"/>
    <w:rsid w:val="0025125F"/>
    <w:rsid w:val="002513D8"/>
    <w:rsid w:val="00251415"/>
    <w:rsid w:val="0025167A"/>
    <w:rsid w:val="002517F6"/>
    <w:rsid w:val="002517FE"/>
    <w:rsid w:val="00251886"/>
    <w:rsid w:val="002518A0"/>
    <w:rsid w:val="002518F9"/>
    <w:rsid w:val="00251978"/>
    <w:rsid w:val="00251A02"/>
    <w:rsid w:val="00251A12"/>
    <w:rsid w:val="00251A71"/>
    <w:rsid w:val="00251B71"/>
    <w:rsid w:val="00251BB9"/>
    <w:rsid w:val="00251E08"/>
    <w:rsid w:val="00251E21"/>
    <w:rsid w:val="00251E4B"/>
    <w:rsid w:val="00251EE0"/>
    <w:rsid w:val="00251F01"/>
    <w:rsid w:val="00251F30"/>
    <w:rsid w:val="00251F8D"/>
    <w:rsid w:val="00251F91"/>
    <w:rsid w:val="00252224"/>
    <w:rsid w:val="00252278"/>
    <w:rsid w:val="0025260F"/>
    <w:rsid w:val="00252613"/>
    <w:rsid w:val="00252630"/>
    <w:rsid w:val="002526C3"/>
    <w:rsid w:val="00252775"/>
    <w:rsid w:val="00252849"/>
    <w:rsid w:val="0025290A"/>
    <w:rsid w:val="00252A18"/>
    <w:rsid w:val="00252C21"/>
    <w:rsid w:val="00252DBF"/>
    <w:rsid w:val="00252DE6"/>
    <w:rsid w:val="00252E30"/>
    <w:rsid w:val="00252E60"/>
    <w:rsid w:val="00252E64"/>
    <w:rsid w:val="00252E7F"/>
    <w:rsid w:val="00252F0F"/>
    <w:rsid w:val="00252F13"/>
    <w:rsid w:val="00252FDA"/>
    <w:rsid w:val="002530B8"/>
    <w:rsid w:val="002530D0"/>
    <w:rsid w:val="002531F4"/>
    <w:rsid w:val="00253242"/>
    <w:rsid w:val="00253339"/>
    <w:rsid w:val="0025336A"/>
    <w:rsid w:val="0025363A"/>
    <w:rsid w:val="002537C2"/>
    <w:rsid w:val="002537D6"/>
    <w:rsid w:val="00253969"/>
    <w:rsid w:val="0025396D"/>
    <w:rsid w:val="00253A59"/>
    <w:rsid w:val="00253BA6"/>
    <w:rsid w:val="00253BAE"/>
    <w:rsid w:val="00253F35"/>
    <w:rsid w:val="002540C3"/>
    <w:rsid w:val="002541C4"/>
    <w:rsid w:val="002543E4"/>
    <w:rsid w:val="00254461"/>
    <w:rsid w:val="0025450E"/>
    <w:rsid w:val="0025473B"/>
    <w:rsid w:val="0025477A"/>
    <w:rsid w:val="002547BB"/>
    <w:rsid w:val="0025482F"/>
    <w:rsid w:val="002548B4"/>
    <w:rsid w:val="00254904"/>
    <w:rsid w:val="00254944"/>
    <w:rsid w:val="002549F7"/>
    <w:rsid w:val="00254A5E"/>
    <w:rsid w:val="00254A6B"/>
    <w:rsid w:val="00254ACC"/>
    <w:rsid w:val="00254ADB"/>
    <w:rsid w:val="00254B0D"/>
    <w:rsid w:val="00254B54"/>
    <w:rsid w:val="00254B59"/>
    <w:rsid w:val="00254D08"/>
    <w:rsid w:val="00254D22"/>
    <w:rsid w:val="00254E21"/>
    <w:rsid w:val="00254E24"/>
    <w:rsid w:val="00254E7D"/>
    <w:rsid w:val="00254F27"/>
    <w:rsid w:val="00254F8B"/>
    <w:rsid w:val="00255038"/>
    <w:rsid w:val="0025514C"/>
    <w:rsid w:val="002551C5"/>
    <w:rsid w:val="00255224"/>
    <w:rsid w:val="00255318"/>
    <w:rsid w:val="0025539F"/>
    <w:rsid w:val="00255485"/>
    <w:rsid w:val="00255698"/>
    <w:rsid w:val="00255869"/>
    <w:rsid w:val="002559AF"/>
    <w:rsid w:val="00255A55"/>
    <w:rsid w:val="00255B7D"/>
    <w:rsid w:val="00255BB1"/>
    <w:rsid w:val="00255C28"/>
    <w:rsid w:val="00255C84"/>
    <w:rsid w:val="00255CDE"/>
    <w:rsid w:val="00255CE0"/>
    <w:rsid w:val="00255D2E"/>
    <w:rsid w:val="00255E1A"/>
    <w:rsid w:val="00255E1F"/>
    <w:rsid w:val="00255E3F"/>
    <w:rsid w:val="00255EA0"/>
    <w:rsid w:val="00255F60"/>
    <w:rsid w:val="00255F61"/>
    <w:rsid w:val="002561D1"/>
    <w:rsid w:val="0025620F"/>
    <w:rsid w:val="0025635E"/>
    <w:rsid w:val="00256418"/>
    <w:rsid w:val="002565B3"/>
    <w:rsid w:val="00256624"/>
    <w:rsid w:val="0025699C"/>
    <w:rsid w:val="00256A74"/>
    <w:rsid w:val="00256C2D"/>
    <w:rsid w:val="00256D1E"/>
    <w:rsid w:val="00256E6F"/>
    <w:rsid w:val="00256ECD"/>
    <w:rsid w:val="00256FB4"/>
    <w:rsid w:val="00256FBD"/>
    <w:rsid w:val="00256FDE"/>
    <w:rsid w:val="00257095"/>
    <w:rsid w:val="002570F6"/>
    <w:rsid w:val="002571BC"/>
    <w:rsid w:val="002571BF"/>
    <w:rsid w:val="0025721D"/>
    <w:rsid w:val="0025728A"/>
    <w:rsid w:val="00257503"/>
    <w:rsid w:val="00257612"/>
    <w:rsid w:val="00257665"/>
    <w:rsid w:val="002576C7"/>
    <w:rsid w:val="00257774"/>
    <w:rsid w:val="002578B5"/>
    <w:rsid w:val="002578F3"/>
    <w:rsid w:val="00257960"/>
    <w:rsid w:val="0025796B"/>
    <w:rsid w:val="00257A43"/>
    <w:rsid w:val="00257CA6"/>
    <w:rsid w:val="00257D00"/>
    <w:rsid w:val="00257EFE"/>
    <w:rsid w:val="00257F55"/>
    <w:rsid w:val="00257FC7"/>
    <w:rsid w:val="00257FD1"/>
    <w:rsid w:val="0026004C"/>
    <w:rsid w:val="0026009E"/>
    <w:rsid w:val="00260221"/>
    <w:rsid w:val="002602D4"/>
    <w:rsid w:val="00260382"/>
    <w:rsid w:val="00260488"/>
    <w:rsid w:val="002604C6"/>
    <w:rsid w:val="0026053E"/>
    <w:rsid w:val="00260560"/>
    <w:rsid w:val="002605DC"/>
    <w:rsid w:val="00260635"/>
    <w:rsid w:val="00260732"/>
    <w:rsid w:val="002607DD"/>
    <w:rsid w:val="00260824"/>
    <w:rsid w:val="00260839"/>
    <w:rsid w:val="002609E6"/>
    <w:rsid w:val="00260B55"/>
    <w:rsid w:val="00260C26"/>
    <w:rsid w:val="00260CE0"/>
    <w:rsid w:val="00260D37"/>
    <w:rsid w:val="002610D7"/>
    <w:rsid w:val="00261174"/>
    <w:rsid w:val="002611B7"/>
    <w:rsid w:val="002611D8"/>
    <w:rsid w:val="002612C5"/>
    <w:rsid w:val="0026138D"/>
    <w:rsid w:val="00261421"/>
    <w:rsid w:val="00261663"/>
    <w:rsid w:val="002617AB"/>
    <w:rsid w:val="002617C3"/>
    <w:rsid w:val="0026182C"/>
    <w:rsid w:val="0026191F"/>
    <w:rsid w:val="0026199D"/>
    <w:rsid w:val="002619CD"/>
    <w:rsid w:val="00261BE8"/>
    <w:rsid w:val="00261C87"/>
    <w:rsid w:val="00262026"/>
    <w:rsid w:val="0026209D"/>
    <w:rsid w:val="0026214C"/>
    <w:rsid w:val="00262336"/>
    <w:rsid w:val="002623AC"/>
    <w:rsid w:val="002626BB"/>
    <w:rsid w:val="00262709"/>
    <w:rsid w:val="00262785"/>
    <w:rsid w:val="00262876"/>
    <w:rsid w:val="0026294B"/>
    <w:rsid w:val="00262A41"/>
    <w:rsid w:val="00262A4F"/>
    <w:rsid w:val="00262B10"/>
    <w:rsid w:val="00262C16"/>
    <w:rsid w:val="00262CAF"/>
    <w:rsid w:val="00262DA2"/>
    <w:rsid w:val="00262DF8"/>
    <w:rsid w:val="00262E8B"/>
    <w:rsid w:val="00262F12"/>
    <w:rsid w:val="00262F35"/>
    <w:rsid w:val="00262F64"/>
    <w:rsid w:val="0026303E"/>
    <w:rsid w:val="002630B3"/>
    <w:rsid w:val="0026319C"/>
    <w:rsid w:val="002631B2"/>
    <w:rsid w:val="002634D2"/>
    <w:rsid w:val="00263562"/>
    <w:rsid w:val="002636FC"/>
    <w:rsid w:val="00263748"/>
    <w:rsid w:val="00263768"/>
    <w:rsid w:val="00263836"/>
    <w:rsid w:val="002638C5"/>
    <w:rsid w:val="00263951"/>
    <w:rsid w:val="00263952"/>
    <w:rsid w:val="00263B2C"/>
    <w:rsid w:val="00263BE3"/>
    <w:rsid w:val="00263DFE"/>
    <w:rsid w:val="00263E1A"/>
    <w:rsid w:val="00263E76"/>
    <w:rsid w:val="00263EB9"/>
    <w:rsid w:val="00263EF4"/>
    <w:rsid w:val="00263F87"/>
    <w:rsid w:val="00263FA0"/>
    <w:rsid w:val="0026409F"/>
    <w:rsid w:val="00264211"/>
    <w:rsid w:val="0026425C"/>
    <w:rsid w:val="0026427D"/>
    <w:rsid w:val="00264305"/>
    <w:rsid w:val="0026430B"/>
    <w:rsid w:val="00264338"/>
    <w:rsid w:val="00264458"/>
    <w:rsid w:val="0026448B"/>
    <w:rsid w:val="002644A1"/>
    <w:rsid w:val="002644D7"/>
    <w:rsid w:val="002645D9"/>
    <w:rsid w:val="002645FE"/>
    <w:rsid w:val="0026460D"/>
    <w:rsid w:val="002646B0"/>
    <w:rsid w:val="002647E8"/>
    <w:rsid w:val="002647F0"/>
    <w:rsid w:val="002647F2"/>
    <w:rsid w:val="00264872"/>
    <w:rsid w:val="002648A7"/>
    <w:rsid w:val="002648CF"/>
    <w:rsid w:val="0026497A"/>
    <w:rsid w:val="002649BA"/>
    <w:rsid w:val="00264A34"/>
    <w:rsid w:val="00264AFD"/>
    <w:rsid w:val="00264B29"/>
    <w:rsid w:val="00264B3D"/>
    <w:rsid w:val="00264CB5"/>
    <w:rsid w:val="00264CDC"/>
    <w:rsid w:val="00264CFC"/>
    <w:rsid w:val="00264D15"/>
    <w:rsid w:val="00264E01"/>
    <w:rsid w:val="00264E94"/>
    <w:rsid w:val="00264F4B"/>
    <w:rsid w:val="00264F9C"/>
    <w:rsid w:val="00264F9E"/>
    <w:rsid w:val="00264FA1"/>
    <w:rsid w:val="00265003"/>
    <w:rsid w:val="0026502C"/>
    <w:rsid w:val="00265039"/>
    <w:rsid w:val="002650CD"/>
    <w:rsid w:val="002651B4"/>
    <w:rsid w:val="0026520D"/>
    <w:rsid w:val="00265323"/>
    <w:rsid w:val="002653CD"/>
    <w:rsid w:val="002654D1"/>
    <w:rsid w:val="00265503"/>
    <w:rsid w:val="00265590"/>
    <w:rsid w:val="0026559C"/>
    <w:rsid w:val="002656B5"/>
    <w:rsid w:val="0026573D"/>
    <w:rsid w:val="00265793"/>
    <w:rsid w:val="002657ED"/>
    <w:rsid w:val="0026593F"/>
    <w:rsid w:val="00265957"/>
    <w:rsid w:val="00265AE1"/>
    <w:rsid w:val="00265B64"/>
    <w:rsid w:val="00265E29"/>
    <w:rsid w:val="00265E3D"/>
    <w:rsid w:val="00265E51"/>
    <w:rsid w:val="0026609E"/>
    <w:rsid w:val="002661EE"/>
    <w:rsid w:val="0026624D"/>
    <w:rsid w:val="00266389"/>
    <w:rsid w:val="00266503"/>
    <w:rsid w:val="0026651F"/>
    <w:rsid w:val="002665FA"/>
    <w:rsid w:val="00266651"/>
    <w:rsid w:val="00266746"/>
    <w:rsid w:val="002667CE"/>
    <w:rsid w:val="0026682A"/>
    <w:rsid w:val="0026682D"/>
    <w:rsid w:val="00266862"/>
    <w:rsid w:val="00266868"/>
    <w:rsid w:val="002669D2"/>
    <w:rsid w:val="00266C9C"/>
    <w:rsid w:val="00266D62"/>
    <w:rsid w:val="00266EEB"/>
    <w:rsid w:val="00266FB0"/>
    <w:rsid w:val="00266FB7"/>
    <w:rsid w:val="0026716A"/>
    <w:rsid w:val="0026740F"/>
    <w:rsid w:val="00267506"/>
    <w:rsid w:val="00267518"/>
    <w:rsid w:val="002675D7"/>
    <w:rsid w:val="002675E0"/>
    <w:rsid w:val="00267691"/>
    <w:rsid w:val="00267792"/>
    <w:rsid w:val="00267830"/>
    <w:rsid w:val="00267871"/>
    <w:rsid w:val="00267916"/>
    <w:rsid w:val="00267964"/>
    <w:rsid w:val="00267BF8"/>
    <w:rsid w:val="00267D3B"/>
    <w:rsid w:val="00267DA4"/>
    <w:rsid w:val="00267DE5"/>
    <w:rsid w:val="00267DFC"/>
    <w:rsid w:val="00267EE8"/>
    <w:rsid w:val="00270035"/>
    <w:rsid w:val="0027008D"/>
    <w:rsid w:val="00270108"/>
    <w:rsid w:val="00270155"/>
    <w:rsid w:val="002701D2"/>
    <w:rsid w:val="002701E7"/>
    <w:rsid w:val="002701E9"/>
    <w:rsid w:val="002702A0"/>
    <w:rsid w:val="002702C2"/>
    <w:rsid w:val="002703C4"/>
    <w:rsid w:val="00270531"/>
    <w:rsid w:val="00270532"/>
    <w:rsid w:val="00270661"/>
    <w:rsid w:val="0027091B"/>
    <w:rsid w:val="00270997"/>
    <w:rsid w:val="002709A4"/>
    <w:rsid w:val="00270B34"/>
    <w:rsid w:val="00270B5C"/>
    <w:rsid w:val="00270BBC"/>
    <w:rsid w:val="00270BEC"/>
    <w:rsid w:val="00270C0B"/>
    <w:rsid w:val="00270C6E"/>
    <w:rsid w:val="00270CDB"/>
    <w:rsid w:val="00270E75"/>
    <w:rsid w:val="00270EAD"/>
    <w:rsid w:val="00271000"/>
    <w:rsid w:val="00271139"/>
    <w:rsid w:val="002713D0"/>
    <w:rsid w:val="00271504"/>
    <w:rsid w:val="002715EF"/>
    <w:rsid w:val="002715F0"/>
    <w:rsid w:val="00271618"/>
    <w:rsid w:val="00271686"/>
    <w:rsid w:val="002719D9"/>
    <w:rsid w:val="00271AA0"/>
    <w:rsid w:val="00271D67"/>
    <w:rsid w:val="00271DE2"/>
    <w:rsid w:val="00271DED"/>
    <w:rsid w:val="00271E55"/>
    <w:rsid w:val="00271E91"/>
    <w:rsid w:val="00271EE3"/>
    <w:rsid w:val="00271F50"/>
    <w:rsid w:val="0027203C"/>
    <w:rsid w:val="00272147"/>
    <w:rsid w:val="002721CF"/>
    <w:rsid w:val="002721F9"/>
    <w:rsid w:val="00272217"/>
    <w:rsid w:val="002722D0"/>
    <w:rsid w:val="002723F8"/>
    <w:rsid w:val="002724D7"/>
    <w:rsid w:val="00272501"/>
    <w:rsid w:val="002725AF"/>
    <w:rsid w:val="0027269D"/>
    <w:rsid w:val="0027276D"/>
    <w:rsid w:val="0027282D"/>
    <w:rsid w:val="00272958"/>
    <w:rsid w:val="002729DF"/>
    <w:rsid w:val="00272A5B"/>
    <w:rsid w:val="00272ACB"/>
    <w:rsid w:val="00272C47"/>
    <w:rsid w:val="00272C8B"/>
    <w:rsid w:val="00272CB4"/>
    <w:rsid w:val="00272D5B"/>
    <w:rsid w:val="00272DB3"/>
    <w:rsid w:val="00272DD3"/>
    <w:rsid w:val="00272EDA"/>
    <w:rsid w:val="00272FA4"/>
    <w:rsid w:val="00272FEC"/>
    <w:rsid w:val="00273016"/>
    <w:rsid w:val="0027308E"/>
    <w:rsid w:val="00273142"/>
    <w:rsid w:val="00273222"/>
    <w:rsid w:val="002732EA"/>
    <w:rsid w:val="00273398"/>
    <w:rsid w:val="002733D1"/>
    <w:rsid w:val="002733D6"/>
    <w:rsid w:val="00273511"/>
    <w:rsid w:val="00273550"/>
    <w:rsid w:val="002736FD"/>
    <w:rsid w:val="00273768"/>
    <w:rsid w:val="00273867"/>
    <w:rsid w:val="0027386E"/>
    <w:rsid w:val="0027389E"/>
    <w:rsid w:val="002738DC"/>
    <w:rsid w:val="00273987"/>
    <w:rsid w:val="002739FE"/>
    <w:rsid w:val="00273A1C"/>
    <w:rsid w:val="00273A9E"/>
    <w:rsid w:val="00273AEE"/>
    <w:rsid w:val="00273B6E"/>
    <w:rsid w:val="00273BE2"/>
    <w:rsid w:val="00273BFC"/>
    <w:rsid w:val="00273C1D"/>
    <w:rsid w:val="00273C2A"/>
    <w:rsid w:val="00273C61"/>
    <w:rsid w:val="00273D11"/>
    <w:rsid w:val="00273DDD"/>
    <w:rsid w:val="00273FC4"/>
    <w:rsid w:val="0027401B"/>
    <w:rsid w:val="002740A1"/>
    <w:rsid w:val="002740C9"/>
    <w:rsid w:val="002740FB"/>
    <w:rsid w:val="00274104"/>
    <w:rsid w:val="00274163"/>
    <w:rsid w:val="0027422E"/>
    <w:rsid w:val="0027451E"/>
    <w:rsid w:val="0027452C"/>
    <w:rsid w:val="002745B3"/>
    <w:rsid w:val="002745DC"/>
    <w:rsid w:val="002745FE"/>
    <w:rsid w:val="0027474A"/>
    <w:rsid w:val="0027474F"/>
    <w:rsid w:val="00274750"/>
    <w:rsid w:val="00274765"/>
    <w:rsid w:val="00274829"/>
    <w:rsid w:val="002748CE"/>
    <w:rsid w:val="00274915"/>
    <w:rsid w:val="00274943"/>
    <w:rsid w:val="00274A70"/>
    <w:rsid w:val="00274BD3"/>
    <w:rsid w:val="00274C19"/>
    <w:rsid w:val="00274E0B"/>
    <w:rsid w:val="00274E1A"/>
    <w:rsid w:val="00274E2A"/>
    <w:rsid w:val="00274F5E"/>
    <w:rsid w:val="00275233"/>
    <w:rsid w:val="00275239"/>
    <w:rsid w:val="00275292"/>
    <w:rsid w:val="002752EC"/>
    <w:rsid w:val="00275323"/>
    <w:rsid w:val="002753CE"/>
    <w:rsid w:val="002754FD"/>
    <w:rsid w:val="00275527"/>
    <w:rsid w:val="002755EE"/>
    <w:rsid w:val="0027560E"/>
    <w:rsid w:val="0027575B"/>
    <w:rsid w:val="0027581E"/>
    <w:rsid w:val="0027591A"/>
    <w:rsid w:val="00275923"/>
    <w:rsid w:val="0027597E"/>
    <w:rsid w:val="00275988"/>
    <w:rsid w:val="002759D8"/>
    <w:rsid w:val="00275A21"/>
    <w:rsid w:val="00275A6C"/>
    <w:rsid w:val="00275B47"/>
    <w:rsid w:val="00275B62"/>
    <w:rsid w:val="00275BA6"/>
    <w:rsid w:val="00275BF5"/>
    <w:rsid w:val="00275C17"/>
    <w:rsid w:val="00275C30"/>
    <w:rsid w:val="00275D5F"/>
    <w:rsid w:val="00275DA3"/>
    <w:rsid w:val="00275DDB"/>
    <w:rsid w:val="00275EFF"/>
    <w:rsid w:val="00276138"/>
    <w:rsid w:val="00276157"/>
    <w:rsid w:val="002761A7"/>
    <w:rsid w:val="002761CF"/>
    <w:rsid w:val="0027625D"/>
    <w:rsid w:val="0027627C"/>
    <w:rsid w:val="00276393"/>
    <w:rsid w:val="00276583"/>
    <w:rsid w:val="002765B2"/>
    <w:rsid w:val="002766D5"/>
    <w:rsid w:val="0027679A"/>
    <w:rsid w:val="00276803"/>
    <w:rsid w:val="002768D3"/>
    <w:rsid w:val="0027699E"/>
    <w:rsid w:val="002769B7"/>
    <w:rsid w:val="00276A22"/>
    <w:rsid w:val="00276A79"/>
    <w:rsid w:val="00276A91"/>
    <w:rsid w:val="00276B4E"/>
    <w:rsid w:val="00276B58"/>
    <w:rsid w:val="00276BBC"/>
    <w:rsid w:val="00276CB4"/>
    <w:rsid w:val="00276D25"/>
    <w:rsid w:val="00276D53"/>
    <w:rsid w:val="00276EB2"/>
    <w:rsid w:val="00276F08"/>
    <w:rsid w:val="00276FC5"/>
    <w:rsid w:val="00277232"/>
    <w:rsid w:val="002773D8"/>
    <w:rsid w:val="00277553"/>
    <w:rsid w:val="00277576"/>
    <w:rsid w:val="002775E8"/>
    <w:rsid w:val="00277650"/>
    <w:rsid w:val="002776F0"/>
    <w:rsid w:val="00277728"/>
    <w:rsid w:val="0027776C"/>
    <w:rsid w:val="00277782"/>
    <w:rsid w:val="00277989"/>
    <w:rsid w:val="00277A3B"/>
    <w:rsid w:val="00277BB0"/>
    <w:rsid w:val="00277BD8"/>
    <w:rsid w:val="00277CAB"/>
    <w:rsid w:val="00277CAC"/>
    <w:rsid w:val="00277D56"/>
    <w:rsid w:val="00277E18"/>
    <w:rsid w:val="00277E58"/>
    <w:rsid w:val="00280025"/>
    <w:rsid w:val="00280069"/>
    <w:rsid w:val="0028009E"/>
    <w:rsid w:val="00280161"/>
    <w:rsid w:val="00280180"/>
    <w:rsid w:val="0028038A"/>
    <w:rsid w:val="0028047D"/>
    <w:rsid w:val="0028053C"/>
    <w:rsid w:val="00280628"/>
    <w:rsid w:val="0028067E"/>
    <w:rsid w:val="002806F0"/>
    <w:rsid w:val="0028074C"/>
    <w:rsid w:val="00280790"/>
    <w:rsid w:val="0028080D"/>
    <w:rsid w:val="002808C0"/>
    <w:rsid w:val="002808F4"/>
    <w:rsid w:val="00280901"/>
    <w:rsid w:val="002809E7"/>
    <w:rsid w:val="002809E8"/>
    <w:rsid w:val="00280A18"/>
    <w:rsid w:val="00280A54"/>
    <w:rsid w:val="00280B1F"/>
    <w:rsid w:val="00280B69"/>
    <w:rsid w:val="00280BA2"/>
    <w:rsid w:val="00280BAF"/>
    <w:rsid w:val="00280D8B"/>
    <w:rsid w:val="00280E7B"/>
    <w:rsid w:val="00281181"/>
    <w:rsid w:val="00281191"/>
    <w:rsid w:val="0028127C"/>
    <w:rsid w:val="00281329"/>
    <w:rsid w:val="00281383"/>
    <w:rsid w:val="00281447"/>
    <w:rsid w:val="002814D3"/>
    <w:rsid w:val="00281517"/>
    <w:rsid w:val="002815A8"/>
    <w:rsid w:val="0028163F"/>
    <w:rsid w:val="00281793"/>
    <w:rsid w:val="00281817"/>
    <w:rsid w:val="00281831"/>
    <w:rsid w:val="002818A9"/>
    <w:rsid w:val="002818AF"/>
    <w:rsid w:val="002818B7"/>
    <w:rsid w:val="0028199F"/>
    <w:rsid w:val="002819D6"/>
    <w:rsid w:val="00281A96"/>
    <w:rsid w:val="00281C06"/>
    <w:rsid w:val="00281D89"/>
    <w:rsid w:val="00281DDF"/>
    <w:rsid w:val="00281E78"/>
    <w:rsid w:val="00281EAB"/>
    <w:rsid w:val="00281EEF"/>
    <w:rsid w:val="00281EF1"/>
    <w:rsid w:val="00281F38"/>
    <w:rsid w:val="00281FE8"/>
    <w:rsid w:val="002820AB"/>
    <w:rsid w:val="002820E8"/>
    <w:rsid w:val="002820E9"/>
    <w:rsid w:val="00282138"/>
    <w:rsid w:val="00282217"/>
    <w:rsid w:val="00282278"/>
    <w:rsid w:val="002822B6"/>
    <w:rsid w:val="002822BA"/>
    <w:rsid w:val="00282319"/>
    <w:rsid w:val="002824D7"/>
    <w:rsid w:val="00282522"/>
    <w:rsid w:val="0028262C"/>
    <w:rsid w:val="002826A0"/>
    <w:rsid w:val="00282758"/>
    <w:rsid w:val="00282771"/>
    <w:rsid w:val="002828EA"/>
    <w:rsid w:val="00282A09"/>
    <w:rsid w:val="00282A32"/>
    <w:rsid w:val="00282A68"/>
    <w:rsid w:val="00282A69"/>
    <w:rsid w:val="00282ADA"/>
    <w:rsid w:val="00282BDC"/>
    <w:rsid w:val="00282C43"/>
    <w:rsid w:val="00282ECF"/>
    <w:rsid w:val="00282F1E"/>
    <w:rsid w:val="00282F95"/>
    <w:rsid w:val="00283052"/>
    <w:rsid w:val="002831EC"/>
    <w:rsid w:val="002832E3"/>
    <w:rsid w:val="0028338C"/>
    <w:rsid w:val="002833E0"/>
    <w:rsid w:val="00283400"/>
    <w:rsid w:val="0028340F"/>
    <w:rsid w:val="00283477"/>
    <w:rsid w:val="002834EC"/>
    <w:rsid w:val="002834F6"/>
    <w:rsid w:val="0028361F"/>
    <w:rsid w:val="00283632"/>
    <w:rsid w:val="00283672"/>
    <w:rsid w:val="00283682"/>
    <w:rsid w:val="00283949"/>
    <w:rsid w:val="0028396A"/>
    <w:rsid w:val="00283A11"/>
    <w:rsid w:val="00283ADB"/>
    <w:rsid w:val="00283AF9"/>
    <w:rsid w:val="00283B32"/>
    <w:rsid w:val="00283BB7"/>
    <w:rsid w:val="00283C73"/>
    <w:rsid w:val="00283C9A"/>
    <w:rsid w:val="00283CE4"/>
    <w:rsid w:val="00283DC7"/>
    <w:rsid w:val="00283DF1"/>
    <w:rsid w:val="00283E68"/>
    <w:rsid w:val="00283EC7"/>
    <w:rsid w:val="00283F0E"/>
    <w:rsid w:val="00283F36"/>
    <w:rsid w:val="00283F4E"/>
    <w:rsid w:val="00283F76"/>
    <w:rsid w:val="00283FB6"/>
    <w:rsid w:val="00283FF3"/>
    <w:rsid w:val="002840E8"/>
    <w:rsid w:val="002840EE"/>
    <w:rsid w:val="00284200"/>
    <w:rsid w:val="00284278"/>
    <w:rsid w:val="002842B3"/>
    <w:rsid w:val="002842CA"/>
    <w:rsid w:val="002842D7"/>
    <w:rsid w:val="002842FA"/>
    <w:rsid w:val="002843B1"/>
    <w:rsid w:val="0028440F"/>
    <w:rsid w:val="00284434"/>
    <w:rsid w:val="0028448C"/>
    <w:rsid w:val="002844A0"/>
    <w:rsid w:val="00284584"/>
    <w:rsid w:val="002845C3"/>
    <w:rsid w:val="00284633"/>
    <w:rsid w:val="00284743"/>
    <w:rsid w:val="00284798"/>
    <w:rsid w:val="00284833"/>
    <w:rsid w:val="0028491C"/>
    <w:rsid w:val="00284A85"/>
    <w:rsid w:val="00284D0E"/>
    <w:rsid w:val="00284E03"/>
    <w:rsid w:val="00284E68"/>
    <w:rsid w:val="00284F1D"/>
    <w:rsid w:val="00284FEB"/>
    <w:rsid w:val="0028504F"/>
    <w:rsid w:val="002850C3"/>
    <w:rsid w:val="00285161"/>
    <w:rsid w:val="00285238"/>
    <w:rsid w:val="00285369"/>
    <w:rsid w:val="002853B1"/>
    <w:rsid w:val="002854B7"/>
    <w:rsid w:val="002855F3"/>
    <w:rsid w:val="002856B6"/>
    <w:rsid w:val="002856DD"/>
    <w:rsid w:val="002857E3"/>
    <w:rsid w:val="002858F1"/>
    <w:rsid w:val="00285931"/>
    <w:rsid w:val="00285978"/>
    <w:rsid w:val="00285999"/>
    <w:rsid w:val="002859B2"/>
    <w:rsid w:val="00285A52"/>
    <w:rsid w:val="00285AFC"/>
    <w:rsid w:val="00285B51"/>
    <w:rsid w:val="00285B77"/>
    <w:rsid w:val="00285BB6"/>
    <w:rsid w:val="00285BD2"/>
    <w:rsid w:val="00285CD1"/>
    <w:rsid w:val="00285CF4"/>
    <w:rsid w:val="00285DE1"/>
    <w:rsid w:val="00285E23"/>
    <w:rsid w:val="00285FCF"/>
    <w:rsid w:val="00285FF1"/>
    <w:rsid w:val="002860C1"/>
    <w:rsid w:val="0028615F"/>
    <w:rsid w:val="002861C4"/>
    <w:rsid w:val="002861C7"/>
    <w:rsid w:val="002862F2"/>
    <w:rsid w:val="0028636B"/>
    <w:rsid w:val="002863E2"/>
    <w:rsid w:val="00286568"/>
    <w:rsid w:val="002865FE"/>
    <w:rsid w:val="00286630"/>
    <w:rsid w:val="0028666C"/>
    <w:rsid w:val="00286681"/>
    <w:rsid w:val="002866E5"/>
    <w:rsid w:val="00286779"/>
    <w:rsid w:val="00286833"/>
    <w:rsid w:val="00286926"/>
    <w:rsid w:val="00286B56"/>
    <w:rsid w:val="00286BE3"/>
    <w:rsid w:val="00286C14"/>
    <w:rsid w:val="00286CFD"/>
    <w:rsid w:val="00286E69"/>
    <w:rsid w:val="00286E6B"/>
    <w:rsid w:val="00286EBD"/>
    <w:rsid w:val="00287079"/>
    <w:rsid w:val="002870DC"/>
    <w:rsid w:val="00287119"/>
    <w:rsid w:val="00287299"/>
    <w:rsid w:val="002872CE"/>
    <w:rsid w:val="00287383"/>
    <w:rsid w:val="002873C1"/>
    <w:rsid w:val="002873C2"/>
    <w:rsid w:val="002874F2"/>
    <w:rsid w:val="00287605"/>
    <w:rsid w:val="0028773B"/>
    <w:rsid w:val="00287B2F"/>
    <w:rsid w:val="00287BCC"/>
    <w:rsid w:val="00287C12"/>
    <w:rsid w:val="00287C7C"/>
    <w:rsid w:val="00287DBE"/>
    <w:rsid w:val="00287E8A"/>
    <w:rsid w:val="00287F7B"/>
    <w:rsid w:val="00287FEC"/>
    <w:rsid w:val="00290062"/>
    <w:rsid w:val="00290158"/>
    <w:rsid w:val="002901C7"/>
    <w:rsid w:val="0029024E"/>
    <w:rsid w:val="00290285"/>
    <w:rsid w:val="00290295"/>
    <w:rsid w:val="00290381"/>
    <w:rsid w:val="002904FE"/>
    <w:rsid w:val="002905C3"/>
    <w:rsid w:val="00290690"/>
    <w:rsid w:val="00290840"/>
    <w:rsid w:val="00290887"/>
    <w:rsid w:val="002909BC"/>
    <w:rsid w:val="002909E9"/>
    <w:rsid w:val="002909FC"/>
    <w:rsid w:val="00290A3E"/>
    <w:rsid w:val="00290A58"/>
    <w:rsid w:val="00290B44"/>
    <w:rsid w:val="00290B6D"/>
    <w:rsid w:val="00290D1D"/>
    <w:rsid w:val="0029101D"/>
    <w:rsid w:val="0029109D"/>
    <w:rsid w:val="002910C8"/>
    <w:rsid w:val="0029117E"/>
    <w:rsid w:val="0029119C"/>
    <w:rsid w:val="002911DC"/>
    <w:rsid w:val="0029123E"/>
    <w:rsid w:val="00291249"/>
    <w:rsid w:val="00291270"/>
    <w:rsid w:val="00291305"/>
    <w:rsid w:val="002913A5"/>
    <w:rsid w:val="002914B5"/>
    <w:rsid w:val="00291527"/>
    <w:rsid w:val="00291571"/>
    <w:rsid w:val="002916D5"/>
    <w:rsid w:val="00291816"/>
    <w:rsid w:val="002918B8"/>
    <w:rsid w:val="00291967"/>
    <w:rsid w:val="00291A26"/>
    <w:rsid w:val="00291B25"/>
    <w:rsid w:val="00291BD3"/>
    <w:rsid w:val="00291C06"/>
    <w:rsid w:val="00291C6F"/>
    <w:rsid w:val="00291CB8"/>
    <w:rsid w:val="00291E18"/>
    <w:rsid w:val="00291EAF"/>
    <w:rsid w:val="00291EEA"/>
    <w:rsid w:val="00291EEF"/>
    <w:rsid w:val="0029205E"/>
    <w:rsid w:val="0029213D"/>
    <w:rsid w:val="0029218B"/>
    <w:rsid w:val="002921B9"/>
    <w:rsid w:val="002921F8"/>
    <w:rsid w:val="0029245C"/>
    <w:rsid w:val="0029251F"/>
    <w:rsid w:val="0029254D"/>
    <w:rsid w:val="002925C2"/>
    <w:rsid w:val="002925D0"/>
    <w:rsid w:val="00292764"/>
    <w:rsid w:val="00292B3F"/>
    <w:rsid w:val="00292B82"/>
    <w:rsid w:val="00292BEF"/>
    <w:rsid w:val="00292C49"/>
    <w:rsid w:val="00292CA8"/>
    <w:rsid w:val="00292D2B"/>
    <w:rsid w:val="00292D81"/>
    <w:rsid w:val="00292D9A"/>
    <w:rsid w:val="00292E09"/>
    <w:rsid w:val="00292E7D"/>
    <w:rsid w:val="00292EFF"/>
    <w:rsid w:val="00292FD3"/>
    <w:rsid w:val="00293028"/>
    <w:rsid w:val="002931E4"/>
    <w:rsid w:val="0029321D"/>
    <w:rsid w:val="002932F4"/>
    <w:rsid w:val="00293404"/>
    <w:rsid w:val="00293477"/>
    <w:rsid w:val="002934B0"/>
    <w:rsid w:val="002934FC"/>
    <w:rsid w:val="00293651"/>
    <w:rsid w:val="002936A0"/>
    <w:rsid w:val="00293861"/>
    <w:rsid w:val="00293989"/>
    <w:rsid w:val="002939B6"/>
    <w:rsid w:val="002939D9"/>
    <w:rsid w:val="002939E4"/>
    <w:rsid w:val="00293BF1"/>
    <w:rsid w:val="00293C25"/>
    <w:rsid w:val="00293E69"/>
    <w:rsid w:val="00293F5B"/>
    <w:rsid w:val="002940B4"/>
    <w:rsid w:val="002941CD"/>
    <w:rsid w:val="002941F4"/>
    <w:rsid w:val="00294269"/>
    <w:rsid w:val="0029447C"/>
    <w:rsid w:val="002944B0"/>
    <w:rsid w:val="002946D9"/>
    <w:rsid w:val="00294722"/>
    <w:rsid w:val="002947B2"/>
    <w:rsid w:val="0029483F"/>
    <w:rsid w:val="002948A2"/>
    <w:rsid w:val="00294982"/>
    <w:rsid w:val="002949E4"/>
    <w:rsid w:val="00294ADD"/>
    <w:rsid w:val="00294AF7"/>
    <w:rsid w:val="00294B04"/>
    <w:rsid w:val="00294C21"/>
    <w:rsid w:val="00294D95"/>
    <w:rsid w:val="00294E04"/>
    <w:rsid w:val="00294E49"/>
    <w:rsid w:val="00294EEE"/>
    <w:rsid w:val="0029508C"/>
    <w:rsid w:val="002950FB"/>
    <w:rsid w:val="00295116"/>
    <w:rsid w:val="0029513F"/>
    <w:rsid w:val="00295160"/>
    <w:rsid w:val="0029522E"/>
    <w:rsid w:val="0029525F"/>
    <w:rsid w:val="00295354"/>
    <w:rsid w:val="002953AC"/>
    <w:rsid w:val="00295462"/>
    <w:rsid w:val="0029557E"/>
    <w:rsid w:val="002955BF"/>
    <w:rsid w:val="0029564C"/>
    <w:rsid w:val="002956C1"/>
    <w:rsid w:val="002956C2"/>
    <w:rsid w:val="0029574E"/>
    <w:rsid w:val="002957C8"/>
    <w:rsid w:val="002957F8"/>
    <w:rsid w:val="0029586E"/>
    <w:rsid w:val="002959A1"/>
    <w:rsid w:val="002959B2"/>
    <w:rsid w:val="002959DC"/>
    <w:rsid w:val="00295B03"/>
    <w:rsid w:val="00295C0C"/>
    <w:rsid w:val="00295C48"/>
    <w:rsid w:val="00295C97"/>
    <w:rsid w:val="00295D18"/>
    <w:rsid w:val="00295D1A"/>
    <w:rsid w:val="00295D42"/>
    <w:rsid w:val="00295E18"/>
    <w:rsid w:val="00296067"/>
    <w:rsid w:val="00296179"/>
    <w:rsid w:val="00296189"/>
    <w:rsid w:val="00296228"/>
    <w:rsid w:val="002962D8"/>
    <w:rsid w:val="00296305"/>
    <w:rsid w:val="002963AA"/>
    <w:rsid w:val="002963D1"/>
    <w:rsid w:val="00296443"/>
    <w:rsid w:val="00296501"/>
    <w:rsid w:val="00296590"/>
    <w:rsid w:val="002965A6"/>
    <w:rsid w:val="002965F0"/>
    <w:rsid w:val="002965F7"/>
    <w:rsid w:val="00296671"/>
    <w:rsid w:val="0029668B"/>
    <w:rsid w:val="002966EA"/>
    <w:rsid w:val="00296748"/>
    <w:rsid w:val="002967B1"/>
    <w:rsid w:val="002967DA"/>
    <w:rsid w:val="00296829"/>
    <w:rsid w:val="0029686C"/>
    <w:rsid w:val="00296946"/>
    <w:rsid w:val="0029698A"/>
    <w:rsid w:val="00296AC4"/>
    <w:rsid w:val="00296AFF"/>
    <w:rsid w:val="00296B41"/>
    <w:rsid w:val="00296BD0"/>
    <w:rsid w:val="00296BD9"/>
    <w:rsid w:val="00296CBC"/>
    <w:rsid w:val="00296DE5"/>
    <w:rsid w:val="00296DF7"/>
    <w:rsid w:val="00296EC7"/>
    <w:rsid w:val="00296F4F"/>
    <w:rsid w:val="00296F5D"/>
    <w:rsid w:val="00296FB8"/>
    <w:rsid w:val="00296FEA"/>
    <w:rsid w:val="002970AA"/>
    <w:rsid w:val="002970B9"/>
    <w:rsid w:val="002970E1"/>
    <w:rsid w:val="00297118"/>
    <w:rsid w:val="0029716E"/>
    <w:rsid w:val="002971A8"/>
    <w:rsid w:val="0029724B"/>
    <w:rsid w:val="00297378"/>
    <w:rsid w:val="00297408"/>
    <w:rsid w:val="002974BD"/>
    <w:rsid w:val="002975F6"/>
    <w:rsid w:val="0029768A"/>
    <w:rsid w:val="002976B2"/>
    <w:rsid w:val="00297709"/>
    <w:rsid w:val="002977F2"/>
    <w:rsid w:val="0029784A"/>
    <w:rsid w:val="002979C6"/>
    <w:rsid w:val="00297AE1"/>
    <w:rsid w:val="00297AE5"/>
    <w:rsid w:val="00297B0E"/>
    <w:rsid w:val="00297B3B"/>
    <w:rsid w:val="00297BCC"/>
    <w:rsid w:val="00297C3A"/>
    <w:rsid w:val="00297C85"/>
    <w:rsid w:val="00297C92"/>
    <w:rsid w:val="00297E0F"/>
    <w:rsid w:val="00297FC9"/>
    <w:rsid w:val="002A0119"/>
    <w:rsid w:val="002A0253"/>
    <w:rsid w:val="002A0312"/>
    <w:rsid w:val="002A03F4"/>
    <w:rsid w:val="002A05B6"/>
    <w:rsid w:val="002A0679"/>
    <w:rsid w:val="002A0773"/>
    <w:rsid w:val="002A085D"/>
    <w:rsid w:val="002A0998"/>
    <w:rsid w:val="002A0BD7"/>
    <w:rsid w:val="002A0D16"/>
    <w:rsid w:val="002A0D56"/>
    <w:rsid w:val="002A0E2C"/>
    <w:rsid w:val="002A0E7D"/>
    <w:rsid w:val="002A0E9C"/>
    <w:rsid w:val="002A0EDC"/>
    <w:rsid w:val="002A0F4E"/>
    <w:rsid w:val="002A0FF0"/>
    <w:rsid w:val="002A1098"/>
    <w:rsid w:val="002A10EA"/>
    <w:rsid w:val="002A1102"/>
    <w:rsid w:val="002A115A"/>
    <w:rsid w:val="002A139A"/>
    <w:rsid w:val="002A148C"/>
    <w:rsid w:val="002A14EB"/>
    <w:rsid w:val="002A1544"/>
    <w:rsid w:val="002A15A6"/>
    <w:rsid w:val="002A15C8"/>
    <w:rsid w:val="002A167A"/>
    <w:rsid w:val="002A176C"/>
    <w:rsid w:val="002A1777"/>
    <w:rsid w:val="002A1991"/>
    <w:rsid w:val="002A19DC"/>
    <w:rsid w:val="002A1A7B"/>
    <w:rsid w:val="002A1CE2"/>
    <w:rsid w:val="002A1CF8"/>
    <w:rsid w:val="002A1E7D"/>
    <w:rsid w:val="002A1E97"/>
    <w:rsid w:val="002A2053"/>
    <w:rsid w:val="002A2115"/>
    <w:rsid w:val="002A2187"/>
    <w:rsid w:val="002A21BC"/>
    <w:rsid w:val="002A21FC"/>
    <w:rsid w:val="002A225E"/>
    <w:rsid w:val="002A2289"/>
    <w:rsid w:val="002A2349"/>
    <w:rsid w:val="002A23BC"/>
    <w:rsid w:val="002A242A"/>
    <w:rsid w:val="002A248F"/>
    <w:rsid w:val="002A24C8"/>
    <w:rsid w:val="002A2509"/>
    <w:rsid w:val="002A250C"/>
    <w:rsid w:val="002A2543"/>
    <w:rsid w:val="002A256E"/>
    <w:rsid w:val="002A259D"/>
    <w:rsid w:val="002A2657"/>
    <w:rsid w:val="002A2698"/>
    <w:rsid w:val="002A26E7"/>
    <w:rsid w:val="002A2734"/>
    <w:rsid w:val="002A27E1"/>
    <w:rsid w:val="002A284C"/>
    <w:rsid w:val="002A2895"/>
    <w:rsid w:val="002A2947"/>
    <w:rsid w:val="002A2A67"/>
    <w:rsid w:val="002A2B33"/>
    <w:rsid w:val="002A2BDD"/>
    <w:rsid w:val="002A2DC1"/>
    <w:rsid w:val="002A2DD6"/>
    <w:rsid w:val="002A2ECC"/>
    <w:rsid w:val="002A2F29"/>
    <w:rsid w:val="002A2FAF"/>
    <w:rsid w:val="002A2FE2"/>
    <w:rsid w:val="002A301F"/>
    <w:rsid w:val="002A307B"/>
    <w:rsid w:val="002A308E"/>
    <w:rsid w:val="002A30BF"/>
    <w:rsid w:val="002A329A"/>
    <w:rsid w:val="002A32C6"/>
    <w:rsid w:val="002A33E0"/>
    <w:rsid w:val="002A375E"/>
    <w:rsid w:val="002A37C8"/>
    <w:rsid w:val="002A37CD"/>
    <w:rsid w:val="002A3830"/>
    <w:rsid w:val="002A3887"/>
    <w:rsid w:val="002A38A8"/>
    <w:rsid w:val="002A38DF"/>
    <w:rsid w:val="002A39B3"/>
    <w:rsid w:val="002A3E3D"/>
    <w:rsid w:val="002A3F7D"/>
    <w:rsid w:val="002A41A9"/>
    <w:rsid w:val="002A41E3"/>
    <w:rsid w:val="002A4263"/>
    <w:rsid w:val="002A42A0"/>
    <w:rsid w:val="002A43EA"/>
    <w:rsid w:val="002A43ED"/>
    <w:rsid w:val="002A4472"/>
    <w:rsid w:val="002A45F2"/>
    <w:rsid w:val="002A4644"/>
    <w:rsid w:val="002A4685"/>
    <w:rsid w:val="002A46FC"/>
    <w:rsid w:val="002A4747"/>
    <w:rsid w:val="002A4796"/>
    <w:rsid w:val="002A49A7"/>
    <w:rsid w:val="002A4AD2"/>
    <w:rsid w:val="002A4AFF"/>
    <w:rsid w:val="002A4BB3"/>
    <w:rsid w:val="002A4BB8"/>
    <w:rsid w:val="002A4C71"/>
    <w:rsid w:val="002A4E22"/>
    <w:rsid w:val="002A4ED4"/>
    <w:rsid w:val="002A4ED7"/>
    <w:rsid w:val="002A4F15"/>
    <w:rsid w:val="002A4F80"/>
    <w:rsid w:val="002A4F89"/>
    <w:rsid w:val="002A502F"/>
    <w:rsid w:val="002A5091"/>
    <w:rsid w:val="002A50DA"/>
    <w:rsid w:val="002A510F"/>
    <w:rsid w:val="002A51D4"/>
    <w:rsid w:val="002A5224"/>
    <w:rsid w:val="002A52E6"/>
    <w:rsid w:val="002A5316"/>
    <w:rsid w:val="002A5326"/>
    <w:rsid w:val="002A537C"/>
    <w:rsid w:val="002A56A1"/>
    <w:rsid w:val="002A56C8"/>
    <w:rsid w:val="002A580F"/>
    <w:rsid w:val="002A5815"/>
    <w:rsid w:val="002A5946"/>
    <w:rsid w:val="002A5A29"/>
    <w:rsid w:val="002A5A8F"/>
    <w:rsid w:val="002A5AE8"/>
    <w:rsid w:val="002A5C5D"/>
    <w:rsid w:val="002A5E61"/>
    <w:rsid w:val="002A5E88"/>
    <w:rsid w:val="002A5ECE"/>
    <w:rsid w:val="002A5F32"/>
    <w:rsid w:val="002A6039"/>
    <w:rsid w:val="002A605E"/>
    <w:rsid w:val="002A6095"/>
    <w:rsid w:val="002A617B"/>
    <w:rsid w:val="002A618F"/>
    <w:rsid w:val="002A61E5"/>
    <w:rsid w:val="002A62E6"/>
    <w:rsid w:val="002A6324"/>
    <w:rsid w:val="002A63D4"/>
    <w:rsid w:val="002A6402"/>
    <w:rsid w:val="002A64F5"/>
    <w:rsid w:val="002A653C"/>
    <w:rsid w:val="002A6547"/>
    <w:rsid w:val="002A65EA"/>
    <w:rsid w:val="002A6692"/>
    <w:rsid w:val="002A66D8"/>
    <w:rsid w:val="002A6720"/>
    <w:rsid w:val="002A674B"/>
    <w:rsid w:val="002A6777"/>
    <w:rsid w:val="002A67E8"/>
    <w:rsid w:val="002A681B"/>
    <w:rsid w:val="002A6920"/>
    <w:rsid w:val="002A6977"/>
    <w:rsid w:val="002A6A11"/>
    <w:rsid w:val="002A6A1D"/>
    <w:rsid w:val="002A6A63"/>
    <w:rsid w:val="002A6ACB"/>
    <w:rsid w:val="002A6B4E"/>
    <w:rsid w:val="002A6B5D"/>
    <w:rsid w:val="002A6BA9"/>
    <w:rsid w:val="002A6CD0"/>
    <w:rsid w:val="002A6D21"/>
    <w:rsid w:val="002A6D44"/>
    <w:rsid w:val="002A6DD5"/>
    <w:rsid w:val="002A6E80"/>
    <w:rsid w:val="002A6F77"/>
    <w:rsid w:val="002A7106"/>
    <w:rsid w:val="002A728E"/>
    <w:rsid w:val="002A7294"/>
    <w:rsid w:val="002A7365"/>
    <w:rsid w:val="002A73AC"/>
    <w:rsid w:val="002A73BA"/>
    <w:rsid w:val="002A74A4"/>
    <w:rsid w:val="002A74D0"/>
    <w:rsid w:val="002A7557"/>
    <w:rsid w:val="002A7568"/>
    <w:rsid w:val="002A763B"/>
    <w:rsid w:val="002A7825"/>
    <w:rsid w:val="002A799F"/>
    <w:rsid w:val="002A79C8"/>
    <w:rsid w:val="002A7B8F"/>
    <w:rsid w:val="002A7BB7"/>
    <w:rsid w:val="002A7BCE"/>
    <w:rsid w:val="002A7C27"/>
    <w:rsid w:val="002A7D7B"/>
    <w:rsid w:val="002A7DA5"/>
    <w:rsid w:val="002A7DAC"/>
    <w:rsid w:val="002A7E34"/>
    <w:rsid w:val="002A7E3F"/>
    <w:rsid w:val="002A7EB8"/>
    <w:rsid w:val="002A7F26"/>
    <w:rsid w:val="002A7F8E"/>
    <w:rsid w:val="002A7FE0"/>
    <w:rsid w:val="002B00C8"/>
    <w:rsid w:val="002B010E"/>
    <w:rsid w:val="002B0764"/>
    <w:rsid w:val="002B07C7"/>
    <w:rsid w:val="002B0934"/>
    <w:rsid w:val="002B0940"/>
    <w:rsid w:val="002B0A32"/>
    <w:rsid w:val="002B0AEB"/>
    <w:rsid w:val="002B0B18"/>
    <w:rsid w:val="002B0B2F"/>
    <w:rsid w:val="002B0B64"/>
    <w:rsid w:val="002B0BF5"/>
    <w:rsid w:val="002B0C5B"/>
    <w:rsid w:val="002B0DBC"/>
    <w:rsid w:val="002B0E85"/>
    <w:rsid w:val="002B0F0F"/>
    <w:rsid w:val="002B1162"/>
    <w:rsid w:val="002B1207"/>
    <w:rsid w:val="002B1292"/>
    <w:rsid w:val="002B12A7"/>
    <w:rsid w:val="002B12C2"/>
    <w:rsid w:val="002B13C7"/>
    <w:rsid w:val="002B13CA"/>
    <w:rsid w:val="002B1763"/>
    <w:rsid w:val="002B176B"/>
    <w:rsid w:val="002B178F"/>
    <w:rsid w:val="002B185A"/>
    <w:rsid w:val="002B18B2"/>
    <w:rsid w:val="002B1ABA"/>
    <w:rsid w:val="002B1B62"/>
    <w:rsid w:val="002B1DE0"/>
    <w:rsid w:val="002B1EEB"/>
    <w:rsid w:val="002B207F"/>
    <w:rsid w:val="002B20EB"/>
    <w:rsid w:val="002B2120"/>
    <w:rsid w:val="002B21B9"/>
    <w:rsid w:val="002B230B"/>
    <w:rsid w:val="002B2331"/>
    <w:rsid w:val="002B2418"/>
    <w:rsid w:val="002B243B"/>
    <w:rsid w:val="002B247E"/>
    <w:rsid w:val="002B248A"/>
    <w:rsid w:val="002B24A7"/>
    <w:rsid w:val="002B2575"/>
    <w:rsid w:val="002B25B8"/>
    <w:rsid w:val="002B2679"/>
    <w:rsid w:val="002B2681"/>
    <w:rsid w:val="002B27E2"/>
    <w:rsid w:val="002B284C"/>
    <w:rsid w:val="002B29AF"/>
    <w:rsid w:val="002B2A8C"/>
    <w:rsid w:val="002B2BB8"/>
    <w:rsid w:val="002B2BF5"/>
    <w:rsid w:val="002B2CB5"/>
    <w:rsid w:val="002B2D97"/>
    <w:rsid w:val="002B2DBC"/>
    <w:rsid w:val="002B2E23"/>
    <w:rsid w:val="002B2F80"/>
    <w:rsid w:val="002B300C"/>
    <w:rsid w:val="002B3065"/>
    <w:rsid w:val="002B30E0"/>
    <w:rsid w:val="002B30E5"/>
    <w:rsid w:val="002B31D6"/>
    <w:rsid w:val="002B330F"/>
    <w:rsid w:val="002B3314"/>
    <w:rsid w:val="002B33A5"/>
    <w:rsid w:val="002B33B4"/>
    <w:rsid w:val="002B344C"/>
    <w:rsid w:val="002B3486"/>
    <w:rsid w:val="002B34AF"/>
    <w:rsid w:val="002B3551"/>
    <w:rsid w:val="002B37E4"/>
    <w:rsid w:val="002B3A24"/>
    <w:rsid w:val="002B3A76"/>
    <w:rsid w:val="002B3A81"/>
    <w:rsid w:val="002B3BFE"/>
    <w:rsid w:val="002B3C35"/>
    <w:rsid w:val="002B3C37"/>
    <w:rsid w:val="002B3CA7"/>
    <w:rsid w:val="002B3CE5"/>
    <w:rsid w:val="002B3DA3"/>
    <w:rsid w:val="002B3DB3"/>
    <w:rsid w:val="002B3EA1"/>
    <w:rsid w:val="002B3EBE"/>
    <w:rsid w:val="002B3F04"/>
    <w:rsid w:val="002B3F29"/>
    <w:rsid w:val="002B3FF2"/>
    <w:rsid w:val="002B4023"/>
    <w:rsid w:val="002B407C"/>
    <w:rsid w:val="002B4127"/>
    <w:rsid w:val="002B431C"/>
    <w:rsid w:val="002B446B"/>
    <w:rsid w:val="002B4561"/>
    <w:rsid w:val="002B464D"/>
    <w:rsid w:val="002B4770"/>
    <w:rsid w:val="002B47A5"/>
    <w:rsid w:val="002B481B"/>
    <w:rsid w:val="002B48D5"/>
    <w:rsid w:val="002B4938"/>
    <w:rsid w:val="002B4961"/>
    <w:rsid w:val="002B49BF"/>
    <w:rsid w:val="002B4B07"/>
    <w:rsid w:val="002B517D"/>
    <w:rsid w:val="002B52E0"/>
    <w:rsid w:val="002B5300"/>
    <w:rsid w:val="002B5343"/>
    <w:rsid w:val="002B53AD"/>
    <w:rsid w:val="002B5682"/>
    <w:rsid w:val="002B56DB"/>
    <w:rsid w:val="002B572E"/>
    <w:rsid w:val="002B582B"/>
    <w:rsid w:val="002B58AC"/>
    <w:rsid w:val="002B58CF"/>
    <w:rsid w:val="002B5A1D"/>
    <w:rsid w:val="002B5AEF"/>
    <w:rsid w:val="002B5B54"/>
    <w:rsid w:val="002B5BD7"/>
    <w:rsid w:val="002B5DAB"/>
    <w:rsid w:val="002B5E99"/>
    <w:rsid w:val="002B6015"/>
    <w:rsid w:val="002B603D"/>
    <w:rsid w:val="002B61AC"/>
    <w:rsid w:val="002B628D"/>
    <w:rsid w:val="002B6475"/>
    <w:rsid w:val="002B64EC"/>
    <w:rsid w:val="002B6636"/>
    <w:rsid w:val="002B6789"/>
    <w:rsid w:val="002B679D"/>
    <w:rsid w:val="002B6A22"/>
    <w:rsid w:val="002B6B59"/>
    <w:rsid w:val="002B6B8B"/>
    <w:rsid w:val="002B6BB3"/>
    <w:rsid w:val="002B6BCD"/>
    <w:rsid w:val="002B6BE0"/>
    <w:rsid w:val="002B6CA6"/>
    <w:rsid w:val="002B6CB8"/>
    <w:rsid w:val="002B6CF1"/>
    <w:rsid w:val="002B6DE4"/>
    <w:rsid w:val="002B6EA7"/>
    <w:rsid w:val="002B6F0B"/>
    <w:rsid w:val="002B6F9A"/>
    <w:rsid w:val="002B702F"/>
    <w:rsid w:val="002B7119"/>
    <w:rsid w:val="002B715B"/>
    <w:rsid w:val="002B71F2"/>
    <w:rsid w:val="002B7260"/>
    <w:rsid w:val="002B7373"/>
    <w:rsid w:val="002B73CF"/>
    <w:rsid w:val="002B73F7"/>
    <w:rsid w:val="002B74F9"/>
    <w:rsid w:val="002B7877"/>
    <w:rsid w:val="002B7889"/>
    <w:rsid w:val="002B799A"/>
    <w:rsid w:val="002B79C2"/>
    <w:rsid w:val="002B7A57"/>
    <w:rsid w:val="002B7B14"/>
    <w:rsid w:val="002B7BD8"/>
    <w:rsid w:val="002B7C4F"/>
    <w:rsid w:val="002B7CE5"/>
    <w:rsid w:val="002B7D3C"/>
    <w:rsid w:val="002B7DE7"/>
    <w:rsid w:val="002B7E45"/>
    <w:rsid w:val="002B7E67"/>
    <w:rsid w:val="002B7F57"/>
    <w:rsid w:val="002B7F6A"/>
    <w:rsid w:val="002B7FF4"/>
    <w:rsid w:val="002C006B"/>
    <w:rsid w:val="002C00A0"/>
    <w:rsid w:val="002C00CE"/>
    <w:rsid w:val="002C015B"/>
    <w:rsid w:val="002C02BC"/>
    <w:rsid w:val="002C0423"/>
    <w:rsid w:val="002C0565"/>
    <w:rsid w:val="002C05D1"/>
    <w:rsid w:val="002C066F"/>
    <w:rsid w:val="002C0769"/>
    <w:rsid w:val="002C07B8"/>
    <w:rsid w:val="002C09F5"/>
    <w:rsid w:val="002C0A43"/>
    <w:rsid w:val="002C0A44"/>
    <w:rsid w:val="002C0AE6"/>
    <w:rsid w:val="002C0B34"/>
    <w:rsid w:val="002C0B97"/>
    <w:rsid w:val="002C0C1B"/>
    <w:rsid w:val="002C0DFC"/>
    <w:rsid w:val="002C0EC0"/>
    <w:rsid w:val="002C0F27"/>
    <w:rsid w:val="002C0FCF"/>
    <w:rsid w:val="002C1028"/>
    <w:rsid w:val="002C1068"/>
    <w:rsid w:val="002C107A"/>
    <w:rsid w:val="002C10EA"/>
    <w:rsid w:val="002C12D6"/>
    <w:rsid w:val="002C1427"/>
    <w:rsid w:val="002C165F"/>
    <w:rsid w:val="002C16ED"/>
    <w:rsid w:val="002C17DB"/>
    <w:rsid w:val="002C1833"/>
    <w:rsid w:val="002C1A65"/>
    <w:rsid w:val="002C1A8B"/>
    <w:rsid w:val="002C1AE7"/>
    <w:rsid w:val="002C1D01"/>
    <w:rsid w:val="002C1D21"/>
    <w:rsid w:val="002C1D43"/>
    <w:rsid w:val="002C1D5A"/>
    <w:rsid w:val="002C1DCD"/>
    <w:rsid w:val="002C1DF4"/>
    <w:rsid w:val="002C1DF8"/>
    <w:rsid w:val="002C1E1B"/>
    <w:rsid w:val="002C1E90"/>
    <w:rsid w:val="002C1F1F"/>
    <w:rsid w:val="002C209A"/>
    <w:rsid w:val="002C219A"/>
    <w:rsid w:val="002C2226"/>
    <w:rsid w:val="002C22D8"/>
    <w:rsid w:val="002C233C"/>
    <w:rsid w:val="002C234A"/>
    <w:rsid w:val="002C2422"/>
    <w:rsid w:val="002C244C"/>
    <w:rsid w:val="002C2495"/>
    <w:rsid w:val="002C2496"/>
    <w:rsid w:val="002C2525"/>
    <w:rsid w:val="002C2641"/>
    <w:rsid w:val="002C2657"/>
    <w:rsid w:val="002C26D7"/>
    <w:rsid w:val="002C26E8"/>
    <w:rsid w:val="002C26ED"/>
    <w:rsid w:val="002C2756"/>
    <w:rsid w:val="002C2785"/>
    <w:rsid w:val="002C27D4"/>
    <w:rsid w:val="002C27F3"/>
    <w:rsid w:val="002C2817"/>
    <w:rsid w:val="002C2A71"/>
    <w:rsid w:val="002C2A93"/>
    <w:rsid w:val="002C2ABA"/>
    <w:rsid w:val="002C2B15"/>
    <w:rsid w:val="002C2BE6"/>
    <w:rsid w:val="002C2BF8"/>
    <w:rsid w:val="002C2C26"/>
    <w:rsid w:val="002C2C6A"/>
    <w:rsid w:val="002C2C77"/>
    <w:rsid w:val="002C2DE9"/>
    <w:rsid w:val="002C30EA"/>
    <w:rsid w:val="002C3106"/>
    <w:rsid w:val="002C31B9"/>
    <w:rsid w:val="002C32AA"/>
    <w:rsid w:val="002C32C2"/>
    <w:rsid w:val="002C32CF"/>
    <w:rsid w:val="002C32EF"/>
    <w:rsid w:val="002C334D"/>
    <w:rsid w:val="002C33AD"/>
    <w:rsid w:val="002C33B4"/>
    <w:rsid w:val="002C33EA"/>
    <w:rsid w:val="002C3465"/>
    <w:rsid w:val="002C34A9"/>
    <w:rsid w:val="002C34DC"/>
    <w:rsid w:val="002C350A"/>
    <w:rsid w:val="002C353B"/>
    <w:rsid w:val="002C35F2"/>
    <w:rsid w:val="002C3617"/>
    <w:rsid w:val="002C3686"/>
    <w:rsid w:val="002C368D"/>
    <w:rsid w:val="002C371C"/>
    <w:rsid w:val="002C372A"/>
    <w:rsid w:val="002C373A"/>
    <w:rsid w:val="002C37BC"/>
    <w:rsid w:val="002C37C4"/>
    <w:rsid w:val="002C3850"/>
    <w:rsid w:val="002C3956"/>
    <w:rsid w:val="002C39FE"/>
    <w:rsid w:val="002C3A10"/>
    <w:rsid w:val="002C3A98"/>
    <w:rsid w:val="002C3B42"/>
    <w:rsid w:val="002C3BF1"/>
    <w:rsid w:val="002C3C68"/>
    <w:rsid w:val="002C3CCF"/>
    <w:rsid w:val="002C3D75"/>
    <w:rsid w:val="002C3D7C"/>
    <w:rsid w:val="002C3E9A"/>
    <w:rsid w:val="002C3F4F"/>
    <w:rsid w:val="002C4087"/>
    <w:rsid w:val="002C4091"/>
    <w:rsid w:val="002C40B7"/>
    <w:rsid w:val="002C40E9"/>
    <w:rsid w:val="002C433F"/>
    <w:rsid w:val="002C4486"/>
    <w:rsid w:val="002C44CB"/>
    <w:rsid w:val="002C472F"/>
    <w:rsid w:val="002C4835"/>
    <w:rsid w:val="002C4886"/>
    <w:rsid w:val="002C48DF"/>
    <w:rsid w:val="002C495D"/>
    <w:rsid w:val="002C4DEC"/>
    <w:rsid w:val="002C4EF8"/>
    <w:rsid w:val="002C503C"/>
    <w:rsid w:val="002C5164"/>
    <w:rsid w:val="002C5334"/>
    <w:rsid w:val="002C53A2"/>
    <w:rsid w:val="002C53D5"/>
    <w:rsid w:val="002C5457"/>
    <w:rsid w:val="002C549A"/>
    <w:rsid w:val="002C54C1"/>
    <w:rsid w:val="002C55F2"/>
    <w:rsid w:val="002C56F9"/>
    <w:rsid w:val="002C5728"/>
    <w:rsid w:val="002C5738"/>
    <w:rsid w:val="002C5765"/>
    <w:rsid w:val="002C5779"/>
    <w:rsid w:val="002C57C6"/>
    <w:rsid w:val="002C580A"/>
    <w:rsid w:val="002C5816"/>
    <w:rsid w:val="002C5AB3"/>
    <w:rsid w:val="002C5D32"/>
    <w:rsid w:val="002C5E68"/>
    <w:rsid w:val="002C5EB7"/>
    <w:rsid w:val="002C5F19"/>
    <w:rsid w:val="002C5F23"/>
    <w:rsid w:val="002C5F5F"/>
    <w:rsid w:val="002C607C"/>
    <w:rsid w:val="002C6128"/>
    <w:rsid w:val="002C6135"/>
    <w:rsid w:val="002C61A1"/>
    <w:rsid w:val="002C62D0"/>
    <w:rsid w:val="002C62E8"/>
    <w:rsid w:val="002C63BC"/>
    <w:rsid w:val="002C63F9"/>
    <w:rsid w:val="002C648F"/>
    <w:rsid w:val="002C64A6"/>
    <w:rsid w:val="002C6527"/>
    <w:rsid w:val="002C67DB"/>
    <w:rsid w:val="002C67F7"/>
    <w:rsid w:val="002C6844"/>
    <w:rsid w:val="002C6853"/>
    <w:rsid w:val="002C689B"/>
    <w:rsid w:val="002C6A4E"/>
    <w:rsid w:val="002C6A8E"/>
    <w:rsid w:val="002C6A98"/>
    <w:rsid w:val="002C6AB4"/>
    <w:rsid w:val="002C6BD9"/>
    <w:rsid w:val="002C6CA1"/>
    <w:rsid w:val="002C6CCB"/>
    <w:rsid w:val="002C6D4A"/>
    <w:rsid w:val="002C6DDF"/>
    <w:rsid w:val="002C6FAA"/>
    <w:rsid w:val="002C713D"/>
    <w:rsid w:val="002C7260"/>
    <w:rsid w:val="002C726B"/>
    <w:rsid w:val="002C729F"/>
    <w:rsid w:val="002C72A0"/>
    <w:rsid w:val="002C72EC"/>
    <w:rsid w:val="002C7368"/>
    <w:rsid w:val="002C7385"/>
    <w:rsid w:val="002C7391"/>
    <w:rsid w:val="002C73E9"/>
    <w:rsid w:val="002C7400"/>
    <w:rsid w:val="002C7480"/>
    <w:rsid w:val="002C749E"/>
    <w:rsid w:val="002C7521"/>
    <w:rsid w:val="002C76CB"/>
    <w:rsid w:val="002C76E0"/>
    <w:rsid w:val="002C7715"/>
    <w:rsid w:val="002C776B"/>
    <w:rsid w:val="002C781B"/>
    <w:rsid w:val="002C7840"/>
    <w:rsid w:val="002C792F"/>
    <w:rsid w:val="002C79EF"/>
    <w:rsid w:val="002C7A11"/>
    <w:rsid w:val="002C7A29"/>
    <w:rsid w:val="002C7B25"/>
    <w:rsid w:val="002C7B86"/>
    <w:rsid w:val="002C7C11"/>
    <w:rsid w:val="002C7CEF"/>
    <w:rsid w:val="002C7CF9"/>
    <w:rsid w:val="002C7D18"/>
    <w:rsid w:val="002C7F2C"/>
    <w:rsid w:val="002C7FF0"/>
    <w:rsid w:val="002D0017"/>
    <w:rsid w:val="002D0024"/>
    <w:rsid w:val="002D0107"/>
    <w:rsid w:val="002D010F"/>
    <w:rsid w:val="002D0158"/>
    <w:rsid w:val="002D0168"/>
    <w:rsid w:val="002D0183"/>
    <w:rsid w:val="002D0284"/>
    <w:rsid w:val="002D02B8"/>
    <w:rsid w:val="002D03C0"/>
    <w:rsid w:val="002D03E8"/>
    <w:rsid w:val="002D0425"/>
    <w:rsid w:val="002D04CC"/>
    <w:rsid w:val="002D06CD"/>
    <w:rsid w:val="002D089A"/>
    <w:rsid w:val="002D0B3C"/>
    <w:rsid w:val="002D0C1F"/>
    <w:rsid w:val="002D0C74"/>
    <w:rsid w:val="002D0C95"/>
    <w:rsid w:val="002D0D49"/>
    <w:rsid w:val="002D0E97"/>
    <w:rsid w:val="002D0E98"/>
    <w:rsid w:val="002D0EFC"/>
    <w:rsid w:val="002D0F43"/>
    <w:rsid w:val="002D1171"/>
    <w:rsid w:val="002D11AA"/>
    <w:rsid w:val="002D11B8"/>
    <w:rsid w:val="002D11F1"/>
    <w:rsid w:val="002D1323"/>
    <w:rsid w:val="002D132F"/>
    <w:rsid w:val="002D1354"/>
    <w:rsid w:val="002D15A7"/>
    <w:rsid w:val="002D160B"/>
    <w:rsid w:val="002D1705"/>
    <w:rsid w:val="002D17D8"/>
    <w:rsid w:val="002D17F9"/>
    <w:rsid w:val="002D1839"/>
    <w:rsid w:val="002D1848"/>
    <w:rsid w:val="002D19E1"/>
    <w:rsid w:val="002D1A2D"/>
    <w:rsid w:val="002D1A42"/>
    <w:rsid w:val="002D1AB2"/>
    <w:rsid w:val="002D1AC4"/>
    <w:rsid w:val="002D1B31"/>
    <w:rsid w:val="002D1D93"/>
    <w:rsid w:val="002D1EF2"/>
    <w:rsid w:val="002D1F58"/>
    <w:rsid w:val="002D1F7B"/>
    <w:rsid w:val="002D20DA"/>
    <w:rsid w:val="002D20E2"/>
    <w:rsid w:val="002D2132"/>
    <w:rsid w:val="002D245E"/>
    <w:rsid w:val="002D254E"/>
    <w:rsid w:val="002D25EE"/>
    <w:rsid w:val="002D25FA"/>
    <w:rsid w:val="002D2634"/>
    <w:rsid w:val="002D264E"/>
    <w:rsid w:val="002D26A2"/>
    <w:rsid w:val="002D2766"/>
    <w:rsid w:val="002D27AF"/>
    <w:rsid w:val="002D2904"/>
    <w:rsid w:val="002D2924"/>
    <w:rsid w:val="002D29B1"/>
    <w:rsid w:val="002D29E8"/>
    <w:rsid w:val="002D2B32"/>
    <w:rsid w:val="002D2B6E"/>
    <w:rsid w:val="002D2B91"/>
    <w:rsid w:val="002D2CC8"/>
    <w:rsid w:val="002D2D3E"/>
    <w:rsid w:val="002D2E6B"/>
    <w:rsid w:val="002D2ED1"/>
    <w:rsid w:val="002D2FD5"/>
    <w:rsid w:val="002D2FE4"/>
    <w:rsid w:val="002D301F"/>
    <w:rsid w:val="002D30BE"/>
    <w:rsid w:val="002D33A4"/>
    <w:rsid w:val="002D3477"/>
    <w:rsid w:val="002D34C9"/>
    <w:rsid w:val="002D34CD"/>
    <w:rsid w:val="002D34D5"/>
    <w:rsid w:val="002D360A"/>
    <w:rsid w:val="002D36F1"/>
    <w:rsid w:val="002D3735"/>
    <w:rsid w:val="002D37BC"/>
    <w:rsid w:val="002D3896"/>
    <w:rsid w:val="002D3900"/>
    <w:rsid w:val="002D3B9D"/>
    <w:rsid w:val="002D3CE3"/>
    <w:rsid w:val="002D3D3D"/>
    <w:rsid w:val="002D3D98"/>
    <w:rsid w:val="002D3F27"/>
    <w:rsid w:val="002D3F59"/>
    <w:rsid w:val="002D40D7"/>
    <w:rsid w:val="002D4122"/>
    <w:rsid w:val="002D4139"/>
    <w:rsid w:val="002D4306"/>
    <w:rsid w:val="002D439F"/>
    <w:rsid w:val="002D4635"/>
    <w:rsid w:val="002D463F"/>
    <w:rsid w:val="002D4643"/>
    <w:rsid w:val="002D4646"/>
    <w:rsid w:val="002D46D9"/>
    <w:rsid w:val="002D46FC"/>
    <w:rsid w:val="002D4705"/>
    <w:rsid w:val="002D474F"/>
    <w:rsid w:val="002D4868"/>
    <w:rsid w:val="002D487D"/>
    <w:rsid w:val="002D488F"/>
    <w:rsid w:val="002D48A6"/>
    <w:rsid w:val="002D4947"/>
    <w:rsid w:val="002D494C"/>
    <w:rsid w:val="002D4B78"/>
    <w:rsid w:val="002D4B85"/>
    <w:rsid w:val="002D4C68"/>
    <w:rsid w:val="002D4D35"/>
    <w:rsid w:val="002D4DE6"/>
    <w:rsid w:val="002D4EFD"/>
    <w:rsid w:val="002D4F4F"/>
    <w:rsid w:val="002D4F76"/>
    <w:rsid w:val="002D4F84"/>
    <w:rsid w:val="002D4FCD"/>
    <w:rsid w:val="002D4FE1"/>
    <w:rsid w:val="002D5017"/>
    <w:rsid w:val="002D5089"/>
    <w:rsid w:val="002D51AB"/>
    <w:rsid w:val="002D51B9"/>
    <w:rsid w:val="002D52B5"/>
    <w:rsid w:val="002D531F"/>
    <w:rsid w:val="002D538B"/>
    <w:rsid w:val="002D53F3"/>
    <w:rsid w:val="002D5426"/>
    <w:rsid w:val="002D550D"/>
    <w:rsid w:val="002D552A"/>
    <w:rsid w:val="002D55DC"/>
    <w:rsid w:val="002D5655"/>
    <w:rsid w:val="002D57FF"/>
    <w:rsid w:val="002D582C"/>
    <w:rsid w:val="002D59C6"/>
    <w:rsid w:val="002D5B50"/>
    <w:rsid w:val="002D5DCF"/>
    <w:rsid w:val="002D5E28"/>
    <w:rsid w:val="002D5E9A"/>
    <w:rsid w:val="002D6011"/>
    <w:rsid w:val="002D6182"/>
    <w:rsid w:val="002D632C"/>
    <w:rsid w:val="002D635C"/>
    <w:rsid w:val="002D63C0"/>
    <w:rsid w:val="002D63C2"/>
    <w:rsid w:val="002D644B"/>
    <w:rsid w:val="002D6451"/>
    <w:rsid w:val="002D6457"/>
    <w:rsid w:val="002D6497"/>
    <w:rsid w:val="002D64B6"/>
    <w:rsid w:val="002D64E0"/>
    <w:rsid w:val="002D650F"/>
    <w:rsid w:val="002D6541"/>
    <w:rsid w:val="002D65E3"/>
    <w:rsid w:val="002D6757"/>
    <w:rsid w:val="002D6841"/>
    <w:rsid w:val="002D69A3"/>
    <w:rsid w:val="002D69AD"/>
    <w:rsid w:val="002D69F3"/>
    <w:rsid w:val="002D6AC4"/>
    <w:rsid w:val="002D6BCE"/>
    <w:rsid w:val="002D6D7B"/>
    <w:rsid w:val="002D6F82"/>
    <w:rsid w:val="002D7097"/>
    <w:rsid w:val="002D70E9"/>
    <w:rsid w:val="002D73C9"/>
    <w:rsid w:val="002D7449"/>
    <w:rsid w:val="002D7486"/>
    <w:rsid w:val="002D74EB"/>
    <w:rsid w:val="002D7552"/>
    <w:rsid w:val="002D75DC"/>
    <w:rsid w:val="002D7612"/>
    <w:rsid w:val="002D765F"/>
    <w:rsid w:val="002D7680"/>
    <w:rsid w:val="002D7683"/>
    <w:rsid w:val="002D76D6"/>
    <w:rsid w:val="002D76E5"/>
    <w:rsid w:val="002D7702"/>
    <w:rsid w:val="002D7747"/>
    <w:rsid w:val="002D7777"/>
    <w:rsid w:val="002D77B2"/>
    <w:rsid w:val="002D77BA"/>
    <w:rsid w:val="002D77DD"/>
    <w:rsid w:val="002D785B"/>
    <w:rsid w:val="002D78FE"/>
    <w:rsid w:val="002D792E"/>
    <w:rsid w:val="002D79BE"/>
    <w:rsid w:val="002D7ACC"/>
    <w:rsid w:val="002D7AD9"/>
    <w:rsid w:val="002D7AF3"/>
    <w:rsid w:val="002D7B11"/>
    <w:rsid w:val="002D7B7A"/>
    <w:rsid w:val="002D7C0C"/>
    <w:rsid w:val="002D7C3C"/>
    <w:rsid w:val="002D7C6B"/>
    <w:rsid w:val="002D7CEF"/>
    <w:rsid w:val="002D7D3D"/>
    <w:rsid w:val="002D7D76"/>
    <w:rsid w:val="002D7ED9"/>
    <w:rsid w:val="002D7F85"/>
    <w:rsid w:val="002E0087"/>
    <w:rsid w:val="002E023D"/>
    <w:rsid w:val="002E02B2"/>
    <w:rsid w:val="002E03AD"/>
    <w:rsid w:val="002E03BC"/>
    <w:rsid w:val="002E043F"/>
    <w:rsid w:val="002E04B0"/>
    <w:rsid w:val="002E06EC"/>
    <w:rsid w:val="002E082A"/>
    <w:rsid w:val="002E0999"/>
    <w:rsid w:val="002E0C3E"/>
    <w:rsid w:val="002E0CDA"/>
    <w:rsid w:val="002E0CED"/>
    <w:rsid w:val="002E0D6E"/>
    <w:rsid w:val="002E0DBB"/>
    <w:rsid w:val="002E0DE5"/>
    <w:rsid w:val="002E0E79"/>
    <w:rsid w:val="002E0E89"/>
    <w:rsid w:val="002E0F5A"/>
    <w:rsid w:val="002E0F83"/>
    <w:rsid w:val="002E0FF7"/>
    <w:rsid w:val="002E1048"/>
    <w:rsid w:val="002E1173"/>
    <w:rsid w:val="002E12C5"/>
    <w:rsid w:val="002E1382"/>
    <w:rsid w:val="002E14E7"/>
    <w:rsid w:val="002E1525"/>
    <w:rsid w:val="002E1574"/>
    <w:rsid w:val="002E15BB"/>
    <w:rsid w:val="002E15FA"/>
    <w:rsid w:val="002E164F"/>
    <w:rsid w:val="002E1664"/>
    <w:rsid w:val="002E195F"/>
    <w:rsid w:val="002E1992"/>
    <w:rsid w:val="002E1BB7"/>
    <w:rsid w:val="002E1BD0"/>
    <w:rsid w:val="002E1F15"/>
    <w:rsid w:val="002E1FF8"/>
    <w:rsid w:val="002E2144"/>
    <w:rsid w:val="002E2192"/>
    <w:rsid w:val="002E2216"/>
    <w:rsid w:val="002E223B"/>
    <w:rsid w:val="002E23F0"/>
    <w:rsid w:val="002E245A"/>
    <w:rsid w:val="002E251B"/>
    <w:rsid w:val="002E2539"/>
    <w:rsid w:val="002E266D"/>
    <w:rsid w:val="002E2693"/>
    <w:rsid w:val="002E26FA"/>
    <w:rsid w:val="002E27FD"/>
    <w:rsid w:val="002E2A48"/>
    <w:rsid w:val="002E2A87"/>
    <w:rsid w:val="002E2B97"/>
    <w:rsid w:val="002E2C7C"/>
    <w:rsid w:val="002E2CBB"/>
    <w:rsid w:val="002E2CE5"/>
    <w:rsid w:val="002E2CFC"/>
    <w:rsid w:val="002E2D39"/>
    <w:rsid w:val="002E2DF5"/>
    <w:rsid w:val="002E2E1B"/>
    <w:rsid w:val="002E2E6A"/>
    <w:rsid w:val="002E2EEE"/>
    <w:rsid w:val="002E2F36"/>
    <w:rsid w:val="002E3014"/>
    <w:rsid w:val="002E30D8"/>
    <w:rsid w:val="002E316C"/>
    <w:rsid w:val="002E31A8"/>
    <w:rsid w:val="002E32A9"/>
    <w:rsid w:val="002E32BC"/>
    <w:rsid w:val="002E332B"/>
    <w:rsid w:val="002E33DA"/>
    <w:rsid w:val="002E35FB"/>
    <w:rsid w:val="002E368C"/>
    <w:rsid w:val="002E3759"/>
    <w:rsid w:val="002E3766"/>
    <w:rsid w:val="002E3791"/>
    <w:rsid w:val="002E37EA"/>
    <w:rsid w:val="002E3845"/>
    <w:rsid w:val="002E3868"/>
    <w:rsid w:val="002E3900"/>
    <w:rsid w:val="002E3ADF"/>
    <w:rsid w:val="002E3B61"/>
    <w:rsid w:val="002E3B6A"/>
    <w:rsid w:val="002E3B8E"/>
    <w:rsid w:val="002E3CF6"/>
    <w:rsid w:val="002E4026"/>
    <w:rsid w:val="002E4075"/>
    <w:rsid w:val="002E40C8"/>
    <w:rsid w:val="002E41BD"/>
    <w:rsid w:val="002E41CE"/>
    <w:rsid w:val="002E4219"/>
    <w:rsid w:val="002E4271"/>
    <w:rsid w:val="002E43CD"/>
    <w:rsid w:val="002E4452"/>
    <w:rsid w:val="002E4539"/>
    <w:rsid w:val="002E45CF"/>
    <w:rsid w:val="002E45F1"/>
    <w:rsid w:val="002E47A0"/>
    <w:rsid w:val="002E47D7"/>
    <w:rsid w:val="002E480A"/>
    <w:rsid w:val="002E4941"/>
    <w:rsid w:val="002E4B71"/>
    <w:rsid w:val="002E4C54"/>
    <w:rsid w:val="002E4D1D"/>
    <w:rsid w:val="002E4D58"/>
    <w:rsid w:val="002E4D80"/>
    <w:rsid w:val="002E4DE8"/>
    <w:rsid w:val="002E4E04"/>
    <w:rsid w:val="002E4E86"/>
    <w:rsid w:val="002E4ECE"/>
    <w:rsid w:val="002E4F20"/>
    <w:rsid w:val="002E4F3A"/>
    <w:rsid w:val="002E4F4F"/>
    <w:rsid w:val="002E5048"/>
    <w:rsid w:val="002E5087"/>
    <w:rsid w:val="002E51EA"/>
    <w:rsid w:val="002E52B9"/>
    <w:rsid w:val="002E538F"/>
    <w:rsid w:val="002E5494"/>
    <w:rsid w:val="002E54FD"/>
    <w:rsid w:val="002E5664"/>
    <w:rsid w:val="002E57E2"/>
    <w:rsid w:val="002E5877"/>
    <w:rsid w:val="002E590A"/>
    <w:rsid w:val="002E59A5"/>
    <w:rsid w:val="002E59D8"/>
    <w:rsid w:val="002E5B08"/>
    <w:rsid w:val="002E5B32"/>
    <w:rsid w:val="002E5B57"/>
    <w:rsid w:val="002E5C5A"/>
    <w:rsid w:val="002E5CB4"/>
    <w:rsid w:val="002E5DBF"/>
    <w:rsid w:val="002E5DC0"/>
    <w:rsid w:val="002E5E9B"/>
    <w:rsid w:val="002E5F63"/>
    <w:rsid w:val="002E5F8D"/>
    <w:rsid w:val="002E5FFE"/>
    <w:rsid w:val="002E601B"/>
    <w:rsid w:val="002E61EF"/>
    <w:rsid w:val="002E622A"/>
    <w:rsid w:val="002E6351"/>
    <w:rsid w:val="002E6408"/>
    <w:rsid w:val="002E6471"/>
    <w:rsid w:val="002E65D4"/>
    <w:rsid w:val="002E6649"/>
    <w:rsid w:val="002E6745"/>
    <w:rsid w:val="002E67A8"/>
    <w:rsid w:val="002E67D4"/>
    <w:rsid w:val="002E689B"/>
    <w:rsid w:val="002E6A1D"/>
    <w:rsid w:val="002E6B25"/>
    <w:rsid w:val="002E6B66"/>
    <w:rsid w:val="002E6D74"/>
    <w:rsid w:val="002E6E10"/>
    <w:rsid w:val="002E6E24"/>
    <w:rsid w:val="002E6F20"/>
    <w:rsid w:val="002E6F47"/>
    <w:rsid w:val="002E6F53"/>
    <w:rsid w:val="002E6F84"/>
    <w:rsid w:val="002E7014"/>
    <w:rsid w:val="002E7044"/>
    <w:rsid w:val="002E7080"/>
    <w:rsid w:val="002E712C"/>
    <w:rsid w:val="002E7179"/>
    <w:rsid w:val="002E724A"/>
    <w:rsid w:val="002E72FD"/>
    <w:rsid w:val="002E7342"/>
    <w:rsid w:val="002E7488"/>
    <w:rsid w:val="002E75CD"/>
    <w:rsid w:val="002E75E2"/>
    <w:rsid w:val="002E7661"/>
    <w:rsid w:val="002E7736"/>
    <w:rsid w:val="002E7A85"/>
    <w:rsid w:val="002E7AFA"/>
    <w:rsid w:val="002E7C66"/>
    <w:rsid w:val="002E7CC7"/>
    <w:rsid w:val="002E7D0B"/>
    <w:rsid w:val="002F05AA"/>
    <w:rsid w:val="002F05B7"/>
    <w:rsid w:val="002F05BD"/>
    <w:rsid w:val="002F06F6"/>
    <w:rsid w:val="002F0731"/>
    <w:rsid w:val="002F0736"/>
    <w:rsid w:val="002F0760"/>
    <w:rsid w:val="002F077F"/>
    <w:rsid w:val="002F07A2"/>
    <w:rsid w:val="002F07D7"/>
    <w:rsid w:val="002F0846"/>
    <w:rsid w:val="002F0892"/>
    <w:rsid w:val="002F09EF"/>
    <w:rsid w:val="002F0AF8"/>
    <w:rsid w:val="002F0C51"/>
    <w:rsid w:val="002F0CCF"/>
    <w:rsid w:val="002F0D1A"/>
    <w:rsid w:val="002F0D20"/>
    <w:rsid w:val="002F0EB4"/>
    <w:rsid w:val="002F0F95"/>
    <w:rsid w:val="002F10C9"/>
    <w:rsid w:val="002F1150"/>
    <w:rsid w:val="002F1166"/>
    <w:rsid w:val="002F1219"/>
    <w:rsid w:val="002F122F"/>
    <w:rsid w:val="002F1289"/>
    <w:rsid w:val="002F136E"/>
    <w:rsid w:val="002F13E3"/>
    <w:rsid w:val="002F1517"/>
    <w:rsid w:val="002F1599"/>
    <w:rsid w:val="002F1677"/>
    <w:rsid w:val="002F1698"/>
    <w:rsid w:val="002F16B3"/>
    <w:rsid w:val="002F17BF"/>
    <w:rsid w:val="002F17DD"/>
    <w:rsid w:val="002F185D"/>
    <w:rsid w:val="002F1A75"/>
    <w:rsid w:val="002F1AE1"/>
    <w:rsid w:val="002F1AEE"/>
    <w:rsid w:val="002F1B4D"/>
    <w:rsid w:val="002F1B66"/>
    <w:rsid w:val="002F1C26"/>
    <w:rsid w:val="002F1CE8"/>
    <w:rsid w:val="002F1D14"/>
    <w:rsid w:val="002F1D26"/>
    <w:rsid w:val="002F1D95"/>
    <w:rsid w:val="002F1EAA"/>
    <w:rsid w:val="002F1EBA"/>
    <w:rsid w:val="002F1EDB"/>
    <w:rsid w:val="002F1FD5"/>
    <w:rsid w:val="002F1FE8"/>
    <w:rsid w:val="002F2029"/>
    <w:rsid w:val="002F2084"/>
    <w:rsid w:val="002F20A1"/>
    <w:rsid w:val="002F212B"/>
    <w:rsid w:val="002F2309"/>
    <w:rsid w:val="002F2421"/>
    <w:rsid w:val="002F2444"/>
    <w:rsid w:val="002F2491"/>
    <w:rsid w:val="002F24F8"/>
    <w:rsid w:val="002F2705"/>
    <w:rsid w:val="002F296B"/>
    <w:rsid w:val="002F2A64"/>
    <w:rsid w:val="002F2A9E"/>
    <w:rsid w:val="002F2AF7"/>
    <w:rsid w:val="002F2B5E"/>
    <w:rsid w:val="002F2B7F"/>
    <w:rsid w:val="002F2BDB"/>
    <w:rsid w:val="002F2BEB"/>
    <w:rsid w:val="002F2EB0"/>
    <w:rsid w:val="002F2EFB"/>
    <w:rsid w:val="002F3066"/>
    <w:rsid w:val="002F30EE"/>
    <w:rsid w:val="002F310F"/>
    <w:rsid w:val="002F32CE"/>
    <w:rsid w:val="002F336E"/>
    <w:rsid w:val="002F3381"/>
    <w:rsid w:val="002F339E"/>
    <w:rsid w:val="002F33B3"/>
    <w:rsid w:val="002F35FE"/>
    <w:rsid w:val="002F3633"/>
    <w:rsid w:val="002F3691"/>
    <w:rsid w:val="002F382E"/>
    <w:rsid w:val="002F383E"/>
    <w:rsid w:val="002F38BB"/>
    <w:rsid w:val="002F3913"/>
    <w:rsid w:val="002F3952"/>
    <w:rsid w:val="002F3A3A"/>
    <w:rsid w:val="002F3B6C"/>
    <w:rsid w:val="002F3BF5"/>
    <w:rsid w:val="002F3C69"/>
    <w:rsid w:val="002F3C94"/>
    <w:rsid w:val="002F3CD6"/>
    <w:rsid w:val="002F3D8D"/>
    <w:rsid w:val="002F3E06"/>
    <w:rsid w:val="002F3F0E"/>
    <w:rsid w:val="002F403C"/>
    <w:rsid w:val="002F405D"/>
    <w:rsid w:val="002F4183"/>
    <w:rsid w:val="002F437B"/>
    <w:rsid w:val="002F449B"/>
    <w:rsid w:val="002F4538"/>
    <w:rsid w:val="002F4560"/>
    <w:rsid w:val="002F45AB"/>
    <w:rsid w:val="002F4676"/>
    <w:rsid w:val="002F46AD"/>
    <w:rsid w:val="002F477B"/>
    <w:rsid w:val="002F48BA"/>
    <w:rsid w:val="002F4930"/>
    <w:rsid w:val="002F49E4"/>
    <w:rsid w:val="002F4A18"/>
    <w:rsid w:val="002F4A8F"/>
    <w:rsid w:val="002F4B14"/>
    <w:rsid w:val="002F4C1B"/>
    <w:rsid w:val="002F4CE3"/>
    <w:rsid w:val="002F4D76"/>
    <w:rsid w:val="002F4D84"/>
    <w:rsid w:val="002F4DA1"/>
    <w:rsid w:val="002F4EC8"/>
    <w:rsid w:val="002F4ED6"/>
    <w:rsid w:val="002F4FD9"/>
    <w:rsid w:val="002F5000"/>
    <w:rsid w:val="002F5054"/>
    <w:rsid w:val="002F5092"/>
    <w:rsid w:val="002F50E9"/>
    <w:rsid w:val="002F5112"/>
    <w:rsid w:val="002F5113"/>
    <w:rsid w:val="002F515B"/>
    <w:rsid w:val="002F5179"/>
    <w:rsid w:val="002F5184"/>
    <w:rsid w:val="002F52B8"/>
    <w:rsid w:val="002F5356"/>
    <w:rsid w:val="002F535C"/>
    <w:rsid w:val="002F551C"/>
    <w:rsid w:val="002F5542"/>
    <w:rsid w:val="002F555E"/>
    <w:rsid w:val="002F55DB"/>
    <w:rsid w:val="002F56BB"/>
    <w:rsid w:val="002F56F5"/>
    <w:rsid w:val="002F5736"/>
    <w:rsid w:val="002F575F"/>
    <w:rsid w:val="002F57B1"/>
    <w:rsid w:val="002F57E1"/>
    <w:rsid w:val="002F586E"/>
    <w:rsid w:val="002F58B4"/>
    <w:rsid w:val="002F5935"/>
    <w:rsid w:val="002F5A4B"/>
    <w:rsid w:val="002F5ADA"/>
    <w:rsid w:val="002F5C6B"/>
    <w:rsid w:val="002F5D04"/>
    <w:rsid w:val="002F5D54"/>
    <w:rsid w:val="002F5D71"/>
    <w:rsid w:val="002F5D86"/>
    <w:rsid w:val="002F5F43"/>
    <w:rsid w:val="002F5FE9"/>
    <w:rsid w:val="002F6087"/>
    <w:rsid w:val="002F6296"/>
    <w:rsid w:val="002F62B6"/>
    <w:rsid w:val="002F63F5"/>
    <w:rsid w:val="002F644E"/>
    <w:rsid w:val="002F64BF"/>
    <w:rsid w:val="002F699D"/>
    <w:rsid w:val="002F69BB"/>
    <w:rsid w:val="002F6A50"/>
    <w:rsid w:val="002F6AB5"/>
    <w:rsid w:val="002F6ADF"/>
    <w:rsid w:val="002F6B51"/>
    <w:rsid w:val="002F6B5D"/>
    <w:rsid w:val="002F6B63"/>
    <w:rsid w:val="002F6B6D"/>
    <w:rsid w:val="002F6BEF"/>
    <w:rsid w:val="002F6C9A"/>
    <w:rsid w:val="002F6E26"/>
    <w:rsid w:val="002F6E63"/>
    <w:rsid w:val="002F6EA4"/>
    <w:rsid w:val="002F6EE6"/>
    <w:rsid w:val="002F6F7D"/>
    <w:rsid w:val="002F6FA7"/>
    <w:rsid w:val="002F6FC9"/>
    <w:rsid w:val="002F6FDE"/>
    <w:rsid w:val="002F706B"/>
    <w:rsid w:val="002F7073"/>
    <w:rsid w:val="002F707D"/>
    <w:rsid w:val="002F7230"/>
    <w:rsid w:val="002F727E"/>
    <w:rsid w:val="002F7319"/>
    <w:rsid w:val="002F7377"/>
    <w:rsid w:val="002F737B"/>
    <w:rsid w:val="002F7421"/>
    <w:rsid w:val="002F7479"/>
    <w:rsid w:val="002F7540"/>
    <w:rsid w:val="002F7576"/>
    <w:rsid w:val="002F76CA"/>
    <w:rsid w:val="002F76CE"/>
    <w:rsid w:val="002F76EB"/>
    <w:rsid w:val="002F77C3"/>
    <w:rsid w:val="002F78F1"/>
    <w:rsid w:val="002F7984"/>
    <w:rsid w:val="002F79E9"/>
    <w:rsid w:val="002F7B29"/>
    <w:rsid w:val="002F7B35"/>
    <w:rsid w:val="002F7BF3"/>
    <w:rsid w:val="002F7BFC"/>
    <w:rsid w:val="002F7DD1"/>
    <w:rsid w:val="002F7E74"/>
    <w:rsid w:val="002F7EA3"/>
    <w:rsid w:val="002F7F58"/>
    <w:rsid w:val="002F7FD1"/>
    <w:rsid w:val="00300047"/>
    <w:rsid w:val="003001A6"/>
    <w:rsid w:val="003001C5"/>
    <w:rsid w:val="00300211"/>
    <w:rsid w:val="00300263"/>
    <w:rsid w:val="00300417"/>
    <w:rsid w:val="00300440"/>
    <w:rsid w:val="0030045B"/>
    <w:rsid w:val="00300540"/>
    <w:rsid w:val="003005BB"/>
    <w:rsid w:val="0030072B"/>
    <w:rsid w:val="003007FE"/>
    <w:rsid w:val="00300828"/>
    <w:rsid w:val="0030083F"/>
    <w:rsid w:val="0030087A"/>
    <w:rsid w:val="003008A1"/>
    <w:rsid w:val="00300928"/>
    <w:rsid w:val="00300945"/>
    <w:rsid w:val="0030096F"/>
    <w:rsid w:val="00300A80"/>
    <w:rsid w:val="00300B02"/>
    <w:rsid w:val="00300B93"/>
    <w:rsid w:val="00300BF3"/>
    <w:rsid w:val="00300C47"/>
    <w:rsid w:val="00300D23"/>
    <w:rsid w:val="00300E35"/>
    <w:rsid w:val="00300EB7"/>
    <w:rsid w:val="00300EF4"/>
    <w:rsid w:val="00300F42"/>
    <w:rsid w:val="00300FE8"/>
    <w:rsid w:val="00300FFA"/>
    <w:rsid w:val="00301002"/>
    <w:rsid w:val="00301161"/>
    <w:rsid w:val="003012B5"/>
    <w:rsid w:val="00301316"/>
    <w:rsid w:val="003013FB"/>
    <w:rsid w:val="00301402"/>
    <w:rsid w:val="0030155C"/>
    <w:rsid w:val="003015C9"/>
    <w:rsid w:val="0030160C"/>
    <w:rsid w:val="00301625"/>
    <w:rsid w:val="0030163D"/>
    <w:rsid w:val="0030165B"/>
    <w:rsid w:val="0030187B"/>
    <w:rsid w:val="003018DB"/>
    <w:rsid w:val="00301AD8"/>
    <w:rsid w:val="00301B90"/>
    <w:rsid w:val="00301BB0"/>
    <w:rsid w:val="00301D50"/>
    <w:rsid w:val="00301DB4"/>
    <w:rsid w:val="00301E8C"/>
    <w:rsid w:val="00301E93"/>
    <w:rsid w:val="00301EAD"/>
    <w:rsid w:val="00301F76"/>
    <w:rsid w:val="00302043"/>
    <w:rsid w:val="003020AB"/>
    <w:rsid w:val="00302149"/>
    <w:rsid w:val="0030219A"/>
    <w:rsid w:val="003021BD"/>
    <w:rsid w:val="003021FA"/>
    <w:rsid w:val="00302303"/>
    <w:rsid w:val="00302365"/>
    <w:rsid w:val="00302422"/>
    <w:rsid w:val="003025EB"/>
    <w:rsid w:val="00302635"/>
    <w:rsid w:val="00302693"/>
    <w:rsid w:val="003026CC"/>
    <w:rsid w:val="003026DB"/>
    <w:rsid w:val="00302715"/>
    <w:rsid w:val="00302741"/>
    <w:rsid w:val="0030277D"/>
    <w:rsid w:val="0030287C"/>
    <w:rsid w:val="003028DE"/>
    <w:rsid w:val="00302A32"/>
    <w:rsid w:val="00302BD6"/>
    <w:rsid w:val="00302BFA"/>
    <w:rsid w:val="00302C77"/>
    <w:rsid w:val="00302C96"/>
    <w:rsid w:val="00302D2A"/>
    <w:rsid w:val="00302D2E"/>
    <w:rsid w:val="00302D42"/>
    <w:rsid w:val="00302EA1"/>
    <w:rsid w:val="00302EEA"/>
    <w:rsid w:val="00302F81"/>
    <w:rsid w:val="00303175"/>
    <w:rsid w:val="003031FE"/>
    <w:rsid w:val="00303207"/>
    <w:rsid w:val="00303220"/>
    <w:rsid w:val="003032E0"/>
    <w:rsid w:val="0030343A"/>
    <w:rsid w:val="00303575"/>
    <w:rsid w:val="0030357D"/>
    <w:rsid w:val="0030365D"/>
    <w:rsid w:val="00303704"/>
    <w:rsid w:val="0030378E"/>
    <w:rsid w:val="0030384C"/>
    <w:rsid w:val="0030391C"/>
    <w:rsid w:val="00303A33"/>
    <w:rsid w:val="00303A92"/>
    <w:rsid w:val="00303A9A"/>
    <w:rsid w:val="00303B43"/>
    <w:rsid w:val="00303BF1"/>
    <w:rsid w:val="00303C0D"/>
    <w:rsid w:val="00303C81"/>
    <w:rsid w:val="00303D0E"/>
    <w:rsid w:val="00303DC9"/>
    <w:rsid w:val="00303DF4"/>
    <w:rsid w:val="00303E2A"/>
    <w:rsid w:val="003040D3"/>
    <w:rsid w:val="003040E8"/>
    <w:rsid w:val="003040F4"/>
    <w:rsid w:val="0030415C"/>
    <w:rsid w:val="0030417D"/>
    <w:rsid w:val="00304216"/>
    <w:rsid w:val="00304277"/>
    <w:rsid w:val="003042E8"/>
    <w:rsid w:val="003042F7"/>
    <w:rsid w:val="00304444"/>
    <w:rsid w:val="003044E5"/>
    <w:rsid w:val="0030451E"/>
    <w:rsid w:val="00304688"/>
    <w:rsid w:val="003046AE"/>
    <w:rsid w:val="003047AA"/>
    <w:rsid w:val="0030484F"/>
    <w:rsid w:val="0030496E"/>
    <w:rsid w:val="003049D4"/>
    <w:rsid w:val="00304A7E"/>
    <w:rsid w:val="00304BC1"/>
    <w:rsid w:val="00304BCF"/>
    <w:rsid w:val="00304BFB"/>
    <w:rsid w:val="00304C68"/>
    <w:rsid w:val="00304CDC"/>
    <w:rsid w:val="00304E06"/>
    <w:rsid w:val="00304E68"/>
    <w:rsid w:val="00304FD0"/>
    <w:rsid w:val="00305049"/>
    <w:rsid w:val="00305057"/>
    <w:rsid w:val="003050A2"/>
    <w:rsid w:val="003050E8"/>
    <w:rsid w:val="00305134"/>
    <w:rsid w:val="003051CC"/>
    <w:rsid w:val="003051F8"/>
    <w:rsid w:val="00305277"/>
    <w:rsid w:val="0030528F"/>
    <w:rsid w:val="0030543D"/>
    <w:rsid w:val="00305497"/>
    <w:rsid w:val="003054B4"/>
    <w:rsid w:val="003054E6"/>
    <w:rsid w:val="00305698"/>
    <w:rsid w:val="003057F8"/>
    <w:rsid w:val="00305880"/>
    <w:rsid w:val="0030599D"/>
    <w:rsid w:val="003059A5"/>
    <w:rsid w:val="003059B5"/>
    <w:rsid w:val="00305FE8"/>
    <w:rsid w:val="0030607E"/>
    <w:rsid w:val="0030626C"/>
    <w:rsid w:val="00306297"/>
    <w:rsid w:val="003064C8"/>
    <w:rsid w:val="00306531"/>
    <w:rsid w:val="003065C6"/>
    <w:rsid w:val="0030661E"/>
    <w:rsid w:val="00306710"/>
    <w:rsid w:val="0030672F"/>
    <w:rsid w:val="003067B4"/>
    <w:rsid w:val="00306809"/>
    <w:rsid w:val="0030683F"/>
    <w:rsid w:val="003069A6"/>
    <w:rsid w:val="003069A9"/>
    <w:rsid w:val="00306A66"/>
    <w:rsid w:val="00306B3F"/>
    <w:rsid w:val="00306C35"/>
    <w:rsid w:val="00306CFF"/>
    <w:rsid w:val="00306FBF"/>
    <w:rsid w:val="0030701C"/>
    <w:rsid w:val="0030706F"/>
    <w:rsid w:val="003071F3"/>
    <w:rsid w:val="00307202"/>
    <w:rsid w:val="00307257"/>
    <w:rsid w:val="003072E8"/>
    <w:rsid w:val="00307337"/>
    <w:rsid w:val="0030743F"/>
    <w:rsid w:val="0030749E"/>
    <w:rsid w:val="003074E6"/>
    <w:rsid w:val="00307613"/>
    <w:rsid w:val="00307630"/>
    <w:rsid w:val="003076DE"/>
    <w:rsid w:val="00307866"/>
    <w:rsid w:val="00307887"/>
    <w:rsid w:val="003078C3"/>
    <w:rsid w:val="00307AD7"/>
    <w:rsid w:val="00307BBE"/>
    <w:rsid w:val="00307CB1"/>
    <w:rsid w:val="00307DCB"/>
    <w:rsid w:val="00307F10"/>
    <w:rsid w:val="00307F24"/>
    <w:rsid w:val="00310203"/>
    <w:rsid w:val="003102E9"/>
    <w:rsid w:val="003102F5"/>
    <w:rsid w:val="0031046F"/>
    <w:rsid w:val="003104A8"/>
    <w:rsid w:val="0031057B"/>
    <w:rsid w:val="00310580"/>
    <w:rsid w:val="0031071C"/>
    <w:rsid w:val="0031095A"/>
    <w:rsid w:val="00310989"/>
    <w:rsid w:val="00310A68"/>
    <w:rsid w:val="00310B4A"/>
    <w:rsid w:val="00310EEA"/>
    <w:rsid w:val="003110B7"/>
    <w:rsid w:val="0031111D"/>
    <w:rsid w:val="00311465"/>
    <w:rsid w:val="00311563"/>
    <w:rsid w:val="0031164B"/>
    <w:rsid w:val="003116AA"/>
    <w:rsid w:val="00311722"/>
    <w:rsid w:val="00311731"/>
    <w:rsid w:val="00311773"/>
    <w:rsid w:val="00311796"/>
    <w:rsid w:val="00311828"/>
    <w:rsid w:val="0031191E"/>
    <w:rsid w:val="00311A79"/>
    <w:rsid w:val="00311C3C"/>
    <w:rsid w:val="00311D37"/>
    <w:rsid w:val="00311E70"/>
    <w:rsid w:val="00311F87"/>
    <w:rsid w:val="00311FC1"/>
    <w:rsid w:val="00312047"/>
    <w:rsid w:val="00312071"/>
    <w:rsid w:val="003120F1"/>
    <w:rsid w:val="00312124"/>
    <w:rsid w:val="00312132"/>
    <w:rsid w:val="00312255"/>
    <w:rsid w:val="00312316"/>
    <w:rsid w:val="00312330"/>
    <w:rsid w:val="00312460"/>
    <w:rsid w:val="00312574"/>
    <w:rsid w:val="003125CB"/>
    <w:rsid w:val="0031260C"/>
    <w:rsid w:val="00312699"/>
    <w:rsid w:val="0031270C"/>
    <w:rsid w:val="0031274A"/>
    <w:rsid w:val="00312755"/>
    <w:rsid w:val="003128AA"/>
    <w:rsid w:val="00312912"/>
    <w:rsid w:val="0031292F"/>
    <w:rsid w:val="00312A6A"/>
    <w:rsid w:val="00312C1B"/>
    <w:rsid w:val="00312C6E"/>
    <w:rsid w:val="00312C9E"/>
    <w:rsid w:val="00312CFB"/>
    <w:rsid w:val="00312DA3"/>
    <w:rsid w:val="00312E17"/>
    <w:rsid w:val="00312E30"/>
    <w:rsid w:val="00312E9C"/>
    <w:rsid w:val="00312FA7"/>
    <w:rsid w:val="00313031"/>
    <w:rsid w:val="0031309A"/>
    <w:rsid w:val="003130CD"/>
    <w:rsid w:val="003130DD"/>
    <w:rsid w:val="0031314D"/>
    <w:rsid w:val="003134A8"/>
    <w:rsid w:val="00313685"/>
    <w:rsid w:val="003137BA"/>
    <w:rsid w:val="003137D1"/>
    <w:rsid w:val="003137D2"/>
    <w:rsid w:val="003137E0"/>
    <w:rsid w:val="00313818"/>
    <w:rsid w:val="00313832"/>
    <w:rsid w:val="00313A21"/>
    <w:rsid w:val="00313A6F"/>
    <w:rsid w:val="00313B1B"/>
    <w:rsid w:val="00313BCC"/>
    <w:rsid w:val="00313CE0"/>
    <w:rsid w:val="00313D99"/>
    <w:rsid w:val="00313EE8"/>
    <w:rsid w:val="00313F3B"/>
    <w:rsid w:val="00314011"/>
    <w:rsid w:val="00314046"/>
    <w:rsid w:val="00314214"/>
    <w:rsid w:val="00314415"/>
    <w:rsid w:val="00314479"/>
    <w:rsid w:val="0031458B"/>
    <w:rsid w:val="003145F0"/>
    <w:rsid w:val="0031461F"/>
    <w:rsid w:val="00314671"/>
    <w:rsid w:val="003146C0"/>
    <w:rsid w:val="003146D9"/>
    <w:rsid w:val="00314727"/>
    <w:rsid w:val="003147DE"/>
    <w:rsid w:val="003148B9"/>
    <w:rsid w:val="00314972"/>
    <w:rsid w:val="00314A83"/>
    <w:rsid w:val="00314AEC"/>
    <w:rsid w:val="00314B14"/>
    <w:rsid w:val="00314C33"/>
    <w:rsid w:val="00314C38"/>
    <w:rsid w:val="00314DA3"/>
    <w:rsid w:val="00314E06"/>
    <w:rsid w:val="00314F94"/>
    <w:rsid w:val="0031503B"/>
    <w:rsid w:val="0031509A"/>
    <w:rsid w:val="00315135"/>
    <w:rsid w:val="00315256"/>
    <w:rsid w:val="0031535C"/>
    <w:rsid w:val="0031536A"/>
    <w:rsid w:val="00315425"/>
    <w:rsid w:val="003154A7"/>
    <w:rsid w:val="0031575A"/>
    <w:rsid w:val="00315921"/>
    <w:rsid w:val="00315936"/>
    <w:rsid w:val="003159B6"/>
    <w:rsid w:val="00315BFD"/>
    <w:rsid w:val="00315CAB"/>
    <w:rsid w:val="00315CE8"/>
    <w:rsid w:val="00315CED"/>
    <w:rsid w:val="00315DD8"/>
    <w:rsid w:val="00315E16"/>
    <w:rsid w:val="00315E1F"/>
    <w:rsid w:val="00315F11"/>
    <w:rsid w:val="00316047"/>
    <w:rsid w:val="00316092"/>
    <w:rsid w:val="003161B5"/>
    <w:rsid w:val="00316248"/>
    <w:rsid w:val="00316336"/>
    <w:rsid w:val="003165FF"/>
    <w:rsid w:val="00316640"/>
    <w:rsid w:val="003167B4"/>
    <w:rsid w:val="003167E4"/>
    <w:rsid w:val="003167FD"/>
    <w:rsid w:val="0031693B"/>
    <w:rsid w:val="003169E5"/>
    <w:rsid w:val="00316A1C"/>
    <w:rsid w:val="00316A4C"/>
    <w:rsid w:val="00316ADA"/>
    <w:rsid w:val="00316B87"/>
    <w:rsid w:val="00316BC6"/>
    <w:rsid w:val="00316C81"/>
    <w:rsid w:val="00316DB0"/>
    <w:rsid w:val="00316DE7"/>
    <w:rsid w:val="00316EAA"/>
    <w:rsid w:val="00316EFE"/>
    <w:rsid w:val="00316F30"/>
    <w:rsid w:val="00317036"/>
    <w:rsid w:val="00317080"/>
    <w:rsid w:val="00317247"/>
    <w:rsid w:val="0031725A"/>
    <w:rsid w:val="0031732D"/>
    <w:rsid w:val="003174B3"/>
    <w:rsid w:val="003174B7"/>
    <w:rsid w:val="00317539"/>
    <w:rsid w:val="00317736"/>
    <w:rsid w:val="00317747"/>
    <w:rsid w:val="00317792"/>
    <w:rsid w:val="00317851"/>
    <w:rsid w:val="00317A06"/>
    <w:rsid w:val="00317A13"/>
    <w:rsid w:val="00317A16"/>
    <w:rsid w:val="00317B9C"/>
    <w:rsid w:val="00317BBA"/>
    <w:rsid w:val="00317C02"/>
    <w:rsid w:val="00317C21"/>
    <w:rsid w:val="00317C93"/>
    <w:rsid w:val="00317DF7"/>
    <w:rsid w:val="00317E54"/>
    <w:rsid w:val="00317EB3"/>
    <w:rsid w:val="00317EE8"/>
    <w:rsid w:val="00317F44"/>
    <w:rsid w:val="0032012C"/>
    <w:rsid w:val="003201C5"/>
    <w:rsid w:val="00320515"/>
    <w:rsid w:val="00320627"/>
    <w:rsid w:val="00320796"/>
    <w:rsid w:val="00320915"/>
    <w:rsid w:val="003209CC"/>
    <w:rsid w:val="003209D3"/>
    <w:rsid w:val="00320AB1"/>
    <w:rsid w:val="00320BF5"/>
    <w:rsid w:val="00320C6E"/>
    <w:rsid w:val="00320C87"/>
    <w:rsid w:val="00320CE3"/>
    <w:rsid w:val="00320D23"/>
    <w:rsid w:val="00320D2C"/>
    <w:rsid w:val="00320F40"/>
    <w:rsid w:val="00320F91"/>
    <w:rsid w:val="0032100A"/>
    <w:rsid w:val="00321140"/>
    <w:rsid w:val="003211E2"/>
    <w:rsid w:val="0032120A"/>
    <w:rsid w:val="0032120B"/>
    <w:rsid w:val="003212B5"/>
    <w:rsid w:val="00321382"/>
    <w:rsid w:val="00321398"/>
    <w:rsid w:val="003214D9"/>
    <w:rsid w:val="003217AE"/>
    <w:rsid w:val="00321906"/>
    <w:rsid w:val="003219F8"/>
    <w:rsid w:val="00321A69"/>
    <w:rsid w:val="00321A8A"/>
    <w:rsid w:val="00321AAC"/>
    <w:rsid w:val="00321AC9"/>
    <w:rsid w:val="00321B7D"/>
    <w:rsid w:val="00321BD5"/>
    <w:rsid w:val="00321C31"/>
    <w:rsid w:val="00321C68"/>
    <w:rsid w:val="00321CF2"/>
    <w:rsid w:val="00321D77"/>
    <w:rsid w:val="00322080"/>
    <w:rsid w:val="003220E9"/>
    <w:rsid w:val="003221AE"/>
    <w:rsid w:val="003221C6"/>
    <w:rsid w:val="003221E1"/>
    <w:rsid w:val="00322249"/>
    <w:rsid w:val="0032230F"/>
    <w:rsid w:val="00322349"/>
    <w:rsid w:val="0032236D"/>
    <w:rsid w:val="0032249F"/>
    <w:rsid w:val="00322528"/>
    <w:rsid w:val="0032263C"/>
    <w:rsid w:val="0032263F"/>
    <w:rsid w:val="00322744"/>
    <w:rsid w:val="00322845"/>
    <w:rsid w:val="003228E7"/>
    <w:rsid w:val="00322988"/>
    <w:rsid w:val="00322AD3"/>
    <w:rsid w:val="00322AE4"/>
    <w:rsid w:val="00322B02"/>
    <w:rsid w:val="00322B4A"/>
    <w:rsid w:val="00322BF9"/>
    <w:rsid w:val="00322D81"/>
    <w:rsid w:val="00322E8C"/>
    <w:rsid w:val="00322E96"/>
    <w:rsid w:val="00322FEB"/>
    <w:rsid w:val="00322FFA"/>
    <w:rsid w:val="003230B0"/>
    <w:rsid w:val="003230E2"/>
    <w:rsid w:val="003230FF"/>
    <w:rsid w:val="00323222"/>
    <w:rsid w:val="0032333C"/>
    <w:rsid w:val="0032337A"/>
    <w:rsid w:val="003234F4"/>
    <w:rsid w:val="0032353B"/>
    <w:rsid w:val="0032353C"/>
    <w:rsid w:val="0032356C"/>
    <w:rsid w:val="00323589"/>
    <w:rsid w:val="003235C6"/>
    <w:rsid w:val="00323638"/>
    <w:rsid w:val="00323689"/>
    <w:rsid w:val="003236E5"/>
    <w:rsid w:val="00323739"/>
    <w:rsid w:val="00323775"/>
    <w:rsid w:val="003238BA"/>
    <w:rsid w:val="003238EC"/>
    <w:rsid w:val="00323A26"/>
    <w:rsid w:val="00323A5D"/>
    <w:rsid w:val="00323ADB"/>
    <w:rsid w:val="00323AED"/>
    <w:rsid w:val="00323B6B"/>
    <w:rsid w:val="00323C18"/>
    <w:rsid w:val="00323D66"/>
    <w:rsid w:val="00323FA2"/>
    <w:rsid w:val="00324136"/>
    <w:rsid w:val="00324208"/>
    <w:rsid w:val="0032424A"/>
    <w:rsid w:val="00324299"/>
    <w:rsid w:val="00324448"/>
    <w:rsid w:val="003244E8"/>
    <w:rsid w:val="0032452B"/>
    <w:rsid w:val="0032455F"/>
    <w:rsid w:val="00324595"/>
    <w:rsid w:val="003245EB"/>
    <w:rsid w:val="00324660"/>
    <w:rsid w:val="003246BE"/>
    <w:rsid w:val="003246BF"/>
    <w:rsid w:val="003246FC"/>
    <w:rsid w:val="003247D4"/>
    <w:rsid w:val="003249DA"/>
    <w:rsid w:val="00324AC5"/>
    <w:rsid w:val="00324AC9"/>
    <w:rsid w:val="00324B45"/>
    <w:rsid w:val="00324BF8"/>
    <w:rsid w:val="00324C87"/>
    <w:rsid w:val="00324CEC"/>
    <w:rsid w:val="00324D61"/>
    <w:rsid w:val="00324DD2"/>
    <w:rsid w:val="00324F67"/>
    <w:rsid w:val="00324F77"/>
    <w:rsid w:val="0032503B"/>
    <w:rsid w:val="0032503D"/>
    <w:rsid w:val="00325076"/>
    <w:rsid w:val="00325117"/>
    <w:rsid w:val="003251BF"/>
    <w:rsid w:val="0032520F"/>
    <w:rsid w:val="00325368"/>
    <w:rsid w:val="00325656"/>
    <w:rsid w:val="00325716"/>
    <w:rsid w:val="00325742"/>
    <w:rsid w:val="0032574D"/>
    <w:rsid w:val="0032575B"/>
    <w:rsid w:val="0032578A"/>
    <w:rsid w:val="003257BE"/>
    <w:rsid w:val="003257C4"/>
    <w:rsid w:val="003259A3"/>
    <w:rsid w:val="003259C1"/>
    <w:rsid w:val="00325A72"/>
    <w:rsid w:val="00325AE6"/>
    <w:rsid w:val="00325C28"/>
    <w:rsid w:val="00325C31"/>
    <w:rsid w:val="00325C9A"/>
    <w:rsid w:val="00325D1C"/>
    <w:rsid w:val="00325D39"/>
    <w:rsid w:val="00325E1A"/>
    <w:rsid w:val="00325E60"/>
    <w:rsid w:val="00325F21"/>
    <w:rsid w:val="00325FEC"/>
    <w:rsid w:val="00326071"/>
    <w:rsid w:val="003260C1"/>
    <w:rsid w:val="0032610B"/>
    <w:rsid w:val="00326125"/>
    <w:rsid w:val="0032615D"/>
    <w:rsid w:val="00326224"/>
    <w:rsid w:val="00326228"/>
    <w:rsid w:val="00326260"/>
    <w:rsid w:val="003262CD"/>
    <w:rsid w:val="003262F7"/>
    <w:rsid w:val="00326311"/>
    <w:rsid w:val="003263D3"/>
    <w:rsid w:val="0032652F"/>
    <w:rsid w:val="003265F2"/>
    <w:rsid w:val="0032670F"/>
    <w:rsid w:val="003267D4"/>
    <w:rsid w:val="003267F0"/>
    <w:rsid w:val="00326851"/>
    <w:rsid w:val="003268C0"/>
    <w:rsid w:val="003268F5"/>
    <w:rsid w:val="00326913"/>
    <w:rsid w:val="00326940"/>
    <w:rsid w:val="00326989"/>
    <w:rsid w:val="003269AB"/>
    <w:rsid w:val="00326A6C"/>
    <w:rsid w:val="00326CA2"/>
    <w:rsid w:val="00326D10"/>
    <w:rsid w:val="00326D2D"/>
    <w:rsid w:val="00326D30"/>
    <w:rsid w:val="00326E10"/>
    <w:rsid w:val="00326E67"/>
    <w:rsid w:val="00326F41"/>
    <w:rsid w:val="00326FA2"/>
    <w:rsid w:val="003270BA"/>
    <w:rsid w:val="00327168"/>
    <w:rsid w:val="00327179"/>
    <w:rsid w:val="003271B8"/>
    <w:rsid w:val="003271CC"/>
    <w:rsid w:val="00327253"/>
    <w:rsid w:val="003273E4"/>
    <w:rsid w:val="00327479"/>
    <w:rsid w:val="003274B8"/>
    <w:rsid w:val="003275C1"/>
    <w:rsid w:val="003275E5"/>
    <w:rsid w:val="0032760F"/>
    <w:rsid w:val="003277D3"/>
    <w:rsid w:val="00327A0C"/>
    <w:rsid w:val="00327A28"/>
    <w:rsid w:val="00327ABD"/>
    <w:rsid w:val="00327C45"/>
    <w:rsid w:val="00327C8E"/>
    <w:rsid w:val="00327CAF"/>
    <w:rsid w:val="00327CBC"/>
    <w:rsid w:val="00327DC0"/>
    <w:rsid w:val="00327DEC"/>
    <w:rsid w:val="00327E1F"/>
    <w:rsid w:val="00327F37"/>
    <w:rsid w:val="00330100"/>
    <w:rsid w:val="0033011B"/>
    <w:rsid w:val="0033043F"/>
    <w:rsid w:val="0033045F"/>
    <w:rsid w:val="00330541"/>
    <w:rsid w:val="00330767"/>
    <w:rsid w:val="00330774"/>
    <w:rsid w:val="00330786"/>
    <w:rsid w:val="00330793"/>
    <w:rsid w:val="003307B5"/>
    <w:rsid w:val="0033085F"/>
    <w:rsid w:val="003308B3"/>
    <w:rsid w:val="003308DE"/>
    <w:rsid w:val="0033096F"/>
    <w:rsid w:val="00330AAB"/>
    <w:rsid w:val="00330AD9"/>
    <w:rsid w:val="00330BD8"/>
    <w:rsid w:val="00330BF0"/>
    <w:rsid w:val="00330C32"/>
    <w:rsid w:val="00330C87"/>
    <w:rsid w:val="00330CA8"/>
    <w:rsid w:val="00330CD2"/>
    <w:rsid w:val="00330CD5"/>
    <w:rsid w:val="00330DDB"/>
    <w:rsid w:val="00330E57"/>
    <w:rsid w:val="00330ED0"/>
    <w:rsid w:val="00330F5D"/>
    <w:rsid w:val="00331007"/>
    <w:rsid w:val="003310B2"/>
    <w:rsid w:val="0033120B"/>
    <w:rsid w:val="003314A7"/>
    <w:rsid w:val="003314BD"/>
    <w:rsid w:val="003314BE"/>
    <w:rsid w:val="003314EA"/>
    <w:rsid w:val="00331522"/>
    <w:rsid w:val="00331544"/>
    <w:rsid w:val="00331550"/>
    <w:rsid w:val="00331560"/>
    <w:rsid w:val="00331701"/>
    <w:rsid w:val="00331728"/>
    <w:rsid w:val="00331747"/>
    <w:rsid w:val="00331847"/>
    <w:rsid w:val="00331A06"/>
    <w:rsid w:val="00331A68"/>
    <w:rsid w:val="00331AC7"/>
    <w:rsid w:val="00331B0A"/>
    <w:rsid w:val="00331BBE"/>
    <w:rsid w:val="00331CF3"/>
    <w:rsid w:val="00331D27"/>
    <w:rsid w:val="00331DC7"/>
    <w:rsid w:val="00331E05"/>
    <w:rsid w:val="00331E99"/>
    <w:rsid w:val="00331EB0"/>
    <w:rsid w:val="00331F2C"/>
    <w:rsid w:val="00331FC7"/>
    <w:rsid w:val="00332006"/>
    <w:rsid w:val="0033208E"/>
    <w:rsid w:val="003320C5"/>
    <w:rsid w:val="003320E3"/>
    <w:rsid w:val="003321C4"/>
    <w:rsid w:val="00332216"/>
    <w:rsid w:val="0033223F"/>
    <w:rsid w:val="0033229A"/>
    <w:rsid w:val="003322CE"/>
    <w:rsid w:val="00332334"/>
    <w:rsid w:val="003324EC"/>
    <w:rsid w:val="003324EF"/>
    <w:rsid w:val="003326A1"/>
    <w:rsid w:val="003327D1"/>
    <w:rsid w:val="003327E5"/>
    <w:rsid w:val="00332913"/>
    <w:rsid w:val="00332919"/>
    <w:rsid w:val="00332979"/>
    <w:rsid w:val="00332B07"/>
    <w:rsid w:val="00332C67"/>
    <w:rsid w:val="00332C8E"/>
    <w:rsid w:val="00332CAD"/>
    <w:rsid w:val="00332D56"/>
    <w:rsid w:val="00332D8B"/>
    <w:rsid w:val="00332E5C"/>
    <w:rsid w:val="00332E96"/>
    <w:rsid w:val="00332F8C"/>
    <w:rsid w:val="0033303D"/>
    <w:rsid w:val="0033306C"/>
    <w:rsid w:val="00333074"/>
    <w:rsid w:val="003330F2"/>
    <w:rsid w:val="003330FB"/>
    <w:rsid w:val="00333130"/>
    <w:rsid w:val="0033316F"/>
    <w:rsid w:val="00333197"/>
    <w:rsid w:val="003331B9"/>
    <w:rsid w:val="0033328F"/>
    <w:rsid w:val="00333323"/>
    <w:rsid w:val="00333496"/>
    <w:rsid w:val="003334F4"/>
    <w:rsid w:val="003335C7"/>
    <w:rsid w:val="00333659"/>
    <w:rsid w:val="00333736"/>
    <w:rsid w:val="003337DE"/>
    <w:rsid w:val="003337FF"/>
    <w:rsid w:val="0033389E"/>
    <w:rsid w:val="003338DE"/>
    <w:rsid w:val="003339B2"/>
    <w:rsid w:val="00333A5F"/>
    <w:rsid w:val="00333AB3"/>
    <w:rsid w:val="00333B80"/>
    <w:rsid w:val="00333BAD"/>
    <w:rsid w:val="00333C29"/>
    <w:rsid w:val="00333C7E"/>
    <w:rsid w:val="00333C96"/>
    <w:rsid w:val="00333CB2"/>
    <w:rsid w:val="00333DE4"/>
    <w:rsid w:val="00333E9A"/>
    <w:rsid w:val="00333F9F"/>
    <w:rsid w:val="00334001"/>
    <w:rsid w:val="00334060"/>
    <w:rsid w:val="00334084"/>
    <w:rsid w:val="00334159"/>
    <w:rsid w:val="0033426F"/>
    <w:rsid w:val="0033427A"/>
    <w:rsid w:val="003342A8"/>
    <w:rsid w:val="0033449B"/>
    <w:rsid w:val="003344DB"/>
    <w:rsid w:val="003345B2"/>
    <w:rsid w:val="003345F5"/>
    <w:rsid w:val="00334673"/>
    <w:rsid w:val="00334675"/>
    <w:rsid w:val="0033476C"/>
    <w:rsid w:val="003347BD"/>
    <w:rsid w:val="00334803"/>
    <w:rsid w:val="003348C1"/>
    <w:rsid w:val="003348D4"/>
    <w:rsid w:val="00334923"/>
    <w:rsid w:val="00334971"/>
    <w:rsid w:val="00334A49"/>
    <w:rsid w:val="00334B7E"/>
    <w:rsid w:val="00334BBA"/>
    <w:rsid w:val="00334C9F"/>
    <w:rsid w:val="00334D12"/>
    <w:rsid w:val="00334D25"/>
    <w:rsid w:val="00334D2B"/>
    <w:rsid w:val="00334E98"/>
    <w:rsid w:val="00334F63"/>
    <w:rsid w:val="0033503F"/>
    <w:rsid w:val="0033506B"/>
    <w:rsid w:val="0033507A"/>
    <w:rsid w:val="003350FF"/>
    <w:rsid w:val="003351B1"/>
    <w:rsid w:val="003351BF"/>
    <w:rsid w:val="003351E8"/>
    <w:rsid w:val="00335246"/>
    <w:rsid w:val="003352F1"/>
    <w:rsid w:val="003352F9"/>
    <w:rsid w:val="00335352"/>
    <w:rsid w:val="00335497"/>
    <w:rsid w:val="0033557A"/>
    <w:rsid w:val="003355D0"/>
    <w:rsid w:val="003356FC"/>
    <w:rsid w:val="003358DF"/>
    <w:rsid w:val="003359C1"/>
    <w:rsid w:val="003359DF"/>
    <w:rsid w:val="00335A41"/>
    <w:rsid w:val="00335A84"/>
    <w:rsid w:val="00335AB1"/>
    <w:rsid w:val="00335B4B"/>
    <w:rsid w:val="00335CCC"/>
    <w:rsid w:val="00335CCE"/>
    <w:rsid w:val="00335DB2"/>
    <w:rsid w:val="00335F0E"/>
    <w:rsid w:val="00335FEC"/>
    <w:rsid w:val="00335FF7"/>
    <w:rsid w:val="00336156"/>
    <w:rsid w:val="00336168"/>
    <w:rsid w:val="003361C1"/>
    <w:rsid w:val="0033623E"/>
    <w:rsid w:val="003362F5"/>
    <w:rsid w:val="0033640D"/>
    <w:rsid w:val="00336486"/>
    <w:rsid w:val="003364A8"/>
    <w:rsid w:val="00336650"/>
    <w:rsid w:val="003366E4"/>
    <w:rsid w:val="0033686E"/>
    <w:rsid w:val="003368A6"/>
    <w:rsid w:val="003368F0"/>
    <w:rsid w:val="00336901"/>
    <w:rsid w:val="00336920"/>
    <w:rsid w:val="003369DC"/>
    <w:rsid w:val="00336BBB"/>
    <w:rsid w:val="00336BEE"/>
    <w:rsid w:val="00336C7E"/>
    <w:rsid w:val="00336CD2"/>
    <w:rsid w:val="00336D38"/>
    <w:rsid w:val="00336D90"/>
    <w:rsid w:val="00336EE9"/>
    <w:rsid w:val="00336F36"/>
    <w:rsid w:val="003370E3"/>
    <w:rsid w:val="0033710F"/>
    <w:rsid w:val="003371E6"/>
    <w:rsid w:val="003371FE"/>
    <w:rsid w:val="0033724B"/>
    <w:rsid w:val="00337597"/>
    <w:rsid w:val="0033760E"/>
    <w:rsid w:val="0033775C"/>
    <w:rsid w:val="0033776C"/>
    <w:rsid w:val="003377CE"/>
    <w:rsid w:val="00337A24"/>
    <w:rsid w:val="00337AB6"/>
    <w:rsid w:val="00337AEA"/>
    <w:rsid w:val="00337B26"/>
    <w:rsid w:val="00337B80"/>
    <w:rsid w:val="00337C3F"/>
    <w:rsid w:val="00337D6C"/>
    <w:rsid w:val="00337DB0"/>
    <w:rsid w:val="00337DCD"/>
    <w:rsid w:val="00337F32"/>
    <w:rsid w:val="00340064"/>
    <w:rsid w:val="0034008A"/>
    <w:rsid w:val="00340121"/>
    <w:rsid w:val="0034012C"/>
    <w:rsid w:val="00340162"/>
    <w:rsid w:val="003401BD"/>
    <w:rsid w:val="003401F4"/>
    <w:rsid w:val="0034024E"/>
    <w:rsid w:val="0034039A"/>
    <w:rsid w:val="003403D0"/>
    <w:rsid w:val="003403DC"/>
    <w:rsid w:val="0034042A"/>
    <w:rsid w:val="0034045D"/>
    <w:rsid w:val="0034049A"/>
    <w:rsid w:val="0034057E"/>
    <w:rsid w:val="0034059A"/>
    <w:rsid w:val="003405C2"/>
    <w:rsid w:val="003405C3"/>
    <w:rsid w:val="00340687"/>
    <w:rsid w:val="003406BD"/>
    <w:rsid w:val="003406E4"/>
    <w:rsid w:val="00340711"/>
    <w:rsid w:val="003407CA"/>
    <w:rsid w:val="003407E8"/>
    <w:rsid w:val="003409B5"/>
    <w:rsid w:val="003409D5"/>
    <w:rsid w:val="00340A0A"/>
    <w:rsid w:val="00340AF0"/>
    <w:rsid w:val="00340B26"/>
    <w:rsid w:val="00340D6B"/>
    <w:rsid w:val="00340EB5"/>
    <w:rsid w:val="00340EBC"/>
    <w:rsid w:val="00340F96"/>
    <w:rsid w:val="00340FF3"/>
    <w:rsid w:val="003410E5"/>
    <w:rsid w:val="00341118"/>
    <w:rsid w:val="003411A1"/>
    <w:rsid w:val="0034140C"/>
    <w:rsid w:val="0034157E"/>
    <w:rsid w:val="00341626"/>
    <w:rsid w:val="0034162D"/>
    <w:rsid w:val="00341790"/>
    <w:rsid w:val="00341804"/>
    <w:rsid w:val="00341832"/>
    <w:rsid w:val="00341A56"/>
    <w:rsid w:val="00341A5C"/>
    <w:rsid w:val="00341ADF"/>
    <w:rsid w:val="00341BA7"/>
    <w:rsid w:val="00341BCC"/>
    <w:rsid w:val="00341C54"/>
    <w:rsid w:val="00341D40"/>
    <w:rsid w:val="00341E1C"/>
    <w:rsid w:val="00341EEE"/>
    <w:rsid w:val="00341F20"/>
    <w:rsid w:val="00341F28"/>
    <w:rsid w:val="00341FBD"/>
    <w:rsid w:val="0034201E"/>
    <w:rsid w:val="00342022"/>
    <w:rsid w:val="00342037"/>
    <w:rsid w:val="00342040"/>
    <w:rsid w:val="0034212C"/>
    <w:rsid w:val="003422B2"/>
    <w:rsid w:val="00342308"/>
    <w:rsid w:val="00342370"/>
    <w:rsid w:val="0034238E"/>
    <w:rsid w:val="0034252D"/>
    <w:rsid w:val="00342550"/>
    <w:rsid w:val="0034279C"/>
    <w:rsid w:val="003427F9"/>
    <w:rsid w:val="00342874"/>
    <w:rsid w:val="003428A7"/>
    <w:rsid w:val="00342978"/>
    <w:rsid w:val="003429DB"/>
    <w:rsid w:val="00342B2D"/>
    <w:rsid w:val="00342B96"/>
    <w:rsid w:val="00342E6A"/>
    <w:rsid w:val="00342E99"/>
    <w:rsid w:val="00343084"/>
    <w:rsid w:val="00343161"/>
    <w:rsid w:val="00343265"/>
    <w:rsid w:val="003433D4"/>
    <w:rsid w:val="00343473"/>
    <w:rsid w:val="003434CC"/>
    <w:rsid w:val="003435D3"/>
    <w:rsid w:val="0034361F"/>
    <w:rsid w:val="003437D6"/>
    <w:rsid w:val="0034386E"/>
    <w:rsid w:val="00343870"/>
    <w:rsid w:val="0034389D"/>
    <w:rsid w:val="0034394B"/>
    <w:rsid w:val="00343A03"/>
    <w:rsid w:val="00343ABD"/>
    <w:rsid w:val="00343C0F"/>
    <w:rsid w:val="00343CEA"/>
    <w:rsid w:val="00343CF9"/>
    <w:rsid w:val="00343D23"/>
    <w:rsid w:val="00343D38"/>
    <w:rsid w:val="00343DEC"/>
    <w:rsid w:val="00343DF4"/>
    <w:rsid w:val="00343F4F"/>
    <w:rsid w:val="00343F53"/>
    <w:rsid w:val="00343F91"/>
    <w:rsid w:val="0034410E"/>
    <w:rsid w:val="00344110"/>
    <w:rsid w:val="00344288"/>
    <w:rsid w:val="003442DD"/>
    <w:rsid w:val="003443E9"/>
    <w:rsid w:val="00344562"/>
    <w:rsid w:val="003445E6"/>
    <w:rsid w:val="00344756"/>
    <w:rsid w:val="003447E5"/>
    <w:rsid w:val="0034480D"/>
    <w:rsid w:val="003448EF"/>
    <w:rsid w:val="003448F3"/>
    <w:rsid w:val="0034499F"/>
    <w:rsid w:val="003449AC"/>
    <w:rsid w:val="003449B1"/>
    <w:rsid w:val="00344A2D"/>
    <w:rsid w:val="00344A58"/>
    <w:rsid w:val="00344A6E"/>
    <w:rsid w:val="00344A7D"/>
    <w:rsid w:val="00344B1C"/>
    <w:rsid w:val="00344C07"/>
    <w:rsid w:val="00344CED"/>
    <w:rsid w:val="00344F45"/>
    <w:rsid w:val="00344FC7"/>
    <w:rsid w:val="0034502C"/>
    <w:rsid w:val="003451A5"/>
    <w:rsid w:val="00345259"/>
    <w:rsid w:val="003453A0"/>
    <w:rsid w:val="00345454"/>
    <w:rsid w:val="003454B6"/>
    <w:rsid w:val="00345805"/>
    <w:rsid w:val="00345850"/>
    <w:rsid w:val="00345896"/>
    <w:rsid w:val="003458A4"/>
    <w:rsid w:val="0034593E"/>
    <w:rsid w:val="00345971"/>
    <w:rsid w:val="00345A04"/>
    <w:rsid w:val="00345AF4"/>
    <w:rsid w:val="00345BD8"/>
    <w:rsid w:val="00345C09"/>
    <w:rsid w:val="00345C1B"/>
    <w:rsid w:val="00345C5C"/>
    <w:rsid w:val="00345CF1"/>
    <w:rsid w:val="00345D20"/>
    <w:rsid w:val="00345D93"/>
    <w:rsid w:val="00345E07"/>
    <w:rsid w:val="00345ED4"/>
    <w:rsid w:val="003460BD"/>
    <w:rsid w:val="00346120"/>
    <w:rsid w:val="003461DF"/>
    <w:rsid w:val="003462FA"/>
    <w:rsid w:val="003463EF"/>
    <w:rsid w:val="0034649B"/>
    <w:rsid w:val="003464D2"/>
    <w:rsid w:val="003464D7"/>
    <w:rsid w:val="00346564"/>
    <w:rsid w:val="003465A4"/>
    <w:rsid w:val="0034664C"/>
    <w:rsid w:val="003467CF"/>
    <w:rsid w:val="003467ED"/>
    <w:rsid w:val="003467FA"/>
    <w:rsid w:val="0034698C"/>
    <w:rsid w:val="00346A56"/>
    <w:rsid w:val="00346BB4"/>
    <w:rsid w:val="00346C4E"/>
    <w:rsid w:val="00346C5D"/>
    <w:rsid w:val="00346CA4"/>
    <w:rsid w:val="00346CB2"/>
    <w:rsid w:val="00346D4B"/>
    <w:rsid w:val="00346D81"/>
    <w:rsid w:val="00346DAF"/>
    <w:rsid w:val="00346E2B"/>
    <w:rsid w:val="00346EC7"/>
    <w:rsid w:val="00346F09"/>
    <w:rsid w:val="00346FF0"/>
    <w:rsid w:val="003470F6"/>
    <w:rsid w:val="00347131"/>
    <w:rsid w:val="0034714D"/>
    <w:rsid w:val="00347311"/>
    <w:rsid w:val="0034743F"/>
    <w:rsid w:val="003474B1"/>
    <w:rsid w:val="0034753F"/>
    <w:rsid w:val="0034755E"/>
    <w:rsid w:val="0034783B"/>
    <w:rsid w:val="0034788D"/>
    <w:rsid w:val="003478E0"/>
    <w:rsid w:val="00347922"/>
    <w:rsid w:val="00347977"/>
    <w:rsid w:val="00347A1D"/>
    <w:rsid w:val="00347A30"/>
    <w:rsid w:val="00347CC0"/>
    <w:rsid w:val="00347DC4"/>
    <w:rsid w:val="00347DEB"/>
    <w:rsid w:val="00347DF3"/>
    <w:rsid w:val="00347F26"/>
    <w:rsid w:val="00350065"/>
    <w:rsid w:val="00350197"/>
    <w:rsid w:val="00350426"/>
    <w:rsid w:val="003504F3"/>
    <w:rsid w:val="0035062C"/>
    <w:rsid w:val="003506B8"/>
    <w:rsid w:val="003506FB"/>
    <w:rsid w:val="003507FC"/>
    <w:rsid w:val="00350812"/>
    <w:rsid w:val="003508A1"/>
    <w:rsid w:val="003508C1"/>
    <w:rsid w:val="00350962"/>
    <w:rsid w:val="00350A14"/>
    <w:rsid w:val="00350B6A"/>
    <w:rsid w:val="00350B7A"/>
    <w:rsid w:val="00350C1D"/>
    <w:rsid w:val="00350C32"/>
    <w:rsid w:val="00350C4E"/>
    <w:rsid w:val="00350C87"/>
    <w:rsid w:val="00350C96"/>
    <w:rsid w:val="00350CC1"/>
    <w:rsid w:val="00350CFD"/>
    <w:rsid w:val="00350D42"/>
    <w:rsid w:val="00350DDC"/>
    <w:rsid w:val="00350EE7"/>
    <w:rsid w:val="00350EEA"/>
    <w:rsid w:val="00350EF2"/>
    <w:rsid w:val="00350FF7"/>
    <w:rsid w:val="0035103B"/>
    <w:rsid w:val="00351068"/>
    <w:rsid w:val="0035108A"/>
    <w:rsid w:val="003510EC"/>
    <w:rsid w:val="003511F0"/>
    <w:rsid w:val="003512F9"/>
    <w:rsid w:val="003513CF"/>
    <w:rsid w:val="0035142A"/>
    <w:rsid w:val="00351539"/>
    <w:rsid w:val="00351724"/>
    <w:rsid w:val="00351797"/>
    <w:rsid w:val="003517E2"/>
    <w:rsid w:val="00351823"/>
    <w:rsid w:val="00351860"/>
    <w:rsid w:val="003518E0"/>
    <w:rsid w:val="00351902"/>
    <w:rsid w:val="00351A1E"/>
    <w:rsid w:val="00351B4B"/>
    <w:rsid w:val="00351B7F"/>
    <w:rsid w:val="00351BB9"/>
    <w:rsid w:val="00351CC6"/>
    <w:rsid w:val="00351CEB"/>
    <w:rsid w:val="00351D16"/>
    <w:rsid w:val="00351DD6"/>
    <w:rsid w:val="00351E1A"/>
    <w:rsid w:val="00351E76"/>
    <w:rsid w:val="00351EE0"/>
    <w:rsid w:val="00351F1B"/>
    <w:rsid w:val="00351FF3"/>
    <w:rsid w:val="003520E4"/>
    <w:rsid w:val="0035239B"/>
    <w:rsid w:val="00352445"/>
    <w:rsid w:val="003524CB"/>
    <w:rsid w:val="00352536"/>
    <w:rsid w:val="00352692"/>
    <w:rsid w:val="00352715"/>
    <w:rsid w:val="0035279A"/>
    <w:rsid w:val="003527C6"/>
    <w:rsid w:val="003527EF"/>
    <w:rsid w:val="00352862"/>
    <w:rsid w:val="00352954"/>
    <w:rsid w:val="003529BA"/>
    <w:rsid w:val="00352A00"/>
    <w:rsid w:val="00352A6F"/>
    <w:rsid w:val="00352ABF"/>
    <w:rsid w:val="00352AD8"/>
    <w:rsid w:val="00352B40"/>
    <w:rsid w:val="00352B53"/>
    <w:rsid w:val="00352B7B"/>
    <w:rsid w:val="00352C64"/>
    <w:rsid w:val="00352CBB"/>
    <w:rsid w:val="00352CC4"/>
    <w:rsid w:val="00352DEF"/>
    <w:rsid w:val="00352DFC"/>
    <w:rsid w:val="00352E5B"/>
    <w:rsid w:val="00352EEA"/>
    <w:rsid w:val="00352EEC"/>
    <w:rsid w:val="00352F7E"/>
    <w:rsid w:val="003530BD"/>
    <w:rsid w:val="0035326B"/>
    <w:rsid w:val="003532A5"/>
    <w:rsid w:val="0035330D"/>
    <w:rsid w:val="003533AE"/>
    <w:rsid w:val="003533CB"/>
    <w:rsid w:val="00353440"/>
    <w:rsid w:val="00353474"/>
    <w:rsid w:val="003534ED"/>
    <w:rsid w:val="003535A7"/>
    <w:rsid w:val="0035363F"/>
    <w:rsid w:val="00353796"/>
    <w:rsid w:val="003538CB"/>
    <w:rsid w:val="0035397F"/>
    <w:rsid w:val="003539B1"/>
    <w:rsid w:val="00353A5F"/>
    <w:rsid w:val="00353A90"/>
    <w:rsid w:val="00353B92"/>
    <w:rsid w:val="00353CD5"/>
    <w:rsid w:val="00353D04"/>
    <w:rsid w:val="00353D0C"/>
    <w:rsid w:val="00353DF5"/>
    <w:rsid w:val="00353EE7"/>
    <w:rsid w:val="00353F37"/>
    <w:rsid w:val="0035402C"/>
    <w:rsid w:val="00354061"/>
    <w:rsid w:val="0035407C"/>
    <w:rsid w:val="003540A2"/>
    <w:rsid w:val="003541E1"/>
    <w:rsid w:val="00354256"/>
    <w:rsid w:val="00354403"/>
    <w:rsid w:val="0035441A"/>
    <w:rsid w:val="00354548"/>
    <w:rsid w:val="00354575"/>
    <w:rsid w:val="003545BC"/>
    <w:rsid w:val="00354605"/>
    <w:rsid w:val="0035464D"/>
    <w:rsid w:val="00354770"/>
    <w:rsid w:val="003548AD"/>
    <w:rsid w:val="003548FB"/>
    <w:rsid w:val="00354930"/>
    <w:rsid w:val="00354975"/>
    <w:rsid w:val="003549D1"/>
    <w:rsid w:val="003549E6"/>
    <w:rsid w:val="00354A24"/>
    <w:rsid w:val="00354ABD"/>
    <w:rsid w:val="00354B54"/>
    <w:rsid w:val="00354BFD"/>
    <w:rsid w:val="00354C64"/>
    <w:rsid w:val="00354C99"/>
    <w:rsid w:val="00354E00"/>
    <w:rsid w:val="00354EA8"/>
    <w:rsid w:val="00354F15"/>
    <w:rsid w:val="00354F92"/>
    <w:rsid w:val="003550F8"/>
    <w:rsid w:val="00355135"/>
    <w:rsid w:val="003553C8"/>
    <w:rsid w:val="003554D9"/>
    <w:rsid w:val="00355698"/>
    <w:rsid w:val="003556E6"/>
    <w:rsid w:val="00355720"/>
    <w:rsid w:val="003559A8"/>
    <w:rsid w:val="003559BF"/>
    <w:rsid w:val="003559C3"/>
    <w:rsid w:val="00355C51"/>
    <w:rsid w:val="00355CA6"/>
    <w:rsid w:val="00355CB2"/>
    <w:rsid w:val="00355D84"/>
    <w:rsid w:val="00355E8E"/>
    <w:rsid w:val="00355EB8"/>
    <w:rsid w:val="00355EC8"/>
    <w:rsid w:val="00355F3D"/>
    <w:rsid w:val="00355F78"/>
    <w:rsid w:val="00356098"/>
    <w:rsid w:val="0035613A"/>
    <w:rsid w:val="00356193"/>
    <w:rsid w:val="0035627D"/>
    <w:rsid w:val="003562CE"/>
    <w:rsid w:val="003562F2"/>
    <w:rsid w:val="00356322"/>
    <w:rsid w:val="00356326"/>
    <w:rsid w:val="003563A6"/>
    <w:rsid w:val="003563BF"/>
    <w:rsid w:val="00356459"/>
    <w:rsid w:val="003564C7"/>
    <w:rsid w:val="003564F9"/>
    <w:rsid w:val="0035651D"/>
    <w:rsid w:val="00356620"/>
    <w:rsid w:val="003566BB"/>
    <w:rsid w:val="00356752"/>
    <w:rsid w:val="00356772"/>
    <w:rsid w:val="003567F2"/>
    <w:rsid w:val="0035692B"/>
    <w:rsid w:val="0035697D"/>
    <w:rsid w:val="00356981"/>
    <w:rsid w:val="00356A2C"/>
    <w:rsid w:val="00356A3E"/>
    <w:rsid w:val="00356B59"/>
    <w:rsid w:val="00356B60"/>
    <w:rsid w:val="00356B6C"/>
    <w:rsid w:val="00356C86"/>
    <w:rsid w:val="00356D6A"/>
    <w:rsid w:val="00356D91"/>
    <w:rsid w:val="0035700A"/>
    <w:rsid w:val="003570D1"/>
    <w:rsid w:val="00357110"/>
    <w:rsid w:val="003571B6"/>
    <w:rsid w:val="00357283"/>
    <w:rsid w:val="00357321"/>
    <w:rsid w:val="00357365"/>
    <w:rsid w:val="003573BF"/>
    <w:rsid w:val="003576D2"/>
    <w:rsid w:val="00357767"/>
    <w:rsid w:val="00357802"/>
    <w:rsid w:val="00357870"/>
    <w:rsid w:val="003578D9"/>
    <w:rsid w:val="003578DE"/>
    <w:rsid w:val="00357970"/>
    <w:rsid w:val="003579AC"/>
    <w:rsid w:val="00357A20"/>
    <w:rsid w:val="00357A3E"/>
    <w:rsid w:val="00357A4E"/>
    <w:rsid w:val="00357A91"/>
    <w:rsid w:val="00357ADC"/>
    <w:rsid w:val="00357B34"/>
    <w:rsid w:val="00357CA7"/>
    <w:rsid w:val="00357DF6"/>
    <w:rsid w:val="00357E6E"/>
    <w:rsid w:val="00357F66"/>
    <w:rsid w:val="00357F98"/>
    <w:rsid w:val="00357FCC"/>
    <w:rsid w:val="00357FF8"/>
    <w:rsid w:val="00360046"/>
    <w:rsid w:val="00360200"/>
    <w:rsid w:val="0036024F"/>
    <w:rsid w:val="003602BE"/>
    <w:rsid w:val="003602CF"/>
    <w:rsid w:val="0036031E"/>
    <w:rsid w:val="00360333"/>
    <w:rsid w:val="003603F5"/>
    <w:rsid w:val="0036047C"/>
    <w:rsid w:val="003604EB"/>
    <w:rsid w:val="003604F3"/>
    <w:rsid w:val="00360525"/>
    <w:rsid w:val="00360638"/>
    <w:rsid w:val="00360669"/>
    <w:rsid w:val="003606E4"/>
    <w:rsid w:val="00360737"/>
    <w:rsid w:val="0036079A"/>
    <w:rsid w:val="00360811"/>
    <w:rsid w:val="00360823"/>
    <w:rsid w:val="0036086A"/>
    <w:rsid w:val="003608FC"/>
    <w:rsid w:val="0036092F"/>
    <w:rsid w:val="003609ED"/>
    <w:rsid w:val="00360BB8"/>
    <w:rsid w:val="00360C5F"/>
    <w:rsid w:val="00360D29"/>
    <w:rsid w:val="00360D81"/>
    <w:rsid w:val="00360DAE"/>
    <w:rsid w:val="00360FB2"/>
    <w:rsid w:val="00360FD4"/>
    <w:rsid w:val="00361061"/>
    <w:rsid w:val="0036107B"/>
    <w:rsid w:val="00361163"/>
    <w:rsid w:val="003611BE"/>
    <w:rsid w:val="00361420"/>
    <w:rsid w:val="00361469"/>
    <w:rsid w:val="00361503"/>
    <w:rsid w:val="0036154F"/>
    <w:rsid w:val="00361581"/>
    <w:rsid w:val="00361599"/>
    <w:rsid w:val="003615A7"/>
    <w:rsid w:val="00361639"/>
    <w:rsid w:val="00361684"/>
    <w:rsid w:val="0036179B"/>
    <w:rsid w:val="00361838"/>
    <w:rsid w:val="0036190E"/>
    <w:rsid w:val="00361A14"/>
    <w:rsid w:val="00361BA9"/>
    <w:rsid w:val="00361C34"/>
    <w:rsid w:val="00361C43"/>
    <w:rsid w:val="00361F86"/>
    <w:rsid w:val="00362002"/>
    <w:rsid w:val="003621B9"/>
    <w:rsid w:val="003622FD"/>
    <w:rsid w:val="0036232F"/>
    <w:rsid w:val="00362392"/>
    <w:rsid w:val="003623BB"/>
    <w:rsid w:val="0036247C"/>
    <w:rsid w:val="0036248E"/>
    <w:rsid w:val="003624D4"/>
    <w:rsid w:val="003624E6"/>
    <w:rsid w:val="0036254A"/>
    <w:rsid w:val="0036267E"/>
    <w:rsid w:val="003626D1"/>
    <w:rsid w:val="0036271A"/>
    <w:rsid w:val="00362931"/>
    <w:rsid w:val="00362C08"/>
    <w:rsid w:val="00362C6E"/>
    <w:rsid w:val="00362C9B"/>
    <w:rsid w:val="00362C9D"/>
    <w:rsid w:val="00362CD3"/>
    <w:rsid w:val="00362D7C"/>
    <w:rsid w:val="00362D9E"/>
    <w:rsid w:val="00362DB1"/>
    <w:rsid w:val="00362DC8"/>
    <w:rsid w:val="00362E0A"/>
    <w:rsid w:val="0036300B"/>
    <w:rsid w:val="003630B8"/>
    <w:rsid w:val="003630BA"/>
    <w:rsid w:val="003630D5"/>
    <w:rsid w:val="003630E0"/>
    <w:rsid w:val="0036312E"/>
    <w:rsid w:val="00363175"/>
    <w:rsid w:val="00363199"/>
    <w:rsid w:val="003631FB"/>
    <w:rsid w:val="0036320C"/>
    <w:rsid w:val="00363394"/>
    <w:rsid w:val="003633FE"/>
    <w:rsid w:val="00363435"/>
    <w:rsid w:val="00363452"/>
    <w:rsid w:val="0036357B"/>
    <w:rsid w:val="003636ED"/>
    <w:rsid w:val="003637EC"/>
    <w:rsid w:val="00363836"/>
    <w:rsid w:val="0036394D"/>
    <w:rsid w:val="003639C7"/>
    <w:rsid w:val="00363A39"/>
    <w:rsid w:val="00363AB4"/>
    <w:rsid w:val="00363BD1"/>
    <w:rsid w:val="00363E1B"/>
    <w:rsid w:val="00363E3B"/>
    <w:rsid w:val="00363EC2"/>
    <w:rsid w:val="00363ED6"/>
    <w:rsid w:val="00363FA1"/>
    <w:rsid w:val="00363FAF"/>
    <w:rsid w:val="0036402A"/>
    <w:rsid w:val="003640B4"/>
    <w:rsid w:val="003640D7"/>
    <w:rsid w:val="003640DC"/>
    <w:rsid w:val="003640E9"/>
    <w:rsid w:val="0036439D"/>
    <w:rsid w:val="00364546"/>
    <w:rsid w:val="003646C0"/>
    <w:rsid w:val="00364761"/>
    <w:rsid w:val="003647BD"/>
    <w:rsid w:val="003647F7"/>
    <w:rsid w:val="00364826"/>
    <w:rsid w:val="00364848"/>
    <w:rsid w:val="00364902"/>
    <w:rsid w:val="00364A03"/>
    <w:rsid w:val="00364A46"/>
    <w:rsid w:val="00364A6A"/>
    <w:rsid w:val="00364A74"/>
    <w:rsid w:val="00364BBF"/>
    <w:rsid w:val="00364C63"/>
    <w:rsid w:val="00364CFC"/>
    <w:rsid w:val="00364D46"/>
    <w:rsid w:val="00364E34"/>
    <w:rsid w:val="00364E67"/>
    <w:rsid w:val="00364F22"/>
    <w:rsid w:val="00364FC0"/>
    <w:rsid w:val="003650AB"/>
    <w:rsid w:val="003650E2"/>
    <w:rsid w:val="00365226"/>
    <w:rsid w:val="003652AA"/>
    <w:rsid w:val="00365304"/>
    <w:rsid w:val="00365340"/>
    <w:rsid w:val="003653A2"/>
    <w:rsid w:val="0036554A"/>
    <w:rsid w:val="003656B8"/>
    <w:rsid w:val="003657E4"/>
    <w:rsid w:val="003658A1"/>
    <w:rsid w:val="0036590C"/>
    <w:rsid w:val="00365931"/>
    <w:rsid w:val="0036598D"/>
    <w:rsid w:val="00365A0A"/>
    <w:rsid w:val="00365AFE"/>
    <w:rsid w:val="00365B51"/>
    <w:rsid w:val="00365B53"/>
    <w:rsid w:val="00365B67"/>
    <w:rsid w:val="00365CE2"/>
    <w:rsid w:val="00365D03"/>
    <w:rsid w:val="00365F39"/>
    <w:rsid w:val="00365F65"/>
    <w:rsid w:val="00365F7A"/>
    <w:rsid w:val="00365FC8"/>
    <w:rsid w:val="0036607E"/>
    <w:rsid w:val="003660D2"/>
    <w:rsid w:val="003661AE"/>
    <w:rsid w:val="003661C6"/>
    <w:rsid w:val="003662CB"/>
    <w:rsid w:val="00366307"/>
    <w:rsid w:val="003663C2"/>
    <w:rsid w:val="003664AC"/>
    <w:rsid w:val="003666F4"/>
    <w:rsid w:val="003668A0"/>
    <w:rsid w:val="003668E0"/>
    <w:rsid w:val="00366962"/>
    <w:rsid w:val="003669D7"/>
    <w:rsid w:val="00366A7A"/>
    <w:rsid w:val="00366A7D"/>
    <w:rsid w:val="00366ABE"/>
    <w:rsid w:val="00366BD8"/>
    <w:rsid w:val="00366CA5"/>
    <w:rsid w:val="00366D0C"/>
    <w:rsid w:val="00366D26"/>
    <w:rsid w:val="00366D5F"/>
    <w:rsid w:val="00366D67"/>
    <w:rsid w:val="00366D7D"/>
    <w:rsid w:val="00366E40"/>
    <w:rsid w:val="00366E4E"/>
    <w:rsid w:val="00366EB8"/>
    <w:rsid w:val="00366F1E"/>
    <w:rsid w:val="00366F3C"/>
    <w:rsid w:val="003670D8"/>
    <w:rsid w:val="00367149"/>
    <w:rsid w:val="003672E9"/>
    <w:rsid w:val="00367303"/>
    <w:rsid w:val="00367310"/>
    <w:rsid w:val="00367331"/>
    <w:rsid w:val="0036735A"/>
    <w:rsid w:val="0036775D"/>
    <w:rsid w:val="0036781E"/>
    <w:rsid w:val="0036786B"/>
    <w:rsid w:val="00367ADC"/>
    <w:rsid w:val="00367B9E"/>
    <w:rsid w:val="00367DB7"/>
    <w:rsid w:val="00367F56"/>
    <w:rsid w:val="00370045"/>
    <w:rsid w:val="0037015A"/>
    <w:rsid w:val="0037019D"/>
    <w:rsid w:val="003701DF"/>
    <w:rsid w:val="00370210"/>
    <w:rsid w:val="00370231"/>
    <w:rsid w:val="0037025D"/>
    <w:rsid w:val="00370392"/>
    <w:rsid w:val="00370469"/>
    <w:rsid w:val="003704F5"/>
    <w:rsid w:val="003705F7"/>
    <w:rsid w:val="00370633"/>
    <w:rsid w:val="003707A5"/>
    <w:rsid w:val="003707D3"/>
    <w:rsid w:val="00370869"/>
    <w:rsid w:val="0037095B"/>
    <w:rsid w:val="003709A4"/>
    <w:rsid w:val="003709F8"/>
    <w:rsid w:val="00370A7D"/>
    <w:rsid w:val="00370AA2"/>
    <w:rsid w:val="00370B73"/>
    <w:rsid w:val="00370C3F"/>
    <w:rsid w:val="00370D01"/>
    <w:rsid w:val="00370D1F"/>
    <w:rsid w:val="00370D7D"/>
    <w:rsid w:val="00370F5B"/>
    <w:rsid w:val="0037108A"/>
    <w:rsid w:val="00371132"/>
    <w:rsid w:val="0037115B"/>
    <w:rsid w:val="0037131A"/>
    <w:rsid w:val="00371372"/>
    <w:rsid w:val="003713DD"/>
    <w:rsid w:val="00371476"/>
    <w:rsid w:val="003714AD"/>
    <w:rsid w:val="00371625"/>
    <w:rsid w:val="0037162A"/>
    <w:rsid w:val="00371677"/>
    <w:rsid w:val="003716B7"/>
    <w:rsid w:val="003716F7"/>
    <w:rsid w:val="00371755"/>
    <w:rsid w:val="00371799"/>
    <w:rsid w:val="003718B7"/>
    <w:rsid w:val="00371A34"/>
    <w:rsid w:val="00371AA9"/>
    <w:rsid w:val="00371AD7"/>
    <w:rsid w:val="00371B5C"/>
    <w:rsid w:val="00371C15"/>
    <w:rsid w:val="00371C1B"/>
    <w:rsid w:val="00371CE1"/>
    <w:rsid w:val="00371D60"/>
    <w:rsid w:val="00371F31"/>
    <w:rsid w:val="00371F79"/>
    <w:rsid w:val="00372027"/>
    <w:rsid w:val="00372054"/>
    <w:rsid w:val="003720C9"/>
    <w:rsid w:val="00372115"/>
    <w:rsid w:val="00372202"/>
    <w:rsid w:val="003722E9"/>
    <w:rsid w:val="00372328"/>
    <w:rsid w:val="003723FA"/>
    <w:rsid w:val="00372424"/>
    <w:rsid w:val="00372481"/>
    <w:rsid w:val="003724A5"/>
    <w:rsid w:val="00372571"/>
    <w:rsid w:val="003725CF"/>
    <w:rsid w:val="0037260D"/>
    <w:rsid w:val="003726C1"/>
    <w:rsid w:val="003727B0"/>
    <w:rsid w:val="0037281C"/>
    <w:rsid w:val="00372945"/>
    <w:rsid w:val="00372A09"/>
    <w:rsid w:val="00372CC3"/>
    <w:rsid w:val="00372CEE"/>
    <w:rsid w:val="00372E1D"/>
    <w:rsid w:val="00372E3A"/>
    <w:rsid w:val="00373090"/>
    <w:rsid w:val="003730CB"/>
    <w:rsid w:val="00373311"/>
    <w:rsid w:val="003735AD"/>
    <w:rsid w:val="003735C3"/>
    <w:rsid w:val="003735C4"/>
    <w:rsid w:val="003736EC"/>
    <w:rsid w:val="00373713"/>
    <w:rsid w:val="00373884"/>
    <w:rsid w:val="00373946"/>
    <w:rsid w:val="00373952"/>
    <w:rsid w:val="00373A62"/>
    <w:rsid w:val="00373C91"/>
    <w:rsid w:val="00373E02"/>
    <w:rsid w:val="00373F2F"/>
    <w:rsid w:val="00373F58"/>
    <w:rsid w:val="00374006"/>
    <w:rsid w:val="00374092"/>
    <w:rsid w:val="0037411C"/>
    <w:rsid w:val="0037432E"/>
    <w:rsid w:val="00374354"/>
    <w:rsid w:val="0037436D"/>
    <w:rsid w:val="003743F1"/>
    <w:rsid w:val="00374443"/>
    <w:rsid w:val="003744AB"/>
    <w:rsid w:val="00374644"/>
    <w:rsid w:val="003746CC"/>
    <w:rsid w:val="003746D2"/>
    <w:rsid w:val="00374710"/>
    <w:rsid w:val="0037472C"/>
    <w:rsid w:val="00374751"/>
    <w:rsid w:val="003747DE"/>
    <w:rsid w:val="00374803"/>
    <w:rsid w:val="0037494E"/>
    <w:rsid w:val="003749F1"/>
    <w:rsid w:val="00374A0D"/>
    <w:rsid w:val="00374B53"/>
    <w:rsid w:val="00374BC8"/>
    <w:rsid w:val="00374D9E"/>
    <w:rsid w:val="00374EF4"/>
    <w:rsid w:val="00374F61"/>
    <w:rsid w:val="00375069"/>
    <w:rsid w:val="003750F4"/>
    <w:rsid w:val="00375131"/>
    <w:rsid w:val="00375134"/>
    <w:rsid w:val="00375253"/>
    <w:rsid w:val="003752BE"/>
    <w:rsid w:val="00375344"/>
    <w:rsid w:val="00375348"/>
    <w:rsid w:val="0037535E"/>
    <w:rsid w:val="00375396"/>
    <w:rsid w:val="003754DF"/>
    <w:rsid w:val="00375555"/>
    <w:rsid w:val="003755F4"/>
    <w:rsid w:val="003756E5"/>
    <w:rsid w:val="0037597F"/>
    <w:rsid w:val="00375A36"/>
    <w:rsid w:val="00375B8E"/>
    <w:rsid w:val="00375BEF"/>
    <w:rsid w:val="00375C87"/>
    <w:rsid w:val="00375CFF"/>
    <w:rsid w:val="00375D1F"/>
    <w:rsid w:val="00375D6B"/>
    <w:rsid w:val="00375D94"/>
    <w:rsid w:val="00375D9E"/>
    <w:rsid w:val="00375DB2"/>
    <w:rsid w:val="00375DB7"/>
    <w:rsid w:val="00375DBB"/>
    <w:rsid w:val="00375E19"/>
    <w:rsid w:val="00375E47"/>
    <w:rsid w:val="00375ECE"/>
    <w:rsid w:val="00375FCD"/>
    <w:rsid w:val="00375FDE"/>
    <w:rsid w:val="00376135"/>
    <w:rsid w:val="00376155"/>
    <w:rsid w:val="00376386"/>
    <w:rsid w:val="00376433"/>
    <w:rsid w:val="00376485"/>
    <w:rsid w:val="00376596"/>
    <w:rsid w:val="003765E0"/>
    <w:rsid w:val="003765E6"/>
    <w:rsid w:val="0037664A"/>
    <w:rsid w:val="0037665A"/>
    <w:rsid w:val="0037668E"/>
    <w:rsid w:val="00376779"/>
    <w:rsid w:val="003768A7"/>
    <w:rsid w:val="00376B97"/>
    <w:rsid w:val="00376BBD"/>
    <w:rsid w:val="00376C38"/>
    <w:rsid w:val="00376C6C"/>
    <w:rsid w:val="00376DDF"/>
    <w:rsid w:val="00376EC2"/>
    <w:rsid w:val="00377013"/>
    <w:rsid w:val="00377047"/>
    <w:rsid w:val="003770AF"/>
    <w:rsid w:val="003770EE"/>
    <w:rsid w:val="003771E1"/>
    <w:rsid w:val="00377205"/>
    <w:rsid w:val="0037721A"/>
    <w:rsid w:val="00377236"/>
    <w:rsid w:val="00377241"/>
    <w:rsid w:val="00377257"/>
    <w:rsid w:val="00377273"/>
    <w:rsid w:val="0037729A"/>
    <w:rsid w:val="0037744D"/>
    <w:rsid w:val="0037752F"/>
    <w:rsid w:val="003775E5"/>
    <w:rsid w:val="003776E5"/>
    <w:rsid w:val="003776EE"/>
    <w:rsid w:val="003776F0"/>
    <w:rsid w:val="0037770C"/>
    <w:rsid w:val="00377715"/>
    <w:rsid w:val="00377746"/>
    <w:rsid w:val="003777A9"/>
    <w:rsid w:val="0037785C"/>
    <w:rsid w:val="00377878"/>
    <w:rsid w:val="003778A5"/>
    <w:rsid w:val="00377986"/>
    <w:rsid w:val="003779FC"/>
    <w:rsid w:val="00377A0D"/>
    <w:rsid w:val="00377A54"/>
    <w:rsid w:val="00377A56"/>
    <w:rsid w:val="00377B1B"/>
    <w:rsid w:val="00377B4A"/>
    <w:rsid w:val="00377E93"/>
    <w:rsid w:val="00377F35"/>
    <w:rsid w:val="00377F3A"/>
    <w:rsid w:val="00380022"/>
    <w:rsid w:val="00380219"/>
    <w:rsid w:val="003803F5"/>
    <w:rsid w:val="003804BC"/>
    <w:rsid w:val="003804E8"/>
    <w:rsid w:val="0038069C"/>
    <w:rsid w:val="0038076E"/>
    <w:rsid w:val="00380782"/>
    <w:rsid w:val="003807CB"/>
    <w:rsid w:val="0038096A"/>
    <w:rsid w:val="003809B4"/>
    <w:rsid w:val="00380A0E"/>
    <w:rsid w:val="00380A43"/>
    <w:rsid w:val="00380AC6"/>
    <w:rsid w:val="00380AD4"/>
    <w:rsid w:val="00380B03"/>
    <w:rsid w:val="00380B41"/>
    <w:rsid w:val="00380BC4"/>
    <w:rsid w:val="00380C2A"/>
    <w:rsid w:val="00380DC6"/>
    <w:rsid w:val="00380DCC"/>
    <w:rsid w:val="00380DFB"/>
    <w:rsid w:val="00380E0A"/>
    <w:rsid w:val="00380E12"/>
    <w:rsid w:val="00380E41"/>
    <w:rsid w:val="00380E72"/>
    <w:rsid w:val="00380E85"/>
    <w:rsid w:val="00380ED7"/>
    <w:rsid w:val="00380FA3"/>
    <w:rsid w:val="0038123B"/>
    <w:rsid w:val="00381244"/>
    <w:rsid w:val="0038124B"/>
    <w:rsid w:val="0038146B"/>
    <w:rsid w:val="0038154D"/>
    <w:rsid w:val="00381552"/>
    <w:rsid w:val="003815F2"/>
    <w:rsid w:val="003816A8"/>
    <w:rsid w:val="003816BA"/>
    <w:rsid w:val="003816CF"/>
    <w:rsid w:val="00381723"/>
    <w:rsid w:val="00381876"/>
    <w:rsid w:val="00381893"/>
    <w:rsid w:val="00381896"/>
    <w:rsid w:val="0038195D"/>
    <w:rsid w:val="003819FE"/>
    <w:rsid w:val="00381A23"/>
    <w:rsid w:val="00381A45"/>
    <w:rsid w:val="00381AC9"/>
    <w:rsid w:val="00381B09"/>
    <w:rsid w:val="00381BD2"/>
    <w:rsid w:val="00381C30"/>
    <w:rsid w:val="00381C5E"/>
    <w:rsid w:val="00381D1E"/>
    <w:rsid w:val="00381D58"/>
    <w:rsid w:val="00381EED"/>
    <w:rsid w:val="00381EFD"/>
    <w:rsid w:val="00381F31"/>
    <w:rsid w:val="00382013"/>
    <w:rsid w:val="00382122"/>
    <w:rsid w:val="00382163"/>
    <w:rsid w:val="003821C1"/>
    <w:rsid w:val="003821F9"/>
    <w:rsid w:val="00382292"/>
    <w:rsid w:val="003823A7"/>
    <w:rsid w:val="003825EE"/>
    <w:rsid w:val="00382659"/>
    <w:rsid w:val="003827EA"/>
    <w:rsid w:val="00382814"/>
    <w:rsid w:val="00382875"/>
    <w:rsid w:val="00382A0F"/>
    <w:rsid w:val="00382A37"/>
    <w:rsid w:val="00382AB8"/>
    <w:rsid w:val="00382C08"/>
    <w:rsid w:val="00382EFB"/>
    <w:rsid w:val="0038300E"/>
    <w:rsid w:val="00383074"/>
    <w:rsid w:val="00383077"/>
    <w:rsid w:val="003830F0"/>
    <w:rsid w:val="00383122"/>
    <w:rsid w:val="0038330D"/>
    <w:rsid w:val="00383310"/>
    <w:rsid w:val="003833D3"/>
    <w:rsid w:val="00383567"/>
    <w:rsid w:val="0038356C"/>
    <w:rsid w:val="003836AB"/>
    <w:rsid w:val="0038370E"/>
    <w:rsid w:val="003837CF"/>
    <w:rsid w:val="00383981"/>
    <w:rsid w:val="00383AA9"/>
    <w:rsid w:val="00383C2B"/>
    <w:rsid w:val="00383DD6"/>
    <w:rsid w:val="00383E49"/>
    <w:rsid w:val="00383E9B"/>
    <w:rsid w:val="00383EBD"/>
    <w:rsid w:val="00383EBF"/>
    <w:rsid w:val="00383ED8"/>
    <w:rsid w:val="00383FED"/>
    <w:rsid w:val="0038405C"/>
    <w:rsid w:val="0038408D"/>
    <w:rsid w:val="0038414A"/>
    <w:rsid w:val="00384169"/>
    <w:rsid w:val="003841A0"/>
    <w:rsid w:val="003841FA"/>
    <w:rsid w:val="003844D8"/>
    <w:rsid w:val="0038458D"/>
    <w:rsid w:val="0038466F"/>
    <w:rsid w:val="003846B1"/>
    <w:rsid w:val="00384768"/>
    <w:rsid w:val="003847FF"/>
    <w:rsid w:val="00384826"/>
    <w:rsid w:val="003848D9"/>
    <w:rsid w:val="00384964"/>
    <w:rsid w:val="003849A0"/>
    <w:rsid w:val="003849CF"/>
    <w:rsid w:val="003849FA"/>
    <w:rsid w:val="00384B87"/>
    <w:rsid w:val="00384C00"/>
    <w:rsid w:val="00384C9F"/>
    <w:rsid w:val="00384D8D"/>
    <w:rsid w:val="00384DA8"/>
    <w:rsid w:val="00384F74"/>
    <w:rsid w:val="00384FE3"/>
    <w:rsid w:val="00385052"/>
    <w:rsid w:val="0038516B"/>
    <w:rsid w:val="0038519D"/>
    <w:rsid w:val="003851F9"/>
    <w:rsid w:val="00385342"/>
    <w:rsid w:val="0038545B"/>
    <w:rsid w:val="0038550E"/>
    <w:rsid w:val="00385565"/>
    <w:rsid w:val="003855DA"/>
    <w:rsid w:val="00385668"/>
    <w:rsid w:val="003857A1"/>
    <w:rsid w:val="00385917"/>
    <w:rsid w:val="003859E3"/>
    <w:rsid w:val="00385ACE"/>
    <w:rsid w:val="00385B31"/>
    <w:rsid w:val="00385B7A"/>
    <w:rsid w:val="00385D65"/>
    <w:rsid w:val="00385E45"/>
    <w:rsid w:val="00385E94"/>
    <w:rsid w:val="003860F0"/>
    <w:rsid w:val="0038618D"/>
    <w:rsid w:val="003861CA"/>
    <w:rsid w:val="00386349"/>
    <w:rsid w:val="00386355"/>
    <w:rsid w:val="003863FF"/>
    <w:rsid w:val="00386531"/>
    <w:rsid w:val="00386777"/>
    <w:rsid w:val="00386793"/>
    <w:rsid w:val="003867BC"/>
    <w:rsid w:val="003869BB"/>
    <w:rsid w:val="00386A27"/>
    <w:rsid w:val="00386B28"/>
    <w:rsid w:val="00386B5B"/>
    <w:rsid w:val="00386BA1"/>
    <w:rsid w:val="00386BE8"/>
    <w:rsid w:val="00386C05"/>
    <w:rsid w:val="00386C27"/>
    <w:rsid w:val="00386C62"/>
    <w:rsid w:val="00386D37"/>
    <w:rsid w:val="00386D97"/>
    <w:rsid w:val="00386F67"/>
    <w:rsid w:val="0038719B"/>
    <w:rsid w:val="003871C5"/>
    <w:rsid w:val="00387268"/>
    <w:rsid w:val="0038731A"/>
    <w:rsid w:val="003873D0"/>
    <w:rsid w:val="003873E6"/>
    <w:rsid w:val="003874B9"/>
    <w:rsid w:val="00387548"/>
    <w:rsid w:val="0038758B"/>
    <w:rsid w:val="003875AC"/>
    <w:rsid w:val="00387649"/>
    <w:rsid w:val="00387752"/>
    <w:rsid w:val="00387902"/>
    <w:rsid w:val="003879D2"/>
    <w:rsid w:val="003879E5"/>
    <w:rsid w:val="003879F2"/>
    <w:rsid w:val="00387A4F"/>
    <w:rsid w:val="00387AA4"/>
    <w:rsid w:val="00387B41"/>
    <w:rsid w:val="00387BC9"/>
    <w:rsid w:val="00387BCE"/>
    <w:rsid w:val="00387C28"/>
    <w:rsid w:val="00387C2D"/>
    <w:rsid w:val="00387E02"/>
    <w:rsid w:val="00387F60"/>
    <w:rsid w:val="00387FCE"/>
    <w:rsid w:val="00387FFE"/>
    <w:rsid w:val="00390244"/>
    <w:rsid w:val="00390370"/>
    <w:rsid w:val="003903FB"/>
    <w:rsid w:val="00390461"/>
    <w:rsid w:val="00390526"/>
    <w:rsid w:val="0039060F"/>
    <w:rsid w:val="0039066C"/>
    <w:rsid w:val="00390705"/>
    <w:rsid w:val="0039070B"/>
    <w:rsid w:val="00390999"/>
    <w:rsid w:val="00390A2D"/>
    <w:rsid w:val="00390B42"/>
    <w:rsid w:val="00390B89"/>
    <w:rsid w:val="00390BD4"/>
    <w:rsid w:val="00390CD9"/>
    <w:rsid w:val="00390CF1"/>
    <w:rsid w:val="00390D28"/>
    <w:rsid w:val="00390D33"/>
    <w:rsid w:val="00390FA3"/>
    <w:rsid w:val="003910BF"/>
    <w:rsid w:val="00391151"/>
    <w:rsid w:val="00391448"/>
    <w:rsid w:val="003915A8"/>
    <w:rsid w:val="00391622"/>
    <w:rsid w:val="003916DF"/>
    <w:rsid w:val="00391712"/>
    <w:rsid w:val="00391852"/>
    <w:rsid w:val="003918AB"/>
    <w:rsid w:val="00391B33"/>
    <w:rsid w:val="00391B86"/>
    <w:rsid w:val="00391F88"/>
    <w:rsid w:val="00392025"/>
    <w:rsid w:val="00392041"/>
    <w:rsid w:val="0039211E"/>
    <w:rsid w:val="003921F8"/>
    <w:rsid w:val="0039224E"/>
    <w:rsid w:val="00392423"/>
    <w:rsid w:val="00392429"/>
    <w:rsid w:val="003924EB"/>
    <w:rsid w:val="00392618"/>
    <w:rsid w:val="0039267D"/>
    <w:rsid w:val="003927C6"/>
    <w:rsid w:val="0039285C"/>
    <w:rsid w:val="00392971"/>
    <w:rsid w:val="00392B1F"/>
    <w:rsid w:val="00392CF3"/>
    <w:rsid w:val="00392D61"/>
    <w:rsid w:val="00392DC8"/>
    <w:rsid w:val="00392E66"/>
    <w:rsid w:val="00392F01"/>
    <w:rsid w:val="00392F2C"/>
    <w:rsid w:val="00392F6E"/>
    <w:rsid w:val="00393081"/>
    <w:rsid w:val="003930FE"/>
    <w:rsid w:val="00393113"/>
    <w:rsid w:val="0039329D"/>
    <w:rsid w:val="00393456"/>
    <w:rsid w:val="003934A5"/>
    <w:rsid w:val="003934D6"/>
    <w:rsid w:val="0039355C"/>
    <w:rsid w:val="00393631"/>
    <w:rsid w:val="00393651"/>
    <w:rsid w:val="0039365D"/>
    <w:rsid w:val="003936F3"/>
    <w:rsid w:val="00393756"/>
    <w:rsid w:val="00393796"/>
    <w:rsid w:val="00393964"/>
    <w:rsid w:val="00393A6E"/>
    <w:rsid w:val="00393B17"/>
    <w:rsid w:val="00393BC4"/>
    <w:rsid w:val="00393BC7"/>
    <w:rsid w:val="00393BE4"/>
    <w:rsid w:val="00393CB6"/>
    <w:rsid w:val="00393CE8"/>
    <w:rsid w:val="00393D39"/>
    <w:rsid w:val="00393D3C"/>
    <w:rsid w:val="00393DBC"/>
    <w:rsid w:val="00393DDB"/>
    <w:rsid w:val="00393F69"/>
    <w:rsid w:val="00393FC6"/>
    <w:rsid w:val="00393FD5"/>
    <w:rsid w:val="00394050"/>
    <w:rsid w:val="0039420E"/>
    <w:rsid w:val="00394250"/>
    <w:rsid w:val="00394345"/>
    <w:rsid w:val="003944D0"/>
    <w:rsid w:val="003944ED"/>
    <w:rsid w:val="003944FA"/>
    <w:rsid w:val="003946FF"/>
    <w:rsid w:val="0039470B"/>
    <w:rsid w:val="003947A5"/>
    <w:rsid w:val="0039485C"/>
    <w:rsid w:val="00394911"/>
    <w:rsid w:val="00394AE6"/>
    <w:rsid w:val="00394BD8"/>
    <w:rsid w:val="00394C1A"/>
    <w:rsid w:val="00394C8A"/>
    <w:rsid w:val="00394CB4"/>
    <w:rsid w:val="00394CEB"/>
    <w:rsid w:val="00394E64"/>
    <w:rsid w:val="00394E6C"/>
    <w:rsid w:val="00394FD0"/>
    <w:rsid w:val="0039504E"/>
    <w:rsid w:val="003950F0"/>
    <w:rsid w:val="00395226"/>
    <w:rsid w:val="0039527D"/>
    <w:rsid w:val="003953A9"/>
    <w:rsid w:val="003955C4"/>
    <w:rsid w:val="003956C3"/>
    <w:rsid w:val="00395757"/>
    <w:rsid w:val="00395817"/>
    <w:rsid w:val="0039588D"/>
    <w:rsid w:val="003958AE"/>
    <w:rsid w:val="0039599E"/>
    <w:rsid w:val="003959CA"/>
    <w:rsid w:val="00395BB8"/>
    <w:rsid w:val="00395BD0"/>
    <w:rsid w:val="00395E94"/>
    <w:rsid w:val="00395EF8"/>
    <w:rsid w:val="00395F06"/>
    <w:rsid w:val="00395F24"/>
    <w:rsid w:val="00395F60"/>
    <w:rsid w:val="0039607A"/>
    <w:rsid w:val="0039620B"/>
    <w:rsid w:val="0039628D"/>
    <w:rsid w:val="00396398"/>
    <w:rsid w:val="003964AD"/>
    <w:rsid w:val="003964E2"/>
    <w:rsid w:val="00396520"/>
    <w:rsid w:val="00396742"/>
    <w:rsid w:val="003967DC"/>
    <w:rsid w:val="0039693F"/>
    <w:rsid w:val="00396BC8"/>
    <w:rsid w:val="00396D7E"/>
    <w:rsid w:val="00396DB7"/>
    <w:rsid w:val="00396EDF"/>
    <w:rsid w:val="00396F61"/>
    <w:rsid w:val="00397047"/>
    <w:rsid w:val="0039708F"/>
    <w:rsid w:val="00397163"/>
    <w:rsid w:val="00397205"/>
    <w:rsid w:val="003973A9"/>
    <w:rsid w:val="003973C1"/>
    <w:rsid w:val="003973EB"/>
    <w:rsid w:val="00397472"/>
    <w:rsid w:val="00397599"/>
    <w:rsid w:val="00397606"/>
    <w:rsid w:val="0039760A"/>
    <w:rsid w:val="003976A7"/>
    <w:rsid w:val="00397736"/>
    <w:rsid w:val="00397A10"/>
    <w:rsid w:val="00397A65"/>
    <w:rsid w:val="00397A78"/>
    <w:rsid w:val="00397A79"/>
    <w:rsid w:val="00397B02"/>
    <w:rsid w:val="00397BD5"/>
    <w:rsid w:val="00397BF6"/>
    <w:rsid w:val="00397BF8"/>
    <w:rsid w:val="00397DF2"/>
    <w:rsid w:val="00397ECF"/>
    <w:rsid w:val="00397F64"/>
    <w:rsid w:val="003A0067"/>
    <w:rsid w:val="003A01CF"/>
    <w:rsid w:val="003A02EE"/>
    <w:rsid w:val="003A037F"/>
    <w:rsid w:val="003A0595"/>
    <w:rsid w:val="003A05C9"/>
    <w:rsid w:val="003A079E"/>
    <w:rsid w:val="003A0828"/>
    <w:rsid w:val="003A08AA"/>
    <w:rsid w:val="003A08BE"/>
    <w:rsid w:val="003A08D6"/>
    <w:rsid w:val="003A0AD8"/>
    <w:rsid w:val="003A0C4E"/>
    <w:rsid w:val="003A0CE1"/>
    <w:rsid w:val="003A0D07"/>
    <w:rsid w:val="003A0E46"/>
    <w:rsid w:val="003A0E54"/>
    <w:rsid w:val="003A0E62"/>
    <w:rsid w:val="003A0E7D"/>
    <w:rsid w:val="003A0E93"/>
    <w:rsid w:val="003A0F5F"/>
    <w:rsid w:val="003A0FA3"/>
    <w:rsid w:val="003A0FEE"/>
    <w:rsid w:val="003A1073"/>
    <w:rsid w:val="003A11D3"/>
    <w:rsid w:val="003A1327"/>
    <w:rsid w:val="003A1373"/>
    <w:rsid w:val="003A141C"/>
    <w:rsid w:val="003A14F2"/>
    <w:rsid w:val="003A16B8"/>
    <w:rsid w:val="003A16BF"/>
    <w:rsid w:val="003A1732"/>
    <w:rsid w:val="003A17B6"/>
    <w:rsid w:val="003A1849"/>
    <w:rsid w:val="003A19F4"/>
    <w:rsid w:val="003A1A0C"/>
    <w:rsid w:val="003A1C1F"/>
    <w:rsid w:val="003A1C61"/>
    <w:rsid w:val="003A1C98"/>
    <w:rsid w:val="003A1D17"/>
    <w:rsid w:val="003A1D88"/>
    <w:rsid w:val="003A1DDB"/>
    <w:rsid w:val="003A1E44"/>
    <w:rsid w:val="003A1E71"/>
    <w:rsid w:val="003A1E75"/>
    <w:rsid w:val="003A1E90"/>
    <w:rsid w:val="003A1F59"/>
    <w:rsid w:val="003A2037"/>
    <w:rsid w:val="003A20C7"/>
    <w:rsid w:val="003A20E2"/>
    <w:rsid w:val="003A2426"/>
    <w:rsid w:val="003A2442"/>
    <w:rsid w:val="003A244F"/>
    <w:rsid w:val="003A25CF"/>
    <w:rsid w:val="003A25DE"/>
    <w:rsid w:val="003A2605"/>
    <w:rsid w:val="003A2695"/>
    <w:rsid w:val="003A26BB"/>
    <w:rsid w:val="003A2759"/>
    <w:rsid w:val="003A27A8"/>
    <w:rsid w:val="003A2893"/>
    <w:rsid w:val="003A28A7"/>
    <w:rsid w:val="003A29D4"/>
    <w:rsid w:val="003A2A96"/>
    <w:rsid w:val="003A2AB0"/>
    <w:rsid w:val="003A2C20"/>
    <w:rsid w:val="003A2CDD"/>
    <w:rsid w:val="003A2D6F"/>
    <w:rsid w:val="003A2E01"/>
    <w:rsid w:val="003A2EC4"/>
    <w:rsid w:val="003A2F40"/>
    <w:rsid w:val="003A2F42"/>
    <w:rsid w:val="003A2FBD"/>
    <w:rsid w:val="003A3001"/>
    <w:rsid w:val="003A300D"/>
    <w:rsid w:val="003A30AB"/>
    <w:rsid w:val="003A3110"/>
    <w:rsid w:val="003A317C"/>
    <w:rsid w:val="003A31C0"/>
    <w:rsid w:val="003A3202"/>
    <w:rsid w:val="003A322B"/>
    <w:rsid w:val="003A339A"/>
    <w:rsid w:val="003A341C"/>
    <w:rsid w:val="003A351B"/>
    <w:rsid w:val="003A3585"/>
    <w:rsid w:val="003A3598"/>
    <w:rsid w:val="003A37D0"/>
    <w:rsid w:val="003A37E4"/>
    <w:rsid w:val="003A38CC"/>
    <w:rsid w:val="003A397C"/>
    <w:rsid w:val="003A39FA"/>
    <w:rsid w:val="003A3A3E"/>
    <w:rsid w:val="003A3ADE"/>
    <w:rsid w:val="003A3B8A"/>
    <w:rsid w:val="003A3C9B"/>
    <w:rsid w:val="003A3CE9"/>
    <w:rsid w:val="003A3D0E"/>
    <w:rsid w:val="003A3DA4"/>
    <w:rsid w:val="003A3E0B"/>
    <w:rsid w:val="003A3E24"/>
    <w:rsid w:val="003A3EB3"/>
    <w:rsid w:val="003A3EBA"/>
    <w:rsid w:val="003A3F84"/>
    <w:rsid w:val="003A3F90"/>
    <w:rsid w:val="003A405F"/>
    <w:rsid w:val="003A40F9"/>
    <w:rsid w:val="003A419D"/>
    <w:rsid w:val="003A41F4"/>
    <w:rsid w:val="003A42E6"/>
    <w:rsid w:val="003A43D7"/>
    <w:rsid w:val="003A4451"/>
    <w:rsid w:val="003A44FF"/>
    <w:rsid w:val="003A451A"/>
    <w:rsid w:val="003A4572"/>
    <w:rsid w:val="003A45C0"/>
    <w:rsid w:val="003A45F0"/>
    <w:rsid w:val="003A4688"/>
    <w:rsid w:val="003A46F6"/>
    <w:rsid w:val="003A4722"/>
    <w:rsid w:val="003A4782"/>
    <w:rsid w:val="003A47B2"/>
    <w:rsid w:val="003A48B2"/>
    <w:rsid w:val="003A4929"/>
    <w:rsid w:val="003A493F"/>
    <w:rsid w:val="003A495E"/>
    <w:rsid w:val="003A4AB7"/>
    <w:rsid w:val="003A4AFC"/>
    <w:rsid w:val="003A4B2C"/>
    <w:rsid w:val="003A4B85"/>
    <w:rsid w:val="003A4D03"/>
    <w:rsid w:val="003A4D2B"/>
    <w:rsid w:val="003A4D8D"/>
    <w:rsid w:val="003A4DFE"/>
    <w:rsid w:val="003A4F66"/>
    <w:rsid w:val="003A501B"/>
    <w:rsid w:val="003A5054"/>
    <w:rsid w:val="003A5145"/>
    <w:rsid w:val="003A51E7"/>
    <w:rsid w:val="003A520F"/>
    <w:rsid w:val="003A540A"/>
    <w:rsid w:val="003A54E4"/>
    <w:rsid w:val="003A5688"/>
    <w:rsid w:val="003A57CE"/>
    <w:rsid w:val="003A5885"/>
    <w:rsid w:val="003A590F"/>
    <w:rsid w:val="003A596F"/>
    <w:rsid w:val="003A5998"/>
    <w:rsid w:val="003A59D1"/>
    <w:rsid w:val="003A5AA9"/>
    <w:rsid w:val="003A5B0F"/>
    <w:rsid w:val="003A5B9A"/>
    <w:rsid w:val="003A5C7C"/>
    <w:rsid w:val="003A5C84"/>
    <w:rsid w:val="003A5CF1"/>
    <w:rsid w:val="003A5D5B"/>
    <w:rsid w:val="003A5EB3"/>
    <w:rsid w:val="003A604F"/>
    <w:rsid w:val="003A60A9"/>
    <w:rsid w:val="003A60D0"/>
    <w:rsid w:val="003A60D3"/>
    <w:rsid w:val="003A60E3"/>
    <w:rsid w:val="003A612A"/>
    <w:rsid w:val="003A614D"/>
    <w:rsid w:val="003A6156"/>
    <w:rsid w:val="003A61A6"/>
    <w:rsid w:val="003A61C8"/>
    <w:rsid w:val="003A630B"/>
    <w:rsid w:val="003A632F"/>
    <w:rsid w:val="003A638B"/>
    <w:rsid w:val="003A63CF"/>
    <w:rsid w:val="003A6408"/>
    <w:rsid w:val="003A657F"/>
    <w:rsid w:val="003A658F"/>
    <w:rsid w:val="003A65EB"/>
    <w:rsid w:val="003A672A"/>
    <w:rsid w:val="003A68A5"/>
    <w:rsid w:val="003A68ED"/>
    <w:rsid w:val="003A69F1"/>
    <w:rsid w:val="003A6A1A"/>
    <w:rsid w:val="003A6B84"/>
    <w:rsid w:val="003A6BE4"/>
    <w:rsid w:val="003A6CFA"/>
    <w:rsid w:val="003A6F41"/>
    <w:rsid w:val="003A6FE9"/>
    <w:rsid w:val="003A70D2"/>
    <w:rsid w:val="003A7124"/>
    <w:rsid w:val="003A71B6"/>
    <w:rsid w:val="003A7203"/>
    <w:rsid w:val="003A7213"/>
    <w:rsid w:val="003A7230"/>
    <w:rsid w:val="003A727E"/>
    <w:rsid w:val="003A72BF"/>
    <w:rsid w:val="003A72E1"/>
    <w:rsid w:val="003A72EA"/>
    <w:rsid w:val="003A7363"/>
    <w:rsid w:val="003A7678"/>
    <w:rsid w:val="003A77C6"/>
    <w:rsid w:val="003A7A2C"/>
    <w:rsid w:val="003A7C33"/>
    <w:rsid w:val="003A7C43"/>
    <w:rsid w:val="003A7C9F"/>
    <w:rsid w:val="003A7CA6"/>
    <w:rsid w:val="003A7D88"/>
    <w:rsid w:val="003A7EC8"/>
    <w:rsid w:val="003A7F3B"/>
    <w:rsid w:val="003B005A"/>
    <w:rsid w:val="003B01FC"/>
    <w:rsid w:val="003B0221"/>
    <w:rsid w:val="003B038A"/>
    <w:rsid w:val="003B03E6"/>
    <w:rsid w:val="003B047C"/>
    <w:rsid w:val="003B0482"/>
    <w:rsid w:val="003B0506"/>
    <w:rsid w:val="003B0519"/>
    <w:rsid w:val="003B0556"/>
    <w:rsid w:val="003B094E"/>
    <w:rsid w:val="003B0A13"/>
    <w:rsid w:val="003B0CD9"/>
    <w:rsid w:val="003B0D5B"/>
    <w:rsid w:val="003B0D97"/>
    <w:rsid w:val="003B0E3E"/>
    <w:rsid w:val="003B0E68"/>
    <w:rsid w:val="003B0EA4"/>
    <w:rsid w:val="003B0EC9"/>
    <w:rsid w:val="003B0FA9"/>
    <w:rsid w:val="003B0FF6"/>
    <w:rsid w:val="003B1009"/>
    <w:rsid w:val="003B106D"/>
    <w:rsid w:val="003B10A5"/>
    <w:rsid w:val="003B13AD"/>
    <w:rsid w:val="003B14EE"/>
    <w:rsid w:val="003B1541"/>
    <w:rsid w:val="003B17B2"/>
    <w:rsid w:val="003B17C7"/>
    <w:rsid w:val="003B188D"/>
    <w:rsid w:val="003B19CA"/>
    <w:rsid w:val="003B1A70"/>
    <w:rsid w:val="003B1B0F"/>
    <w:rsid w:val="003B1CA8"/>
    <w:rsid w:val="003B1D4F"/>
    <w:rsid w:val="003B1D87"/>
    <w:rsid w:val="003B1D8A"/>
    <w:rsid w:val="003B1ED2"/>
    <w:rsid w:val="003B20E8"/>
    <w:rsid w:val="003B2101"/>
    <w:rsid w:val="003B2257"/>
    <w:rsid w:val="003B2295"/>
    <w:rsid w:val="003B2466"/>
    <w:rsid w:val="003B252D"/>
    <w:rsid w:val="003B2738"/>
    <w:rsid w:val="003B2822"/>
    <w:rsid w:val="003B2842"/>
    <w:rsid w:val="003B2939"/>
    <w:rsid w:val="003B2BB3"/>
    <w:rsid w:val="003B2C55"/>
    <w:rsid w:val="003B2CC4"/>
    <w:rsid w:val="003B2E21"/>
    <w:rsid w:val="003B30C1"/>
    <w:rsid w:val="003B31F6"/>
    <w:rsid w:val="003B32C8"/>
    <w:rsid w:val="003B3340"/>
    <w:rsid w:val="003B33D2"/>
    <w:rsid w:val="003B360E"/>
    <w:rsid w:val="003B3726"/>
    <w:rsid w:val="003B37F8"/>
    <w:rsid w:val="003B3A03"/>
    <w:rsid w:val="003B3AD1"/>
    <w:rsid w:val="003B3B0B"/>
    <w:rsid w:val="003B3BE6"/>
    <w:rsid w:val="003B3CA6"/>
    <w:rsid w:val="003B3D3C"/>
    <w:rsid w:val="003B3DDD"/>
    <w:rsid w:val="003B3E34"/>
    <w:rsid w:val="003B3F3A"/>
    <w:rsid w:val="003B40E4"/>
    <w:rsid w:val="003B42F2"/>
    <w:rsid w:val="003B42FB"/>
    <w:rsid w:val="003B448B"/>
    <w:rsid w:val="003B4657"/>
    <w:rsid w:val="003B467B"/>
    <w:rsid w:val="003B46C8"/>
    <w:rsid w:val="003B4A7A"/>
    <w:rsid w:val="003B4BEF"/>
    <w:rsid w:val="003B4D50"/>
    <w:rsid w:val="003B4DD4"/>
    <w:rsid w:val="003B4E29"/>
    <w:rsid w:val="003B4E8E"/>
    <w:rsid w:val="003B4E8F"/>
    <w:rsid w:val="003B4EDD"/>
    <w:rsid w:val="003B4F89"/>
    <w:rsid w:val="003B4FE0"/>
    <w:rsid w:val="003B51A9"/>
    <w:rsid w:val="003B51AF"/>
    <w:rsid w:val="003B5201"/>
    <w:rsid w:val="003B5206"/>
    <w:rsid w:val="003B5273"/>
    <w:rsid w:val="003B5289"/>
    <w:rsid w:val="003B5326"/>
    <w:rsid w:val="003B53D6"/>
    <w:rsid w:val="003B5433"/>
    <w:rsid w:val="003B545A"/>
    <w:rsid w:val="003B5486"/>
    <w:rsid w:val="003B5555"/>
    <w:rsid w:val="003B5619"/>
    <w:rsid w:val="003B57B5"/>
    <w:rsid w:val="003B57CE"/>
    <w:rsid w:val="003B5808"/>
    <w:rsid w:val="003B5877"/>
    <w:rsid w:val="003B5B0D"/>
    <w:rsid w:val="003B5DEA"/>
    <w:rsid w:val="003B5EDF"/>
    <w:rsid w:val="003B5F67"/>
    <w:rsid w:val="003B61CF"/>
    <w:rsid w:val="003B61D6"/>
    <w:rsid w:val="003B6240"/>
    <w:rsid w:val="003B62B1"/>
    <w:rsid w:val="003B646B"/>
    <w:rsid w:val="003B647F"/>
    <w:rsid w:val="003B648F"/>
    <w:rsid w:val="003B64F7"/>
    <w:rsid w:val="003B6593"/>
    <w:rsid w:val="003B659A"/>
    <w:rsid w:val="003B65AD"/>
    <w:rsid w:val="003B66DA"/>
    <w:rsid w:val="003B6772"/>
    <w:rsid w:val="003B69EC"/>
    <w:rsid w:val="003B6A14"/>
    <w:rsid w:val="003B6A41"/>
    <w:rsid w:val="003B6BE6"/>
    <w:rsid w:val="003B6C2A"/>
    <w:rsid w:val="003B6C3B"/>
    <w:rsid w:val="003B6C8F"/>
    <w:rsid w:val="003B6D61"/>
    <w:rsid w:val="003B6D70"/>
    <w:rsid w:val="003B6D8B"/>
    <w:rsid w:val="003B6DD1"/>
    <w:rsid w:val="003B6E3E"/>
    <w:rsid w:val="003B6F4D"/>
    <w:rsid w:val="003B7042"/>
    <w:rsid w:val="003B713D"/>
    <w:rsid w:val="003B71A7"/>
    <w:rsid w:val="003B71D8"/>
    <w:rsid w:val="003B71F8"/>
    <w:rsid w:val="003B7241"/>
    <w:rsid w:val="003B7329"/>
    <w:rsid w:val="003B73CD"/>
    <w:rsid w:val="003B73D4"/>
    <w:rsid w:val="003B7650"/>
    <w:rsid w:val="003B76E1"/>
    <w:rsid w:val="003B796D"/>
    <w:rsid w:val="003B79E7"/>
    <w:rsid w:val="003B7D19"/>
    <w:rsid w:val="003B7DF7"/>
    <w:rsid w:val="003B7EA2"/>
    <w:rsid w:val="003B7F20"/>
    <w:rsid w:val="003C01AF"/>
    <w:rsid w:val="003C0296"/>
    <w:rsid w:val="003C03CB"/>
    <w:rsid w:val="003C04DA"/>
    <w:rsid w:val="003C067B"/>
    <w:rsid w:val="003C071E"/>
    <w:rsid w:val="003C075E"/>
    <w:rsid w:val="003C0797"/>
    <w:rsid w:val="003C08BA"/>
    <w:rsid w:val="003C08FC"/>
    <w:rsid w:val="003C0975"/>
    <w:rsid w:val="003C09BF"/>
    <w:rsid w:val="003C09C7"/>
    <w:rsid w:val="003C0A83"/>
    <w:rsid w:val="003C0B37"/>
    <w:rsid w:val="003C0C71"/>
    <w:rsid w:val="003C0C73"/>
    <w:rsid w:val="003C0D24"/>
    <w:rsid w:val="003C0D6E"/>
    <w:rsid w:val="003C0E1A"/>
    <w:rsid w:val="003C0F2E"/>
    <w:rsid w:val="003C0F4F"/>
    <w:rsid w:val="003C0FB5"/>
    <w:rsid w:val="003C0FE5"/>
    <w:rsid w:val="003C0FF5"/>
    <w:rsid w:val="003C1089"/>
    <w:rsid w:val="003C1101"/>
    <w:rsid w:val="003C1145"/>
    <w:rsid w:val="003C1150"/>
    <w:rsid w:val="003C1164"/>
    <w:rsid w:val="003C142F"/>
    <w:rsid w:val="003C151A"/>
    <w:rsid w:val="003C1542"/>
    <w:rsid w:val="003C16C6"/>
    <w:rsid w:val="003C17DE"/>
    <w:rsid w:val="003C180B"/>
    <w:rsid w:val="003C1827"/>
    <w:rsid w:val="003C1853"/>
    <w:rsid w:val="003C1871"/>
    <w:rsid w:val="003C187B"/>
    <w:rsid w:val="003C18D3"/>
    <w:rsid w:val="003C1AAC"/>
    <w:rsid w:val="003C1BFA"/>
    <w:rsid w:val="003C1C52"/>
    <w:rsid w:val="003C1C8F"/>
    <w:rsid w:val="003C1C9B"/>
    <w:rsid w:val="003C1D08"/>
    <w:rsid w:val="003C1D58"/>
    <w:rsid w:val="003C1EB9"/>
    <w:rsid w:val="003C1F20"/>
    <w:rsid w:val="003C210A"/>
    <w:rsid w:val="003C22F3"/>
    <w:rsid w:val="003C24CB"/>
    <w:rsid w:val="003C252B"/>
    <w:rsid w:val="003C2532"/>
    <w:rsid w:val="003C26A3"/>
    <w:rsid w:val="003C26E9"/>
    <w:rsid w:val="003C2928"/>
    <w:rsid w:val="003C2943"/>
    <w:rsid w:val="003C2980"/>
    <w:rsid w:val="003C2B34"/>
    <w:rsid w:val="003C2BC5"/>
    <w:rsid w:val="003C2C6F"/>
    <w:rsid w:val="003C2D6F"/>
    <w:rsid w:val="003C2DE0"/>
    <w:rsid w:val="003C3024"/>
    <w:rsid w:val="003C3404"/>
    <w:rsid w:val="003C348F"/>
    <w:rsid w:val="003C3553"/>
    <w:rsid w:val="003C3599"/>
    <w:rsid w:val="003C35C7"/>
    <w:rsid w:val="003C35CD"/>
    <w:rsid w:val="003C35D2"/>
    <w:rsid w:val="003C3603"/>
    <w:rsid w:val="003C37B4"/>
    <w:rsid w:val="003C37D3"/>
    <w:rsid w:val="003C3897"/>
    <w:rsid w:val="003C38AF"/>
    <w:rsid w:val="003C38D5"/>
    <w:rsid w:val="003C38D7"/>
    <w:rsid w:val="003C3A0E"/>
    <w:rsid w:val="003C3AE3"/>
    <w:rsid w:val="003C3B11"/>
    <w:rsid w:val="003C3B63"/>
    <w:rsid w:val="003C3B8E"/>
    <w:rsid w:val="003C3BC9"/>
    <w:rsid w:val="003C3C99"/>
    <w:rsid w:val="003C3DA9"/>
    <w:rsid w:val="003C3E99"/>
    <w:rsid w:val="003C3EA6"/>
    <w:rsid w:val="003C3F70"/>
    <w:rsid w:val="003C3FC7"/>
    <w:rsid w:val="003C3FEA"/>
    <w:rsid w:val="003C405B"/>
    <w:rsid w:val="003C40DA"/>
    <w:rsid w:val="003C41A3"/>
    <w:rsid w:val="003C41B6"/>
    <w:rsid w:val="003C4237"/>
    <w:rsid w:val="003C4366"/>
    <w:rsid w:val="003C4607"/>
    <w:rsid w:val="003C472D"/>
    <w:rsid w:val="003C4785"/>
    <w:rsid w:val="003C478D"/>
    <w:rsid w:val="003C4796"/>
    <w:rsid w:val="003C492F"/>
    <w:rsid w:val="003C4941"/>
    <w:rsid w:val="003C4AB7"/>
    <w:rsid w:val="003C4B23"/>
    <w:rsid w:val="003C4E59"/>
    <w:rsid w:val="003C4EE0"/>
    <w:rsid w:val="003C4F1D"/>
    <w:rsid w:val="003C5047"/>
    <w:rsid w:val="003C50A9"/>
    <w:rsid w:val="003C51A8"/>
    <w:rsid w:val="003C5312"/>
    <w:rsid w:val="003C5384"/>
    <w:rsid w:val="003C5449"/>
    <w:rsid w:val="003C5672"/>
    <w:rsid w:val="003C5699"/>
    <w:rsid w:val="003C579A"/>
    <w:rsid w:val="003C57D0"/>
    <w:rsid w:val="003C59A5"/>
    <w:rsid w:val="003C5CE7"/>
    <w:rsid w:val="003C5D63"/>
    <w:rsid w:val="003C5E0F"/>
    <w:rsid w:val="003C60B9"/>
    <w:rsid w:val="003C60E8"/>
    <w:rsid w:val="003C6173"/>
    <w:rsid w:val="003C6230"/>
    <w:rsid w:val="003C626A"/>
    <w:rsid w:val="003C6289"/>
    <w:rsid w:val="003C63D8"/>
    <w:rsid w:val="003C63FE"/>
    <w:rsid w:val="003C640F"/>
    <w:rsid w:val="003C6483"/>
    <w:rsid w:val="003C6498"/>
    <w:rsid w:val="003C64A4"/>
    <w:rsid w:val="003C654C"/>
    <w:rsid w:val="003C65E5"/>
    <w:rsid w:val="003C660D"/>
    <w:rsid w:val="003C66C2"/>
    <w:rsid w:val="003C66CC"/>
    <w:rsid w:val="003C68F8"/>
    <w:rsid w:val="003C692F"/>
    <w:rsid w:val="003C696E"/>
    <w:rsid w:val="003C69F5"/>
    <w:rsid w:val="003C6B0E"/>
    <w:rsid w:val="003C6C42"/>
    <w:rsid w:val="003C6CC8"/>
    <w:rsid w:val="003C6D7D"/>
    <w:rsid w:val="003C6E09"/>
    <w:rsid w:val="003C6E52"/>
    <w:rsid w:val="003C6F63"/>
    <w:rsid w:val="003C70A0"/>
    <w:rsid w:val="003C711E"/>
    <w:rsid w:val="003C716A"/>
    <w:rsid w:val="003C71E1"/>
    <w:rsid w:val="003C722B"/>
    <w:rsid w:val="003C72B3"/>
    <w:rsid w:val="003C72C3"/>
    <w:rsid w:val="003C7304"/>
    <w:rsid w:val="003C7374"/>
    <w:rsid w:val="003C73EA"/>
    <w:rsid w:val="003C7400"/>
    <w:rsid w:val="003C748B"/>
    <w:rsid w:val="003C74F2"/>
    <w:rsid w:val="003C7588"/>
    <w:rsid w:val="003C75F5"/>
    <w:rsid w:val="003C7742"/>
    <w:rsid w:val="003C7769"/>
    <w:rsid w:val="003C7852"/>
    <w:rsid w:val="003C78C3"/>
    <w:rsid w:val="003C79A3"/>
    <w:rsid w:val="003C7BC5"/>
    <w:rsid w:val="003C7D60"/>
    <w:rsid w:val="003C7DB5"/>
    <w:rsid w:val="003C7E5A"/>
    <w:rsid w:val="003C7F06"/>
    <w:rsid w:val="003C7F22"/>
    <w:rsid w:val="003C7FD7"/>
    <w:rsid w:val="003D009F"/>
    <w:rsid w:val="003D02FC"/>
    <w:rsid w:val="003D03A5"/>
    <w:rsid w:val="003D03F6"/>
    <w:rsid w:val="003D0494"/>
    <w:rsid w:val="003D04AF"/>
    <w:rsid w:val="003D04FF"/>
    <w:rsid w:val="003D052E"/>
    <w:rsid w:val="003D065B"/>
    <w:rsid w:val="003D078C"/>
    <w:rsid w:val="003D07F7"/>
    <w:rsid w:val="003D0930"/>
    <w:rsid w:val="003D0993"/>
    <w:rsid w:val="003D09C2"/>
    <w:rsid w:val="003D0A30"/>
    <w:rsid w:val="003D0AA2"/>
    <w:rsid w:val="003D0AD9"/>
    <w:rsid w:val="003D0B16"/>
    <w:rsid w:val="003D0B41"/>
    <w:rsid w:val="003D0B8F"/>
    <w:rsid w:val="003D0BD1"/>
    <w:rsid w:val="003D0CAC"/>
    <w:rsid w:val="003D0D6A"/>
    <w:rsid w:val="003D0D8C"/>
    <w:rsid w:val="003D0DCA"/>
    <w:rsid w:val="003D0DE1"/>
    <w:rsid w:val="003D0F84"/>
    <w:rsid w:val="003D1058"/>
    <w:rsid w:val="003D1245"/>
    <w:rsid w:val="003D1317"/>
    <w:rsid w:val="003D13BB"/>
    <w:rsid w:val="003D13FE"/>
    <w:rsid w:val="003D1412"/>
    <w:rsid w:val="003D1518"/>
    <w:rsid w:val="003D15D8"/>
    <w:rsid w:val="003D15F3"/>
    <w:rsid w:val="003D1680"/>
    <w:rsid w:val="003D182F"/>
    <w:rsid w:val="003D1846"/>
    <w:rsid w:val="003D18C2"/>
    <w:rsid w:val="003D18D3"/>
    <w:rsid w:val="003D18DE"/>
    <w:rsid w:val="003D1904"/>
    <w:rsid w:val="003D1930"/>
    <w:rsid w:val="003D1936"/>
    <w:rsid w:val="003D1970"/>
    <w:rsid w:val="003D197F"/>
    <w:rsid w:val="003D1B37"/>
    <w:rsid w:val="003D1B3E"/>
    <w:rsid w:val="003D1B7C"/>
    <w:rsid w:val="003D1C58"/>
    <w:rsid w:val="003D1CAE"/>
    <w:rsid w:val="003D1DDC"/>
    <w:rsid w:val="003D1DE3"/>
    <w:rsid w:val="003D1EA8"/>
    <w:rsid w:val="003D1FBC"/>
    <w:rsid w:val="003D2031"/>
    <w:rsid w:val="003D20BE"/>
    <w:rsid w:val="003D2182"/>
    <w:rsid w:val="003D22C4"/>
    <w:rsid w:val="003D239D"/>
    <w:rsid w:val="003D24EC"/>
    <w:rsid w:val="003D25A7"/>
    <w:rsid w:val="003D25D0"/>
    <w:rsid w:val="003D2651"/>
    <w:rsid w:val="003D266F"/>
    <w:rsid w:val="003D267E"/>
    <w:rsid w:val="003D26D8"/>
    <w:rsid w:val="003D27E6"/>
    <w:rsid w:val="003D286C"/>
    <w:rsid w:val="003D28D3"/>
    <w:rsid w:val="003D298C"/>
    <w:rsid w:val="003D2999"/>
    <w:rsid w:val="003D29DC"/>
    <w:rsid w:val="003D2A96"/>
    <w:rsid w:val="003D2AED"/>
    <w:rsid w:val="003D2AF8"/>
    <w:rsid w:val="003D2B03"/>
    <w:rsid w:val="003D2B34"/>
    <w:rsid w:val="003D2C82"/>
    <w:rsid w:val="003D2D10"/>
    <w:rsid w:val="003D2E3B"/>
    <w:rsid w:val="003D2EBF"/>
    <w:rsid w:val="003D2F30"/>
    <w:rsid w:val="003D2F77"/>
    <w:rsid w:val="003D3037"/>
    <w:rsid w:val="003D3135"/>
    <w:rsid w:val="003D31A6"/>
    <w:rsid w:val="003D3202"/>
    <w:rsid w:val="003D3415"/>
    <w:rsid w:val="003D3482"/>
    <w:rsid w:val="003D34F0"/>
    <w:rsid w:val="003D350B"/>
    <w:rsid w:val="003D35D3"/>
    <w:rsid w:val="003D3621"/>
    <w:rsid w:val="003D379B"/>
    <w:rsid w:val="003D37F8"/>
    <w:rsid w:val="003D3810"/>
    <w:rsid w:val="003D39A2"/>
    <w:rsid w:val="003D3A9D"/>
    <w:rsid w:val="003D3AA9"/>
    <w:rsid w:val="003D3BDC"/>
    <w:rsid w:val="003D3C85"/>
    <w:rsid w:val="003D3DCB"/>
    <w:rsid w:val="003D3E66"/>
    <w:rsid w:val="003D3EF9"/>
    <w:rsid w:val="003D3FAF"/>
    <w:rsid w:val="003D3FBE"/>
    <w:rsid w:val="003D3FD0"/>
    <w:rsid w:val="003D4048"/>
    <w:rsid w:val="003D4111"/>
    <w:rsid w:val="003D4173"/>
    <w:rsid w:val="003D41F0"/>
    <w:rsid w:val="003D42E0"/>
    <w:rsid w:val="003D431A"/>
    <w:rsid w:val="003D43B5"/>
    <w:rsid w:val="003D43BB"/>
    <w:rsid w:val="003D440F"/>
    <w:rsid w:val="003D4418"/>
    <w:rsid w:val="003D4425"/>
    <w:rsid w:val="003D4496"/>
    <w:rsid w:val="003D46A7"/>
    <w:rsid w:val="003D4783"/>
    <w:rsid w:val="003D480D"/>
    <w:rsid w:val="003D485B"/>
    <w:rsid w:val="003D4928"/>
    <w:rsid w:val="003D49FA"/>
    <w:rsid w:val="003D4A0F"/>
    <w:rsid w:val="003D4A7D"/>
    <w:rsid w:val="003D4B24"/>
    <w:rsid w:val="003D4C9B"/>
    <w:rsid w:val="003D4D14"/>
    <w:rsid w:val="003D4D2F"/>
    <w:rsid w:val="003D4DAB"/>
    <w:rsid w:val="003D4E85"/>
    <w:rsid w:val="003D4F25"/>
    <w:rsid w:val="003D4FF4"/>
    <w:rsid w:val="003D5058"/>
    <w:rsid w:val="003D50D3"/>
    <w:rsid w:val="003D515B"/>
    <w:rsid w:val="003D516A"/>
    <w:rsid w:val="003D5302"/>
    <w:rsid w:val="003D53E2"/>
    <w:rsid w:val="003D5410"/>
    <w:rsid w:val="003D5479"/>
    <w:rsid w:val="003D54DB"/>
    <w:rsid w:val="003D5791"/>
    <w:rsid w:val="003D57A0"/>
    <w:rsid w:val="003D57E1"/>
    <w:rsid w:val="003D5854"/>
    <w:rsid w:val="003D5A41"/>
    <w:rsid w:val="003D5B07"/>
    <w:rsid w:val="003D5B41"/>
    <w:rsid w:val="003D5BE8"/>
    <w:rsid w:val="003D5C90"/>
    <w:rsid w:val="003D5D97"/>
    <w:rsid w:val="003D5D9D"/>
    <w:rsid w:val="003D5EBC"/>
    <w:rsid w:val="003D5FF2"/>
    <w:rsid w:val="003D60D3"/>
    <w:rsid w:val="003D61CD"/>
    <w:rsid w:val="003D6258"/>
    <w:rsid w:val="003D62F4"/>
    <w:rsid w:val="003D62FC"/>
    <w:rsid w:val="003D645F"/>
    <w:rsid w:val="003D649C"/>
    <w:rsid w:val="003D6551"/>
    <w:rsid w:val="003D65A2"/>
    <w:rsid w:val="003D6699"/>
    <w:rsid w:val="003D6703"/>
    <w:rsid w:val="003D672D"/>
    <w:rsid w:val="003D6902"/>
    <w:rsid w:val="003D6963"/>
    <w:rsid w:val="003D69F4"/>
    <w:rsid w:val="003D69F9"/>
    <w:rsid w:val="003D6A74"/>
    <w:rsid w:val="003D6AA0"/>
    <w:rsid w:val="003D6B34"/>
    <w:rsid w:val="003D6BCE"/>
    <w:rsid w:val="003D6C3C"/>
    <w:rsid w:val="003D6CDC"/>
    <w:rsid w:val="003D6D7A"/>
    <w:rsid w:val="003D6EE8"/>
    <w:rsid w:val="003D6EE9"/>
    <w:rsid w:val="003D6F57"/>
    <w:rsid w:val="003D6FA2"/>
    <w:rsid w:val="003D7061"/>
    <w:rsid w:val="003D70EB"/>
    <w:rsid w:val="003D7385"/>
    <w:rsid w:val="003D73BB"/>
    <w:rsid w:val="003D743D"/>
    <w:rsid w:val="003D744B"/>
    <w:rsid w:val="003D75C2"/>
    <w:rsid w:val="003D7651"/>
    <w:rsid w:val="003D765A"/>
    <w:rsid w:val="003D768D"/>
    <w:rsid w:val="003D76A1"/>
    <w:rsid w:val="003D775C"/>
    <w:rsid w:val="003D77F9"/>
    <w:rsid w:val="003D783F"/>
    <w:rsid w:val="003D7972"/>
    <w:rsid w:val="003D7A3C"/>
    <w:rsid w:val="003D7AB9"/>
    <w:rsid w:val="003D7ABE"/>
    <w:rsid w:val="003D7ABF"/>
    <w:rsid w:val="003D7B6B"/>
    <w:rsid w:val="003D7BB3"/>
    <w:rsid w:val="003D7CBA"/>
    <w:rsid w:val="003D7D51"/>
    <w:rsid w:val="003D7DF4"/>
    <w:rsid w:val="003D7DF8"/>
    <w:rsid w:val="003D7FF7"/>
    <w:rsid w:val="003D7FF9"/>
    <w:rsid w:val="003E006D"/>
    <w:rsid w:val="003E0332"/>
    <w:rsid w:val="003E0358"/>
    <w:rsid w:val="003E03FE"/>
    <w:rsid w:val="003E0485"/>
    <w:rsid w:val="003E050A"/>
    <w:rsid w:val="003E0511"/>
    <w:rsid w:val="003E0551"/>
    <w:rsid w:val="003E0664"/>
    <w:rsid w:val="003E0722"/>
    <w:rsid w:val="003E088C"/>
    <w:rsid w:val="003E09A9"/>
    <w:rsid w:val="003E09EC"/>
    <w:rsid w:val="003E0A9A"/>
    <w:rsid w:val="003E0B74"/>
    <w:rsid w:val="003E0B82"/>
    <w:rsid w:val="003E0BC4"/>
    <w:rsid w:val="003E0BD0"/>
    <w:rsid w:val="003E0C1B"/>
    <w:rsid w:val="003E0C70"/>
    <w:rsid w:val="003E0C71"/>
    <w:rsid w:val="003E0C78"/>
    <w:rsid w:val="003E0D67"/>
    <w:rsid w:val="003E0D71"/>
    <w:rsid w:val="003E0DB0"/>
    <w:rsid w:val="003E0DDD"/>
    <w:rsid w:val="003E0E92"/>
    <w:rsid w:val="003E0F6B"/>
    <w:rsid w:val="003E0F8E"/>
    <w:rsid w:val="003E0FF8"/>
    <w:rsid w:val="003E102F"/>
    <w:rsid w:val="003E10A8"/>
    <w:rsid w:val="003E10C0"/>
    <w:rsid w:val="003E10F2"/>
    <w:rsid w:val="003E116C"/>
    <w:rsid w:val="003E1340"/>
    <w:rsid w:val="003E139F"/>
    <w:rsid w:val="003E14AC"/>
    <w:rsid w:val="003E14D4"/>
    <w:rsid w:val="003E14E4"/>
    <w:rsid w:val="003E1590"/>
    <w:rsid w:val="003E1647"/>
    <w:rsid w:val="003E16DA"/>
    <w:rsid w:val="003E17D5"/>
    <w:rsid w:val="003E189B"/>
    <w:rsid w:val="003E19E1"/>
    <w:rsid w:val="003E1B56"/>
    <w:rsid w:val="003E1B80"/>
    <w:rsid w:val="003E1BC1"/>
    <w:rsid w:val="003E1BF7"/>
    <w:rsid w:val="003E1C51"/>
    <w:rsid w:val="003E1DAB"/>
    <w:rsid w:val="003E1F37"/>
    <w:rsid w:val="003E1F4A"/>
    <w:rsid w:val="003E1F67"/>
    <w:rsid w:val="003E1F94"/>
    <w:rsid w:val="003E1FC3"/>
    <w:rsid w:val="003E2051"/>
    <w:rsid w:val="003E213F"/>
    <w:rsid w:val="003E22FF"/>
    <w:rsid w:val="003E2317"/>
    <w:rsid w:val="003E238E"/>
    <w:rsid w:val="003E23E3"/>
    <w:rsid w:val="003E2424"/>
    <w:rsid w:val="003E2437"/>
    <w:rsid w:val="003E244E"/>
    <w:rsid w:val="003E2459"/>
    <w:rsid w:val="003E24F4"/>
    <w:rsid w:val="003E24F7"/>
    <w:rsid w:val="003E252D"/>
    <w:rsid w:val="003E25D9"/>
    <w:rsid w:val="003E27AC"/>
    <w:rsid w:val="003E27F3"/>
    <w:rsid w:val="003E29EB"/>
    <w:rsid w:val="003E2A30"/>
    <w:rsid w:val="003E2A71"/>
    <w:rsid w:val="003E2BCC"/>
    <w:rsid w:val="003E2CEA"/>
    <w:rsid w:val="003E2DBF"/>
    <w:rsid w:val="003E2DE8"/>
    <w:rsid w:val="003E2E01"/>
    <w:rsid w:val="003E2E28"/>
    <w:rsid w:val="003E3063"/>
    <w:rsid w:val="003E3074"/>
    <w:rsid w:val="003E3083"/>
    <w:rsid w:val="003E3140"/>
    <w:rsid w:val="003E314C"/>
    <w:rsid w:val="003E31E3"/>
    <w:rsid w:val="003E321A"/>
    <w:rsid w:val="003E32A1"/>
    <w:rsid w:val="003E32B2"/>
    <w:rsid w:val="003E32B7"/>
    <w:rsid w:val="003E32EE"/>
    <w:rsid w:val="003E33B3"/>
    <w:rsid w:val="003E33E8"/>
    <w:rsid w:val="003E3602"/>
    <w:rsid w:val="003E3616"/>
    <w:rsid w:val="003E36FD"/>
    <w:rsid w:val="003E382C"/>
    <w:rsid w:val="003E391E"/>
    <w:rsid w:val="003E3AB9"/>
    <w:rsid w:val="003E3C57"/>
    <w:rsid w:val="003E3CAA"/>
    <w:rsid w:val="003E3D63"/>
    <w:rsid w:val="003E3DEC"/>
    <w:rsid w:val="003E3F1B"/>
    <w:rsid w:val="003E41CC"/>
    <w:rsid w:val="003E4221"/>
    <w:rsid w:val="003E42D6"/>
    <w:rsid w:val="003E43A9"/>
    <w:rsid w:val="003E43BA"/>
    <w:rsid w:val="003E4412"/>
    <w:rsid w:val="003E44F5"/>
    <w:rsid w:val="003E4573"/>
    <w:rsid w:val="003E474D"/>
    <w:rsid w:val="003E4770"/>
    <w:rsid w:val="003E47BB"/>
    <w:rsid w:val="003E47D0"/>
    <w:rsid w:val="003E484F"/>
    <w:rsid w:val="003E4857"/>
    <w:rsid w:val="003E48A9"/>
    <w:rsid w:val="003E495F"/>
    <w:rsid w:val="003E4A9E"/>
    <w:rsid w:val="003E4B95"/>
    <w:rsid w:val="003E4C0E"/>
    <w:rsid w:val="003E4C10"/>
    <w:rsid w:val="003E4CE1"/>
    <w:rsid w:val="003E4DE0"/>
    <w:rsid w:val="003E4DFF"/>
    <w:rsid w:val="003E4E01"/>
    <w:rsid w:val="003E4E94"/>
    <w:rsid w:val="003E4E9F"/>
    <w:rsid w:val="003E4EEC"/>
    <w:rsid w:val="003E5051"/>
    <w:rsid w:val="003E508A"/>
    <w:rsid w:val="003E51E2"/>
    <w:rsid w:val="003E52C7"/>
    <w:rsid w:val="003E52D8"/>
    <w:rsid w:val="003E5322"/>
    <w:rsid w:val="003E5359"/>
    <w:rsid w:val="003E53B6"/>
    <w:rsid w:val="003E5433"/>
    <w:rsid w:val="003E5439"/>
    <w:rsid w:val="003E5492"/>
    <w:rsid w:val="003E5578"/>
    <w:rsid w:val="003E578F"/>
    <w:rsid w:val="003E5854"/>
    <w:rsid w:val="003E5BDA"/>
    <w:rsid w:val="003E5BFC"/>
    <w:rsid w:val="003E5C9E"/>
    <w:rsid w:val="003E5CA9"/>
    <w:rsid w:val="003E5D06"/>
    <w:rsid w:val="003E5E62"/>
    <w:rsid w:val="003E5E7E"/>
    <w:rsid w:val="003E5E83"/>
    <w:rsid w:val="003E5ED2"/>
    <w:rsid w:val="003E5EF4"/>
    <w:rsid w:val="003E5EFA"/>
    <w:rsid w:val="003E5FE1"/>
    <w:rsid w:val="003E600A"/>
    <w:rsid w:val="003E60AF"/>
    <w:rsid w:val="003E6127"/>
    <w:rsid w:val="003E614C"/>
    <w:rsid w:val="003E6193"/>
    <w:rsid w:val="003E62DC"/>
    <w:rsid w:val="003E63AB"/>
    <w:rsid w:val="003E6421"/>
    <w:rsid w:val="003E6491"/>
    <w:rsid w:val="003E649E"/>
    <w:rsid w:val="003E64DD"/>
    <w:rsid w:val="003E6579"/>
    <w:rsid w:val="003E65CD"/>
    <w:rsid w:val="003E66D0"/>
    <w:rsid w:val="003E66D2"/>
    <w:rsid w:val="003E6720"/>
    <w:rsid w:val="003E673B"/>
    <w:rsid w:val="003E676D"/>
    <w:rsid w:val="003E6792"/>
    <w:rsid w:val="003E68AF"/>
    <w:rsid w:val="003E68BE"/>
    <w:rsid w:val="003E68EB"/>
    <w:rsid w:val="003E6908"/>
    <w:rsid w:val="003E692B"/>
    <w:rsid w:val="003E698A"/>
    <w:rsid w:val="003E6A08"/>
    <w:rsid w:val="003E6A76"/>
    <w:rsid w:val="003E6A99"/>
    <w:rsid w:val="003E6B68"/>
    <w:rsid w:val="003E6EA0"/>
    <w:rsid w:val="003E6F07"/>
    <w:rsid w:val="003E712F"/>
    <w:rsid w:val="003E7133"/>
    <w:rsid w:val="003E7153"/>
    <w:rsid w:val="003E7174"/>
    <w:rsid w:val="003E7243"/>
    <w:rsid w:val="003E72B6"/>
    <w:rsid w:val="003E7364"/>
    <w:rsid w:val="003E7379"/>
    <w:rsid w:val="003E741B"/>
    <w:rsid w:val="003E7483"/>
    <w:rsid w:val="003E74BB"/>
    <w:rsid w:val="003E74C0"/>
    <w:rsid w:val="003E75BE"/>
    <w:rsid w:val="003E779E"/>
    <w:rsid w:val="003E77E8"/>
    <w:rsid w:val="003E794A"/>
    <w:rsid w:val="003E799F"/>
    <w:rsid w:val="003E7A63"/>
    <w:rsid w:val="003E7AC7"/>
    <w:rsid w:val="003E7B43"/>
    <w:rsid w:val="003E7BE6"/>
    <w:rsid w:val="003E7C35"/>
    <w:rsid w:val="003E7C47"/>
    <w:rsid w:val="003E7C7F"/>
    <w:rsid w:val="003E7CA0"/>
    <w:rsid w:val="003E7DED"/>
    <w:rsid w:val="003E7F5D"/>
    <w:rsid w:val="003E7F83"/>
    <w:rsid w:val="003F0126"/>
    <w:rsid w:val="003F018E"/>
    <w:rsid w:val="003F028B"/>
    <w:rsid w:val="003F0318"/>
    <w:rsid w:val="003F0364"/>
    <w:rsid w:val="003F048A"/>
    <w:rsid w:val="003F0526"/>
    <w:rsid w:val="003F05A1"/>
    <w:rsid w:val="003F06EF"/>
    <w:rsid w:val="003F075C"/>
    <w:rsid w:val="003F0769"/>
    <w:rsid w:val="003F077E"/>
    <w:rsid w:val="003F0840"/>
    <w:rsid w:val="003F08D2"/>
    <w:rsid w:val="003F0904"/>
    <w:rsid w:val="003F0946"/>
    <w:rsid w:val="003F09B0"/>
    <w:rsid w:val="003F0A5C"/>
    <w:rsid w:val="003F0A97"/>
    <w:rsid w:val="003F0B2C"/>
    <w:rsid w:val="003F0B56"/>
    <w:rsid w:val="003F0C74"/>
    <w:rsid w:val="003F0EF0"/>
    <w:rsid w:val="003F0FC8"/>
    <w:rsid w:val="003F10E9"/>
    <w:rsid w:val="003F1117"/>
    <w:rsid w:val="003F11E7"/>
    <w:rsid w:val="003F1200"/>
    <w:rsid w:val="003F1265"/>
    <w:rsid w:val="003F132E"/>
    <w:rsid w:val="003F1365"/>
    <w:rsid w:val="003F139B"/>
    <w:rsid w:val="003F14D1"/>
    <w:rsid w:val="003F1537"/>
    <w:rsid w:val="003F1586"/>
    <w:rsid w:val="003F1630"/>
    <w:rsid w:val="003F16B3"/>
    <w:rsid w:val="003F16C1"/>
    <w:rsid w:val="003F17CB"/>
    <w:rsid w:val="003F17CE"/>
    <w:rsid w:val="003F1A5A"/>
    <w:rsid w:val="003F1B2C"/>
    <w:rsid w:val="003F1B35"/>
    <w:rsid w:val="003F1EB5"/>
    <w:rsid w:val="003F1FF2"/>
    <w:rsid w:val="003F2136"/>
    <w:rsid w:val="003F217B"/>
    <w:rsid w:val="003F2220"/>
    <w:rsid w:val="003F236C"/>
    <w:rsid w:val="003F2378"/>
    <w:rsid w:val="003F255A"/>
    <w:rsid w:val="003F2662"/>
    <w:rsid w:val="003F26AE"/>
    <w:rsid w:val="003F26BC"/>
    <w:rsid w:val="003F2811"/>
    <w:rsid w:val="003F2813"/>
    <w:rsid w:val="003F2905"/>
    <w:rsid w:val="003F2A39"/>
    <w:rsid w:val="003F2A67"/>
    <w:rsid w:val="003F2B3D"/>
    <w:rsid w:val="003F2B54"/>
    <w:rsid w:val="003F2B8A"/>
    <w:rsid w:val="003F2C60"/>
    <w:rsid w:val="003F2D5D"/>
    <w:rsid w:val="003F2DA7"/>
    <w:rsid w:val="003F2EE0"/>
    <w:rsid w:val="003F2F13"/>
    <w:rsid w:val="003F326F"/>
    <w:rsid w:val="003F3278"/>
    <w:rsid w:val="003F32D6"/>
    <w:rsid w:val="003F332B"/>
    <w:rsid w:val="003F33BB"/>
    <w:rsid w:val="003F33CA"/>
    <w:rsid w:val="003F33E0"/>
    <w:rsid w:val="003F34EA"/>
    <w:rsid w:val="003F368F"/>
    <w:rsid w:val="003F36A0"/>
    <w:rsid w:val="003F36E5"/>
    <w:rsid w:val="003F3745"/>
    <w:rsid w:val="003F3822"/>
    <w:rsid w:val="003F3829"/>
    <w:rsid w:val="003F391E"/>
    <w:rsid w:val="003F3967"/>
    <w:rsid w:val="003F3975"/>
    <w:rsid w:val="003F3B90"/>
    <w:rsid w:val="003F3BEF"/>
    <w:rsid w:val="003F3C54"/>
    <w:rsid w:val="003F3CEA"/>
    <w:rsid w:val="003F3D26"/>
    <w:rsid w:val="003F3D71"/>
    <w:rsid w:val="003F3D8D"/>
    <w:rsid w:val="003F3F4B"/>
    <w:rsid w:val="003F3FC2"/>
    <w:rsid w:val="003F40E3"/>
    <w:rsid w:val="003F4160"/>
    <w:rsid w:val="003F4191"/>
    <w:rsid w:val="003F4361"/>
    <w:rsid w:val="003F4492"/>
    <w:rsid w:val="003F4636"/>
    <w:rsid w:val="003F467A"/>
    <w:rsid w:val="003F4698"/>
    <w:rsid w:val="003F46AE"/>
    <w:rsid w:val="003F46E2"/>
    <w:rsid w:val="003F47A2"/>
    <w:rsid w:val="003F498F"/>
    <w:rsid w:val="003F4ADA"/>
    <w:rsid w:val="003F4C9B"/>
    <w:rsid w:val="003F4CA5"/>
    <w:rsid w:val="003F4E12"/>
    <w:rsid w:val="003F4E48"/>
    <w:rsid w:val="003F4EB0"/>
    <w:rsid w:val="003F4F1C"/>
    <w:rsid w:val="003F5019"/>
    <w:rsid w:val="003F5054"/>
    <w:rsid w:val="003F5138"/>
    <w:rsid w:val="003F5208"/>
    <w:rsid w:val="003F52B4"/>
    <w:rsid w:val="003F52D9"/>
    <w:rsid w:val="003F5390"/>
    <w:rsid w:val="003F5528"/>
    <w:rsid w:val="003F552A"/>
    <w:rsid w:val="003F55C3"/>
    <w:rsid w:val="003F5628"/>
    <w:rsid w:val="003F563F"/>
    <w:rsid w:val="003F5652"/>
    <w:rsid w:val="003F5787"/>
    <w:rsid w:val="003F5866"/>
    <w:rsid w:val="003F587E"/>
    <w:rsid w:val="003F58C1"/>
    <w:rsid w:val="003F5A53"/>
    <w:rsid w:val="003F5AD3"/>
    <w:rsid w:val="003F5B77"/>
    <w:rsid w:val="003F5CAE"/>
    <w:rsid w:val="003F5F93"/>
    <w:rsid w:val="003F6000"/>
    <w:rsid w:val="003F602F"/>
    <w:rsid w:val="003F605F"/>
    <w:rsid w:val="003F60D4"/>
    <w:rsid w:val="003F610B"/>
    <w:rsid w:val="003F6233"/>
    <w:rsid w:val="003F624B"/>
    <w:rsid w:val="003F638B"/>
    <w:rsid w:val="003F63DF"/>
    <w:rsid w:val="003F6447"/>
    <w:rsid w:val="003F64D2"/>
    <w:rsid w:val="003F65BE"/>
    <w:rsid w:val="003F65C3"/>
    <w:rsid w:val="003F66CF"/>
    <w:rsid w:val="003F68F0"/>
    <w:rsid w:val="003F6A84"/>
    <w:rsid w:val="003F6A87"/>
    <w:rsid w:val="003F6AD7"/>
    <w:rsid w:val="003F6B90"/>
    <w:rsid w:val="003F6BDB"/>
    <w:rsid w:val="003F6C51"/>
    <w:rsid w:val="003F6CD7"/>
    <w:rsid w:val="003F6D95"/>
    <w:rsid w:val="003F6DB4"/>
    <w:rsid w:val="003F6F65"/>
    <w:rsid w:val="003F6FB6"/>
    <w:rsid w:val="003F6FB7"/>
    <w:rsid w:val="003F7007"/>
    <w:rsid w:val="003F706D"/>
    <w:rsid w:val="003F70BF"/>
    <w:rsid w:val="003F70DC"/>
    <w:rsid w:val="003F70E8"/>
    <w:rsid w:val="003F7143"/>
    <w:rsid w:val="003F721E"/>
    <w:rsid w:val="003F722A"/>
    <w:rsid w:val="003F7386"/>
    <w:rsid w:val="003F73AB"/>
    <w:rsid w:val="003F73D0"/>
    <w:rsid w:val="003F7497"/>
    <w:rsid w:val="003F749E"/>
    <w:rsid w:val="003F74C7"/>
    <w:rsid w:val="003F7518"/>
    <w:rsid w:val="003F751F"/>
    <w:rsid w:val="003F75B6"/>
    <w:rsid w:val="003F75B8"/>
    <w:rsid w:val="003F762D"/>
    <w:rsid w:val="003F7748"/>
    <w:rsid w:val="003F77DE"/>
    <w:rsid w:val="003F7960"/>
    <w:rsid w:val="003F79D9"/>
    <w:rsid w:val="003F7A1E"/>
    <w:rsid w:val="003F7AD4"/>
    <w:rsid w:val="003F7B63"/>
    <w:rsid w:val="003F7C6F"/>
    <w:rsid w:val="003F7CC1"/>
    <w:rsid w:val="003F7D0A"/>
    <w:rsid w:val="003F7D51"/>
    <w:rsid w:val="003F7D85"/>
    <w:rsid w:val="003F7F90"/>
    <w:rsid w:val="003F7FF9"/>
    <w:rsid w:val="00400098"/>
    <w:rsid w:val="004000EB"/>
    <w:rsid w:val="004001F4"/>
    <w:rsid w:val="004001FB"/>
    <w:rsid w:val="004002DC"/>
    <w:rsid w:val="0040041E"/>
    <w:rsid w:val="0040044E"/>
    <w:rsid w:val="0040069A"/>
    <w:rsid w:val="00400782"/>
    <w:rsid w:val="00400927"/>
    <w:rsid w:val="00400A04"/>
    <w:rsid w:val="00400A85"/>
    <w:rsid w:val="00400B7A"/>
    <w:rsid w:val="00400BC9"/>
    <w:rsid w:val="00400BFE"/>
    <w:rsid w:val="00400C95"/>
    <w:rsid w:val="00400DC4"/>
    <w:rsid w:val="00400E73"/>
    <w:rsid w:val="00400EE8"/>
    <w:rsid w:val="00400EEA"/>
    <w:rsid w:val="0040118B"/>
    <w:rsid w:val="0040119E"/>
    <w:rsid w:val="004012A9"/>
    <w:rsid w:val="0040132C"/>
    <w:rsid w:val="00401354"/>
    <w:rsid w:val="00401367"/>
    <w:rsid w:val="004013F8"/>
    <w:rsid w:val="004014B6"/>
    <w:rsid w:val="004014F5"/>
    <w:rsid w:val="0040152B"/>
    <w:rsid w:val="0040152F"/>
    <w:rsid w:val="004015A1"/>
    <w:rsid w:val="00401669"/>
    <w:rsid w:val="00401683"/>
    <w:rsid w:val="00401738"/>
    <w:rsid w:val="004017B0"/>
    <w:rsid w:val="004017B2"/>
    <w:rsid w:val="00401909"/>
    <w:rsid w:val="00401993"/>
    <w:rsid w:val="00401A93"/>
    <w:rsid w:val="00401B19"/>
    <w:rsid w:val="00401B88"/>
    <w:rsid w:val="00401BF8"/>
    <w:rsid w:val="00401C41"/>
    <w:rsid w:val="00401C56"/>
    <w:rsid w:val="00401D0A"/>
    <w:rsid w:val="00401D6B"/>
    <w:rsid w:val="00401E0B"/>
    <w:rsid w:val="00401E1E"/>
    <w:rsid w:val="00401E90"/>
    <w:rsid w:val="00401F03"/>
    <w:rsid w:val="00401F4D"/>
    <w:rsid w:val="00401F55"/>
    <w:rsid w:val="00401FC8"/>
    <w:rsid w:val="0040200A"/>
    <w:rsid w:val="0040202B"/>
    <w:rsid w:val="00402035"/>
    <w:rsid w:val="00402063"/>
    <w:rsid w:val="004021DA"/>
    <w:rsid w:val="00402246"/>
    <w:rsid w:val="00402290"/>
    <w:rsid w:val="004022BF"/>
    <w:rsid w:val="00402416"/>
    <w:rsid w:val="00402511"/>
    <w:rsid w:val="00402546"/>
    <w:rsid w:val="0040254B"/>
    <w:rsid w:val="00402576"/>
    <w:rsid w:val="0040275F"/>
    <w:rsid w:val="00402797"/>
    <w:rsid w:val="00402997"/>
    <w:rsid w:val="00402A11"/>
    <w:rsid w:val="00402A47"/>
    <w:rsid w:val="00402BCA"/>
    <w:rsid w:val="00402BE0"/>
    <w:rsid w:val="00402D05"/>
    <w:rsid w:val="00402DA5"/>
    <w:rsid w:val="00402FB1"/>
    <w:rsid w:val="00403000"/>
    <w:rsid w:val="00403033"/>
    <w:rsid w:val="00403035"/>
    <w:rsid w:val="00403075"/>
    <w:rsid w:val="004030BD"/>
    <w:rsid w:val="004031D4"/>
    <w:rsid w:val="00403392"/>
    <w:rsid w:val="004033BE"/>
    <w:rsid w:val="004034A7"/>
    <w:rsid w:val="004035BC"/>
    <w:rsid w:val="00403674"/>
    <w:rsid w:val="0040367E"/>
    <w:rsid w:val="004036D8"/>
    <w:rsid w:val="004037BC"/>
    <w:rsid w:val="004037F1"/>
    <w:rsid w:val="00403826"/>
    <w:rsid w:val="0040396C"/>
    <w:rsid w:val="004039B1"/>
    <w:rsid w:val="00403A1F"/>
    <w:rsid w:val="00403A80"/>
    <w:rsid w:val="00403B47"/>
    <w:rsid w:val="00403B51"/>
    <w:rsid w:val="00403BC6"/>
    <w:rsid w:val="00403C20"/>
    <w:rsid w:val="00403C47"/>
    <w:rsid w:val="00403CBA"/>
    <w:rsid w:val="00403D56"/>
    <w:rsid w:val="00404075"/>
    <w:rsid w:val="004041A2"/>
    <w:rsid w:val="004041BC"/>
    <w:rsid w:val="0040428D"/>
    <w:rsid w:val="004042D2"/>
    <w:rsid w:val="0040433B"/>
    <w:rsid w:val="00404557"/>
    <w:rsid w:val="00404614"/>
    <w:rsid w:val="00404704"/>
    <w:rsid w:val="00404B48"/>
    <w:rsid w:val="00404CDE"/>
    <w:rsid w:val="00404D7D"/>
    <w:rsid w:val="00404E38"/>
    <w:rsid w:val="00404F0D"/>
    <w:rsid w:val="00404F3F"/>
    <w:rsid w:val="00405075"/>
    <w:rsid w:val="0040512B"/>
    <w:rsid w:val="00405154"/>
    <w:rsid w:val="00405192"/>
    <w:rsid w:val="00405196"/>
    <w:rsid w:val="004051C8"/>
    <w:rsid w:val="00405411"/>
    <w:rsid w:val="00405475"/>
    <w:rsid w:val="004054CA"/>
    <w:rsid w:val="00405517"/>
    <w:rsid w:val="00405590"/>
    <w:rsid w:val="004055C3"/>
    <w:rsid w:val="004057A9"/>
    <w:rsid w:val="004057FA"/>
    <w:rsid w:val="004059EC"/>
    <w:rsid w:val="00405C87"/>
    <w:rsid w:val="00405D89"/>
    <w:rsid w:val="00405D8D"/>
    <w:rsid w:val="00405DA7"/>
    <w:rsid w:val="00405E16"/>
    <w:rsid w:val="00405E8F"/>
    <w:rsid w:val="00405E98"/>
    <w:rsid w:val="00405E9C"/>
    <w:rsid w:val="00405F17"/>
    <w:rsid w:val="00405FCB"/>
    <w:rsid w:val="00406031"/>
    <w:rsid w:val="0040625D"/>
    <w:rsid w:val="0040625F"/>
    <w:rsid w:val="00406288"/>
    <w:rsid w:val="00406338"/>
    <w:rsid w:val="00406454"/>
    <w:rsid w:val="004064B5"/>
    <w:rsid w:val="00406521"/>
    <w:rsid w:val="004065DD"/>
    <w:rsid w:val="004066D9"/>
    <w:rsid w:val="004067C1"/>
    <w:rsid w:val="004067E2"/>
    <w:rsid w:val="004067F7"/>
    <w:rsid w:val="00406840"/>
    <w:rsid w:val="00406875"/>
    <w:rsid w:val="004068EB"/>
    <w:rsid w:val="00406923"/>
    <w:rsid w:val="004069F3"/>
    <w:rsid w:val="00406AF0"/>
    <w:rsid w:val="00406B3C"/>
    <w:rsid w:val="00406BA1"/>
    <w:rsid w:val="00406BA3"/>
    <w:rsid w:val="00406CF0"/>
    <w:rsid w:val="00406CF8"/>
    <w:rsid w:val="00406D50"/>
    <w:rsid w:val="00406D7B"/>
    <w:rsid w:val="00406D9E"/>
    <w:rsid w:val="00406DFD"/>
    <w:rsid w:val="00406E9C"/>
    <w:rsid w:val="00406ECF"/>
    <w:rsid w:val="00407072"/>
    <w:rsid w:val="004070ED"/>
    <w:rsid w:val="0040710C"/>
    <w:rsid w:val="0040711C"/>
    <w:rsid w:val="004072B6"/>
    <w:rsid w:val="004072C4"/>
    <w:rsid w:val="004072E1"/>
    <w:rsid w:val="00407420"/>
    <w:rsid w:val="00407585"/>
    <w:rsid w:val="0040770F"/>
    <w:rsid w:val="0040772E"/>
    <w:rsid w:val="004077DF"/>
    <w:rsid w:val="004078C8"/>
    <w:rsid w:val="0040792C"/>
    <w:rsid w:val="0040793B"/>
    <w:rsid w:val="00407A35"/>
    <w:rsid w:val="00407AD3"/>
    <w:rsid w:val="00407C7D"/>
    <w:rsid w:val="00407CE8"/>
    <w:rsid w:val="00407FDC"/>
    <w:rsid w:val="00410084"/>
    <w:rsid w:val="004100BA"/>
    <w:rsid w:val="0041034B"/>
    <w:rsid w:val="0041073A"/>
    <w:rsid w:val="004107BE"/>
    <w:rsid w:val="004108A9"/>
    <w:rsid w:val="004108B6"/>
    <w:rsid w:val="0041091C"/>
    <w:rsid w:val="00410AA8"/>
    <w:rsid w:val="00410ACE"/>
    <w:rsid w:val="00410AE3"/>
    <w:rsid w:val="00410C44"/>
    <w:rsid w:val="00410CCF"/>
    <w:rsid w:val="00410CE1"/>
    <w:rsid w:val="00410DF6"/>
    <w:rsid w:val="00410E3F"/>
    <w:rsid w:val="00410E93"/>
    <w:rsid w:val="00410EFD"/>
    <w:rsid w:val="00410FDD"/>
    <w:rsid w:val="00411017"/>
    <w:rsid w:val="0041105E"/>
    <w:rsid w:val="00411200"/>
    <w:rsid w:val="00411257"/>
    <w:rsid w:val="004112DC"/>
    <w:rsid w:val="004114AE"/>
    <w:rsid w:val="0041154A"/>
    <w:rsid w:val="00411601"/>
    <w:rsid w:val="00411652"/>
    <w:rsid w:val="004118C6"/>
    <w:rsid w:val="004118EC"/>
    <w:rsid w:val="00411A6E"/>
    <w:rsid w:val="00411B9A"/>
    <w:rsid w:val="00411CF2"/>
    <w:rsid w:val="00411D37"/>
    <w:rsid w:val="00411D88"/>
    <w:rsid w:val="00411E5D"/>
    <w:rsid w:val="00411F02"/>
    <w:rsid w:val="00411F26"/>
    <w:rsid w:val="00411F40"/>
    <w:rsid w:val="00411F99"/>
    <w:rsid w:val="00412000"/>
    <w:rsid w:val="00412087"/>
    <w:rsid w:val="0041222B"/>
    <w:rsid w:val="00412243"/>
    <w:rsid w:val="0041229A"/>
    <w:rsid w:val="004123BC"/>
    <w:rsid w:val="004123C0"/>
    <w:rsid w:val="004123F5"/>
    <w:rsid w:val="004123FF"/>
    <w:rsid w:val="00412546"/>
    <w:rsid w:val="00412581"/>
    <w:rsid w:val="00412582"/>
    <w:rsid w:val="00412679"/>
    <w:rsid w:val="00412693"/>
    <w:rsid w:val="004126F5"/>
    <w:rsid w:val="00412848"/>
    <w:rsid w:val="00412857"/>
    <w:rsid w:val="00412859"/>
    <w:rsid w:val="00412885"/>
    <w:rsid w:val="004128CE"/>
    <w:rsid w:val="00412945"/>
    <w:rsid w:val="00412999"/>
    <w:rsid w:val="00412A9B"/>
    <w:rsid w:val="00412B11"/>
    <w:rsid w:val="00412C16"/>
    <w:rsid w:val="00412C58"/>
    <w:rsid w:val="00412E7E"/>
    <w:rsid w:val="00412F65"/>
    <w:rsid w:val="00412F93"/>
    <w:rsid w:val="00413030"/>
    <w:rsid w:val="00413152"/>
    <w:rsid w:val="004131AD"/>
    <w:rsid w:val="0041321E"/>
    <w:rsid w:val="00413267"/>
    <w:rsid w:val="004133B9"/>
    <w:rsid w:val="00413470"/>
    <w:rsid w:val="00413485"/>
    <w:rsid w:val="004134D6"/>
    <w:rsid w:val="0041359B"/>
    <w:rsid w:val="00413624"/>
    <w:rsid w:val="00413634"/>
    <w:rsid w:val="004137D7"/>
    <w:rsid w:val="004137F6"/>
    <w:rsid w:val="00413A27"/>
    <w:rsid w:val="00413A81"/>
    <w:rsid w:val="00413AAB"/>
    <w:rsid w:val="00413C39"/>
    <w:rsid w:val="00413C9B"/>
    <w:rsid w:val="00413CFC"/>
    <w:rsid w:val="00413D08"/>
    <w:rsid w:val="00413D8F"/>
    <w:rsid w:val="00413E18"/>
    <w:rsid w:val="00413E1D"/>
    <w:rsid w:val="00413EC2"/>
    <w:rsid w:val="00413F12"/>
    <w:rsid w:val="00413FD4"/>
    <w:rsid w:val="00414054"/>
    <w:rsid w:val="004140C0"/>
    <w:rsid w:val="00414282"/>
    <w:rsid w:val="004143EB"/>
    <w:rsid w:val="00414432"/>
    <w:rsid w:val="004144A6"/>
    <w:rsid w:val="00414573"/>
    <w:rsid w:val="00414747"/>
    <w:rsid w:val="004147EB"/>
    <w:rsid w:val="004148DD"/>
    <w:rsid w:val="00414915"/>
    <w:rsid w:val="0041492A"/>
    <w:rsid w:val="00414A3C"/>
    <w:rsid w:val="00414AA2"/>
    <w:rsid w:val="00414AA4"/>
    <w:rsid w:val="00414C68"/>
    <w:rsid w:val="00414C7D"/>
    <w:rsid w:val="00414CE8"/>
    <w:rsid w:val="00414D75"/>
    <w:rsid w:val="00414DCB"/>
    <w:rsid w:val="00414E39"/>
    <w:rsid w:val="00414F08"/>
    <w:rsid w:val="0041500A"/>
    <w:rsid w:val="0041506C"/>
    <w:rsid w:val="00415122"/>
    <w:rsid w:val="004151C0"/>
    <w:rsid w:val="00415345"/>
    <w:rsid w:val="00415405"/>
    <w:rsid w:val="00415541"/>
    <w:rsid w:val="0041565B"/>
    <w:rsid w:val="0041574F"/>
    <w:rsid w:val="00415782"/>
    <w:rsid w:val="004157A8"/>
    <w:rsid w:val="004157E5"/>
    <w:rsid w:val="00415977"/>
    <w:rsid w:val="00415A5D"/>
    <w:rsid w:val="00415B73"/>
    <w:rsid w:val="00415C25"/>
    <w:rsid w:val="00415C7B"/>
    <w:rsid w:val="00415C9D"/>
    <w:rsid w:val="00415CE8"/>
    <w:rsid w:val="00415D13"/>
    <w:rsid w:val="00415D84"/>
    <w:rsid w:val="00415E27"/>
    <w:rsid w:val="00415E51"/>
    <w:rsid w:val="00415ED6"/>
    <w:rsid w:val="00415ED7"/>
    <w:rsid w:val="00415F2C"/>
    <w:rsid w:val="00415FE8"/>
    <w:rsid w:val="0041614C"/>
    <w:rsid w:val="0041616A"/>
    <w:rsid w:val="0041627C"/>
    <w:rsid w:val="0041642C"/>
    <w:rsid w:val="00416485"/>
    <w:rsid w:val="004164D9"/>
    <w:rsid w:val="00416511"/>
    <w:rsid w:val="00416521"/>
    <w:rsid w:val="00416594"/>
    <w:rsid w:val="00416631"/>
    <w:rsid w:val="00416959"/>
    <w:rsid w:val="004169C1"/>
    <w:rsid w:val="004169D0"/>
    <w:rsid w:val="00416B69"/>
    <w:rsid w:val="00416D32"/>
    <w:rsid w:val="00416D5E"/>
    <w:rsid w:val="00416E1F"/>
    <w:rsid w:val="00417003"/>
    <w:rsid w:val="0041701F"/>
    <w:rsid w:val="004170EB"/>
    <w:rsid w:val="004171A5"/>
    <w:rsid w:val="004172FA"/>
    <w:rsid w:val="0041746F"/>
    <w:rsid w:val="004175EC"/>
    <w:rsid w:val="00417647"/>
    <w:rsid w:val="004176A2"/>
    <w:rsid w:val="004176B2"/>
    <w:rsid w:val="004176C4"/>
    <w:rsid w:val="004176D8"/>
    <w:rsid w:val="00417AB7"/>
    <w:rsid w:val="00417AF7"/>
    <w:rsid w:val="00417CDF"/>
    <w:rsid w:val="00417D20"/>
    <w:rsid w:val="00417D9A"/>
    <w:rsid w:val="00417F4F"/>
    <w:rsid w:val="00417FC3"/>
    <w:rsid w:val="004201EF"/>
    <w:rsid w:val="0042027C"/>
    <w:rsid w:val="00420281"/>
    <w:rsid w:val="0042040F"/>
    <w:rsid w:val="004205BF"/>
    <w:rsid w:val="004205C5"/>
    <w:rsid w:val="00420743"/>
    <w:rsid w:val="00420766"/>
    <w:rsid w:val="004207FD"/>
    <w:rsid w:val="0042091B"/>
    <w:rsid w:val="004209AE"/>
    <w:rsid w:val="00420AC6"/>
    <w:rsid w:val="00420AF9"/>
    <w:rsid w:val="00420B40"/>
    <w:rsid w:val="00420BEF"/>
    <w:rsid w:val="00420D5F"/>
    <w:rsid w:val="00420D97"/>
    <w:rsid w:val="00420DF5"/>
    <w:rsid w:val="00420EE0"/>
    <w:rsid w:val="00420F84"/>
    <w:rsid w:val="00421007"/>
    <w:rsid w:val="00421092"/>
    <w:rsid w:val="004210B8"/>
    <w:rsid w:val="004210DE"/>
    <w:rsid w:val="0042112B"/>
    <w:rsid w:val="0042112E"/>
    <w:rsid w:val="0042116A"/>
    <w:rsid w:val="004211AA"/>
    <w:rsid w:val="00421334"/>
    <w:rsid w:val="004213A0"/>
    <w:rsid w:val="004213B5"/>
    <w:rsid w:val="004213CD"/>
    <w:rsid w:val="0042170D"/>
    <w:rsid w:val="0042186C"/>
    <w:rsid w:val="00421925"/>
    <w:rsid w:val="00421936"/>
    <w:rsid w:val="004219F3"/>
    <w:rsid w:val="00421AB3"/>
    <w:rsid w:val="00421ACA"/>
    <w:rsid w:val="00421B03"/>
    <w:rsid w:val="00421B09"/>
    <w:rsid w:val="00421D6D"/>
    <w:rsid w:val="00421DD0"/>
    <w:rsid w:val="00421F27"/>
    <w:rsid w:val="0042203F"/>
    <w:rsid w:val="004220CE"/>
    <w:rsid w:val="00422187"/>
    <w:rsid w:val="00422321"/>
    <w:rsid w:val="004223FE"/>
    <w:rsid w:val="004224B8"/>
    <w:rsid w:val="00422508"/>
    <w:rsid w:val="0042271F"/>
    <w:rsid w:val="0042277B"/>
    <w:rsid w:val="004227C6"/>
    <w:rsid w:val="004227FA"/>
    <w:rsid w:val="004228BD"/>
    <w:rsid w:val="004228F7"/>
    <w:rsid w:val="00422906"/>
    <w:rsid w:val="004229C5"/>
    <w:rsid w:val="00422A0A"/>
    <w:rsid w:val="00422A87"/>
    <w:rsid w:val="00422AB7"/>
    <w:rsid w:val="00422AF1"/>
    <w:rsid w:val="00422AFB"/>
    <w:rsid w:val="00422B70"/>
    <w:rsid w:val="00422B9C"/>
    <w:rsid w:val="00422C44"/>
    <w:rsid w:val="00422C65"/>
    <w:rsid w:val="00422D38"/>
    <w:rsid w:val="00422D86"/>
    <w:rsid w:val="00422D97"/>
    <w:rsid w:val="00422E53"/>
    <w:rsid w:val="00422FE1"/>
    <w:rsid w:val="004230E2"/>
    <w:rsid w:val="004230E9"/>
    <w:rsid w:val="004230EA"/>
    <w:rsid w:val="004230EF"/>
    <w:rsid w:val="004231E8"/>
    <w:rsid w:val="00423282"/>
    <w:rsid w:val="004232D4"/>
    <w:rsid w:val="00423455"/>
    <w:rsid w:val="0042354E"/>
    <w:rsid w:val="0042387E"/>
    <w:rsid w:val="004238CB"/>
    <w:rsid w:val="0042398A"/>
    <w:rsid w:val="0042398B"/>
    <w:rsid w:val="00423A2F"/>
    <w:rsid w:val="00423AE2"/>
    <w:rsid w:val="00423BB8"/>
    <w:rsid w:val="00423D48"/>
    <w:rsid w:val="00423E1D"/>
    <w:rsid w:val="00423E7B"/>
    <w:rsid w:val="00423E8B"/>
    <w:rsid w:val="00423EC9"/>
    <w:rsid w:val="00423F75"/>
    <w:rsid w:val="00423FAB"/>
    <w:rsid w:val="00423FBB"/>
    <w:rsid w:val="00424038"/>
    <w:rsid w:val="004240A1"/>
    <w:rsid w:val="004240D5"/>
    <w:rsid w:val="00424162"/>
    <w:rsid w:val="004241C8"/>
    <w:rsid w:val="004243C1"/>
    <w:rsid w:val="0042448C"/>
    <w:rsid w:val="00424533"/>
    <w:rsid w:val="0042454F"/>
    <w:rsid w:val="0042467A"/>
    <w:rsid w:val="0042468E"/>
    <w:rsid w:val="00424745"/>
    <w:rsid w:val="00424800"/>
    <w:rsid w:val="00424826"/>
    <w:rsid w:val="004248B2"/>
    <w:rsid w:val="00424993"/>
    <w:rsid w:val="00424A22"/>
    <w:rsid w:val="00424B16"/>
    <w:rsid w:val="00424B72"/>
    <w:rsid w:val="00424B8A"/>
    <w:rsid w:val="00424CBC"/>
    <w:rsid w:val="00424CC8"/>
    <w:rsid w:val="00424D4D"/>
    <w:rsid w:val="00424D6C"/>
    <w:rsid w:val="00424E89"/>
    <w:rsid w:val="00424E8B"/>
    <w:rsid w:val="00424EE7"/>
    <w:rsid w:val="00424F3B"/>
    <w:rsid w:val="00424F58"/>
    <w:rsid w:val="00424F62"/>
    <w:rsid w:val="0042505C"/>
    <w:rsid w:val="004251CC"/>
    <w:rsid w:val="00425233"/>
    <w:rsid w:val="004252A1"/>
    <w:rsid w:val="004253A5"/>
    <w:rsid w:val="004253FD"/>
    <w:rsid w:val="00425522"/>
    <w:rsid w:val="00425596"/>
    <w:rsid w:val="004255BF"/>
    <w:rsid w:val="0042577C"/>
    <w:rsid w:val="0042579A"/>
    <w:rsid w:val="00425951"/>
    <w:rsid w:val="00425A64"/>
    <w:rsid w:val="00425B17"/>
    <w:rsid w:val="00425B6F"/>
    <w:rsid w:val="00425C07"/>
    <w:rsid w:val="00425D01"/>
    <w:rsid w:val="00425D69"/>
    <w:rsid w:val="00425D78"/>
    <w:rsid w:val="00426236"/>
    <w:rsid w:val="0042631F"/>
    <w:rsid w:val="0042634B"/>
    <w:rsid w:val="00426364"/>
    <w:rsid w:val="00426382"/>
    <w:rsid w:val="00426425"/>
    <w:rsid w:val="00426586"/>
    <w:rsid w:val="004266E8"/>
    <w:rsid w:val="0042676D"/>
    <w:rsid w:val="0042677D"/>
    <w:rsid w:val="0042681C"/>
    <w:rsid w:val="004269A7"/>
    <w:rsid w:val="00426B95"/>
    <w:rsid w:val="00426BF6"/>
    <w:rsid w:val="00426C6A"/>
    <w:rsid w:val="00426CD1"/>
    <w:rsid w:val="00426D3E"/>
    <w:rsid w:val="00426D5E"/>
    <w:rsid w:val="00426DCA"/>
    <w:rsid w:val="00426FA7"/>
    <w:rsid w:val="00426FF7"/>
    <w:rsid w:val="00427032"/>
    <w:rsid w:val="00427044"/>
    <w:rsid w:val="0042704E"/>
    <w:rsid w:val="00427169"/>
    <w:rsid w:val="00427179"/>
    <w:rsid w:val="0042721A"/>
    <w:rsid w:val="004272E8"/>
    <w:rsid w:val="00427362"/>
    <w:rsid w:val="00427460"/>
    <w:rsid w:val="00427497"/>
    <w:rsid w:val="00427544"/>
    <w:rsid w:val="004275B6"/>
    <w:rsid w:val="004276B9"/>
    <w:rsid w:val="00427788"/>
    <w:rsid w:val="0042780C"/>
    <w:rsid w:val="0042780F"/>
    <w:rsid w:val="0042792A"/>
    <w:rsid w:val="0042796B"/>
    <w:rsid w:val="00427AA6"/>
    <w:rsid w:val="00427AEC"/>
    <w:rsid w:val="00427B7B"/>
    <w:rsid w:val="00427B98"/>
    <w:rsid w:val="00427BE2"/>
    <w:rsid w:val="00427CA4"/>
    <w:rsid w:val="00427E78"/>
    <w:rsid w:val="00427ED6"/>
    <w:rsid w:val="00427EF9"/>
    <w:rsid w:val="004300F9"/>
    <w:rsid w:val="00430315"/>
    <w:rsid w:val="0043039C"/>
    <w:rsid w:val="0043048F"/>
    <w:rsid w:val="0043049B"/>
    <w:rsid w:val="004304C1"/>
    <w:rsid w:val="0043058A"/>
    <w:rsid w:val="00430599"/>
    <w:rsid w:val="004305EF"/>
    <w:rsid w:val="004306B5"/>
    <w:rsid w:val="004306BA"/>
    <w:rsid w:val="004306C3"/>
    <w:rsid w:val="00430773"/>
    <w:rsid w:val="004307AD"/>
    <w:rsid w:val="004307F5"/>
    <w:rsid w:val="0043092A"/>
    <w:rsid w:val="00430985"/>
    <w:rsid w:val="00430AC1"/>
    <w:rsid w:val="00430AD0"/>
    <w:rsid w:val="00430B00"/>
    <w:rsid w:val="00430B2D"/>
    <w:rsid w:val="00430B6D"/>
    <w:rsid w:val="00430BE1"/>
    <w:rsid w:val="00430DE0"/>
    <w:rsid w:val="00430DE2"/>
    <w:rsid w:val="00430E1E"/>
    <w:rsid w:val="00430F64"/>
    <w:rsid w:val="0043104A"/>
    <w:rsid w:val="004310BE"/>
    <w:rsid w:val="004311B8"/>
    <w:rsid w:val="00431268"/>
    <w:rsid w:val="004312E0"/>
    <w:rsid w:val="00431403"/>
    <w:rsid w:val="0043150D"/>
    <w:rsid w:val="00431660"/>
    <w:rsid w:val="004316FF"/>
    <w:rsid w:val="004317D9"/>
    <w:rsid w:val="0043196A"/>
    <w:rsid w:val="004319AC"/>
    <w:rsid w:val="004319DE"/>
    <w:rsid w:val="00431A8A"/>
    <w:rsid w:val="00431A8B"/>
    <w:rsid w:val="00431AF2"/>
    <w:rsid w:val="00431BBB"/>
    <w:rsid w:val="00431C10"/>
    <w:rsid w:val="00431C19"/>
    <w:rsid w:val="00431C61"/>
    <w:rsid w:val="00431C83"/>
    <w:rsid w:val="00431C90"/>
    <w:rsid w:val="00431D00"/>
    <w:rsid w:val="00431D78"/>
    <w:rsid w:val="00431E67"/>
    <w:rsid w:val="00431EB0"/>
    <w:rsid w:val="00431F8F"/>
    <w:rsid w:val="00432002"/>
    <w:rsid w:val="0043200D"/>
    <w:rsid w:val="0043216B"/>
    <w:rsid w:val="004321BD"/>
    <w:rsid w:val="0043224B"/>
    <w:rsid w:val="0043226F"/>
    <w:rsid w:val="0043233B"/>
    <w:rsid w:val="0043273B"/>
    <w:rsid w:val="0043276D"/>
    <w:rsid w:val="004327BB"/>
    <w:rsid w:val="004327F3"/>
    <w:rsid w:val="0043284D"/>
    <w:rsid w:val="0043290F"/>
    <w:rsid w:val="004329D3"/>
    <w:rsid w:val="00432AD9"/>
    <w:rsid w:val="00432C4F"/>
    <w:rsid w:val="00432C6D"/>
    <w:rsid w:val="00432CB0"/>
    <w:rsid w:val="00432DCF"/>
    <w:rsid w:val="00432E09"/>
    <w:rsid w:val="00432E58"/>
    <w:rsid w:val="00432EA8"/>
    <w:rsid w:val="00432F03"/>
    <w:rsid w:val="00432FE5"/>
    <w:rsid w:val="00432FF8"/>
    <w:rsid w:val="004331C4"/>
    <w:rsid w:val="00433210"/>
    <w:rsid w:val="00433275"/>
    <w:rsid w:val="0043327D"/>
    <w:rsid w:val="00433308"/>
    <w:rsid w:val="00433323"/>
    <w:rsid w:val="0043337A"/>
    <w:rsid w:val="0043342B"/>
    <w:rsid w:val="0043343A"/>
    <w:rsid w:val="0043346A"/>
    <w:rsid w:val="00433595"/>
    <w:rsid w:val="004335B5"/>
    <w:rsid w:val="004335E3"/>
    <w:rsid w:val="004336B8"/>
    <w:rsid w:val="00433710"/>
    <w:rsid w:val="00433779"/>
    <w:rsid w:val="0043378E"/>
    <w:rsid w:val="00433865"/>
    <w:rsid w:val="0043393B"/>
    <w:rsid w:val="0043399A"/>
    <w:rsid w:val="00433AD7"/>
    <w:rsid w:val="00433B28"/>
    <w:rsid w:val="00433BBD"/>
    <w:rsid w:val="00433C0D"/>
    <w:rsid w:val="00433CCC"/>
    <w:rsid w:val="00433D0B"/>
    <w:rsid w:val="00433EF0"/>
    <w:rsid w:val="00433F3F"/>
    <w:rsid w:val="00433F87"/>
    <w:rsid w:val="00433F96"/>
    <w:rsid w:val="00433F99"/>
    <w:rsid w:val="0043400F"/>
    <w:rsid w:val="004342BD"/>
    <w:rsid w:val="0043435F"/>
    <w:rsid w:val="004343A2"/>
    <w:rsid w:val="004345CA"/>
    <w:rsid w:val="00434680"/>
    <w:rsid w:val="00434713"/>
    <w:rsid w:val="00434804"/>
    <w:rsid w:val="004348BC"/>
    <w:rsid w:val="00434933"/>
    <w:rsid w:val="004349E5"/>
    <w:rsid w:val="00434B46"/>
    <w:rsid w:val="00434CEC"/>
    <w:rsid w:val="00434D49"/>
    <w:rsid w:val="00434DE9"/>
    <w:rsid w:val="00434E10"/>
    <w:rsid w:val="00434F99"/>
    <w:rsid w:val="0043501D"/>
    <w:rsid w:val="0043514E"/>
    <w:rsid w:val="0043515C"/>
    <w:rsid w:val="0043516A"/>
    <w:rsid w:val="00435290"/>
    <w:rsid w:val="004352A2"/>
    <w:rsid w:val="004352D0"/>
    <w:rsid w:val="00435329"/>
    <w:rsid w:val="004353BF"/>
    <w:rsid w:val="00435433"/>
    <w:rsid w:val="0043551E"/>
    <w:rsid w:val="00435577"/>
    <w:rsid w:val="00435637"/>
    <w:rsid w:val="004356F2"/>
    <w:rsid w:val="0043578D"/>
    <w:rsid w:val="00435878"/>
    <w:rsid w:val="00435A89"/>
    <w:rsid w:val="00435AFD"/>
    <w:rsid w:val="00435B8F"/>
    <w:rsid w:val="00435C54"/>
    <w:rsid w:val="00435CF0"/>
    <w:rsid w:val="00435E6A"/>
    <w:rsid w:val="00435EBC"/>
    <w:rsid w:val="0043603D"/>
    <w:rsid w:val="0043615D"/>
    <w:rsid w:val="00436177"/>
    <w:rsid w:val="0043617B"/>
    <w:rsid w:val="004361C2"/>
    <w:rsid w:val="004361DD"/>
    <w:rsid w:val="004362AB"/>
    <w:rsid w:val="004362F3"/>
    <w:rsid w:val="0043634B"/>
    <w:rsid w:val="0043653A"/>
    <w:rsid w:val="00436562"/>
    <w:rsid w:val="0043665A"/>
    <w:rsid w:val="00436758"/>
    <w:rsid w:val="004367C6"/>
    <w:rsid w:val="00436925"/>
    <w:rsid w:val="004369CE"/>
    <w:rsid w:val="00436A4A"/>
    <w:rsid w:val="00436A96"/>
    <w:rsid w:val="00436AC5"/>
    <w:rsid w:val="00436B3E"/>
    <w:rsid w:val="00436B5A"/>
    <w:rsid w:val="00436C6A"/>
    <w:rsid w:val="00436CF7"/>
    <w:rsid w:val="00436D01"/>
    <w:rsid w:val="00436D45"/>
    <w:rsid w:val="00436D74"/>
    <w:rsid w:val="00436E63"/>
    <w:rsid w:val="00436E88"/>
    <w:rsid w:val="00436EF4"/>
    <w:rsid w:val="00436FB3"/>
    <w:rsid w:val="0043702E"/>
    <w:rsid w:val="004370C1"/>
    <w:rsid w:val="004372E3"/>
    <w:rsid w:val="004372F3"/>
    <w:rsid w:val="00437329"/>
    <w:rsid w:val="004373A8"/>
    <w:rsid w:val="00437404"/>
    <w:rsid w:val="004374D4"/>
    <w:rsid w:val="004375E9"/>
    <w:rsid w:val="0043772D"/>
    <w:rsid w:val="00437911"/>
    <w:rsid w:val="00437929"/>
    <w:rsid w:val="00437955"/>
    <w:rsid w:val="00437979"/>
    <w:rsid w:val="00437A57"/>
    <w:rsid w:val="00437AC4"/>
    <w:rsid w:val="00437AED"/>
    <w:rsid w:val="00437AF7"/>
    <w:rsid w:val="00437BDE"/>
    <w:rsid w:val="00437C1A"/>
    <w:rsid w:val="00437C22"/>
    <w:rsid w:val="00437C2E"/>
    <w:rsid w:val="00437CCC"/>
    <w:rsid w:val="00437EB9"/>
    <w:rsid w:val="00437F9E"/>
    <w:rsid w:val="00437FED"/>
    <w:rsid w:val="00440037"/>
    <w:rsid w:val="0044009D"/>
    <w:rsid w:val="004400F9"/>
    <w:rsid w:val="00440171"/>
    <w:rsid w:val="004401AA"/>
    <w:rsid w:val="004401DE"/>
    <w:rsid w:val="004401F7"/>
    <w:rsid w:val="0044035B"/>
    <w:rsid w:val="00440366"/>
    <w:rsid w:val="00440418"/>
    <w:rsid w:val="00440466"/>
    <w:rsid w:val="00440539"/>
    <w:rsid w:val="00440577"/>
    <w:rsid w:val="00440638"/>
    <w:rsid w:val="004406B8"/>
    <w:rsid w:val="0044074B"/>
    <w:rsid w:val="0044080F"/>
    <w:rsid w:val="0044089A"/>
    <w:rsid w:val="0044095C"/>
    <w:rsid w:val="004409C1"/>
    <w:rsid w:val="00440A12"/>
    <w:rsid w:val="00440A9C"/>
    <w:rsid w:val="00440AAE"/>
    <w:rsid w:val="00440B2C"/>
    <w:rsid w:val="00440B6F"/>
    <w:rsid w:val="00440CD6"/>
    <w:rsid w:val="00440D32"/>
    <w:rsid w:val="00440D36"/>
    <w:rsid w:val="00440DE1"/>
    <w:rsid w:val="00440F31"/>
    <w:rsid w:val="00441100"/>
    <w:rsid w:val="0044110F"/>
    <w:rsid w:val="00441239"/>
    <w:rsid w:val="004412C9"/>
    <w:rsid w:val="004413B4"/>
    <w:rsid w:val="0044149D"/>
    <w:rsid w:val="0044164D"/>
    <w:rsid w:val="00441701"/>
    <w:rsid w:val="00441850"/>
    <w:rsid w:val="00441975"/>
    <w:rsid w:val="00441B53"/>
    <w:rsid w:val="00441BEA"/>
    <w:rsid w:val="00441C7A"/>
    <w:rsid w:val="00441CD8"/>
    <w:rsid w:val="00441D16"/>
    <w:rsid w:val="00441DCD"/>
    <w:rsid w:val="00441EB6"/>
    <w:rsid w:val="00441F5C"/>
    <w:rsid w:val="00441F6B"/>
    <w:rsid w:val="00441F8D"/>
    <w:rsid w:val="00442057"/>
    <w:rsid w:val="0044206E"/>
    <w:rsid w:val="004420BA"/>
    <w:rsid w:val="004420FD"/>
    <w:rsid w:val="00442278"/>
    <w:rsid w:val="004422A1"/>
    <w:rsid w:val="004423D1"/>
    <w:rsid w:val="004423E3"/>
    <w:rsid w:val="00442431"/>
    <w:rsid w:val="004424B7"/>
    <w:rsid w:val="00442650"/>
    <w:rsid w:val="0044269C"/>
    <w:rsid w:val="004426BD"/>
    <w:rsid w:val="004426FD"/>
    <w:rsid w:val="00442765"/>
    <w:rsid w:val="0044278B"/>
    <w:rsid w:val="004427C2"/>
    <w:rsid w:val="00442810"/>
    <w:rsid w:val="004428BF"/>
    <w:rsid w:val="004428E7"/>
    <w:rsid w:val="00442926"/>
    <w:rsid w:val="004429E7"/>
    <w:rsid w:val="00442AE7"/>
    <w:rsid w:val="00442B11"/>
    <w:rsid w:val="00442B77"/>
    <w:rsid w:val="00442BBF"/>
    <w:rsid w:val="00442BD6"/>
    <w:rsid w:val="00442CCD"/>
    <w:rsid w:val="00442E17"/>
    <w:rsid w:val="00442ED7"/>
    <w:rsid w:val="00442EDE"/>
    <w:rsid w:val="00442FE2"/>
    <w:rsid w:val="00442FE3"/>
    <w:rsid w:val="004430E9"/>
    <w:rsid w:val="004431DD"/>
    <w:rsid w:val="00443317"/>
    <w:rsid w:val="00443351"/>
    <w:rsid w:val="00443361"/>
    <w:rsid w:val="0044338B"/>
    <w:rsid w:val="00443395"/>
    <w:rsid w:val="004434C7"/>
    <w:rsid w:val="00443587"/>
    <w:rsid w:val="004435DB"/>
    <w:rsid w:val="00443647"/>
    <w:rsid w:val="0044368E"/>
    <w:rsid w:val="004437B0"/>
    <w:rsid w:val="0044394C"/>
    <w:rsid w:val="00443B2D"/>
    <w:rsid w:val="00443B3D"/>
    <w:rsid w:val="00443B7C"/>
    <w:rsid w:val="00443B92"/>
    <w:rsid w:val="00443BBE"/>
    <w:rsid w:val="00443C58"/>
    <w:rsid w:val="00443CFF"/>
    <w:rsid w:val="00443D22"/>
    <w:rsid w:val="00443DE8"/>
    <w:rsid w:val="00443FD7"/>
    <w:rsid w:val="00444018"/>
    <w:rsid w:val="0044401D"/>
    <w:rsid w:val="0044402B"/>
    <w:rsid w:val="004440A9"/>
    <w:rsid w:val="00444117"/>
    <w:rsid w:val="00444319"/>
    <w:rsid w:val="0044436F"/>
    <w:rsid w:val="0044462F"/>
    <w:rsid w:val="00444672"/>
    <w:rsid w:val="00444697"/>
    <w:rsid w:val="00444753"/>
    <w:rsid w:val="00444826"/>
    <w:rsid w:val="0044486C"/>
    <w:rsid w:val="0044498B"/>
    <w:rsid w:val="004449A6"/>
    <w:rsid w:val="00444B06"/>
    <w:rsid w:val="00444C1C"/>
    <w:rsid w:val="00444D4E"/>
    <w:rsid w:val="00444DD5"/>
    <w:rsid w:val="00444F01"/>
    <w:rsid w:val="00444F44"/>
    <w:rsid w:val="00444FBE"/>
    <w:rsid w:val="00444FEA"/>
    <w:rsid w:val="0044511C"/>
    <w:rsid w:val="0044514D"/>
    <w:rsid w:val="004451E5"/>
    <w:rsid w:val="00445332"/>
    <w:rsid w:val="0044554C"/>
    <w:rsid w:val="00445627"/>
    <w:rsid w:val="0044567F"/>
    <w:rsid w:val="00445712"/>
    <w:rsid w:val="0044578B"/>
    <w:rsid w:val="0044581E"/>
    <w:rsid w:val="0044586C"/>
    <w:rsid w:val="0044593A"/>
    <w:rsid w:val="004459D6"/>
    <w:rsid w:val="00445A24"/>
    <w:rsid w:val="00445AF0"/>
    <w:rsid w:val="00445B3F"/>
    <w:rsid w:val="00445C1D"/>
    <w:rsid w:val="00445E63"/>
    <w:rsid w:val="00445EC1"/>
    <w:rsid w:val="00445F2E"/>
    <w:rsid w:val="00445F86"/>
    <w:rsid w:val="00445FDB"/>
    <w:rsid w:val="00446021"/>
    <w:rsid w:val="004460CF"/>
    <w:rsid w:val="0044615F"/>
    <w:rsid w:val="00446223"/>
    <w:rsid w:val="00446224"/>
    <w:rsid w:val="0044626B"/>
    <w:rsid w:val="004462EA"/>
    <w:rsid w:val="004463D3"/>
    <w:rsid w:val="00446428"/>
    <w:rsid w:val="00446453"/>
    <w:rsid w:val="004464F4"/>
    <w:rsid w:val="00446506"/>
    <w:rsid w:val="0044651A"/>
    <w:rsid w:val="004465B4"/>
    <w:rsid w:val="004466D6"/>
    <w:rsid w:val="004466DC"/>
    <w:rsid w:val="00446758"/>
    <w:rsid w:val="004467D5"/>
    <w:rsid w:val="00446C07"/>
    <w:rsid w:val="00446D09"/>
    <w:rsid w:val="00446D7E"/>
    <w:rsid w:val="00446E3F"/>
    <w:rsid w:val="00446E92"/>
    <w:rsid w:val="0044702B"/>
    <w:rsid w:val="00447272"/>
    <w:rsid w:val="00447368"/>
    <w:rsid w:val="00447388"/>
    <w:rsid w:val="004473C0"/>
    <w:rsid w:val="0044747A"/>
    <w:rsid w:val="004474AC"/>
    <w:rsid w:val="0044755F"/>
    <w:rsid w:val="00447636"/>
    <w:rsid w:val="00447705"/>
    <w:rsid w:val="00447726"/>
    <w:rsid w:val="004477F8"/>
    <w:rsid w:val="00447875"/>
    <w:rsid w:val="004478C9"/>
    <w:rsid w:val="00447B16"/>
    <w:rsid w:val="00447B4C"/>
    <w:rsid w:val="00447B98"/>
    <w:rsid w:val="00447C13"/>
    <w:rsid w:val="00447C67"/>
    <w:rsid w:val="00447C6A"/>
    <w:rsid w:val="00447D03"/>
    <w:rsid w:val="00447D13"/>
    <w:rsid w:val="00447D1E"/>
    <w:rsid w:val="00447D48"/>
    <w:rsid w:val="00447D8E"/>
    <w:rsid w:val="00447DC5"/>
    <w:rsid w:val="00447E0C"/>
    <w:rsid w:val="0045000E"/>
    <w:rsid w:val="0045001A"/>
    <w:rsid w:val="0045018B"/>
    <w:rsid w:val="00450197"/>
    <w:rsid w:val="004501E6"/>
    <w:rsid w:val="004501FC"/>
    <w:rsid w:val="00450326"/>
    <w:rsid w:val="0045039F"/>
    <w:rsid w:val="004503BA"/>
    <w:rsid w:val="004503E0"/>
    <w:rsid w:val="00450501"/>
    <w:rsid w:val="004505AA"/>
    <w:rsid w:val="00450669"/>
    <w:rsid w:val="00450709"/>
    <w:rsid w:val="004508C4"/>
    <w:rsid w:val="00450967"/>
    <w:rsid w:val="004509E4"/>
    <w:rsid w:val="00450AA9"/>
    <w:rsid w:val="00450C72"/>
    <w:rsid w:val="00450D1D"/>
    <w:rsid w:val="00450E0D"/>
    <w:rsid w:val="00450ECA"/>
    <w:rsid w:val="00450F56"/>
    <w:rsid w:val="00450FD6"/>
    <w:rsid w:val="0045108B"/>
    <w:rsid w:val="004510A2"/>
    <w:rsid w:val="0045115F"/>
    <w:rsid w:val="0045117E"/>
    <w:rsid w:val="0045118F"/>
    <w:rsid w:val="004511F3"/>
    <w:rsid w:val="00451209"/>
    <w:rsid w:val="00451272"/>
    <w:rsid w:val="004512A5"/>
    <w:rsid w:val="004513B9"/>
    <w:rsid w:val="004513F5"/>
    <w:rsid w:val="00451420"/>
    <w:rsid w:val="004514E5"/>
    <w:rsid w:val="004515DE"/>
    <w:rsid w:val="0045163E"/>
    <w:rsid w:val="0045168E"/>
    <w:rsid w:val="004516D0"/>
    <w:rsid w:val="004517E0"/>
    <w:rsid w:val="00451808"/>
    <w:rsid w:val="0045194A"/>
    <w:rsid w:val="0045194C"/>
    <w:rsid w:val="0045194D"/>
    <w:rsid w:val="00451B17"/>
    <w:rsid w:val="00451C03"/>
    <w:rsid w:val="00451CF1"/>
    <w:rsid w:val="00451D1D"/>
    <w:rsid w:val="00451D6C"/>
    <w:rsid w:val="00451DA0"/>
    <w:rsid w:val="00451DDF"/>
    <w:rsid w:val="00451F1F"/>
    <w:rsid w:val="00451FA3"/>
    <w:rsid w:val="004520FC"/>
    <w:rsid w:val="00452193"/>
    <w:rsid w:val="004521CF"/>
    <w:rsid w:val="004521E6"/>
    <w:rsid w:val="00452229"/>
    <w:rsid w:val="004522AD"/>
    <w:rsid w:val="004522EE"/>
    <w:rsid w:val="00452370"/>
    <w:rsid w:val="00452386"/>
    <w:rsid w:val="00452392"/>
    <w:rsid w:val="00452394"/>
    <w:rsid w:val="004523B7"/>
    <w:rsid w:val="004523CB"/>
    <w:rsid w:val="004523E6"/>
    <w:rsid w:val="004523F1"/>
    <w:rsid w:val="0045240B"/>
    <w:rsid w:val="00452621"/>
    <w:rsid w:val="00452702"/>
    <w:rsid w:val="00452772"/>
    <w:rsid w:val="004527B5"/>
    <w:rsid w:val="00452849"/>
    <w:rsid w:val="00452A1A"/>
    <w:rsid w:val="00452A22"/>
    <w:rsid w:val="00452A35"/>
    <w:rsid w:val="00452A97"/>
    <w:rsid w:val="00452B29"/>
    <w:rsid w:val="00452B49"/>
    <w:rsid w:val="00452B7D"/>
    <w:rsid w:val="00452CDF"/>
    <w:rsid w:val="00452D61"/>
    <w:rsid w:val="00452D6F"/>
    <w:rsid w:val="00452E7C"/>
    <w:rsid w:val="00452ED3"/>
    <w:rsid w:val="00452F53"/>
    <w:rsid w:val="00452F77"/>
    <w:rsid w:val="00452F8A"/>
    <w:rsid w:val="0045312A"/>
    <w:rsid w:val="0045333E"/>
    <w:rsid w:val="00453397"/>
    <w:rsid w:val="00453467"/>
    <w:rsid w:val="0045354D"/>
    <w:rsid w:val="0045364F"/>
    <w:rsid w:val="004536C5"/>
    <w:rsid w:val="004536E2"/>
    <w:rsid w:val="00453901"/>
    <w:rsid w:val="00453903"/>
    <w:rsid w:val="004539C7"/>
    <w:rsid w:val="004539D4"/>
    <w:rsid w:val="00453A09"/>
    <w:rsid w:val="00453A6F"/>
    <w:rsid w:val="00453A83"/>
    <w:rsid w:val="00453AE2"/>
    <w:rsid w:val="00453AE8"/>
    <w:rsid w:val="00453BDD"/>
    <w:rsid w:val="00453BE1"/>
    <w:rsid w:val="00453DE3"/>
    <w:rsid w:val="00453E08"/>
    <w:rsid w:val="00453E24"/>
    <w:rsid w:val="00453F67"/>
    <w:rsid w:val="004540C9"/>
    <w:rsid w:val="004541A9"/>
    <w:rsid w:val="0045425C"/>
    <w:rsid w:val="0045437A"/>
    <w:rsid w:val="00454396"/>
    <w:rsid w:val="004543B9"/>
    <w:rsid w:val="0045472E"/>
    <w:rsid w:val="00454784"/>
    <w:rsid w:val="004547F2"/>
    <w:rsid w:val="004548CC"/>
    <w:rsid w:val="00454944"/>
    <w:rsid w:val="004549D0"/>
    <w:rsid w:val="00454C1C"/>
    <w:rsid w:val="00454C60"/>
    <w:rsid w:val="00454ECB"/>
    <w:rsid w:val="00455037"/>
    <w:rsid w:val="00455084"/>
    <w:rsid w:val="0045517B"/>
    <w:rsid w:val="004551E0"/>
    <w:rsid w:val="00455294"/>
    <w:rsid w:val="00455432"/>
    <w:rsid w:val="00455655"/>
    <w:rsid w:val="004556E9"/>
    <w:rsid w:val="0045580F"/>
    <w:rsid w:val="004558B4"/>
    <w:rsid w:val="00455913"/>
    <w:rsid w:val="00455CF8"/>
    <w:rsid w:val="00455E98"/>
    <w:rsid w:val="00455EFA"/>
    <w:rsid w:val="00455F33"/>
    <w:rsid w:val="00455F54"/>
    <w:rsid w:val="00455F68"/>
    <w:rsid w:val="00456099"/>
    <w:rsid w:val="004560DE"/>
    <w:rsid w:val="00456138"/>
    <w:rsid w:val="00456193"/>
    <w:rsid w:val="004561D6"/>
    <w:rsid w:val="004562CD"/>
    <w:rsid w:val="0045643E"/>
    <w:rsid w:val="0045644D"/>
    <w:rsid w:val="004564AC"/>
    <w:rsid w:val="004564FA"/>
    <w:rsid w:val="00456574"/>
    <w:rsid w:val="00456686"/>
    <w:rsid w:val="0045671A"/>
    <w:rsid w:val="0045674C"/>
    <w:rsid w:val="0045688A"/>
    <w:rsid w:val="004569B0"/>
    <w:rsid w:val="00456A05"/>
    <w:rsid w:val="00456A14"/>
    <w:rsid w:val="00456ADB"/>
    <w:rsid w:val="00456B3B"/>
    <w:rsid w:val="00456BD7"/>
    <w:rsid w:val="00456E0E"/>
    <w:rsid w:val="00456E6D"/>
    <w:rsid w:val="00456E88"/>
    <w:rsid w:val="00456F09"/>
    <w:rsid w:val="00456F28"/>
    <w:rsid w:val="00456F30"/>
    <w:rsid w:val="00456F57"/>
    <w:rsid w:val="00456F63"/>
    <w:rsid w:val="00457108"/>
    <w:rsid w:val="00457121"/>
    <w:rsid w:val="00457200"/>
    <w:rsid w:val="00457361"/>
    <w:rsid w:val="0045736A"/>
    <w:rsid w:val="004575CE"/>
    <w:rsid w:val="004575DA"/>
    <w:rsid w:val="00457658"/>
    <w:rsid w:val="004577A3"/>
    <w:rsid w:val="004577CE"/>
    <w:rsid w:val="0045787B"/>
    <w:rsid w:val="004578E5"/>
    <w:rsid w:val="004578EE"/>
    <w:rsid w:val="00457B8B"/>
    <w:rsid w:val="00457BBA"/>
    <w:rsid w:val="00457BD3"/>
    <w:rsid w:val="00457C6D"/>
    <w:rsid w:val="00457DE8"/>
    <w:rsid w:val="00457E52"/>
    <w:rsid w:val="00457E94"/>
    <w:rsid w:val="00457F8B"/>
    <w:rsid w:val="00460194"/>
    <w:rsid w:val="004601D6"/>
    <w:rsid w:val="0046026B"/>
    <w:rsid w:val="00460352"/>
    <w:rsid w:val="0046046D"/>
    <w:rsid w:val="0046062E"/>
    <w:rsid w:val="00460641"/>
    <w:rsid w:val="0046066A"/>
    <w:rsid w:val="0046068C"/>
    <w:rsid w:val="004607B1"/>
    <w:rsid w:val="00460952"/>
    <w:rsid w:val="004609F6"/>
    <w:rsid w:val="00460A39"/>
    <w:rsid w:val="00460C38"/>
    <w:rsid w:val="00460C6F"/>
    <w:rsid w:val="00460C94"/>
    <w:rsid w:val="00460D51"/>
    <w:rsid w:val="00460DE4"/>
    <w:rsid w:val="00460DF6"/>
    <w:rsid w:val="00460DF7"/>
    <w:rsid w:val="00460DFA"/>
    <w:rsid w:val="00460E4E"/>
    <w:rsid w:val="00460EAA"/>
    <w:rsid w:val="00460F5A"/>
    <w:rsid w:val="00460F74"/>
    <w:rsid w:val="00460F75"/>
    <w:rsid w:val="00461059"/>
    <w:rsid w:val="004610D9"/>
    <w:rsid w:val="00461137"/>
    <w:rsid w:val="00461456"/>
    <w:rsid w:val="00461475"/>
    <w:rsid w:val="00461543"/>
    <w:rsid w:val="004615A4"/>
    <w:rsid w:val="0046167F"/>
    <w:rsid w:val="004617A0"/>
    <w:rsid w:val="004617D3"/>
    <w:rsid w:val="0046186E"/>
    <w:rsid w:val="004618B8"/>
    <w:rsid w:val="00461A1F"/>
    <w:rsid w:val="00461A3E"/>
    <w:rsid w:val="00461E2C"/>
    <w:rsid w:val="00461E78"/>
    <w:rsid w:val="00461F2C"/>
    <w:rsid w:val="00461F5B"/>
    <w:rsid w:val="00461FB0"/>
    <w:rsid w:val="00461FD8"/>
    <w:rsid w:val="0046202D"/>
    <w:rsid w:val="00462088"/>
    <w:rsid w:val="00462092"/>
    <w:rsid w:val="004621B6"/>
    <w:rsid w:val="00462247"/>
    <w:rsid w:val="004622B6"/>
    <w:rsid w:val="00462372"/>
    <w:rsid w:val="00462375"/>
    <w:rsid w:val="00462565"/>
    <w:rsid w:val="0046256E"/>
    <w:rsid w:val="00462594"/>
    <w:rsid w:val="00462749"/>
    <w:rsid w:val="004627A3"/>
    <w:rsid w:val="004627D6"/>
    <w:rsid w:val="00462805"/>
    <w:rsid w:val="0046293E"/>
    <w:rsid w:val="004629BD"/>
    <w:rsid w:val="00462A68"/>
    <w:rsid w:val="00462B70"/>
    <w:rsid w:val="00462CBD"/>
    <w:rsid w:val="00462CCA"/>
    <w:rsid w:val="00462DD2"/>
    <w:rsid w:val="00462E23"/>
    <w:rsid w:val="00462F40"/>
    <w:rsid w:val="00463082"/>
    <w:rsid w:val="004630A0"/>
    <w:rsid w:val="00463484"/>
    <w:rsid w:val="004634A9"/>
    <w:rsid w:val="00463603"/>
    <w:rsid w:val="004636E6"/>
    <w:rsid w:val="0046386C"/>
    <w:rsid w:val="004638B0"/>
    <w:rsid w:val="00463A83"/>
    <w:rsid w:val="00463ABD"/>
    <w:rsid w:val="00463AE2"/>
    <w:rsid w:val="00463B41"/>
    <w:rsid w:val="00463B9C"/>
    <w:rsid w:val="00463D11"/>
    <w:rsid w:val="00463D32"/>
    <w:rsid w:val="00463DB6"/>
    <w:rsid w:val="00463E15"/>
    <w:rsid w:val="00463E3A"/>
    <w:rsid w:val="00463E9A"/>
    <w:rsid w:val="00463EC4"/>
    <w:rsid w:val="00463F54"/>
    <w:rsid w:val="00463F7E"/>
    <w:rsid w:val="00463FD4"/>
    <w:rsid w:val="00463FD9"/>
    <w:rsid w:val="00464061"/>
    <w:rsid w:val="00464082"/>
    <w:rsid w:val="00464205"/>
    <w:rsid w:val="0046423B"/>
    <w:rsid w:val="004643D9"/>
    <w:rsid w:val="00464412"/>
    <w:rsid w:val="004644BA"/>
    <w:rsid w:val="00464559"/>
    <w:rsid w:val="00464626"/>
    <w:rsid w:val="0046463C"/>
    <w:rsid w:val="00464680"/>
    <w:rsid w:val="0046472F"/>
    <w:rsid w:val="00464848"/>
    <w:rsid w:val="00464A70"/>
    <w:rsid w:val="00464AE8"/>
    <w:rsid w:val="00464C1E"/>
    <w:rsid w:val="00464C64"/>
    <w:rsid w:val="00464C96"/>
    <w:rsid w:val="00464E1A"/>
    <w:rsid w:val="00464E85"/>
    <w:rsid w:val="00464EE5"/>
    <w:rsid w:val="00464EFB"/>
    <w:rsid w:val="00464F67"/>
    <w:rsid w:val="004651F9"/>
    <w:rsid w:val="0046525C"/>
    <w:rsid w:val="00465273"/>
    <w:rsid w:val="004652C2"/>
    <w:rsid w:val="00465407"/>
    <w:rsid w:val="0046546E"/>
    <w:rsid w:val="00465526"/>
    <w:rsid w:val="0046555C"/>
    <w:rsid w:val="004655A8"/>
    <w:rsid w:val="00465655"/>
    <w:rsid w:val="0046566D"/>
    <w:rsid w:val="004656BD"/>
    <w:rsid w:val="0046575B"/>
    <w:rsid w:val="0046575D"/>
    <w:rsid w:val="004659C7"/>
    <w:rsid w:val="004659EA"/>
    <w:rsid w:val="00465A73"/>
    <w:rsid w:val="00465AC5"/>
    <w:rsid w:val="00465C86"/>
    <w:rsid w:val="00465C8D"/>
    <w:rsid w:val="00465C96"/>
    <w:rsid w:val="00465CEB"/>
    <w:rsid w:val="00465CF1"/>
    <w:rsid w:val="00465D5F"/>
    <w:rsid w:val="00465D8C"/>
    <w:rsid w:val="00465ED6"/>
    <w:rsid w:val="00465F11"/>
    <w:rsid w:val="00465F2F"/>
    <w:rsid w:val="00465FDD"/>
    <w:rsid w:val="0046615C"/>
    <w:rsid w:val="0046624C"/>
    <w:rsid w:val="00466318"/>
    <w:rsid w:val="004663A2"/>
    <w:rsid w:val="004664DD"/>
    <w:rsid w:val="00466597"/>
    <w:rsid w:val="004665A2"/>
    <w:rsid w:val="004665C7"/>
    <w:rsid w:val="004665ED"/>
    <w:rsid w:val="00466697"/>
    <w:rsid w:val="004667D8"/>
    <w:rsid w:val="0046683B"/>
    <w:rsid w:val="00466890"/>
    <w:rsid w:val="00466A36"/>
    <w:rsid w:val="00466B8F"/>
    <w:rsid w:val="00466B9F"/>
    <w:rsid w:val="00466BB1"/>
    <w:rsid w:val="00466BD8"/>
    <w:rsid w:val="00466C60"/>
    <w:rsid w:val="00466C86"/>
    <w:rsid w:val="00466C9F"/>
    <w:rsid w:val="00466CED"/>
    <w:rsid w:val="00466D18"/>
    <w:rsid w:val="00466D2D"/>
    <w:rsid w:val="00466D8D"/>
    <w:rsid w:val="00466F1A"/>
    <w:rsid w:val="00467005"/>
    <w:rsid w:val="00467044"/>
    <w:rsid w:val="0046705E"/>
    <w:rsid w:val="004670C0"/>
    <w:rsid w:val="00467154"/>
    <w:rsid w:val="004671CD"/>
    <w:rsid w:val="004671E6"/>
    <w:rsid w:val="004672E3"/>
    <w:rsid w:val="004672EE"/>
    <w:rsid w:val="0046733D"/>
    <w:rsid w:val="00467420"/>
    <w:rsid w:val="00467535"/>
    <w:rsid w:val="00467554"/>
    <w:rsid w:val="004675C5"/>
    <w:rsid w:val="0046769D"/>
    <w:rsid w:val="004676E2"/>
    <w:rsid w:val="004677A1"/>
    <w:rsid w:val="004677F8"/>
    <w:rsid w:val="004678FE"/>
    <w:rsid w:val="00467919"/>
    <w:rsid w:val="0046798B"/>
    <w:rsid w:val="004679CE"/>
    <w:rsid w:val="00467BA2"/>
    <w:rsid w:val="00467BD3"/>
    <w:rsid w:val="00467C12"/>
    <w:rsid w:val="00467E3D"/>
    <w:rsid w:val="00467E9A"/>
    <w:rsid w:val="0047022A"/>
    <w:rsid w:val="00470455"/>
    <w:rsid w:val="004704B6"/>
    <w:rsid w:val="004705A9"/>
    <w:rsid w:val="00470662"/>
    <w:rsid w:val="0047076F"/>
    <w:rsid w:val="004707F9"/>
    <w:rsid w:val="00470890"/>
    <w:rsid w:val="004708DC"/>
    <w:rsid w:val="0047093E"/>
    <w:rsid w:val="0047096B"/>
    <w:rsid w:val="00470AC0"/>
    <w:rsid w:val="00470B7F"/>
    <w:rsid w:val="00470BB4"/>
    <w:rsid w:val="00470C41"/>
    <w:rsid w:val="00470D11"/>
    <w:rsid w:val="00470D2E"/>
    <w:rsid w:val="00470D6C"/>
    <w:rsid w:val="00470E15"/>
    <w:rsid w:val="00470E62"/>
    <w:rsid w:val="00470EE8"/>
    <w:rsid w:val="00470F8D"/>
    <w:rsid w:val="00470F96"/>
    <w:rsid w:val="0047102D"/>
    <w:rsid w:val="0047103E"/>
    <w:rsid w:val="0047113F"/>
    <w:rsid w:val="004711A4"/>
    <w:rsid w:val="004712B7"/>
    <w:rsid w:val="004713E1"/>
    <w:rsid w:val="00471583"/>
    <w:rsid w:val="00471621"/>
    <w:rsid w:val="004716A0"/>
    <w:rsid w:val="00471719"/>
    <w:rsid w:val="0047186E"/>
    <w:rsid w:val="0047189B"/>
    <w:rsid w:val="004718BD"/>
    <w:rsid w:val="004718F6"/>
    <w:rsid w:val="004718FA"/>
    <w:rsid w:val="004719AF"/>
    <w:rsid w:val="004719FA"/>
    <w:rsid w:val="00471A0B"/>
    <w:rsid w:val="00471CBB"/>
    <w:rsid w:val="00471CC1"/>
    <w:rsid w:val="00471D45"/>
    <w:rsid w:val="00471D48"/>
    <w:rsid w:val="00471DBC"/>
    <w:rsid w:val="00471DEE"/>
    <w:rsid w:val="00471F1F"/>
    <w:rsid w:val="00471FC2"/>
    <w:rsid w:val="00472181"/>
    <w:rsid w:val="00472186"/>
    <w:rsid w:val="004721EB"/>
    <w:rsid w:val="0047226A"/>
    <w:rsid w:val="00472290"/>
    <w:rsid w:val="004722C5"/>
    <w:rsid w:val="00472412"/>
    <w:rsid w:val="00472513"/>
    <w:rsid w:val="0047255D"/>
    <w:rsid w:val="00472590"/>
    <w:rsid w:val="00472600"/>
    <w:rsid w:val="00472677"/>
    <w:rsid w:val="00472846"/>
    <w:rsid w:val="00472A1B"/>
    <w:rsid w:val="00472A4E"/>
    <w:rsid w:val="00472A7B"/>
    <w:rsid w:val="00472A7C"/>
    <w:rsid w:val="00472B04"/>
    <w:rsid w:val="00472BC7"/>
    <w:rsid w:val="00472BD0"/>
    <w:rsid w:val="00472BE0"/>
    <w:rsid w:val="00472DA3"/>
    <w:rsid w:val="00472DDA"/>
    <w:rsid w:val="00472E06"/>
    <w:rsid w:val="00472E19"/>
    <w:rsid w:val="00472ECD"/>
    <w:rsid w:val="00472F08"/>
    <w:rsid w:val="00472F0E"/>
    <w:rsid w:val="00472F7F"/>
    <w:rsid w:val="00472FB9"/>
    <w:rsid w:val="00473153"/>
    <w:rsid w:val="004731BA"/>
    <w:rsid w:val="0047325D"/>
    <w:rsid w:val="00473309"/>
    <w:rsid w:val="0047334D"/>
    <w:rsid w:val="0047339F"/>
    <w:rsid w:val="00473488"/>
    <w:rsid w:val="004734A7"/>
    <w:rsid w:val="00473559"/>
    <w:rsid w:val="0047359C"/>
    <w:rsid w:val="0047359F"/>
    <w:rsid w:val="00473763"/>
    <w:rsid w:val="0047386C"/>
    <w:rsid w:val="00473A34"/>
    <w:rsid w:val="00473B1C"/>
    <w:rsid w:val="00473B35"/>
    <w:rsid w:val="00473B88"/>
    <w:rsid w:val="00473C13"/>
    <w:rsid w:val="00474041"/>
    <w:rsid w:val="00474049"/>
    <w:rsid w:val="00474065"/>
    <w:rsid w:val="004740C8"/>
    <w:rsid w:val="004740D0"/>
    <w:rsid w:val="00474107"/>
    <w:rsid w:val="00474117"/>
    <w:rsid w:val="00474135"/>
    <w:rsid w:val="0047437E"/>
    <w:rsid w:val="00474395"/>
    <w:rsid w:val="004743C1"/>
    <w:rsid w:val="004743D6"/>
    <w:rsid w:val="004744AD"/>
    <w:rsid w:val="004745EA"/>
    <w:rsid w:val="00474639"/>
    <w:rsid w:val="004747F8"/>
    <w:rsid w:val="004748CC"/>
    <w:rsid w:val="004748F9"/>
    <w:rsid w:val="00474A49"/>
    <w:rsid w:val="00474A76"/>
    <w:rsid w:val="00474B80"/>
    <w:rsid w:val="00474E1A"/>
    <w:rsid w:val="00474E5B"/>
    <w:rsid w:val="00474E75"/>
    <w:rsid w:val="00474F3E"/>
    <w:rsid w:val="00475037"/>
    <w:rsid w:val="004750DC"/>
    <w:rsid w:val="00475137"/>
    <w:rsid w:val="00475162"/>
    <w:rsid w:val="004752D4"/>
    <w:rsid w:val="0047531E"/>
    <w:rsid w:val="0047561C"/>
    <w:rsid w:val="00475691"/>
    <w:rsid w:val="00475861"/>
    <w:rsid w:val="004758BE"/>
    <w:rsid w:val="004758D6"/>
    <w:rsid w:val="00475904"/>
    <w:rsid w:val="00475AD6"/>
    <w:rsid w:val="00475BA8"/>
    <w:rsid w:val="00475C22"/>
    <w:rsid w:val="00475D6B"/>
    <w:rsid w:val="00475D82"/>
    <w:rsid w:val="00475E55"/>
    <w:rsid w:val="00475E82"/>
    <w:rsid w:val="00475FB4"/>
    <w:rsid w:val="00476080"/>
    <w:rsid w:val="00476103"/>
    <w:rsid w:val="004761A0"/>
    <w:rsid w:val="004761B1"/>
    <w:rsid w:val="00476226"/>
    <w:rsid w:val="004762B6"/>
    <w:rsid w:val="004762F1"/>
    <w:rsid w:val="0047637F"/>
    <w:rsid w:val="00476437"/>
    <w:rsid w:val="0047643E"/>
    <w:rsid w:val="00476470"/>
    <w:rsid w:val="00476595"/>
    <w:rsid w:val="004767C5"/>
    <w:rsid w:val="0047686E"/>
    <w:rsid w:val="004769DD"/>
    <w:rsid w:val="00476B65"/>
    <w:rsid w:val="00476BAB"/>
    <w:rsid w:val="00476C0A"/>
    <w:rsid w:val="00476CC2"/>
    <w:rsid w:val="00476E76"/>
    <w:rsid w:val="00476F10"/>
    <w:rsid w:val="00476FB9"/>
    <w:rsid w:val="00477009"/>
    <w:rsid w:val="0047704A"/>
    <w:rsid w:val="00477176"/>
    <w:rsid w:val="004771F5"/>
    <w:rsid w:val="004772A0"/>
    <w:rsid w:val="004772AB"/>
    <w:rsid w:val="0047736E"/>
    <w:rsid w:val="00477682"/>
    <w:rsid w:val="00477754"/>
    <w:rsid w:val="004777D2"/>
    <w:rsid w:val="004777D6"/>
    <w:rsid w:val="004779B0"/>
    <w:rsid w:val="004779E9"/>
    <w:rsid w:val="00477A2F"/>
    <w:rsid w:val="00477BEB"/>
    <w:rsid w:val="00477D6B"/>
    <w:rsid w:val="00477D81"/>
    <w:rsid w:val="00477DEC"/>
    <w:rsid w:val="00477ED2"/>
    <w:rsid w:val="00477F04"/>
    <w:rsid w:val="00477FF1"/>
    <w:rsid w:val="00477FFE"/>
    <w:rsid w:val="00480000"/>
    <w:rsid w:val="00480012"/>
    <w:rsid w:val="00480062"/>
    <w:rsid w:val="00480098"/>
    <w:rsid w:val="004800A1"/>
    <w:rsid w:val="004800BE"/>
    <w:rsid w:val="00480190"/>
    <w:rsid w:val="004802D8"/>
    <w:rsid w:val="004803E0"/>
    <w:rsid w:val="004804B8"/>
    <w:rsid w:val="00480640"/>
    <w:rsid w:val="0048067C"/>
    <w:rsid w:val="00480689"/>
    <w:rsid w:val="00480723"/>
    <w:rsid w:val="00480740"/>
    <w:rsid w:val="00480791"/>
    <w:rsid w:val="004807F0"/>
    <w:rsid w:val="00480842"/>
    <w:rsid w:val="00480884"/>
    <w:rsid w:val="004808DD"/>
    <w:rsid w:val="0048090E"/>
    <w:rsid w:val="00480923"/>
    <w:rsid w:val="00480BD0"/>
    <w:rsid w:val="00480DDE"/>
    <w:rsid w:val="00480EA6"/>
    <w:rsid w:val="00480F54"/>
    <w:rsid w:val="00480F9B"/>
    <w:rsid w:val="00480FDB"/>
    <w:rsid w:val="00481175"/>
    <w:rsid w:val="00481221"/>
    <w:rsid w:val="00481235"/>
    <w:rsid w:val="004812AF"/>
    <w:rsid w:val="00481309"/>
    <w:rsid w:val="00481357"/>
    <w:rsid w:val="004814BD"/>
    <w:rsid w:val="004815F0"/>
    <w:rsid w:val="00481629"/>
    <w:rsid w:val="004816E6"/>
    <w:rsid w:val="004816E7"/>
    <w:rsid w:val="004817A1"/>
    <w:rsid w:val="004817D3"/>
    <w:rsid w:val="004817D4"/>
    <w:rsid w:val="004817DC"/>
    <w:rsid w:val="00481864"/>
    <w:rsid w:val="004819EB"/>
    <w:rsid w:val="00481AC5"/>
    <w:rsid w:val="00481B02"/>
    <w:rsid w:val="00481BA7"/>
    <w:rsid w:val="00481BF1"/>
    <w:rsid w:val="00481CC9"/>
    <w:rsid w:val="00481D86"/>
    <w:rsid w:val="00482082"/>
    <w:rsid w:val="00482228"/>
    <w:rsid w:val="0048229D"/>
    <w:rsid w:val="004822FF"/>
    <w:rsid w:val="0048235D"/>
    <w:rsid w:val="004823B9"/>
    <w:rsid w:val="004823BB"/>
    <w:rsid w:val="004823E6"/>
    <w:rsid w:val="00482556"/>
    <w:rsid w:val="004825F6"/>
    <w:rsid w:val="00482631"/>
    <w:rsid w:val="004826C7"/>
    <w:rsid w:val="00482703"/>
    <w:rsid w:val="00482761"/>
    <w:rsid w:val="00482786"/>
    <w:rsid w:val="00482927"/>
    <w:rsid w:val="00482975"/>
    <w:rsid w:val="00482A1E"/>
    <w:rsid w:val="00482A6A"/>
    <w:rsid w:val="00482A8F"/>
    <w:rsid w:val="00482AE0"/>
    <w:rsid w:val="00482B24"/>
    <w:rsid w:val="00482C14"/>
    <w:rsid w:val="00482C3E"/>
    <w:rsid w:val="00482DC0"/>
    <w:rsid w:val="00482E6B"/>
    <w:rsid w:val="00482E96"/>
    <w:rsid w:val="00482F9C"/>
    <w:rsid w:val="004830DD"/>
    <w:rsid w:val="00483122"/>
    <w:rsid w:val="00483210"/>
    <w:rsid w:val="00483260"/>
    <w:rsid w:val="004832D3"/>
    <w:rsid w:val="00483320"/>
    <w:rsid w:val="00483453"/>
    <w:rsid w:val="00483478"/>
    <w:rsid w:val="004834A1"/>
    <w:rsid w:val="00483512"/>
    <w:rsid w:val="00483575"/>
    <w:rsid w:val="00483583"/>
    <w:rsid w:val="004835C2"/>
    <w:rsid w:val="0048375C"/>
    <w:rsid w:val="00483846"/>
    <w:rsid w:val="004838B5"/>
    <w:rsid w:val="00483913"/>
    <w:rsid w:val="0048393D"/>
    <w:rsid w:val="00483AC7"/>
    <w:rsid w:val="00483AD2"/>
    <w:rsid w:val="00483ADA"/>
    <w:rsid w:val="00483D1B"/>
    <w:rsid w:val="00483D54"/>
    <w:rsid w:val="00483EDE"/>
    <w:rsid w:val="00483EFA"/>
    <w:rsid w:val="00483EFF"/>
    <w:rsid w:val="00483F52"/>
    <w:rsid w:val="004840DD"/>
    <w:rsid w:val="004840DF"/>
    <w:rsid w:val="004840F6"/>
    <w:rsid w:val="00484107"/>
    <w:rsid w:val="0048418A"/>
    <w:rsid w:val="004841AC"/>
    <w:rsid w:val="00484222"/>
    <w:rsid w:val="0048425B"/>
    <w:rsid w:val="00484348"/>
    <w:rsid w:val="004843A5"/>
    <w:rsid w:val="004843CC"/>
    <w:rsid w:val="0048441E"/>
    <w:rsid w:val="0048445B"/>
    <w:rsid w:val="0048447A"/>
    <w:rsid w:val="00484498"/>
    <w:rsid w:val="00484519"/>
    <w:rsid w:val="004846BA"/>
    <w:rsid w:val="004846C5"/>
    <w:rsid w:val="00484837"/>
    <w:rsid w:val="004848FE"/>
    <w:rsid w:val="0048496B"/>
    <w:rsid w:val="0048499B"/>
    <w:rsid w:val="004849ED"/>
    <w:rsid w:val="004849FF"/>
    <w:rsid w:val="00484A1A"/>
    <w:rsid w:val="00484AE3"/>
    <w:rsid w:val="00484B5B"/>
    <w:rsid w:val="00484BAF"/>
    <w:rsid w:val="00484C99"/>
    <w:rsid w:val="00484C9D"/>
    <w:rsid w:val="00484D4F"/>
    <w:rsid w:val="00484DEE"/>
    <w:rsid w:val="00484EA0"/>
    <w:rsid w:val="00484F26"/>
    <w:rsid w:val="00484F36"/>
    <w:rsid w:val="0048500F"/>
    <w:rsid w:val="00485091"/>
    <w:rsid w:val="004851DE"/>
    <w:rsid w:val="004852A0"/>
    <w:rsid w:val="004853D8"/>
    <w:rsid w:val="004853F4"/>
    <w:rsid w:val="004854DC"/>
    <w:rsid w:val="00485535"/>
    <w:rsid w:val="004855B9"/>
    <w:rsid w:val="0048567E"/>
    <w:rsid w:val="004857C6"/>
    <w:rsid w:val="00485840"/>
    <w:rsid w:val="0048592A"/>
    <w:rsid w:val="004859D3"/>
    <w:rsid w:val="004859E1"/>
    <w:rsid w:val="00485B25"/>
    <w:rsid w:val="00485C41"/>
    <w:rsid w:val="00485D70"/>
    <w:rsid w:val="00485D8E"/>
    <w:rsid w:val="00485E57"/>
    <w:rsid w:val="00485E6C"/>
    <w:rsid w:val="00485E92"/>
    <w:rsid w:val="00485EF0"/>
    <w:rsid w:val="00485F56"/>
    <w:rsid w:val="00485FA4"/>
    <w:rsid w:val="004860A6"/>
    <w:rsid w:val="004860D6"/>
    <w:rsid w:val="00486135"/>
    <w:rsid w:val="004861FB"/>
    <w:rsid w:val="00486304"/>
    <w:rsid w:val="00486368"/>
    <w:rsid w:val="004863BA"/>
    <w:rsid w:val="00486524"/>
    <w:rsid w:val="00486592"/>
    <w:rsid w:val="0048659B"/>
    <w:rsid w:val="0048673C"/>
    <w:rsid w:val="0048675C"/>
    <w:rsid w:val="00486787"/>
    <w:rsid w:val="004867C1"/>
    <w:rsid w:val="00486823"/>
    <w:rsid w:val="004868E9"/>
    <w:rsid w:val="00486908"/>
    <w:rsid w:val="00486A4A"/>
    <w:rsid w:val="00486BA9"/>
    <w:rsid w:val="00486BCD"/>
    <w:rsid w:val="00486CC1"/>
    <w:rsid w:val="00486D22"/>
    <w:rsid w:val="00486D62"/>
    <w:rsid w:val="00486DBA"/>
    <w:rsid w:val="00486E54"/>
    <w:rsid w:val="00486F8A"/>
    <w:rsid w:val="00486FBC"/>
    <w:rsid w:val="00487078"/>
    <w:rsid w:val="00487144"/>
    <w:rsid w:val="00487189"/>
    <w:rsid w:val="004871AF"/>
    <w:rsid w:val="004872A5"/>
    <w:rsid w:val="004872EF"/>
    <w:rsid w:val="004872FF"/>
    <w:rsid w:val="0048734B"/>
    <w:rsid w:val="00487393"/>
    <w:rsid w:val="00487430"/>
    <w:rsid w:val="00487446"/>
    <w:rsid w:val="004874D4"/>
    <w:rsid w:val="0048751C"/>
    <w:rsid w:val="00487539"/>
    <w:rsid w:val="00487545"/>
    <w:rsid w:val="004875FF"/>
    <w:rsid w:val="0048772D"/>
    <w:rsid w:val="0048781C"/>
    <w:rsid w:val="00487988"/>
    <w:rsid w:val="004879CC"/>
    <w:rsid w:val="004879CF"/>
    <w:rsid w:val="00487A10"/>
    <w:rsid w:val="00487ABE"/>
    <w:rsid w:val="00487CFB"/>
    <w:rsid w:val="00487D66"/>
    <w:rsid w:val="00487D89"/>
    <w:rsid w:val="00487DFD"/>
    <w:rsid w:val="00487F5D"/>
    <w:rsid w:val="00487FD0"/>
    <w:rsid w:val="0049009F"/>
    <w:rsid w:val="004900B8"/>
    <w:rsid w:val="00490105"/>
    <w:rsid w:val="00490152"/>
    <w:rsid w:val="00490195"/>
    <w:rsid w:val="00490335"/>
    <w:rsid w:val="00490440"/>
    <w:rsid w:val="004904D7"/>
    <w:rsid w:val="004904E2"/>
    <w:rsid w:val="004905C6"/>
    <w:rsid w:val="004906C7"/>
    <w:rsid w:val="004906EB"/>
    <w:rsid w:val="0049075B"/>
    <w:rsid w:val="004908B4"/>
    <w:rsid w:val="004908F3"/>
    <w:rsid w:val="00490A0A"/>
    <w:rsid w:val="00490A7D"/>
    <w:rsid w:val="00490AFC"/>
    <w:rsid w:val="00490B07"/>
    <w:rsid w:val="00490B29"/>
    <w:rsid w:val="00490C1B"/>
    <w:rsid w:val="00490C44"/>
    <w:rsid w:val="00490C46"/>
    <w:rsid w:val="00490CB4"/>
    <w:rsid w:val="00490D26"/>
    <w:rsid w:val="00490D9A"/>
    <w:rsid w:val="00490EB0"/>
    <w:rsid w:val="00490ECB"/>
    <w:rsid w:val="00490F27"/>
    <w:rsid w:val="00490FA0"/>
    <w:rsid w:val="00490FB4"/>
    <w:rsid w:val="00490FC5"/>
    <w:rsid w:val="004910DE"/>
    <w:rsid w:val="00491110"/>
    <w:rsid w:val="004911CF"/>
    <w:rsid w:val="00491203"/>
    <w:rsid w:val="00491277"/>
    <w:rsid w:val="0049128F"/>
    <w:rsid w:val="004914B9"/>
    <w:rsid w:val="00491509"/>
    <w:rsid w:val="0049153F"/>
    <w:rsid w:val="0049166D"/>
    <w:rsid w:val="00491828"/>
    <w:rsid w:val="0049193A"/>
    <w:rsid w:val="00491A73"/>
    <w:rsid w:val="00491B26"/>
    <w:rsid w:val="00491B43"/>
    <w:rsid w:val="00491D55"/>
    <w:rsid w:val="00491D7E"/>
    <w:rsid w:val="00491E4C"/>
    <w:rsid w:val="00491E76"/>
    <w:rsid w:val="00491F78"/>
    <w:rsid w:val="00491FAE"/>
    <w:rsid w:val="00492020"/>
    <w:rsid w:val="004920B8"/>
    <w:rsid w:val="0049215D"/>
    <w:rsid w:val="00492161"/>
    <w:rsid w:val="00492284"/>
    <w:rsid w:val="004922D8"/>
    <w:rsid w:val="00492397"/>
    <w:rsid w:val="004923DF"/>
    <w:rsid w:val="004923EF"/>
    <w:rsid w:val="0049265B"/>
    <w:rsid w:val="00492676"/>
    <w:rsid w:val="004926E0"/>
    <w:rsid w:val="004928A7"/>
    <w:rsid w:val="004928AA"/>
    <w:rsid w:val="004928C3"/>
    <w:rsid w:val="00492962"/>
    <w:rsid w:val="004929C3"/>
    <w:rsid w:val="00492A68"/>
    <w:rsid w:val="00492ABF"/>
    <w:rsid w:val="00492B03"/>
    <w:rsid w:val="00492B3B"/>
    <w:rsid w:val="00492CA0"/>
    <w:rsid w:val="00492CC1"/>
    <w:rsid w:val="00492CCE"/>
    <w:rsid w:val="00492DAB"/>
    <w:rsid w:val="00492DBA"/>
    <w:rsid w:val="00492EAD"/>
    <w:rsid w:val="00492FE5"/>
    <w:rsid w:val="00492FED"/>
    <w:rsid w:val="00493022"/>
    <w:rsid w:val="004930A0"/>
    <w:rsid w:val="004931B1"/>
    <w:rsid w:val="00493296"/>
    <w:rsid w:val="004933AD"/>
    <w:rsid w:val="00493456"/>
    <w:rsid w:val="004934D4"/>
    <w:rsid w:val="004934E9"/>
    <w:rsid w:val="004934F4"/>
    <w:rsid w:val="0049352A"/>
    <w:rsid w:val="00493652"/>
    <w:rsid w:val="00493685"/>
    <w:rsid w:val="00493695"/>
    <w:rsid w:val="004936E7"/>
    <w:rsid w:val="00493791"/>
    <w:rsid w:val="004937F1"/>
    <w:rsid w:val="00493954"/>
    <w:rsid w:val="00493AC1"/>
    <w:rsid w:val="00493B86"/>
    <w:rsid w:val="00493C14"/>
    <w:rsid w:val="00493CA4"/>
    <w:rsid w:val="00493DB2"/>
    <w:rsid w:val="00493E24"/>
    <w:rsid w:val="00493E74"/>
    <w:rsid w:val="00493F24"/>
    <w:rsid w:val="0049420B"/>
    <w:rsid w:val="0049420D"/>
    <w:rsid w:val="0049446E"/>
    <w:rsid w:val="00494487"/>
    <w:rsid w:val="004944B1"/>
    <w:rsid w:val="00494540"/>
    <w:rsid w:val="00494573"/>
    <w:rsid w:val="00494590"/>
    <w:rsid w:val="0049464A"/>
    <w:rsid w:val="00494692"/>
    <w:rsid w:val="0049469C"/>
    <w:rsid w:val="0049476A"/>
    <w:rsid w:val="004948D0"/>
    <w:rsid w:val="00494956"/>
    <w:rsid w:val="00494991"/>
    <w:rsid w:val="00494A4C"/>
    <w:rsid w:val="00494AA4"/>
    <w:rsid w:val="00494BC6"/>
    <w:rsid w:val="00494C8E"/>
    <w:rsid w:val="00494D63"/>
    <w:rsid w:val="00494D71"/>
    <w:rsid w:val="00494E61"/>
    <w:rsid w:val="00494F10"/>
    <w:rsid w:val="00494F18"/>
    <w:rsid w:val="00494F82"/>
    <w:rsid w:val="00494FBA"/>
    <w:rsid w:val="00494FF6"/>
    <w:rsid w:val="00495077"/>
    <w:rsid w:val="004950F0"/>
    <w:rsid w:val="004952B3"/>
    <w:rsid w:val="004953D7"/>
    <w:rsid w:val="0049580B"/>
    <w:rsid w:val="004959CC"/>
    <w:rsid w:val="00495A9C"/>
    <w:rsid w:val="00495AEF"/>
    <w:rsid w:val="00495B1A"/>
    <w:rsid w:val="00495BB1"/>
    <w:rsid w:val="00495CA3"/>
    <w:rsid w:val="00495F2A"/>
    <w:rsid w:val="00495F4B"/>
    <w:rsid w:val="0049600F"/>
    <w:rsid w:val="00496078"/>
    <w:rsid w:val="00496092"/>
    <w:rsid w:val="004960CA"/>
    <w:rsid w:val="0049611D"/>
    <w:rsid w:val="0049618D"/>
    <w:rsid w:val="0049620B"/>
    <w:rsid w:val="00496328"/>
    <w:rsid w:val="00496472"/>
    <w:rsid w:val="004965CC"/>
    <w:rsid w:val="00496625"/>
    <w:rsid w:val="00496656"/>
    <w:rsid w:val="0049666B"/>
    <w:rsid w:val="004966C7"/>
    <w:rsid w:val="00496718"/>
    <w:rsid w:val="00496748"/>
    <w:rsid w:val="00496867"/>
    <w:rsid w:val="004968ED"/>
    <w:rsid w:val="00496B0D"/>
    <w:rsid w:val="00496C3E"/>
    <w:rsid w:val="00496C4B"/>
    <w:rsid w:val="00496DF2"/>
    <w:rsid w:val="00496DF9"/>
    <w:rsid w:val="00496E6F"/>
    <w:rsid w:val="00496EDD"/>
    <w:rsid w:val="00496EEE"/>
    <w:rsid w:val="00496F01"/>
    <w:rsid w:val="00496F23"/>
    <w:rsid w:val="004970BC"/>
    <w:rsid w:val="004970C2"/>
    <w:rsid w:val="00497165"/>
    <w:rsid w:val="0049723B"/>
    <w:rsid w:val="00497264"/>
    <w:rsid w:val="0049734E"/>
    <w:rsid w:val="004973AB"/>
    <w:rsid w:val="004974D9"/>
    <w:rsid w:val="00497524"/>
    <w:rsid w:val="00497542"/>
    <w:rsid w:val="004975E7"/>
    <w:rsid w:val="00497612"/>
    <w:rsid w:val="0049765E"/>
    <w:rsid w:val="004976BA"/>
    <w:rsid w:val="004977F4"/>
    <w:rsid w:val="00497809"/>
    <w:rsid w:val="00497863"/>
    <w:rsid w:val="00497979"/>
    <w:rsid w:val="00497998"/>
    <w:rsid w:val="00497BA5"/>
    <w:rsid w:val="00497BD5"/>
    <w:rsid w:val="00497C2C"/>
    <w:rsid w:val="00497C34"/>
    <w:rsid w:val="00497CCE"/>
    <w:rsid w:val="00497D58"/>
    <w:rsid w:val="00497D5C"/>
    <w:rsid w:val="00497D89"/>
    <w:rsid w:val="00497DC8"/>
    <w:rsid w:val="00497E35"/>
    <w:rsid w:val="00497F96"/>
    <w:rsid w:val="00497FC5"/>
    <w:rsid w:val="004A0110"/>
    <w:rsid w:val="004A0127"/>
    <w:rsid w:val="004A020F"/>
    <w:rsid w:val="004A023D"/>
    <w:rsid w:val="004A03F8"/>
    <w:rsid w:val="004A045C"/>
    <w:rsid w:val="004A0464"/>
    <w:rsid w:val="004A0578"/>
    <w:rsid w:val="004A05D0"/>
    <w:rsid w:val="004A0768"/>
    <w:rsid w:val="004A07C1"/>
    <w:rsid w:val="004A089A"/>
    <w:rsid w:val="004A089E"/>
    <w:rsid w:val="004A08FA"/>
    <w:rsid w:val="004A090B"/>
    <w:rsid w:val="004A0B03"/>
    <w:rsid w:val="004A0B87"/>
    <w:rsid w:val="004A0BB9"/>
    <w:rsid w:val="004A0C34"/>
    <w:rsid w:val="004A0C87"/>
    <w:rsid w:val="004A0D24"/>
    <w:rsid w:val="004A0D2D"/>
    <w:rsid w:val="004A0D86"/>
    <w:rsid w:val="004A0DEA"/>
    <w:rsid w:val="004A0E25"/>
    <w:rsid w:val="004A0E63"/>
    <w:rsid w:val="004A0EF5"/>
    <w:rsid w:val="004A0F2D"/>
    <w:rsid w:val="004A0FF0"/>
    <w:rsid w:val="004A1023"/>
    <w:rsid w:val="004A10DC"/>
    <w:rsid w:val="004A1109"/>
    <w:rsid w:val="004A11D1"/>
    <w:rsid w:val="004A11DE"/>
    <w:rsid w:val="004A12C8"/>
    <w:rsid w:val="004A12FE"/>
    <w:rsid w:val="004A1398"/>
    <w:rsid w:val="004A13AD"/>
    <w:rsid w:val="004A13F8"/>
    <w:rsid w:val="004A1446"/>
    <w:rsid w:val="004A148A"/>
    <w:rsid w:val="004A14B5"/>
    <w:rsid w:val="004A14D0"/>
    <w:rsid w:val="004A14D1"/>
    <w:rsid w:val="004A1588"/>
    <w:rsid w:val="004A160C"/>
    <w:rsid w:val="004A1719"/>
    <w:rsid w:val="004A1729"/>
    <w:rsid w:val="004A17C9"/>
    <w:rsid w:val="004A17CE"/>
    <w:rsid w:val="004A1812"/>
    <w:rsid w:val="004A184B"/>
    <w:rsid w:val="004A185D"/>
    <w:rsid w:val="004A1B8F"/>
    <w:rsid w:val="004A1BD9"/>
    <w:rsid w:val="004A1C24"/>
    <w:rsid w:val="004A1C29"/>
    <w:rsid w:val="004A1CF1"/>
    <w:rsid w:val="004A1E3B"/>
    <w:rsid w:val="004A1F58"/>
    <w:rsid w:val="004A1FFD"/>
    <w:rsid w:val="004A2187"/>
    <w:rsid w:val="004A2256"/>
    <w:rsid w:val="004A232A"/>
    <w:rsid w:val="004A2422"/>
    <w:rsid w:val="004A2482"/>
    <w:rsid w:val="004A24C6"/>
    <w:rsid w:val="004A257D"/>
    <w:rsid w:val="004A25A3"/>
    <w:rsid w:val="004A2665"/>
    <w:rsid w:val="004A27FF"/>
    <w:rsid w:val="004A28B9"/>
    <w:rsid w:val="004A2B16"/>
    <w:rsid w:val="004A2BB8"/>
    <w:rsid w:val="004A2BBD"/>
    <w:rsid w:val="004A2C7C"/>
    <w:rsid w:val="004A2CF8"/>
    <w:rsid w:val="004A2D01"/>
    <w:rsid w:val="004A2D2C"/>
    <w:rsid w:val="004A2D38"/>
    <w:rsid w:val="004A2D49"/>
    <w:rsid w:val="004A2EAB"/>
    <w:rsid w:val="004A2EC3"/>
    <w:rsid w:val="004A2FCC"/>
    <w:rsid w:val="004A30EA"/>
    <w:rsid w:val="004A3101"/>
    <w:rsid w:val="004A31C8"/>
    <w:rsid w:val="004A3258"/>
    <w:rsid w:val="004A327F"/>
    <w:rsid w:val="004A32A2"/>
    <w:rsid w:val="004A341E"/>
    <w:rsid w:val="004A3430"/>
    <w:rsid w:val="004A352E"/>
    <w:rsid w:val="004A357D"/>
    <w:rsid w:val="004A35C2"/>
    <w:rsid w:val="004A3680"/>
    <w:rsid w:val="004A3769"/>
    <w:rsid w:val="004A3898"/>
    <w:rsid w:val="004A38AF"/>
    <w:rsid w:val="004A38B6"/>
    <w:rsid w:val="004A390A"/>
    <w:rsid w:val="004A39FC"/>
    <w:rsid w:val="004A3B50"/>
    <w:rsid w:val="004A3B77"/>
    <w:rsid w:val="004A3C36"/>
    <w:rsid w:val="004A3C4E"/>
    <w:rsid w:val="004A3C7B"/>
    <w:rsid w:val="004A3CAE"/>
    <w:rsid w:val="004A3CCC"/>
    <w:rsid w:val="004A3CD5"/>
    <w:rsid w:val="004A3CE3"/>
    <w:rsid w:val="004A3CED"/>
    <w:rsid w:val="004A3D9A"/>
    <w:rsid w:val="004A3DD0"/>
    <w:rsid w:val="004A3E43"/>
    <w:rsid w:val="004A3EC5"/>
    <w:rsid w:val="004A3F5A"/>
    <w:rsid w:val="004A4064"/>
    <w:rsid w:val="004A4065"/>
    <w:rsid w:val="004A4150"/>
    <w:rsid w:val="004A4186"/>
    <w:rsid w:val="004A41D6"/>
    <w:rsid w:val="004A42D5"/>
    <w:rsid w:val="004A4442"/>
    <w:rsid w:val="004A44EB"/>
    <w:rsid w:val="004A45AD"/>
    <w:rsid w:val="004A45CE"/>
    <w:rsid w:val="004A45F4"/>
    <w:rsid w:val="004A461A"/>
    <w:rsid w:val="004A461F"/>
    <w:rsid w:val="004A47B0"/>
    <w:rsid w:val="004A482A"/>
    <w:rsid w:val="004A4903"/>
    <w:rsid w:val="004A491C"/>
    <w:rsid w:val="004A49E4"/>
    <w:rsid w:val="004A4EC3"/>
    <w:rsid w:val="004A51C8"/>
    <w:rsid w:val="004A5243"/>
    <w:rsid w:val="004A53CD"/>
    <w:rsid w:val="004A53F1"/>
    <w:rsid w:val="004A547B"/>
    <w:rsid w:val="004A54B7"/>
    <w:rsid w:val="004A55B6"/>
    <w:rsid w:val="004A56E8"/>
    <w:rsid w:val="004A571E"/>
    <w:rsid w:val="004A5768"/>
    <w:rsid w:val="004A58ED"/>
    <w:rsid w:val="004A5998"/>
    <w:rsid w:val="004A5A04"/>
    <w:rsid w:val="004A5A16"/>
    <w:rsid w:val="004A5A19"/>
    <w:rsid w:val="004A5A51"/>
    <w:rsid w:val="004A5AB6"/>
    <w:rsid w:val="004A5BA7"/>
    <w:rsid w:val="004A5BB7"/>
    <w:rsid w:val="004A5D58"/>
    <w:rsid w:val="004A5E04"/>
    <w:rsid w:val="004A5E1A"/>
    <w:rsid w:val="004A5EF2"/>
    <w:rsid w:val="004A5F5C"/>
    <w:rsid w:val="004A611B"/>
    <w:rsid w:val="004A61C9"/>
    <w:rsid w:val="004A6215"/>
    <w:rsid w:val="004A6240"/>
    <w:rsid w:val="004A63AD"/>
    <w:rsid w:val="004A63FC"/>
    <w:rsid w:val="004A65D4"/>
    <w:rsid w:val="004A65E5"/>
    <w:rsid w:val="004A65EE"/>
    <w:rsid w:val="004A671B"/>
    <w:rsid w:val="004A671F"/>
    <w:rsid w:val="004A6820"/>
    <w:rsid w:val="004A6868"/>
    <w:rsid w:val="004A6873"/>
    <w:rsid w:val="004A687C"/>
    <w:rsid w:val="004A68D6"/>
    <w:rsid w:val="004A69B7"/>
    <w:rsid w:val="004A6A3F"/>
    <w:rsid w:val="004A6C29"/>
    <w:rsid w:val="004A6C77"/>
    <w:rsid w:val="004A6CB1"/>
    <w:rsid w:val="004A6CC3"/>
    <w:rsid w:val="004A706D"/>
    <w:rsid w:val="004A7086"/>
    <w:rsid w:val="004A70E3"/>
    <w:rsid w:val="004A70F9"/>
    <w:rsid w:val="004A711C"/>
    <w:rsid w:val="004A7183"/>
    <w:rsid w:val="004A71FD"/>
    <w:rsid w:val="004A72B6"/>
    <w:rsid w:val="004A72E4"/>
    <w:rsid w:val="004A74A4"/>
    <w:rsid w:val="004A75ED"/>
    <w:rsid w:val="004A7649"/>
    <w:rsid w:val="004A76C5"/>
    <w:rsid w:val="004A7771"/>
    <w:rsid w:val="004A78A9"/>
    <w:rsid w:val="004A79D3"/>
    <w:rsid w:val="004A7A95"/>
    <w:rsid w:val="004A7B19"/>
    <w:rsid w:val="004A7B5E"/>
    <w:rsid w:val="004A7DE4"/>
    <w:rsid w:val="004A7F5F"/>
    <w:rsid w:val="004B0000"/>
    <w:rsid w:val="004B00C3"/>
    <w:rsid w:val="004B01A2"/>
    <w:rsid w:val="004B03A7"/>
    <w:rsid w:val="004B04F4"/>
    <w:rsid w:val="004B05D2"/>
    <w:rsid w:val="004B07B9"/>
    <w:rsid w:val="004B07E0"/>
    <w:rsid w:val="004B0848"/>
    <w:rsid w:val="004B085D"/>
    <w:rsid w:val="004B08BB"/>
    <w:rsid w:val="004B08BD"/>
    <w:rsid w:val="004B0975"/>
    <w:rsid w:val="004B0A0D"/>
    <w:rsid w:val="004B0B26"/>
    <w:rsid w:val="004B0B61"/>
    <w:rsid w:val="004B0B7D"/>
    <w:rsid w:val="004B0BCA"/>
    <w:rsid w:val="004B0C87"/>
    <w:rsid w:val="004B0CF6"/>
    <w:rsid w:val="004B0E64"/>
    <w:rsid w:val="004B10F1"/>
    <w:rsid w:val="004B1149"/>
    <w:rsid w:val="004B1196"/>
    <w:rsid w:val="004B11D4"/>
    <w:rsid w:val="004B11D6"/>
    <w:rsid w:val="004B11FD"/>
    <w:rsid w:val="004B1272"/>
    <w:rsid w:val="004B12D6"/>
    <w:rsid w:val="004B1312"/>
    <w:rsid w:val="004B133C"/>
    <w:rsid w:val="004B1340"/>
    <w:rsid w:val="004B1353"/>
    <w:rsid w:val="004B1501"/>
    <w:rsid w:val="004B152C"/>
    <w:rsid w:val="004B1762"/>
    <w:rsid w:val="004B17BB"/>
    <w:rsid w:val="004B18FC"/>
    <w:rsid w:val="004B19C9"/>
    <w:rsid w:val="004B19E7"/>
    <w:rsid w:val="004B1A00"/>
    <w:rsid w:val="004B1AD9"/>
    <w:rsid w:val="004B1B79"/>
    <w:rsid w:val="004B1CD9"/>
    <w:rsid w:val="004B1D29"/>
    <w:rsid w:val="004B1D47"/>
    <w:rsid w:val="004B1DD8"/>
    <w:rsid w:val="004B1EE2"/>
    <w:rsid w:val="004B201A"/>
    <w:rsid w:val="004B2099"/>
    <w:rsid w:val="004B20F3"/>
    <w:rsid w:val="004B2111"/>
    <w:rsid w:val="004B2155"/>
    <w:rsid w:val="004B218D"/>
    <w:rsid w:val="004B2249"/>
    <w:rsid w:val="004B22E8"/>
    <w:rsid w:val="004B22FF"/>
    <w:rsid w:val="004B2377"/>
    <w:rsid w:val="004B23A5"/>
    <w:rsid w:val="004B252F"/>
    <w:rsid w:val="004B25DC"/>
    <w:rsid w:val="004B25E6"/>
    <w:rsid w:val="004B26C6"/>
    <w:rsid w:val="004B272D"/>
    <w:rsid w:val="004B2747"/>
    <w:rsid w:val="004B27A7"/>
    <w:rsid w:val="004B27C2"/>
    <w:rsid w:val="004B2812"/>
    <w:rsid w:val="004B285B"/>
    <w:rsid w:val="004B2960"/>
    <w:rsid w:val="004B296A"/>
    <w:rsid w:val="004B29D2"/>
    <w:rsid w:val="004B29E1"/>
    <w:rsid w:val="004B2B5B"/>
    <w:rsid w:val="004B2BE9"/>
    <w:rsid w:val="004B2C24"/>
    <w:rsid w:val="004B2C2A"/>
    <w:rsid w:val="004B2C55"/>
    <w:rsid w:val="004B2D25"/>
    <w:rsid w:val="004B2E45"/>
    <w:rsid w:val="004B2E6D"/>
    <w:rsid w:val="004B2EAB"/>
    <w:rsid w:val="004B2F8E"/>
    <w:rsid w:val="004B310E"/>
    <w:rsid w:val="004B3178"/>
    <w:rsid w:val="004B326B"/>
    <w:rsid w:val="004B337E"/>
    <w:rsid w:val="004B33AD"/>
    <w:rsid w:val="004B3438"/>
    <w:rsid w:val="004B344B"/>
    <w:rsid w:val="004B3466"/>
    <w:rsid w:val="004B34DE"/>
    <w:rsid w:val="004B3501"/>
    <w:rsid w:val="004B36B4"/>
    <w:rsid w:val="004B37C3"/>
    <w:rsid w:val="004B37E0"/>
    <w:rsid w:val="004B3818"/>
    <w:rsid w:val="004B38DD"/>
    <w:rsid w:val="004B395B"/>
    <w:rsid w:val="004B3A07"/>
    <w:rsid w:val="004B3B21"/>
    <w:rsid w:val="004B3B86"/>
    <w:rsid w:val="004B3BD6"/>
    <w:rsid w:val="004B3C33"/>
    <w:rsid w:val="004B3EAA"/>
    <w:rsid w:val="004B3F4C"/>
    <w:rsid w:val="004B3F54"/>
    <w:rsid w:val="004B4091"/>
    <w:rsid w:val="004B40FE"/>
    <w:rsid w:val="004B4113"/>
    <w:rsid w:val="004B4159"/>
    <w:rsid w:val="004B41B0"/>
    <w:rsid w:val="004B41D0"/>
    <w:rsid w:val="004B4215"/>
    <w:rsid w:val="004B432C"/>
    <w:rsid w:val="004B436C"/>
    <w:rsid w:val="004B43AF"/>
    <w:rsid w:val="004B446A"/>
    <w:rsid w:val="004B4485"/>
    <w:rsid w:val="004B44E6"/>
    <w:rsid w:val="004B4586"/>
    <w:rsid w:val="004B45F6"/>
    <w:rsid w:val="004B461D"/>
    <w:rsid w:val="004B4677"/>
    <w:rsid w:val="004B473C"/>
    <w:rsid w:val="004B4805"/>
    <w:rsid w:val="004B48FB"/>
    <w:rsid w:val="004B491F"/>
    <w:rsid w:val="004B4931"/>
    <w:rsid w:val="004B494B"/>
    <w:rsid w:val="004B497E"/>
    <w:rsid w:val="004B4997"/>
    <w:rsid w:val="004B4B0A"/>
    <w:rsid w:val="004B4BCA"/>
    <w:rsid w:val="004B4BE7"/>
    <w:rsid w:val="004B4BF5"/>
    <w:rsid w:val="004B4C23"/>
    <w:rsid w:val="004B4C5E"/>
    <w:rsid w:val="004B4CFF"/>
    <w:rsid w:val="004B4DBA"/>
    <w:rsid w:val="004B4E94"/>
    <w:rsid w:val="004B4ED4"/>
    <w:rsid w:val="004B4F10"/>
    <w:rsid w:val="004B507A"/>
    <w:rsid w:val="004B509D"/>
    <w:rsid w:val="004B5190"/>
    <w:rsid w:val="004B51D4"/>
    <w:rsid w:val="004B5270"/>
    <w:rsid w:val="004B5434"/>
    <w:rsid w:val="004B5448"/>
    <w:rsid w:val="004B54C5"/>
    <w:rsid w:val="004B54CF"/>
    <w:rsid w:val="004B5570"/>
    <w:rsid w:val="004B5589"/>
    <w:rsid w:val="004B558F"/>
    <w:rsid w:val="004B55CC"/>
    <w:rsid w:val="004B5785"/>
    <w:rsid w:val="004B5789"/>
    <w:rsid w:val="004B5793"/>
    <w:rsid w:val="004B5811"/>
    <w:rsid w:val="004B582A"/>
    <w:rsid w:val="004B5A3A"/>
    <w:rsid w:val="004B5A88"/>
    <w:rsid w:val="004B5AD6"/>
    <w:rsid w:val="004B5D22"/>
    <w:rsid w:val="004B5DDA"/>
    <w:rsid w:val="004B5DEC"/>
    <w:rsid w:val="004B5DFB"/>
    <w:rsid w:val="004B5EFB"/>
    <w:rsid w:val="004B5F2B"/>
    <w:rsid w:val="004B5F81"/>
    <w:rsid w:val="004B605F"/>
    <w:rsid w:val="004B6075"/>
    <w:rsid w:val="004B60C2"/>
    <w:rsid w:val="004B60D0"/>
    <w:rsid w:val="004B60F4"/>
    <w:rsid w:val="004B6143"/>
    <w:rsid w:val="004B61AC"/>
    <w:rsid w:val="004B6246"/>
    <w:rsid w:val="004B6310"/>
    <w:rsid w:val="004B643A"/>
    <w:rsid w:val="004B64FF"/>
    <w:rsid w:val="004B6500"/>
    <w:rsid w:val="004B6855"/>
    <w:rsid w:val="004B687F"/>
    <w:rsid w:val="004B68FA"/>
    <w:rsid w:val="004B69AB"/>
    <w:rsid w:val="004B69B6"/>
    <w:rsid w:val="004B6AD3"/>
    <w:rsid w:val="004B6BBE"/>
    <w:rsid w:val="004B6BDB"/>
    <w:rsid w:val="004B6BDD"/>
    <w:rsid w:val="004B6BF7"/>
    <w:rsid w:val="004B6CBA"/>
    <w:rsid w:val="004B6D2F"/>
    <w:rsid w:val="004B6D5B"/>
    <w:rsid w:val="004B6D5C"/>
    <w:rsid w:val="004B6E5B"/>
    <w:rsid w:val="004B6EF8"/>
    <w:rsid w:val="004B7050"/>
    <w:rsid w:val="004B7053"/>
    <w:rsid w:val="004B70A4"/>
    <w:rsid w:val="004B7126"/>
    <w:rsid w:val="004B721F"/>
    <w:rsid w:val="004B7268"/>
    <w:rsid w:val="004B7342"/>
    <w:rsid w:val="004B7356"/>
    <w:rsid w:val="004B751D"/>
    <w:rsid w:val="004B759F"/>
    <w:rsid w:val="004B77CD"/>
    <w:rsid w:val="004B78B8"/>
    <w:rsid w:val="004B78C7"/>
    <w:rsid w:val="004B79E6"/>
    <w:rsid w:val="004B7A7C"/>
    <w:rsid w:val="004B7AFA"/>
    <w:rsid w:val="004B7B3F"/>
    <w:rsid w:val="004B7B49"/>
    <w:rsid w:val="004B7B4D"/>
    <w:rsid w:val="004B7B53"/>
    <w:rsid w:val="004B7C76"/>
    <w:rsid w:val="004B7DB5"/>
    <w:rsid w:val="004B7DD1"/>
    <w:rsid w:val="004B7E04"/>
    <w:rsid w:val="004B7E20"/>
    <w:rsid w:val="004B7F43"/>
    <w:rsid w:val="004C0070"/>
    <w:rsid w:val="004C01CD"/>
    <w:rsid w:val="004C01FA"/>
    <w:rsid w:val="004C03B5"/>
    <w:rsid w:val="004C0448"/>
    <w:rsid w:val="004C0504"/>
    <w:rsid w:val="004C06C9"/>
    <w:rsid w:val="004C072C"/>
    <w:rsid w:val="004C076D"/>
    <w:rsid w:val="004C0850"/>
    <w:rsid w:val="004C08A0"/>
    <w:rsid w:val="004C08D7"/>
    <w:rsid w:val="004C08DD"/>
    <w:rsid w:val="004C090E"/>
    <w:rsid w:val="004C09E5"/>
    <w:rsid w:val="004C0A85"/>
    <w:rsid w:val="004C0AD8"/>
    <w:rsid w:val="004C0AEE"/>
    <w:rsid w:val="004C0B36"/>
    <w:rsid w:val="004C0BF3"/>
    <w:rsid w:val="004C0BF8"/>
    <w:rsid w:val="004C0CA9"/>
    <w:rsid w:val="004C0DB3"/>
    <w:rsid w:val="004C0F76"/>
    <w:rsid w:val="004C13A0"/>
    <w:rsid w:val="004C14D1"/>
    <w:rsid w:val="004C16C9"/>
    <w:rsid w:val="004C1811"/>
    <w:rsid w:val="004C18E7"/>
    <w:rsid w:val="004C19F9"/>
    <w:rsid w:val="004C1B26"/>
    <w:rsid w:val="004C1E01"/>
    <w:rsid w:val="004C1E85"/>
    <w:rsid w:val="004C1ECF"/>
    <w:rsid w:val="004C1EF4"/>
    <w:rsid w:val="004C1FE6"/>
    <w:rsid w:val="004C1FF3"/>
    <w:rsid w:val="004C20DC"/>
    <w:rsid w:val="004C20E6"/>
    <w:rsid w:val="004C23E9"/>
    <w:rsid w:val="004C2445"/>
    <w:rsid w:val="004C24F6"/>
    <w:rsid w:val="004C258F"/>
    <w:rsid w:val="004C25A4"/>
    <w:rsid w:val="004C260F"/>
    <w:rsid w:val="004C265C"/>
    <w:rsid w:val="004C2660"/>
    <w:rsid w:val="004C26FD"/>
    <w:rsid w:val="004C2750"/>
    <w:rsid w:val="004C2790"/>
    <w:rsid w:val="004C27D4"/>
    <w:rsid w:val="004C286E"/>
    <w:rsid w:val="004C29A1"/>
    <w:rsid w:val="004C29F6"/>
    <w:rsid w:val="004C2A21"/>
    <w:rsid w:val="004C2A93"/>
    <w:rsid w:val="004C2AA3"/>
    <w:rsid w:val="004C2B13"/>
    <w:rsid w:val="004C2BF6"/>
    <w:rsid w:val="004C2C35"/>
    <w:rsid w:val="004C2D13"/>
    <w:rsid w:val="004C2D19"/>
    <w:rsid w:val="004C2D33"/>
    <w:rsid w:val="004C2F09"/>
    <w:rsid w:val="004C2F6B"/>
    <w:rsid w:val="004C3026"/>
    <w:rsid w:val="004C30C3"/>
    <w:rsid w:val="004C3236"/>
    <w:rsid w:val="004C3292"/>
    <w:rsid w:val="004C3337"/>
    <w:rsid w:val="004C3398"/>
    <w:rsid w:val="004C33AE"/>
    <w:rsid w:val="004C340A"/>
    <w:rsid w:val="004C3439"/>
    <w:rsid w:val="004C3474"/>
    <w:rsid w:val="004C3511"/>
    <w:rsid w:val="004C3514"/>
    <w:rsid w:val="004C3521"/>
    <w:rsid w:val="004C3525"/>
    <w:rsid w:val="004C35B0"/>
    <w:rsid w:val="004C35EA"/>
    <w:rsid w:val="004C360D"/>
    <w:rsid w:val="004C364F"/>
    <w:rsid w:val="004C36B6"/>
    <w:rsid w:val="004C36E3"/>
    <w:rsid w:val="004C37AE"/>
    <w:rsid w:val="004C3A60"/>
    <w:rsid w:val="004C3AC7"/>
    <w:rsid w:val="004C3B33"/>
    <w:rsid w:val="004C3BCB"/>
    <w:rsid w:val="004C3BE0"/>
    <w:rsid w:val="004C3D41"/>
    <w:rsid w:val="004C3DFE"/>
    <w:rsid w:val="004C3ECA"/>
    <w:rsid w:val="004C402C"/>
    <w:rsid w:val="004C4167"/>
    <w:rsid w:val="004C41A7"/>
    <w:rsid w:val="004C423A"/>
    <w:rsid w:val="004C4361"/>
    <w:rsid w:val="004C4374"/>
    <w:rsid w:val="004C43CA"/>
    <w:rsid w:val="004C441A"/>
    <w:rsid w:val="004C45B9"/>
    <w:rsid w:val="004C468B"/>
    <w:rsid w:val="004C47AE"/>
    <w:rsid w:val="004C47ED"/>
    <w:rsid w:val="004C4961"/>
    <w:rsid w:val="004C49C0"/>
    <w:rsid w:val="004C4A23"/>
    <w:rsid w:val="004C4A95"/>
    <w:rsid w:val="004C4AAF"/>
    <w:rsid w:val="004C4ADF"/>
    <w:rsid w:val="004C4AE5"/>
    <w:rsid w:val="004C4B67"/>
    <w:rsid w:val="004C4B9D"/>
    <w:rsid w:val="004C4BA7"/>
    <w:rsid w:val="004C4BFB"/>
    <w:rsid w:val="004C4C24"/>
    <w:rsid w:val="004C4D0A"/>
    <w:rsid w:val="004C4D47"/>
    <w:rsid w:val="004C4DE9"/>
    <w:rsid w:val="004C4DF0"/>
    <w:rsid w:val="004C4E10"/>
    <w:rsid w:val="004C4E26"/>
    <w:rsid w:val="004C4E87"/>
    <w:rsid w:val="004C4F34"/>
    <w:rsid w:val="004C4F63"/>
    <w:rsid w:val="004C5019"/>
    <w:rsid w:val="004C507B"/>
    <w:rsid w:val="004C50C4"/>
    <w:rsid w:val="004C50FC"/>
    <w:rsid w:val="004C5143"/>
    <w:rsid w:val="004C51F1"/>
    <w:rsid w:val="004C52BC"/>
    <w:rsid w:val="004C531C"/>
    <w:rsid w:val="004C5396"/>
    <w:rsid w:val="004C53B0"/>
    <w:rsid w:val="004C53DA"/>
    <w:rsid w:val="004C5465"/>
    <w:rsid w:val="004C5509"/>
    <w:rsid w:val="004C5594"/>
    <w:rsid w:val="004C5773"/>
    <w:rsid w:val="004C57DC"/>
    <w:rsid w:val="004C5837"/>
    <w:rsid w:val="004C58BB"/>
    <w:rsid w:val="004C599C"/>
    <w:rsid w:val="004C5A43"/>
    <w:rsid w:val="004C5A51"/>
    <w:rsid w:val="004C5A68"/>
    <w:rsid w:val="004C5A88"/>
    <w:rsid w:val="004C5BBC"/>
    <w:rsid w:val="004C5CA5"/>
    <w:rsid w:val="004C5D18"/>
    <w:rsid w:val="004C5DBE"/>
    <w:rsid w:val="004C5E6B"/>
    <w:rsid w:val="004C5E82"/>
    <w:rsid w:val="004C5E89"/>
    <w:rsid w:val="004C5EF2"/>
    <w:rsid w:val="004C5EFF"/>
    <w:rsid w:val="004C5F30"/>
    <w:rsid w:val="004C5FA0"/>
    <w:rsid w:val="004C5FAC"/>
    <w:rsid w:val="004C6113"/>
    <w:rsid w:val="004C617A"/>
    <w:rsid w:val="004C624F"/>
    <w:rsid w:val="004C62A1"/>
    <w:rsid w:val="004C63AE"/>
    <w:rsid w:val="004C640E"/>
    <w:rsid w:val="004C64A5"/>
    <w:rsid w:val="004C652B"/>
    <w:rsid w:val="004C6576"/>
    <w:rsid w:val="004C676D"/>
    <w:rsid w:val="004C677E"/>
    <w:rsid w:val="004C680E"/>
    <w:rsid w:val="004C6938"/>
    <w:rsid w:val="004C6ACA"/>
    <w:rsid w:val="004C6BA8"/>
    <w:rsid w:val="004C6C27"/>
    <w:rsid w:val="004C6CD0"/>
    <w:rsid w:val="004C6D3D"/>
    <w:rsid w:val="004C6EB3"/>
    <w:rsid w:val="004C6F28"/>
    <w:rsid w:val="004C715D"/>
    <w:rsid w:val="004C72EC"/>
    <w:rsid w:val="004C733D"/>
    <w:rsid w:val="004C73D1"/>
    <w:rsid w:val="004C73FF"/>
    <w:rsid w:val="004C7439"/>
    <w:rsid w:val="004C760A"/>
    <w:rsid w:val="004C76DF"/>
    <w:rsid w:val="004C78EA"/>
    <w:rsid w:val="004C79CF"/>
    <w:rsid w:val="004C7A06"/>
    <w:rsid w:val="004C7D4F"/>
    <w:rsid w:val="004C7EDB"/>
    <w:rsid w:val="004C7EE3"/>
    <w:rsid w:val="004D0034"/>
    <w:rsid w:val="004D0089"/>
    <w:rsid w:val="004D00E2"/>
    <w:rsid w:val="004D0227"/>
    <w:rsid w:val="004D02BD"/>
    <w:rsid w:val="004D0351"/>
    <w:rsid w:val="004D044F"/>
    <w:rsid w:val="004D0475"/>
    <w:rsid w:val="004D04BC"/>
    <w:rsid w:val="004D04C8"/>
    <w:rsid w:val="004D0544"/>
    <w:rsid w:val="004D05DB"/>
    <w:rsid w:val="004D0640"/>
    <w:rsid w:val="004D06C9"/>
    <w:rsid w:val="004D0717"/>
    <w:rsid w:val="004D077C"/>
    <w:rsid w:val="004D0859"/>
    <w:rsid w:val="004D09D6"/>
    <w:rsid w:val="004D0A2B"/>
    <w:rsid w:val="004D0AB6"/>
    <w:rsid w:val="004D0B4E"/>
    <w:rsid w:val="004D0BEF"/>
    <w:rsid w:val="004D0CF1"/>
    <w:rsid w:val="004D0D47"/>
    <w:rsid w:val="004D0DBE"/>
    <w:rsid w:val="004D0F02"/>
    <w:rsid w:val="004D0F82"/>
    <w:rsid w:val="004D0FE8"/>
    <w:rsid w:val="004D1020"/>
    <w:rsid w:val="004D10F4"/>
    <w:rsid w:val="004D134B"/>
    <w:rsid w:val="004D1350"/>
    <w:rsid w:val="004D138D"/>
    <w:rsid w:val="004D145F"/>
    <w:rsid w:val="004D1484"/>
    <w:rsid w:val="004D167B"/>
    <w:rsid w:val="004D1718"/>
    <w:rsid w:val="004D1776"/>
    <w:rsid w:val="004D17FE"/>
    <w:rsid w:val="004D193C"/>
    <w:rsid w:val="004D198D"/>
    <w:rsid w:val="004D19E1"/>
    <w:rsid w:val="004D1A29"/>
    <w:rsid w:val="004D1ACE"/>
    <w:rsid w:val="004D1B6C"/>
    <w:rsid w:val="004D1C00"/>
    <w:rsid w:val="004D1CE7"/>
    <w:rsid w:val="004D1E7C"/>
    <w:rsid w:val="004D1F35"/>
    <w:rsid w:val="004D2029"/>
    <w:rsid w:val="004D20AE"/>
    <w:rsid w:val="004D20EC"/>
    <w:rsid w:val="004D2290"/>
    <w:rsid w:val="004D22F9"/>
    <w:rsid w:val="004D2330"/>
    <w:rsid w:val="004D240D"/>
    <w:rsid w:val="004D24AE"/>
    <w:rsid w:val="004D250A"/>
    <w:rsid w:val="004D2568"/>
    <w:rsid w:val="004D258C"/>
    <w:rsid w:val="004D25B3"/>
    <w:rsid w:val="004D2606"/>
    <w:rsid w:val="004D273E"/>
    <w:rsid w:val="004D27C7"/>
    <w:rsid w:val="004D27CA"/>
    <w:rsid w:val="004D287F"/>
    <w:rsid w:val="004D28D3"/>
    <w:rsid w:val="004D2A5C"/>
    <w:rsid w:val="004D2B9D"/>
    <w:rsid w:val="004D2BAD"/>
    <w:rsid w:val="004D2BF6"/>
    <w:rsid w:val="004D2C20"/>
    <w:rsid w:val="004D2C4D"/>
    <w:rsid w:val="004D2D7A"/>
    <w:rsid w:val="004D2DD5"/>
    <w:rsid w:val="004D2DE3"/>
    <w:rsid w:val="004D2EF4"/>
    <w:rsid w:val="004D2F0C"/>
    <w:rsid w:val="004D2F0F"/>
    <w:rsid w:val="004D2F83"/>
    <w:rsid w:val="004D2FC4"/>
    <w:rsid w:val="004D3023"/>
    <w:rsid w:val="004D3061"/>
    <w:rsid w:val="004D30C9"/>
    <w:rsid w:val="004D31A7"/>
    <w:rsid w:val="004D3257"/>
    <w:rsid w:val="004D326E"/>
    <w:rsid w:val="004D3301"/>
    <w:rsid w:val="004D332E"/>
    <w:rsid w:val="004D334F"/>
    <w:rsid w:val="004D34AD"/>
    <w:rsid w:val="004D34D9"/>
    <w:rsid w:val="004D3533"/>
    <w:rsid w:val="004D3534"/>
    <w:rsid w:val="004D377F"/>
    <w:rsid w:val="004D37CD"/>
    <w:rsid w:val="004D3845"/>
    <w:rsid w:val="004D38A3"/>
    <w:rsid w:val="004D38AE"/>
    <w:rsid w:val="004D393E"/>
    <w:rsid w:val="004D3A3D"/>
    <w:rsid w:val="004D3A6D"/>
    <w:rsid w:val="004D3AAD"/>
    <w:rsid w:val="004D3AEE"/>
    <w:rsid w:val="004D3B02"/>
    <w:rsid w:val="004D3C80"/>
    <w:rsid w:val="004D3DA5"/>
    <w:rsid w:val="004D3DF3"/>
    <w:rsid w:val="004D3E22"/>
    <w:rsid w:val="004D3E40"/>
    <w:rsid w:val="004D3EA1"/>
    <w:rsid w:val="004D3EAC"/>
    <w:rsid w:val="004D3EE2"/>
    <w:rsid w:val="004D3FA1"/>
    <w:rsid w:val="004D4041"/>
    <w:rsid w:val="004D40BA"/>
    <w:rsid w:val="004D41EF"/>
    <w:rsid w:val="004D421C"/>
    <w:rsid w:val="004D42BF"/>
    <w:rsid w:val="004D4309"/>
    <w:rsid w:val="004D4451"/>
    <w:rsid w:val="004D4503"/>
    <w:rsid w:val="004D45D7"/>
    <w:rsid w:val="004D461B"/>
    <w:rsid w:val="004D4718"/>
    <w:rsid w:val="004D4736"/>
    <w:rsid w:val="004D4760"/>
    <w:rsid w:val="004D47E1"/>
    <w:rsid w:val="004D48F8"/>
    <w:rsid w:val="004D4954"/>
    <w:rsid w:val="004D4B17"/>
    <w:rsid w:val="004D4C29"/>
    <w:rsid w:val="004D4CC6"/>
    <w:rsid w:val="004D4CF1"/>
    <w:rsid w:val="004D4D3A"/>
    <w:rsid w:val="004D4D5D"/>
    <w:rsid w:val="004D4D6A"/>
    <w:rsid w:val="004D4E2B"/>
    <w:rsid w:val="004D4E56"/>
    <w:rsid w:val="004D4FE0"/>
    <w:rsid w:val="004D52EF"/>
    <w:rsid w:val="004D5444"/>
    <w:rsid w:val="004D552D"/>
    <w:rsid w:val="004D55C0"/>
    <w:rsid w:val="004D573A"/>
    <w:rsid w:val="004D575A"/>
    <w:rsid w:val="004D575E"/>
    <w:rsid w:val="004D5987"/>
    <w:rsid w:val="004D5998"/>
    <w:rsid w:val="004D5B27"/>
    <w:rsid w:val="004D5B8C"/>
    <w:rsid w:val="004D5C69"/>
    <w:rsid w:val="004D5D7D"/>
    <w:rsid w:val="004D5E94"/>
    <w:rsid w:val="004D6076"/>
    <w:rsid w:val="004D60D0"/>
    <w:rsid w:val="004D6491"/>
    <w:rsid w:val="004D64FE"/>
    <w:rsid w:val="004D6574"/>
    <w:rsid w:val="004D65D1"/>
    <w:rsid w:val="004D66C3"/>
    <w:rsid w:val="004D66F3"/>
    <w:rsid w:val="004D6828"/>
    <w:rsid w:val="004D68E6"/>
    <w:rsid w:val="004D6918"/>
    <w:rsid w:val="004D69CC"/>
    <w:rsid w:val="004D69FC"/>
    <w:rsid w:val="004D6B3D"/>
    <w:rsid w:val="004D6BB4"/>
    <w:rsid w:val="004D6D70"/>
    <w:rsid w:val="004D6EEB"/>
    <w:rsid w:val="004D6EF5"/>
    <w:rsid w:val="004D6F85"/>
    <w:rsid w:val="004D7065"/>
    <w:rsid w:val="004D7131"/>
    <w:rsid w:val="004D71A1"/>
    <w:rsid w:val="004D71E7"/>
    <w:rsid w:val="004D7228"/>
    <w:rsid w:val="004D7250"/>
    <w:rsid w:val="004D7253"/>
    <w:rsid w:val="004D725C"/>
    <w:rsid w:val="004D7287"/>
    <w:rsid w:val="004D730D"/>
    <w:rsid w:val="004D7382"/>
    <w:rsid w:val="004D7475"/>
    <w:rsid w:val="004D7506"/>
    <w:rsid w:val="004D7807"/>
    <w:rsid w:val="004D78A9"/>
    <w:rsid w:val="004D7915"/>
    <w:rsid w:val="004D79CD"/>
    <w:rsid w:val="004D79E3"/>
    <w:rsid w:val="004D7A55"/>
    <w:rsid w:val="004D7B18"/>
    <w:rsid w:val="004D7CC6"/>
    <w:rsid w:val="004D7CCF"/>
    <w:rsid w:val="004D7D4A"/>
    <w:rsid w:val="004D7DF2"/>
    <w:rsid w:val="004E0148"/>
    <w:rsid w:val="004E014A"/>
    <w:rsid w:val="004E0192"/>
    <w:rsid w:val="004E03C5"/>
    <w:rsid w:val="004E03F4"/>
    <w:rsid w:val="004E040C"/>
    <w:rsid w:val="004E06BB"/>
    <w:rsid w:val="004E06E4"/>
    <w:rsid w:val="004E082B"/>
    <w:rsid w:val="004E088A"/>
    <w:rsid w:val="004E08A3"/>
    <w:rsid w:val="004E0926"/>
    <w:rsid w:val="004E09B0"/>
    <w:rsid w:val="004E09DB"/>
    <w:rsid w:val="004E0A38"/>
    <w:rsid w:val="004E0AAB"/>
    <w:rsid w:val="004E0AE5"/>
    <w:rsid w:val="004E0AEB"/>
    <w:rsid w:val="004E0B17"/>
    <w:rsid w:val="004E0B1B"/>
    <w:rsid w:val="004E0B3C"/>
    <w:rsid w:val="004E0B92"/>
    <w:rsid w:val="004E0CFE"/>
    <w:rsid w:val="004E0D96"/>
    <w:rsid w:val="004E0E47"/>
    <w:rsid w:val="004E0EE4"/>
    <w:rsid w:val="004E0FEC"/>
    <w:rsid w:val="004E1068"/>
    <w:rsid w:val="004E10B2"/>
    <w:rsid w:val="004E124A"/>
    <w:rsid w:val="004E12E8"/>
    <w:rsid w:val="004E12F9"/>
    <w:rsid w:val="004E1389"/>
    <w:rsid w:val="004E140C"/>
    <w:rsid w:val="004E1470"/>
    <w:rsid w:val="004E14EE"/>
    <w:rsid w:val="004E15EB"/>
    <w:rsid w:val="004E170E"/>
    <w:rsid w:val="004E17D2"/>
    <w:rsid w:val="004E18B5"/>
    <w:rsid w:val="004E1993"/>
    <w:rsid w:val="004E1999"/>
    <w:rsid w:val="004E1ADB"/>
    <w:rsid w:val="004E1B21"/>
    <w:rsid w:val="004E1B24"/>
    <w:rsid w:val="004E1BA9"/>
    <w:rsid w:val="004E1BE9"/>
    <w:rsid w:val="004E1C20"/>
    <w:rsid w:val="004E1CD3"/>
    <w:rsid w:val="004E1D5D"/>
    <w:rsid w:val="004E1D75"/>
    <w:rsid w:val="004E1EC7"/>
    <w:rsid w:val="004E1FC7"/>
    <w:rsid w:val="004E202A"/>
    <w:rsid w:val="004E20D2"/>
    <w:rsid w:val="004E20E7"/>
    <w:rsid w:val="004E22DD"/>
    <w:rsid w:val="004E2304"/>
    <w:rsid w:val="004E2362"/>
    <w:rsid w:val="004E23DA"/>
    <w:rsid w:val="004E2550"/>
    <w:rsid w:val="004E2663"/>
    <w:rsid w:val="004E277D"/>
    <w:rsid w:val="004E27AB"/>
    <w:rsid w:val="004E2885"/>
    <w:rsid w:val="004E29E4"/>
    <w:rsid w:val="004E2A1B"/>
    <w:rsid w:val="004E2A69"/>
    <w:rsid w:val="004E2A6C"/>
    <w:rsid w:val="004E2AC7"/>
    <w:rsid w:val="004E2AFA"/>
    <w:rsid w:val="004E2CB9"/>
    <w:rsid w:val="004E2CC7"/>
    <w:rsid w:val="004E2D64"/>
    <w:rsid w:val="004E2DAE"/>
    <w:rsid w:val="004E2DDA"/>
    <w:rsid w:val="004E2DDF"/>
    <w:rsid w:val="004E2E2A"/>
    <w:rsid w:val="004E2E74"/>
    <w:rsid w:val="004E3016"/>
    <w:rsid w:val="004E306C"/>
    <w:rsid w:val="004E3077"/>
    <w:rsid w:val="004E3144"/>
    <w:rsid w:val="004E31D2"/>
    <w:rsid w:val="004E3326"/>
    <w:rsid w:val="004E33CE"/>
    <w:rsid w:val="004E3442"/>
    <w:rsid w:val="004E34E3"/>
    <w:rsid w:val="004E359D"/>
    <w:rsid w:val="004E361B"/>
    <w:rsid w:val="004E367B"/>
    <w:rsid w:val="004E36D7"/>
    <w:rsid w:val="004E3762"/>
    <w:rsid w:val="004E37B1"/>
    <w:rsid w:val="004E3800"/>
    <w:rsid w:val="004E3905"/>
    <w:rsid w:val="004E395C"/>
    <w:rsid w:val="004E3965"/>
    <w:rsid w:val="004E3984"/>
    <w:rsid w:val="004E39DC"/>
    <w:rsid w:val="004E3B1E"/>
    <w:rsid w:val="004E3C44"/>
    <w:rsid w:val="004E3CA9"/>
    <w:rsid w:val="004E3EB0"/>
    <w:rsid w:val="004E3EB5"/>
    <w:rsid w:val="004E3F1B"/>
    <w:rsid w:val="004E3F96"/>
    <w:rsid w:val="004E4066"/>
    <w:rsid w:val="004E40B7"/>
    <w:rsid w:val="004E4197"/>
    <w:rsid w:val="004E42E6"/>
    <w:rsid w:val="004E4347"/>
    <w:rsid w:val="004E445A"/>
    <w:rsid w:val="004E45B3"/>
    <w:rsid w:val="004E47DD"/>
    <w:rsid w:val="004E4843"/>
    <w:rsid w:val="004E48DC"/>
    <w:rsid w:val="004E48F9"/>
    <w:rsid w:val="004E499E"/>
    <w:rsid w:val="004E49F8"/>
    <w:rsid w:val="004E4A3C"/>
    <w:rsid w:val="004E4A7F"/>
    <w:rsid w:val="004E4AEC"/>
    <w:rsid w:val="004E4B6F"/>
    <w:rsid w:val="004E4B79"/>
    <w:rsid w:val="004E4BE8"/>
    <w:rsid w:val="004E4C6B"/>
    <w:rsid w:val="004E4CE6"/>
    <w:rsid w:val="004E4D1D"/>
    <w:rsid w:val="004E4D31"/>
    <w:rsid w:val="004E50B0"/>
    <w:rsid w:val="004E51E5"/>
    <w:rsid w:val="004E524A"/>
    <w:rsid w:val="004E52DD"/>
    <w:rsid w:val="004E530D"/>
    <w:rsid w:val="004E534E"/>
    <w:rsid w:val="004E54D3"/>
    <w:rsid w:val="004E5727"/>
    <w:rsid w:val="004E5871"/>
    <w:rsid w:val="004E5872"/>
    <w:rsid w:val="004E5983"/>
    <w:rsid w:val="004E59D6"/>
    <w:rsid w:val="004E5AC4"/>
    <w:rsid w:val="004E5AD2"/>
    <w:rsid w:val="004E5B20"/>
    <w:rsid w:val="004E5BC5"/>
    <w:rsid w:val="004E5BCF"/>
    <w:rsid w:val="004E5C0A"/>
    <w:rsid w:val="004E5C25"/>
    <w:rsid w:val="004E5D50"/>
    <w:rsid w:val="004E5D6B"/>
    <w:rsid w:val="004E5E1B"/>
    <w:rsid w:val="004E5EF8"/>
    <w:rsid w:val="004E5F77"/>
    <w:rsid w:val="004E6074"/>
    <w:rsid w:val="004E607E"/>
    <w:rsid w:val="004E61B3"/>
    <w:rsid w:val="004E61D0"/>
    <w:rsid w:val="004E626F"/>
    <w:rsid w:val="004E6295"/>
    <w:rsid w:val="004E634B"/>
    <w:rsid w:val="004E638D"/>
    <w:rsid w:val="004E644F"/>
    <w:rsid w:val="004E66C2"/>
    <w:rsid w:val="004E674E"/>
    <w:rsid w:val="004E6815"/>
    <w:rsid w:val="004E6882"/>
    <w:rsid w:val="004E68BE"/>
    <w:rsid w:val="004E68E1"/>
    <w:rsid w:val="004E6969"/>
    <w:rsid w:val="004E69E5"/>
    <w:rsid w:val="004E6A0F"/>
    <w:rsid w:val="004E6A32"/>
    <w:rsid w:val="004E6ADB"/>
    <w:rsid w:val="004E6B23"/>
    <w:rsid w:val="004E6B84"/>
    <w:rsid w:val="004E6B8B"/>
    <w:rsid w:val="004E6BCB"/>
    <w:rsid w:val="004E6C22"/>
    <w:rsid w:val="004E6C6F"/>
    <w:rsid w:val="004E6CA9"/>
    <w:rsid w:val="004E6CCB"/>
    <w:rsid w:val="004E6E1F"/>
    <w:rsid w:val="004E6EE6"/>
    <w:rsid w:val="004E6F0F"/>
    <w:rsid w:val="004E71E7"/>
    <w:rsid w:val="004E7204"/>
    <w:rsid w:val="004E7238"/>
    <w:rsid w:val="004E73BE"/>
    <w:rsid w:val="004E73C0"/>
    <w:rsid w:val="004E73F3"/>
    <w:rsid w:val="004E74F2"/>
    <w:rsid w:val="004E7518"/>
    <w:rsid w:val="004E7532"/>
    <w:rsid w:val="004E7567"/>
    <w:rsid w:val="004E7577"/>
    <w:rsid w:val="004E78BF"/>
    <w:rsid w:val="004E79E6"/>
    <w:rsid w:val="004E7A17"/>
    <w:rsid w:val="004E7A3C"/>
    <w:rsid w:val="004E7B95"/>
    <w:rsid w:val="004E7BE9"/>
    <w:rsid w:val="004E7BF5"/>
    <w:rsid w:val="004E7C23"/>
    <w:rsid w:val="004E7C4A"/>
    <w:rsid w:val="004E7D32"/>
    <w:rsid w:val="004E7F8D"/>
    <w:rsid w:val="004E7FF8"/>
    <w:rsid w:val="004F01F5"/>
    <w:rsid w:val="004F0281"/>
    <w:rsid w:val="004F0466"/>
    <w:rsid w:val="004F053A"/>
    <w:rsid w:val="004F0731"/>
    <w:rsid w:val="004F0922"/>
    <w:rsid w:val="004F0942"/>
    <w:rsid w:val="004F0976"/>
    <w:rsid w:val="004F09BE"/>
    <w:rsid w:val="004F0A2B"/>
    <w:rsid w:val="004F0A72"/>
    <w:rsid w:val="004F0B41"/>
    <w:rsid w:val="004F0B73"/>
    <w:rsid w:val="004F0CF9"/>
    <w:rsid w:val="004F0D22"/>
    <w:rsid w:val="004F0D8C"/>
    <w:rsid w:val="004F0DE6"/>
    <w:rsid w:val="004F0E34"/>
    <w:rsid w:val="004F0E55"/>
    <w:rsid w:val="004F0ED2"/>
    <w:rsid w:val="004F0F8F"/>
    <w:rsid w:val="004F1018"/>
    <w:rsid w:val="004F1099"/>
    <w:rsid w:val="004F11A9"/>
    <w:rsid w:val="004F11EB"/>
    <w:rsid w:val="004F127F"/>
    <w:rsid w:val="004F12BC"/>
    <w:rsid w:val="004F12C2"/>
    <w:rsid w:val="004F1405"/>
    <w:rsid w:val="004F14B1"/>
    <w:rsid w:val="004F1535"/>
    <w:rsid w:val="004F1583"/>
    <w:rsid w:val="004F16B2"/>
    <w:rsid w:val="004F16C3"/>
    <w:rsid w:val="004F16ED"/>
    <w:rsid w:val="004F177D"/>
    <w:rsid w:val="004F1784"/>
    <w:rsid w:val="004F1869"/>
    <w:rsid w:val="004F186E"/>
    <w:rsid w:val="004F18E4"/>
    <w:rsid w:val="004F18F8"/>
    <w:rsid w:val="004F1BED"/>
    <w:rsid w:val="004F1C4A"/>
    <w:rsid w:val="004F1CF9"/>
    <w:rsid w:val="004F1D13"/>
    <w:rsid w:val="004F1D79"/>
    <w:rsid w:val="004F1DA5"/>
    <w:rsid w:val="004F1E14"/>
    <w:rsid w:val="004F1F4B"/>
    <w:rsid w:val="004F2085"/>
    <w:rsid w:val="004F20EF"/>
    <w:rsid w:val="004F2257"/>
    <w:rsid w:val="004F22BB"/>
    <w:rsid w:val="004F2328"/>
    <w:rsid w:val="004F235B"/>
    <w:rsid w:val="004F2361"/>
    <w:rsid w:val="004F2368"/>
    <w:rsid w:val="004F2390"/>
    <w:rsid w:val="004F25E9"/>
    <w:rsid w:val="004F270C"/>
    <w:rsid w:val="004F2911"/>
    <w:rsid w:val="004F29A3"/>
    <w:rsid w:val="004F29B1"/>
    <w:rsid w:val="004F2A32"/>
    <w:rsid w:val="004F2B56"/>
    <w:rsid w:val="004F2BF2"/>
    <w:rsid w:val="004F2C54"/>
    <w:rsid w:val="004F2C7F"/>
    <w:rsid w:val="004F2DE9"/>
    <w:rsid w:val="004F2E77"/>
    <w:rsid w:val="004F2FC4"/>
    <w:rsid w:val="004F3008"/>
    <w:rsid w:val="004F30DF"/>
    <w:rsid w:val="004F3103"/>
    <w:rsid w:val="004F319F"/>
    <w:rsid w:val="004F31C1"/>
    <w:rsid w:val="004F31D6"/>
    <w:rsid w:val="004F327E"/>
    <w:rsid w:val="004F330B"/>
    <w:rsid w:val="004F3504"/>
    <w:rsid w:val="004F36F3"/>
    <w:rsid w:val="004F37D4"/>
    <w:rsid w:val="004F3867"/>
    <w:rsid w:val="004F38D3"/>
    <w:rsid w:val="004F3B08"/>
    <w:rsid w:val="004F3B3D"/>
    <w:rsid w:val="004F3B58"/>
    <w:rsid w:val="004F3BC0"/>
    <w:rsid w:val="004F3BDA"/>
    <w:rsid w:val="004F3CC2"/>
    <w:rsid w:val="004F3D1D"/>
    <w:rsid w:val="004F3D69"/>
    <w:rsid w:val="004F3E3C"/>
    <w:rsid w:val="004F4026"/>
    <w:rsid w:val="004F4064"/>
    <w:rsid w:val="004F4078"/>
    <w:rsid w:val="004F40E3"/>
    <w:rsid w:val="004F411E"/>
    <w:rsid w:val="004F41A6"/>
    <w:rsid w:val="004F4269"/>
    <w:rsid w:val="004F42A6"/>
    <w:rsid w:val="004F43B0"/>
    <w:rsid w:val="004F43DC"/>
    <w:rsid w:val="004F4464"/>
    <w:rsid w:val="004F4478"/>
    <w:rsid w:val="004F447A"/>
    <w:rsid w:val="004F44B1"/>
    <w:rsid w:val="004F44E1"/>
    <w:rsid w:val="004F451F"/>
    <w:rsid w:val="004F45B7"/>
    <w:rsid w:val="004F45CB"/>
    <w:rsid w:val="004F46F3"/>
    <w:rsid w:val="004F47B5"/>
    <w:rsid w:val="004F4831"/>
    <w:rsid w:val="004F48E1"/>
    <w:rsid w:val="004F4A6C"/>
    <w:rsid w:val="004F4ABC"/>
    <w:rsid w:val="004F4AE0"/>
    <w:rsid w:val="004F4B4B"/>
    <w:rsid w:val="004F4C01"/>
    <w:rsid w:val="004F4CA6"/>
    <w:rsid w:val="004F4D34"/>
    <w:rsid w:val="004F4FB6"/>
    <w:rsid w:val="004F5005"/>
    <w:rsid w:val="004F51E8"/>
    <w:rsid w:val="004F539C"/>
    <w:rsid w:val="004F53A0"/>
    <w:rsid w:val="004F53CE"/>
    <w:rsid w:val="004F5497"/>
    <w:rsid w:val="004F55EB"/>
    <w:rsid w:val="004F5635"/>
    <w:rsid w:val="004F57B0"/>
    <w:rsid w:val="004F5843"/>
    <w:rsid w:val="004F584E"/>
    <w:rsid w:val="004F5856"/>
    <w:rsid w:val="004F5857"/>
    <w:rsid w:val="004F5896"/>
    <w:rsid w:val="004F58B5"/>
    <w:rsid w:val="004F59EC"/>
    <w:rsid w:val="004F5A07"/>
    <w:rsid w:val="004F5A51"/>
    <w:rsid w:val="004F5BEE"/>
    <w:rsid w:val="004F5CEF"/>
    <w:rsid w:val="004F5D3A"/>
    <w:rsid w:val="004F5E47"/>
    <w:rsid w:val="004F5E7A"/>
    <w:rsid w:val="004F6056"/>
    <w:rsid w:val="004F6217"/>
    <w:rsid w:val="004F62A2"/>
    <w:rsid w:val="004F62A3"/>
    <w:rsid w:val="004F633E"/>
    <w:rsid w:val="004F641A"/>
    <w:rsid w:val="004F6428"/>
    <w:rsid w:val="004F64C1"/>
    <w:rsid w:val="004F6522"/>
    <w:rsid w:val="004F6645"/>
    <w:rsid w:val="004F6695"/>
    <w:rsid w:val="004F66D7"/>
    <w:rsid w:val="004F66E4"/>
    <w:rsid w:val="004F6827"/>
    <w:rsid w:val="004F68FF"/>
    <w:rsid w:val="004F6A09"/>
    <w:rsid w:val="004F6CC5"/>
    <w:rsid w:val="004F6CD0"/>
    <w:rsid w:val="004F6CF8"/>
    <w:rsid w:val="004F6D78"/>
    <w:rsid w:val="004F6DFF"/>
    <w:rsid w:val="004F6EEF"/>
    <w:rsid w:val="004F6F27"/>
    <w:rsid w:val="004F6FBC"/>
    <w:rsid w:val="004F7288"/>
    <w:rsid w:val="004F736B"/>
    <w:rsid w:val="004F740D"/>
    <w:rsid w:val="004F74E5"/>
    <w:rsid w:val="004F761E"/>
    <w:rsid w:val="004F7660"/>
    <w:rsid w:val="004F76BE"/>
    <w:rsid w:val="004F7734"/>
    <w:rsid w:val="004F7871"/>
    <w:rsid w:val="004F78A2"/>
    <w:rsid w:val="004F79CD"/>
    <w:rsid w:val="004F7A09"/>
    <w:rsid w:val="004F7B03"/>
    <w:rsid w:val="004F7B1E"/>
    <w:rsid w:val="004F7B2C"/>
    <w:rsid w:val="004F7B36"/>
    <w:rsid w:val="004F7B7A"/>
    <w:rsid w:val="004F7B9B"/>
    <w:rsid w:val="004F7CED"/>
    <w:rsid w:val="004F7CFC"/>
    <w:rsid w:val="004F7D24"/>
    <w:rsid w:val="004F7D96"/>
    <w:rsid w:val="004F7E2A"/>
    <w:rsid w:val="004F7F4D"/>
    <w:rsid w:val="005001E2"/>
    <w:rsid w:val="00500212"/>
    <w:rsid w:val="005002B2"/>
    <w:rsid w:val="00500367"/>
    <w:rsid w:val="00500412"/>
    <w:rsid w:val="00500449"/>
    <w:rsid w:val="005004A3"/>
    <w:rsid w:val="005004FF"/>
    <w:rsid w:val="00500538"/>
    <w:rsid w:val="00500563"/>
    <w:rsid w:val="005005B8"/>
    <w:rsid w:val="0050063B"/>
    <w:rsid w:val="00500788"/>
    <w:rsid w:val="00500A75"/>
    <w:rsid w:val="00500B75"/>
    <w:rsid w:val="00500C33"/>
    <w:rsid w:val="00500CB9"/>
    <w:rsid w:val="00500D71"/>
    <w:rsid w:val="00500DEF"/>
    <w:rsid w:val="00500EEF"/>
    <w:rsid w:val="00500FE2"/>
    <w:rsid w:val="005012C7"/>
    <w:rsid w:val="0050149E"/>
    <w:rsid w:val="005014E3"/>
    <w:rsid w:val="00501525"/>
    <w:rsid w:val="005015DB"/>
    <w:rsid w:val="00501617"/>
    <w:rsid w:val="00501730"/>
    <w:rsid w:val="005017AF"/>
    <w:rsid w:val="0050183A"/>
    <w:rsid w:val="005018F6"/>
    <w:rsid w:val="00501916"/>
    <w:rsid w:val="00501920"/>
    <w:rsid w:val="0050192A"/>
    <w:rsid w:val="0050193D"/>
    <w:rsid w:val="00501A22"/>
    <w:rsid w:val="00501A4D"/>
    <w:rsid w:val="00501A61"/>
    <w:rsid w:val="00501AB1"/>
    <w:rsid w:val="00501B0A"/>
    <w:rsid w:val="00501CBF"/>
    <w:rsid w:val="00501D4A"/>
    <w:rsid w:val="00501D52"/>
    <w:rsid w:val="00501DC0"/>
    <w:rsid w:val="00501DD3"/>
    <w:rsid w:val="00501FBA"/>
    <w:rsid w:val="0050209B"/>
    <w:rsid w:val="005020CD"/>
    <w:rsid w:val="005020E6"/>
    <w:rsid w:val="00502223"/>
    <w:rsid w:val="0050225A"/>
    <w:rsid w:val="00502288"/>
    <w:rsid w:val="005022E4"/>
    <w:rsid w:val="00502347"/>
    <w:rsid w:val="0050234B"/>
    <w:rsid w:val="00502402"/>
    <w:rsid w:val="005024B3"/>
    <w:rsid w:val="005024E7"/>
    <w:rsid w:val="005024EF"/>
    <w:rsid w:val="0050254F"/>
    <w:rsid w:val="005025FC"/>
    <w:rsid w:val="005027E5"/>
    <w:rsid w:val="005028A6"/>
    <w:rsid w:val="0050291A"/>
    <w:rsid w:val="005029AC"/>
    <w:rsid w:val="00502A91"/>
    <w:rsid w:val="00502AB1"/>
    <w:rsid w:val="00502CCA"/>
    <w:rsid w:val="00502D7A"/>
    <w:rsid w:val="00502DDC"/>
    <w:rsid w:val="00502EE2"/>
    <w:rsid w:val="00503052"/>
    <w:rsid w:val="005030E1"/>
    <w:rsid w:val="0050313D"/>
    <w:rsid w:val="0050321D"/>
    <w:rsid w:val="00503227"/>
    <w:rsid w:val="00503613"/>
    <w:rsid w:val="00503762"/>
    <w:rsid w:val="00503828"/>
    <w:rsid w:val="005038A7"/>
    <w:rsid w:val="00503A8D"/>
    <w:rsid w:val="00503AA7"/>
    <w:rsid w:val="00503B53"/>
    <w:rsid w:val="00503B59"/>
    <w:rsid w:val="00503BAD"/>
    <w:rsid w:val="00503C38"/>
    <w:rsid w:val="00503D7F"/>
    <w:rsid w:val="00503E45"/>
    <w:rsid w:val="00503E72"/>
    <w:rsid w:val="00503E9C"/>
    <w:rsid w:val="0050408D"/>
    <w:rsid w:val="005041CB"/>
    <w:rsid w:val="00504251"/>
    <w:rsid w:val="00504305"/>
    <w:rsid w:val="0050440E"/>
    <w:rsid w:val="00504470"/>
    <w:rsid w:val="005045CC"/>
    <w:rsid w:val="005046B2"/>
    <w:rsid w:val="00504712"/>
    <w:rsid w:val="0050472E"/>
    <w:rsid w:val="005048E9"/>
    <w:rsid w:val="005049DF"/>
    <w:rsid w:val="00504A86"/>
    <w:rsid w:val="00504B12"/>
    <w:rsid w:val="00504B5B"/>
    <w:rsid w:val="00504B79"/>
    <w:rsid w:val="00504C6F"/>
    <w:rsid w:val="00504C7B"/>
    <w:rsid w:val="00504CA9"/>
    <w:rsid w:val="00504CFA"/>
    <w:rsid w:val="00504DDA"/>
    <w:rsid w:val="00504EB6"/>
    <w:rsid w:val="00504FCE"/>
    <w:rsid w:val="00505128"/>
    <w:rsid w:val="00505158"/>
    <w:rsid w:val="0050519D"/>
    <w:rsid w:val="005051FD"/>
    <w:rsid w:val="0050527B"/>
    <w:rsid w:val="00505301"/>
    <w:rsid w:val="0050533D"/>
    <w:rsid w:val="005053DE"/>
    <w:rsid w:val="005054F4"/>
    <w:rsid w:val="005055AB"/>
    <w:rsid w:val="00505836"/>
    <w:rsid w:val="005058F4"/>
    <w:rsid w:val="005059B8"/>
    <w:rsid w:val="00505A00"/>
    <w:rsid w:val="00505BCA"/>
    <w:rsid w:val="00505BE3"/>
    <w:rsid w:val="00505BF9"/>
    <w:rsid w:val="00505C45"/>
    <w:rsid w:val="00505CD0"/>
    <w:rsid w:val="00505D4F"/>
    <w:rsid w:val="00505DE7"/>
    <w:rsid w:val="00505E77"/>
    <w:rsid w:val="00505EE3"/>
    <w:rsid w:val="00505EE7"/>
    <w:rsid w:val="00505F42"/>
    <w:rsid w:val="00505FBD"/>
    <w:rsid w:val="00505FD0"/>
    <w:rsid w:val="00506024"/>
    <w:rsid w:val="0050607F"/>
    <w:rsid w:val="0050628F"/>
    <w:rsid w:val="005062B1"/>
    <w:rsid w:val="005063EF"/>
    <w:rsid w:val="0050640E"/>
    <w:rsid w:val="0050645C"/>
    <w:rsid w:val="005065E3"/>
    <w:rsid w:val="0050667E"/>
    <w:rsid w:val="005066FF"/>
    <w:rsid w:val="00506721"/>
    <w:rsid w:val="00506901"/>
    <w:rsid w:val="00506972"/>
    <w:rsid w:val="00506AA8"/>
    <w:rsid w:val="00506B07"/>
    <w:rsid w:val="00506BEB"/>
    <w:rsid w:val="00506CB5"/>
    <w:rsid w:val="00506E0B"/>
    <w:rsid w:val="00506E4B"/>
    <w:rsid w:val="00506F52"/>
    <w:rsid w:val="00506F7B"/>
    <w:rsid w:val="00506F88"/>
    <w:rsid w:val="0050700A"/>
    <w:rsid w:val="005070C9"/>
    <w:rsid w:val="005071E4"/>
    <w:rsid w:val="00507306"/>
    <w:rsid w:val="00507355"/>
    <w:rsid w:val="005073B3"/>
    <w:rsid w:val="00507464"/>
    <w:rsid w:val="0050755E"/>
    <w:rsid w:val="0050791B"/>
    <w:rsid w:val="00507946"/>
    <w:rsid w:val="00507975"/>
    <w:rsid w:val="00507992"/>
    <w:rsid w:val="00507A42"/>
    <w:rsid w:val="00507C14"/>
    <w:rsid w:val="00507D58"/>
    <w:rsid w:val="00507F68"/>
    <w:rsid w:val="00507FCD"/>
    <w:rsid w:val="00510033"/>
    <w:rsid w:val="00510070"/>
    <w:rsid w:val="005100FE"/>
    <w:rsid w:val="00510120"/>
    <w:rsid w:val="0051014E"/>
    <w:rsid w:val="0051018E"/>
    <w:rsid w:val="00510302"/>
    <w:rsid w:val="00510452"/>
    <w:rsid w:val="00510482"/>
    <w:rsid w:val="00510623"/>
    <w:rsid w:val="0051069F"/>
    <w:rsid w:val="0051073A"/>
    <w:rsid w:val="005108B2"/>
    <w:rsid w:val="005108C3"/>
    <w:rsid w:val="005109F0"/>
    <w:rsid w:val="00510AF1"/>
    <w:rsid w:val="00510BE1"/>
    <w:rsid w:val="00510C2F"/>
    <w:rsid w:val="00510D55"/>
    <w:rsid w:val="00510D8F"/>
    <w:rsid w:val="00510D94"/>
    <w:rsid w:val="00510E7A"/>
    <w:rsid w:val="00511048"/>
    <w:rsid w:val="00511137"/>
    <w:rsid w:val="00511291"/>
    <w:rsid w:val="00511298"/>
    <w:rsid w:val="005112F4"/>
    <w:rsid w:val="0051147F"/>
    <w:rsid w:val="005114A9"/>
    <w:rsid w:val="00511532"/>
    <w:rsid w:val="005115F4"/>
    <w:rsid w:val="0051173A"/>
    <w:rsid w:val="00511870"/>
    <w:rsid w:val="005118F4"/>
    <w:rsid w:val="005119E9"/>
    <w:rsid w:val="005119F6"/>
    <w:rsid w:val="00511AC6"/>
    <w:rsid w:val="00511B27"/>
    <w:rsid w:val="00511D44"/>
    <w:rsid w:val="00511E63"/>
    <w:rsid w:val="00511EC8"/>
    <w:rsid w:val="00511F36"/>
    <w:rsid w:val="00511F4B"/>
    <w:rsid w:val="00512099"/>
    <w:rsid w:val="00512198"/>
    <w:rsid w:val="00512206"/>
    <w:rsid w:val="0051231B"/>
    <w:rsid w:val="005123C6"/>
    <w:rsid w:val="00512545"/>
    <w:rsid w:val="00512587"/>
    <w:rsid w:val="00512611"/>
    <w:rsid w:val="0051266B"/>
    <w:rsid w:val="005126C2"/>
    <w:rsid w:val="005126FB"/>
    <w:rsid w:val="00512789"/>
    <w:rsid w:val="005127EA"/>
    <w:rsid w:val="0051281F"/>
    <w:rsid w:val="00512832"/>
    <w:rsid w:val="005128B2"/>
    <w:rsid w:val="005128B3"/>
    <w:rsid w:val="005128FD"/>
    <w:rsid w:val="00512970"/>
    <w:rsid w:val="005129DE"/>
    <w:rsid w:val="005129E8"/>
    <w:rsid w:val="00512A45"/>
    <w:rsid w:val="00512ACA"/>
    <w:rsid w:val="00512B26"/>
    <w:rsid w:val="00512B7B"/>
    <w:rsid w:val="00512CA2"/>
    <w:rsid w:val="00512D54"/>
    <w:rsid w:val="00512E56"/>
    <w:rsid w:val="005130CA"/>
    <w:rsid w:val="0051310E"/>
    <w:rsid w:val="00513175"/>
    <w:rsid w:val="005131C5"/>
    <w:rsid w:val="00513213"/>
    <w:rsid w:val="0051335F"/>
    <w:rsid w:val="00513429"/>
    <w:rsid w:val="00513454"/>
    <w:rsid w:val="0051346D"/>
    <w:rsid w:val="0051354E"/>
    <w:rsid w:val="0051361A"/>
    <w:rsid w:val="0051364C"/>
    <w:rsid w:val="00513654"/>
    <w:rsid w:val="0051366A"/>
    <w:rsid w:val="00513736"/>
    <w:rsid w:val="0051373B"/>
    <w:rsid w:val="005137AE"/>
    <w:rsid w:val="005138BB"/>
    <w:rsid w:val="005138C1"/>
    <w:rsid w:val="0051398C"/>
    <w:rsid w:val="00513A57"/>
    <w:rsid w:val="00513ACF"/>
    <w:rsid w:val="00513B13"/>
    <w:rsid w:val="00513B7F"/>
    <w:rsid w:val="00513BE1"/>
    <w:rsid w:val="00513C57"/>
    <w:rsid w:val="00513C80"/>
    <w:rsid w:val="00513D39"/>
    <w:rsid w:val="00513D4D"/>
    <w:rsid w:val="00513DAF"/>
    <w:rsid w:val="00513E8E"/>
    <w:rsid w:val="00513F5B"/>
    <w:rsid w:val="00514126"/>
    <w:rsid w:val="00514252"/>
    <w:rsid w:val="00514291"/>
    <w:rsid w:val="005142DA"/>
    <w:rsid w:val="00514300"/>
    <w:rsid w:val="005143F0"/>
    <w:rsid w:val="00514771"/>
    <w:rsid w:val="0051478C"/>
    <w:rsid w:val="0051480E"/>
    <w:rsid w:val="0051483B"/>
    <w:rsid w:val="0051487B"/>
    <w:rsid w:val="005148DF"/>
    <w:rsid w:val="00514997"/>
    <w:rsid w:val="00514A55"/>
    <w:rsid w:val="00514A64"/>
    <w:rsid w:val="00514B96"/>
    <w:rsid w:val="00514B9B"/>
    <w:rsid w:val="00514D2A"/>
    <w:rsid w:val="00514F55"/>
    <w:rsid w:val="00514FB2"/>
    <w:rsid w:val="00515006"/>
    <w:rsid w:val="00515097"/>
    <w:rsid w:val="00515213"/>
    <w:rsid w:val="00515245"/>
    <w:rsid w:val="005152A2"/>
    <w:rsid w:val="00515325"/>
    <w:rsid w:val="00515326"/>
    <w:rsid w:val="005154AA"/>
    <w:rsid w:val="005154E0"/>
    <w:rsid w:val="00515623"/>
    <w:rsid w:val="00515638"/>
    <w:rsid w:val="00515698"/>
    <w:rsid w:val="0051591C"/>
    <w:rsid w:val="0051591E"/>
    <w:rsid w:val="005159C5"/>
    <w:rsid w:val="00515A84"/>
    <w:rsid w:val="00515AE4"/>
    <w:rsid w:val="00515CBF"/>
    <w:rsid w:val="00515D57"/>
    <w:rsid w:val="00515DC4"/>
    <w:rsid w:val="00515DD0"/>
    <w:rsid w:val="00515E32"/>
    <w:rsid w:val="00515ED7"/>
    <w:rsid w:val="00515EE3"/>
    <w:rsid w:val="00515F0C"/>
    <w:rsid w:val="00515F66"/>
    <w:rsid w:val="00515FA0"/>
    <w:rsid w:val="00515FC1"/>
    <w:rsid w:val="0051603D"/>
    <w:rsid w:val="005160B0"/>
    <w:rsid w:val="0051637B"/>
    <w:rsid w:val="005163F6"/>
    <w:rsid w:val="00516460"/>
    <w:rsid w:val="00516471"/>
    <w:rsid w:val="005164B1"/>
    <w:rsid w:val="00516548"/>
    <w:rsid w:val="0051662B"/>
    <w:rsid w:val="00516684"/>
    <w:rsid w:val="005166C5"/>
    <w:rsid w:val="00516760"/>
    <w:rsid w:val="00516784"/>
    <w:rsid w:val="0051679E"/>
    <w:rsid w:val="005167A9"/>
    <w:rsid w:val="005167D1"/>
    <w:rsid w:val="005169EE"/>
    <w:rsid w:val="00516A8F"/>
    <w:rsid w:val="00516ADE"/>
    <w:rsid w:val="00516BA7"/>
    <w:rsid w:val="00516C74"/>
    <w:rsid w:val="00516C8D"/>
    <w:rsid w:val="00516CF5"/>
    <w:rsid w:val="00516D3C"/>
    <w:rsid w:val="00516DB8"/>
    <w:rsid w:val="00516F15"/>
    <w:rsid w:val="00516F61"/>
    <w:rsid w:val="00516F8E"/>
    <w:rsid w:val="00517013"/>
    <w:rsid w:val="0051705F"/>
    <w:rsid w:val="00517084"/>
    <w:rsid w:val="005171BD"/>
    <w:rsid w:val="00517234"/>
    <w:rsid w:val="005172BF"/>
    <w:rsid w:val="005172DE"/>
    <w:rsid w:val="0051733B"/>
    <w:rsid w:val="0051733F"/>
    <w:rsid w:val="005173D2"/>
    <w:rsid w:val="0051747E"/>
    <w:rsid w:val="005174F7"/>
    <w:rsid w:val="00517593"/>
    <w:rsid w:val="0051760C"/>
    <w:rsid w:val="00517799"/>
    <w:rsid w:val="005177BA"/>
    <w:rsid w:val="00517810"/>
    <w:rsid w:val="0051787D"/>
    <w:rsid w:val="00517CC3"/>
    <w:rsid w:val="00517DC2"/>
    <w:rsid w:val="00517F06"/>
    <w:rsid w:val="005200F0"/>
    <w:rsid w:val="00520206"/>
    <w:rsid w:val="00520267"/>
    <w:rsid w:val="00520276"/>
    <w:rsid w:val="00520580"/>
    <w:rsid w:val="005205A1"/>
    <w:rsid w:val="005205A7"/>
    <w:rsid w:val="00520616"/>
    <w:rsid w:val="0052069B"/>
    <w:rsid w:val="0052074A"/>
    <w:rsid w:val="005207A7"/>
    <w:rsid w:val="005208A0"/>
    <w:rsid w:val="00520999"/>
    <w:rsid w:val="005209F8"/>
    <w:rsid w:val="00520B3A"/>
    <w:rsid w:val="00520B97"/>
    <w:rsid w:val="00520CC3"/>
    <w:rsid w:val="00520EE6"/>
    <w:rsid w:val="00520F2B"/>
    <w:rsid w:val="00520F5A"/>
    <w:rsid w:val="00520FDE"/>
    <w:rsid w:val="00520FEC"/>
    <w:rsid w:val="005210F6"/>
    <w:rsid w:val="00521176"/>
    <w:rsid w:val="005211B3"/>
    <w:rsid w:val="005211F1"/>
    <w:rsid w:val="005212A8"/>
    <w:rsid w:val="005212C7"/>
    <w:rsid w:val="00521306"/>
    <w:rsid w:val="00521396"/>
    <w:rsid w:val="00521457"/>
    <w:rsid w:val="0052145E"/>
    <w:rsid w:val="00521486"/>
    <w:rsid w:val="005214AF"/>
    <w:rsid w:val="0052155E"/>
    <w:rsid w:val="0052155F"/>
    <w:rsid w:val="00521600"/>
    <w:rsid w:val="00521718"/>
    <w:rsid w:val="00521721"/>
    <w:rsid w:val="0052174B"/>
    <w:rsid w:val="00521773"/>
    <w:rsid w:val="00521774"/>
    <w:rsid w:val="005217BD"/>
    <w:rsid w:val="005217CE"/>
    <w:rsid w:val="0052184F"/>
    <w:rsid w:val="00521853"/>
    <w:rsid w:val="00521A84"/>
    <w:rsid w:val="00521B0C"/>
    <w:rsid w:val="00521D15"/>
    <w:rsid w:val="00521DFA"/>
    <w:rsid w:val="00521EB6"/>
    <w:rsid w:val="00521EF6"/>
    <w:rsid w:val="00521F50"/>
    <w:rsid w:val="00521FA3"/>
    <w:rsid w:val="00521FC3"/>
    <w:rsid w:val="005220E0"/>
    <w:rsid w:val="005220FF"/>
    <w:rsid w:val="0052219B"/>
    <w:rsid w:val="005221AA"/>
    <w:rsid w:val="005222DC"/>
    <w:rsid w:val="0052234E"/>
    <w:rsid w:val="00522419"/>
    <w:rsid w:val="005224F1"/>
    <w:rsid w:val="00522540"/>
    <w:rsid w:val="005226F2"/>
    <w:rsid w:val="00522790"/>
    <w:rsid w:val="00522815"/>
    <w:rsid w:val="00522902"/>
    <w:rsid w:val="00522978"/>
    <w:rsid w:val="00522988"/>
    <w:rsid w:val="005229AF"/>
    <w:rsid w:val="00522A6B"/>
    <w:rsid w:val="00522AC1"/>
    <w:rsid w:val="00522AC4"/>
    <w:rsid w:val="00522BE6"/>
    <w:rsid w:val="00522D3B"/>
    <w:rsid w:val="00522F48"/>
    <w:rsid w:val="00522F57"/>
    <w:rsid w:val="00522FF5"/>
    <w:rsid w:val="005230FF"/>
    <w:rsid w:val="00523124"/>
    <w:rsid w:val="00523189"/>
    <w:rsid w:val="005231FD"/>
    <w:rsid w:val="00523225"/>
    <w:rsid w:val="0052327A"/>
    <w:rsid w:val="00523284"/>
    <w:rsid w:val="0052333A"/>
    <w:rsid w:val="0052349B"/>
    <w:rsid w:val="0052352E"/>
    <w:rsid w:val="00523563"/>
    <w:rsid w:val="0052360F"/>
    <w:rsid w:val="0052367B"/>
    <w:rsid w:val="00523711"/>
    <w:rsid w:val="005237AE"/>
    <w:rsid w:val="005238B0"/>
    <w:rsid w:val="005238D9"/>
    <w:rsid w:val="005238FD"/>
    <w:rsid w:val="00523930"/>
    <w:rsid w:val="00523B6C"/>
    <w:rsid w:val="00523D57"/>
    <w:rsid w:val="00523EA6"/>
    <w:rsid w:val="00523EBA"/>
    <w:rsid w:val="00523EC4"/>
    <w:rsid w:val="00523FFF"/>
    <w:rsid w:val="00524082"/>
    <w:rsid w:val="005240CF"/>
    <w:rsid w:val="0052415F"/>
    <w:rsid w:val="0052419C"/>
    <w:rsid w:val="005245AE"/>
    <w:rsid w:val="005245C3"/>
    <w:rsid w:val="005245CC"/>
    <w:rsid w:val="0052465F"/>
    <w:rsid w:val="0052467E"/>
    <w:rsid w:val="005246F9"/>
    <w:rsid w:val="005248CB"/>
    <w:rsid w:val="0052492B"/>
    <w:rsid w:val="00524A22"/>
    <w:rsid w:val="00524D48"/>
    <w:rsid w:val="00524D5D"/>
    <w:rsid w:val="00524D76"/>
    <w:rsid w:val="00524E49"/>
    <w:rsid w:val="00524E96"/>
    <w:rsid w:val="00524FEC"/>
    <w:rsid w:val="0052502E"/>
    <w:rsid w:val="00525044"/>
    <w:rsid w:val="005250FC"/>
    <w:rsid w:val="00525173"/>
    <w:rsid w:val="005251BC"/>
    <w:rsid w:val="005254BE"/>
    <w:rsid w:val="005255EC"/>
    <w:rsid w:val="005256EB"/>
    <w:rsid w:val="00525768"/>
    <w:rsid w:val="00525797"/>
    <w:rsid w:val="00525A12"/>
    <w:rsid w:val="00525B06"/>
    <w:rsid w:val="00525B13"/>
    <w:rsid w:val="00525B4B"/>
    <w:rsid w:val="00525CBA"/>
    <w:rsid w:val="00525D78"/>
    <w:rsid w:val="00525F8B"/>
    <w:rsid w:val="00526004"/>
    <w:rsid w:val="00526005"/>
    <w:rsid w:val="00526061"/>
    <w:rsid w:val="0052609F"/>
    <w:rsid w:val="005260AE"/>
    <w:rsid w:val="005260EB"/>
    <w:rsid w:val="00526135"/>
    <w:rsid w:val="00526205"/>
    <w:rsid w:val="00526407"/>
    <w:rsid w:val="005264A6"/>
    <w:rsid w:val="005264F9"/>
    <w:rsid w:val="00526516"/>
    <w:rsid w:val="005265CB"/>
    <w:rsid w:val="0052660E"/>
    <w:rsid w:val="0052677C"/>
    <w:rsid w:val="00526791"/>
    <w:rsid w:val="00526845"/>
    <w:rsid w:val="00526972"/>
    <w:rsid w:val="00526B40"/>
    <w:rsid w:val="00526DC4"/>
    <w:rsid w:val="00526DDB"/>
    <w:rsid w:val="00526F8E"/>
    <w:rsid w:val="00527088"/>
    <w:rsid w:val="005270AC"/>
    <w:rsid w:val="0052714B"/>
    <w:rsid w:val="00527309"/>
    <w:rsid w:val="00527433"/>
    <w:rsid w:val="00527463"/>
    <w:rsid w:val="005274F2"/>
    <w:rsid w:val="00527563"/>
    <w:rsid w:val="0052758A"/>
    <w:rsid w:val="005276D6"/>
    <w:rsid w:val="00527847"/>
    <w:rsid w:val="00527853"/>
    <w:rsid w:val="00527947"/>
    <w:rsid w:val="00527998"/>
    <w:rsid w:val="00527C2A"/>
    <w:rsid w:val="00527D0C"/>
    <w:rsid w:val="00527D6B"/>
    <w:rsid w:val="00527FCF"/>
    <w:rsid w:val="0053006D"/>
    <w:rsid w:val="0053010A"/>
    <w:rsid w:val="00530204"/>
    <w:rsid w:val="00530283"/>
    <w:rsid w:val="00530332"/>
    <w:rsid w:val="005303E7"/>
    <w:rsid w:val="0053042F"/>
    <w:rsid w:val="00530474"/>
    <w:rsid w:val="005304BA"/>
    <w:rsid w:val="005304DB"/>
    <w:rsid w:val="00530525"/>
    <w:rsid w:val="0053058A"/>
    <w:rsid w:val="00530796"/>
    <w:rsid w:val="005308CF"/>
    <w:rsid w:val="005309AC"/>
    <w:rsid w:val="005309C1"/>
    <w:rsid w:val="005309D2"/>
    <w:rsid w:val="00530A16"/>
    <w:rsid w:val="00530BDB"/>
    <w:rsid w:val="00530DA9"/>
    <w:rsid w:val="00530E41"/>
    <w:rsid w:val="00530EF6"/>
    <w:rsid w:val="00530F15"/>
    <w:rsid w:val="00531019"/>
    <w:rsid w:val="0053111B"/>
    <w:rsid w:val="0053114F"/>
    <w:rsid w:val="005311A3"/>
    <w:rsid w:val="0053125F"/>
    <w:rsid w:val="005312D1"/>
    <w:rsid w:val="005312E0"/>
    <w:rsid w:val="0053134E"/>
    <w:rsid w:val="00531455"/>
    <w:rsid w:val="00531613"/>
    <w:rsid w:val="00531688"/>
    <w:rsid w:val="00531720"/>
    <w:rsid w:val="005318AF"/>
    <w:rsid w:val="005319E7"/>
    <w:rsid w:val="005319FE"/>
    <w:rsid w:val="00531A3E"/>
    <w:rsid w:val="00531AF4"/>
    <w:rsid w:val="00531BF7"/>
    <w:rsid w:val="00531C64"/>
    <w:rsid w:val="00531C99"/>
    <w:rsid w:val="00531D87"/>
    <w:rsid w:val="00531E9E"/>
    <w:rsid w:val="00531EB0"/>
    <w:rsid w:val="00531ED9"/>
    <w:rsid w:val="00531F9E"/>
    <w:rsid w:val="0053206C"/>
    <w:rsid w:val="00532105"/>
    <w:rsid w:val="00532126"/>
    <w:rsid w:val="005321AC"/>
    <w:rsid w:val="005322C4"/>
    <w:rsid w:val="005322C8"/>
    <w:rsid w:val="0053238A"/>
    <w:rsid w:val="00532517"/>
    <w:rsid w:val="0053268E"/>
    <w:rsid w:val="0053273F"/>
    <w:rsid w:val="00532986"/>
    <w:rsid w:val="00532A0E"/>
    <w:rsid w:val="00532ABA"/>
    <w:rsid w:val="00532B54"/>
    <w:rsid w:val="00532B9A"/>
    <w:rsid w:val="00532BB4"/>
    <w:rsid w:val="00532CC1"/>
    <w:rsid w:val="00532D45"/>
    <w:rsid w:val="00532D5D"/>
    <w:rsid w:val="00532E12"/>
    <w:rsid w:val="00532EBB"/>
    <w:rsid w:val="00532F1D"/>
    <w:rsid w:val="00532F6A"/>
    <w:rsid w:val="00532F9C"/>
    <w:rsid w:val="00532FA7"/>
    <w:rsid w:val="00532FB6"/>
    <w:rsid w:val="00532FE2"/>
    <w:rsid w:val="00533107"/>
    <w:rsid w:val="0053315D"/>
    <w:rsid w:val="005331AF"/>
    <w:rsid w:val="005331D9"/>
    <w:rsid w:val="0053322A"/>
    <w:rsid w:val="00533419"/>
    <w:rsid w:val="005334C8"/>
    <w:rsid w:val="005334E7"/>
    <w:rsid w:val="00533622"/>
    <w:rsid w:val="005336CE"/>
    <w:rsid w:val="00533709"/>
    <w:rsid w:val="005337EF"/>
    <w:rsid w:val="005339D3"/>
    <w:rsid w:val="00533B00"/>
    <w:rsid w:val="00533B8B"/>
    <w:rsid w:val="00533BBF"/>
    <w:rsid w:val="00533C0E"/>
    <w:rsid w:val="00533C74"/>
    <w:rsid w:val="00533CC2"/>
    <w:rsid w:val="00533D32"/>
    <w:rsid w:val="00533F89"/>
    <w:rsid w:val="0053400C"/>
    <w:rsid w:val="005340D9"/>
    <w:rsid w:val="0053413B"/>
    <w:rsid w:val="005341CC"/>
    <w:rsid w:val="005341D4"/>
    <w:rsid w:val="0053424D"/>
    <w:rsid w:val="005342BA"/>
    <w:rsid w:val="0053439D"/>
    <w:rsid w:val="005343B7"/>
    <w:rsid w:val="00534540"/>
    <w:rsid w:val="005345AF"/>
    <w:rsid w:val="00534603"/>
    <w:rsid w:val="005346D4"/>
    <w:rsid w:val="00534731"/>
    <w:rsid w:val="00534833"/>
    <w:rsid w:val="005349B4"/>
    <w:rsid w:val="005349E5"/>
    <w:rsid w:val="00534A78"/>
    <w:rsid w:val="00534B81"/>
    <w:rsid w:val="00534BAD"/>
    <w:rsid w:val="00534D97"/>
    <w:rsid w:val="00534D99"/>
    <w:rsid w:val="00534DF7"/>
    <w:rsid w:val="00534E3A"/>
    <w:rsid w:val="00534E59"/>
    <w:rsid w:val="00534EA4"/>
    <w:rsid w:val="00534F25"/>
    <w:rsid w:val="005351E0"/>
    <w:rsid w:val="00535201"/>
    <w:rsid w:val="0053545C"/>
    <w:rsid w:val="00535485"/>
    <w:rsid w:val="005354F3"/>
    <w:rsid w:val="0053554B"/>
    <w:rsid w:val="00535634"/>
    <w:rsid w:val="005357C7"/>
    <w:rsid w:val="00535819"/>
    <w:rsid w:val="0053599C"/>
    <w:rsid w:val="005359CD"/>
    <w:rsid w:val="00535A29"/>
    <w:rsid w:val="00535A34"/>
    <w:rsid w:val="00535BE0"/>
    <w:rsid w:val="00535D17"/>
    <w:rsid w:val="00535E54"/>
    <w:rsid w:val="00535E8F"/>
    <w:rsid w:val="00535F17"/>
    <w:rsid w:val="00536110"/>
    <w:rsid w:val="00536141"/>
    <w:rsid w:val="0053615B"/>
    <w:rsid w:val="005361E9"/>
    <w:rsid w:val="00536204"/>
    <w:rsid w:val="0053632D"/>
    <w:rsid w:val="00536389"/>
    <w:rsid w:val="005363D4"/>
    <w:rsid w:val="0053654F"/>
    <w:rsid w:val="0053655A"/>
    <w:rsid w:val="00536577"/>
    <w:rsid w:val="00536615"/>
    <w:rsid w:val="0053672E"/>
    <w:rsid w:val="00536754"/>
    <w:rsid w:val="00536773"/>
    <w:rsid w:val="00536833"/>
    <w:rsid w:val="005368B9"/>
    <w:rsid w:val="005368D3"/>
    <w:rsid w:val="005368F8"/>
    <w:rsid w:val="00536AD1"/>
    <w:rsid w:val="00536B3C"/>
    <w:rsid w:val="00536B47"/>
    <w:rsid w:val="00536C88"/>
    <w:rsid w:val="00536C96"/>
    <w:rsid w:val="00536D95"/>
    <w:rsid w:val="00536E1D"/>
    <w:rsid w:val="00536EC3"/>
    <w:rsid w:val="0053707E"/>
    <w:rsid w:val="005370E7"/>
    <w:rsid w:val="00537154"/>
    <w:rsid w:val="00537163"/>
    <w:rsid w:val="0053736A"/>
    <w:rsid w:val="00537390"/>
    <w:rsid w:val="005373A6"/>
    <w:rsid w:val="005374AD"/>
    <w:rsid w:val="0053756D"/>
    <w:rsid w:val="00537631"/>
    <w:rsid w:val="0053764F"/>
    <w:rsid w:val="0053765D"/>
    <w:rsid w:val="005377A0"/>
    <w:rsid w:val="0053782E"/>
    <w:rsid w:val="00537A4B"/>
    <w:rsid w:val="00537A75"/>
    <w:rsid w:val="00537B3A"/>
    <w:rsid w:val="00537BFD"/>
    <w:rsid w:val="00537CDF"/>
    <w:rsid w:val="00537D3E"/>
    <w:rsid w:val="00537DD9"/>
    <w:rsid w:val="00537E3A"/>
    <w:rsid w:val="00537E5C"/>
    <w:rsid w:val="00537FAB"/>
    <w:rsid w:val="00540059"/>
    <w:rsid w:val="00540091"/>
    <w:rsid w:val="005400B9"/>
    <w:rsid w:val="0054016C"/>
    <w:rsid w:val="0054017C"/>
    <w:rsid w:val="00540293"/>
    <w:rsid w:val="0054035A"/>
    <w:rsid w:val="00540459"/>
    <w:rsid w:val="005404FC"/>
    <w:rsid w:val="00540549"/>
    <w:rsid w:val="005406E0"/>
    <w:rsid w:val="00540794"/>
    <w:rsid w:val="0054087D"/>
    <w:rsid w:val="005408C9"/>
    <w:rsid w:val="00540A0E"/>
    <w:rsid w:val="00540A1B"/>
    <w:rsid w:val="00540B2B"/>
    <w:rsid w:val="00540BAE"/>
    <w:rsid w:val="00540C28"/>
    <w:rsid w:val="00540D93"/>
    <w:rsid w:val="00540DBB"/>
    <w:rsid w:val="00540E08"/>
    <w:rsid w:val="00540E09"/>
    <w:rsid w:val="00540F50"/>
    <w:rsid w:val="00540FDE"/>
    <w:rsid w:val="0054100A"/>
    <w:rsid w:val="0054105F"/>
    <w:rsid w:val="005411AF"/>
    <w:rsid w:val="005412C5"/>
    <w:rsid w:val="0054134B"/>
    <w:rsid w:val="00541450"/>
    <w:rsid w:val="005414E8"/>
    <w:rsid w:val="005415F1"/>
    <w:rsid w:val="00541616"/>
    <w:rsid w:val="0054163D"/>
    <w:rsid w:val="00541734"/>
    <w:rsid w:val="005417DE"/>
    <w:rsid w:val="00541844"/>
    <w:rsid w:val="005418B3"/>
    <w:rsid w:val="005418C6"/>
    <w:rsid w:val="00541935"/>
    <w:rsid w:val="00541942"/>
    <w:rsid w:val="00541A30"/>
    <w:rsid w:val="00541AE3"/>
    <w:rsid w:val="00541B0F"/>
    <w:rsid w:val="00541B64"/>
    <w:rsid w:val="00541C1B"/>
    <w:rsid w:val="00541CA1"/>
    <w:rsid w:val="00541D23"/>
    <w:rsid w:val="00541F52"/>
    <w:rsid w:val="00541FB6"/>
    <w:rsid w:val="00542028"/>
    <w:rsid w:val="005420FD"/>
    <w:rsid w:val="00542151"/>
    <w:rsid w:val="0054217B"/>
    <w:rsid w:val="0054220E"/>
    <w:rsid w:val="0054236A"/>
    <w:rsid w:val="005423A5"/>
    <w:rsid w:val="00542524"/>
    <w:rsid w:val="00542690"/>
    <w:rsid w:val="005426B6"/>
    <w:rsid w:val="00542AE4"/>
    <w:rsid w:val="00542B04"/>
    <w:rsid w:val="00542B5E"/>
    <w:rsid w:val="00542BF5"/>
    <w:rsid w:val="00542D2E"/>
    <w:rsid w:val="00542DE8"/>
    <w:rsid w:val="00542E99"/>
    <w:rsid w:val="00542F35"/>
    <w:rsid w:val="0054302E"/>
    <w:rsid w:val="005431C2"/>
    <w:rsid w:val="00543265"/>
    <w:rsid w:val="00543274"/>
    <w:rsid w:val="005432CB"/>
    <w:rsid w:val="00543321"/>
    <w:rsid w:val="0054347C"/>
    <w:rsid w:val="00543546"/>
    <w:rsid w:val="00543652"/>
    <w:rsid w:val="005436AD"/>
    <w:rsid w:val="005437CB"/>
    <w:rsid w:val="005437D1"/>
    <w:rsid w:val="00543A20"/>
    <w:rsid w:val="00543C36"/>
    <w:rsid w:val="00543C90"/>
    <w:rsid w:val="00543CFB"/>
    <w:rsid w:val="00543D2F"/>
    <w:rsid w:val="00543E77"/>
    <w:rsid w:val="00543E91"/>
    <w:rsid w:val="00543F0A"/>
    <w:rsid w:val="00543F30"/>
    <w:rsid w:val="00543F8C"/>
    <w:rsid w:val="00544175"/>
    <w:rsid w:val="005441D2"/>
    <w:rsid w:val="00544212"/>
    <w:rsid w:val="00544229"/>
    <w:rsid w:val="00544301"/>
    <w:rsid w:val="0054435E"/>
    <w:rsid w:val="00544499"/>
    <w:rsid w:val="005445ED"/>
    <w:rsid w:val="00544680"/>
    <w:rsid w:val="00544727"/>
    <w:rsid w:val="00544798"/>
    <w:rsid w:val="005447E1"/>
    <w:rsid w:val="00544844"/>
    <w:rsid w:val="00544926"/>
    <w:rsid w:val="00544938"/>
    <w:rsid w:val="0054494D"/>
    <w:rsid w:val="005449FC"/>
    <w:rsid w:val="00544BAA"/>
    <w:rsid w:val="00544D05"/>
    <w:rsid w:val="00544D32"/>
    <w:rsid w:val="00544D9D"/>
    <w:rsid w:val="00544DA7"/>
    <w:rsid w:val="00544FA5"/>
    <w:rsid w:val="00544FCC"/>
    <w:rsid w:val="00545080"/>
    <w:rsid w:val="005450FA"/>
    <w:rsid w:val="005450FB"/>
    <w:rsid w:val="0054517A"/>
    <w:rsid w:val="0054520A"/>
    <w:rsid w:val="005452BB"/>
    <w:rsid w:val="005452C0"/>
    <w:rsid w:val="005453A2"/>
    <w:rsid w:val="005453D7"/>
    <w:rsid w:val="005455C0"/>
    <w:rsid w:val="0054566A"/>
    <w:rsid w:val="0054573C"/>
    <w:rsid w:val="00545934"/>
    <w:rsid w:val="00545A33"/>
    <w:rsid w:val="00545AFD"/>
    <w:rsid w:val="00545C05"/>
    <w:rsid w:val="00545D28"/>
    <w:rsid w:val="00545E93"/>
    <w:rsid w:val="00545EA2"/>
    <w:rsid w:val="00545EAE"/>
    <w:rsid w:val="00545ED2"/>
    <w:rsid w:val="00545F7E"/>
    <w:rsid w:val="00545FC2"/>
    <w:rsid w:val="005460B9"/>
    <w:rsid w:val="00546221"/>
    <w:rsid w:val="00546355"/>
    <w:rsid w:val="005465C4"/>
    <w:rsid w:val="005465C8"/>
    <w:rsid w:val="00546619"/>
    <w:rsid w:val="00546714"/>
    <w:rsid w:val="00546869"/>
    <w:rsid w:val="0054691C"/>
    <w:rsid w:val="00546C1A"/>
    <w:rsid w:val="00546C2D"/>
    <w:rsid w:val="00546DB8"/>
    <w:rsid w:val="00546E18"/>
    <w:rsid w:val="00546E24"/>
    <w:rsid w:val="00546E4B"/>
    <w:rsid w:val="00546FF1"/>
    <w:rsid w:val="00547031"/>
    <w:rsid w:val="00547273"/>
    <w:rsid w:val="0054732B"/>
    <w:rsid w:val="005473A0"/>
    <w:rsid w:val="005474BB"/>
    <w:rsid w:val="005474C9"/>
    <w:rsid w:val="005475BB"/>
    <w:rsid w:val="005476E8"/>
    <w:rsid w:val="0054770F"/>
    <w:rsid w:val="00547710"/>
    <w:rsid w:val="00547832"/>
    <w:rsid w:val="0054786B"/>
    <w:rsid w:val="00547895"/>
    <w:rsid w:val="005478C1"/>
    <w:rsid w:val="0054798F"/>
    <w:rsid w:val="00547A02"/>
    <w:rsid w:val="00547AA3"/>
    <w:rsid w:val="00547AAD"/>
    <w:rsid w:val="00547BB1"/>
    <w:rsid w:val="00547BBC"/>
    <w:rsid w:val="00547BC8"/>
    <w:rsid w:val="00547C10"/>
    <w:rsid w:val="00547CE1"/>
    <w:rsid w:val="00547DEF"/>
    <w:rsid w:val="00547EE8"/>
    <w:rsid w:val="00547F9C"/>
    <w:rsid w:val="00547FCE"/>
    <w:rsid w:val="0055023F"/>
    <w:rsid w:val="005502FA"/>
    <w:rsid w:val="005503B2"/>
    <w:rsid w:val="0055044E"/>
    <w:rsid w:val="00550450"/>
    <w:rsid w:val="005504F5"/>
    <w:rsid w:val="00550601"/>
    <w:rsid w:val="005506ED"/>
    <w:rsid w:val="00550702"/>
    <w:rsid w:val="005507EC"/>
    <w:rsid w:val="00550861"/>
    <w:rsid w:val="00550889"/>
    <w:rsid w:val="005508FF"/>
    <w:rsid w:val="005509BB"/>
    <w:rsid w:val="00550B0A"/>
    <w:rsid w:val="00550B1B"/>
    <w:rsid w:val="00550B77"/>
    <w:rsid w:val="00550BED"/>
    <w:rsid w:val="00550BEE"/>
    <w:rsid w:val="00550DE5"/>
    <w:rsid w:val="00550F2E"/>
    <w:rsid w:val="00550FB7"/>
    <w:rsid w:val="00551054"/>
    <w:rsid w:val="00551080"/>
    <w:rsid w:val="0055113A"/>
    <w:rsid w:val="005511E2"/>
    <w:rsid w:val="00551267"/>
    <w:rsid w:val="00551278"/>
    <w:rsid w:val="005512F7"/>
    <w:rsid w:val="00551482"/>
    <w:rsid w:val="00551547"/>
    <w:rsid w:val="005516C3"/>
    <w:rsid w:val="00551716"/>
    <w:rsid w:val="005517B2"/>
    <w:rsid w:val="005517EB"/>
    <w:rsid w:val="00551A65"/>
    <w:rsid w:val="00551A71"/>
    <w:rsid w:val="00551B1C"/>
    <w:rsid w:val="00551D6A"/>
    <w:rsid w:val="00551DB4"/>
    <w:rsid w:val="00551EB6"/>
    <w:rsid w:val="00551EFD"/>
    <w:rsid w:val="00551F4D"/>
    <w:rsid w:val="00551FC9"/>
    <w:rsid w:val="00551FEC"/>
    <w:rsid w:val="0055203A"/>
    <w:rsid w:val="00552138"/>
    <w:rsid w:val="0055216F"/>
    <w:rsid w:val="005522BA"/>
    <w:rsid w:val="0055237D"/>
    <w:rsid w:val="00552408"/>
    <w:rsid w:val="00552431"/>
    <w:rsid w:val="00552453"/>
    <w:rsid w:val="00552494"/>
    <w:rsid w:val="00552588"/>
    <w:rsid w:val="005525BD"/>
    <w:rsid w:val="005525F8"/>
    <w:rsid w:val="0055264C"/>
    <w:rsid w:val="00552861"/>
    <w:rsid w:val="0055289B"/>
    <w:rsid w:val="005528DC"/>
    <w:rsid w:val="005528E9"/>
    <w:rsid w:val="00552A0E"/>
    <w:rsid w:val="00552A54"/>
    <w:rsid w:val="00552C92"/>
    <w:rsid w:val="00552D8B"/>
    <w:rsid w:val="00552DDF"/>
    <w:rsid w:val="00552E4E"/>
    <w:rsid w:val="00552FBD"/>
    <w:rsid w:val="0055305E"/>
    <w:rsid w:val="005530EA"/>
    <w:rsid w:val="005530FB"/>
    <w:rsid w:val="0055320E"/>
    <w:rsid w:val="0055334C"/>
    <w:rsid w:val="00553418"/>
    <w:rsid w:val="005534F4"/>
    <w:rsid w:val="005535D6"/>
    <w:rsid w:val="00553636"/>
    <w:rsid w:val="00553658"/>
    <w:rsid w:val="0055377D"/>
    <w:rsid w:val="00553851"/>
    <w:rsid w:val="005538D7"/>
    <w:rsid w:val="00553914"/>
    <w:rsid w:val="00553A63"/>
    <w:rsid w:val="00553AB9"/>
    <w:rsid w:val="00553B8F"/>
    <w:rsid w:val="00553C40"/>
    <w:rsid w:val="00553FAF"/>
    <w:rsid w:val="00553FF8"/>
    <w:rsid w:val="005540ED"/>
    <w:rsid w:val="0055414F"/>
    <w:rsid w:val="005541CD"/>
    <w:rsid w:val="00554333"/>
    <w:rsid w:val="005543ED"/>
    <w:rsid w:val="005543FD"/>
    <w:rsid w:val="00554411"/>
    <w:rsid w:val="00554470"/>
    <w:rsid w:val="005544C3"/>
    <w:rsid w:val="005544C8"/>
    <w:rsid w:val="0055455F"/>
    <w:rsid w:val="00554613"/>
    <w:rsid w:val="005546A1"/>
    <w:rsid w:val="005546E6"/>
    <w:rsid w:val="0055476D"/>
    <w:rsid w:val="005547FE"/>
    <w:rsid w:val="005548AC"/>
    <w:rsid w:val="005548DA"/>
    <w:rsid w:val="005548F6"/>
    <w:rsid w:val="005549DD"/>
    <w:rsid w:val="005549DF"/>
    <w:rsid w:val="005549F7"/>
    <w:rsid w:val="00554A15"/>
    <w:rsid w:val="00554B65"/>
    <w:rsid w:val="00554BE4"/>
    <w:rsid w:val="00554BE6"/>
    <w:rsid w:val="00554C37"/>
    <w:rsid w:val="00554C5C"/>
    <w:rsid w:val="00554D26"/>
    <w:rsid w:val="00554DA5"/>
    <w:rsid w:val="00554DC6"/>
    <w:rsid w:val="00554EC8"/>
    <w:rsid w:val="00554F30"/>
    <w:rsid w:val="00554F3B"/>
    <w:rsid w:val="00554F88"/>
    <w:rsid w:val="00555000"/>
    <w:rsid w:val="005550CF"/>
    <w:rsid w:val="00555194"/>
    <w:rsid w:val="005552AC"/>
    <w:rsid w:val="005552F0"/>
    <w:rsid w:val="00555347"/>
    <w:rsid w:val="00555605"/>
    <w:rsid w:val="0055562D"/>
    <w:rsid w:val="005556B1"/>
    <w:rsid w:val="0055572E"/>
    <w:rsid w:val="0055576A"/>
    <w:rsid w:val="005558E3"/>
    <w:rsid w:val="005559BE"/>
    <w:rsid w:val="00555AD6"/>
    <w:rsid w:val="00555C87"/>
    <w:rsid w:val="00555D78"/>
    <w:rsid w:val="00555D94"/>
    <w:rsid w:val="00555E28"/>
    <w:rsid w:val="00555F98"/>
    <w:rsid w:val="0055638D"/>
    <w:rsid w:val="005563B6"/>
    <w:rsid w:val="0055661B"/>
    <w:rsid w:val="00556770"/>
    <w:rsid w:val="005567C6"/>
    <w:rsid w:val="00556879"/>
    <w:rsid w:val="005568FB"/>
    <w:rsid w:val="00556962"/>
    <w:rsid w:val="0055697F"/>
    <w:rsid w:val="00556A34"/>
    <w:rsid w:val="00556AA6"/>
    <w:rsid w:val="00556B06"/>
    <w:rsid w:val="00556B4B"/>
    <w:rsid w:val="00556BD1"/>
    <w:rsid w:val="00556C0C"/>
    <w:rsid w:val="00556C7F"/>
    <w:rsid w:val="00556CC9"/>
    <w:rsid w:val="00556DB3"/>
    <w:rsid w:val="00556DE4"/>
    <w:rsid w:val="00556E57"/>
    <w:rsid w:val="00556EA6"/>
    <w:rsid w:val="00556EDF"/>
    <w:rsid w:val="00556EF9"/>
    <w:rsid w:val="00556F8D"/>
    <w:rsid w:val="00557017"/>
    <w:rsid w:val="00557034"/>
    <w:rsid w:val="00557116"/>
    <w:rsid w:val="005571C0"/>
    <w:rsid w:val="005572E9"/>
    <w:rsid w:val="00557392"/>
    <w:rsid w:val="005573A8"/>
    <w:rsid w:val="005573CD"/>
    <w:rsid w:val="00557486"/>
    <w:rsid w:val="00557498"/>
    <w:rsid w:val="00557541"/>
    <w:rsid w:val="00557620"/>
    <w:rsid w:val="0055766A"/>
    <w:rsid w:val="005576B0"/>
    <w:rsid w:val="005576E4"/>
    <w:rsid w:val="005576FB"/>
    <w:rsid w:val="0055776C"/>
    <w:rsid w:val="005577D2"/>
    <w:rsid w:val="0055785F"/>
    <w:rsid w:val="00557875"/>
    <w:rsid w:val="00557883"/>
    <w:rsid w:val="00557A04"/>
    <w:rsid w:val="00557A78"/>
    <w:rsid w:val="00557B6A"/>
    <w:rsid w:val="00557BEB"/>
    <w:rsid w:val="00557C03"/>
    <w:rsid w:val="00557C77"/>
    <w:rsid w:val="00557CD4"/>
    <w:rsid w:val="00557D2F"/>
    <w:rsid w:val="00557D93"/>
    <w:rsid w:val="00557E8C"/>
    <w:rsid w:val="00557F01"/>
    <w:rsid w:val="005600B9"/>
    <w:rsid w:val="00560153"/>
    <w:rsid w:val="00560161"/>
    <w:rsid w:val="00560226"/>
    <w:rsid w:val="00560228"/>
    <w:rsid w:val="005604CF"/>
    <w:rsid w:val="00560523"/>
    <w:rsid w:val="00560561"/>
    <w:rsid w:val="00560601"/>
    <w:rsid w:val="0056064D"/>
    <w:rsid w:val="0056067E"/>
    <w:rsid w:val="0056070A"/>
    <w:rsid w:val="00560739"/>
    <w:rsid w:val="00560761"/>
    <w:rsid w:val="005607A8"/>
    <w:rsid w:val="00560860"/>
    <w:rsid w:val="00560D07"/>
    <w:rsid w:val="00560D1E"/>
    <w:rsid w:val="00560E40"/>
    <w:rsid w:val="00560F59"/>
    <w:rsid w:val="00560F67"/>
    <w:rsid w:val="00560FEA"/>
    <w:rsid w:val="00561272"/>
    <w:rsid w:val="005612CC"/>
    <w:rsid w:val="005612EA"/>
    <w:rsid w:val="0056133F"/>
    <w:rsid w:val="005613F7"/>
    <w:rsid w:val="00561603"/>
    <w:rsid w:val="00561673"/>
    <w:rsid w:val="00561789"/>
    <w:rsid w:val="005617DF"/>
    <w:rsid w:val="00561803"/>
    <w:rsid w:val="00561861"/>
    <w:rsid w:val="005618F8"/>
    <w:rsid w:val="0056197B"/>
    <w:rsid w:val="005619F0"/>
    <w:rsid w:val="00561A31"/>
    <w:rsid w:val="00561A51"/>
    <w:rsid w:val="00561A5C"/>
    <w:rsid w:val="00561B0C"/>
    <w:rsid w:val="00561B9F"/>
    <w:rsid w:val="00561CA8"/>
    <w:rsid w:val="00561D8C"/>
    <w:rsid w:val="00561E68"/>
    <w:rsid w:val="00561EF6"/>
    <w:rsid w:val="005621F4"/>
    <w:rsid w:val="00562323"/>
    <w:rsid w:val="005623BD"/>
    <w:rsid w:val="00562402"/>
    <w:rsid w:val="0056247D"/>
    <w:rsid w:val="0056249D"/>
    <w:rsid w:val="0056256E"/>
    <w:rsid w:val="00562578"/>
    <w:rsid w:val="00562786"/>
    <w:rsid w:val="00562883"/>
    <w:rsid w:val="005628A2"/>
    <w:rsid w:val="005628BB"/>
    <w:rsid w:val="00562912"/>
    <w:rsid w:val="005629DD"/>
    <w:rsid w:val="00562A05"/>
    <w:rsid w:val="00562A6E"/>
    <w:rsid w:val="00562A9D"/>
    <w:rsid w:val="00562B12"/>
    <w:rsid w:val="00562CE1"/>
    <w:rsid w:val="00562CFC"/>
    <w:rsid w:val="00562D65"/>
    <w:rsid w:val="00562D6D"/>
    <w:rsid w:val="00562DFA"/>
    <w:rsid w:val="00562E0D"/>
    <w:rsid w:val="00562E2E"/>
    <w:rsid w:val="00562FA0"/>
    <w:rsid w:val="0056301C"/>
    <w:rsid w:val="00563052"/>
    <w:rsid w:val="005631CC"/>
    <w:rsid w:val="00563550"/>
    <w:rsid w:val="0056357A"/>
    <w:rsid w:val="0056358F"/>
    <w:rsid w:val="00563676"/>
    <w:rsid w:val="005636F8"/>
    <w:rsid w:val="0056373C"/>
    <w:rsid w:val="0056376B"/>
    <w:rsid w:val="005637D2"/>
    <w:rsid w:val="0056388F"/>
    <w:rsid w:val="005638A7"/>
    <w:rsid w:val="005638E0"/>
    <w:rsid w:val="005638E1"/>
    <w:rsid w:val="00563C11"/>
    <w:rsid w:val="00563C42"/>
    <w:rsid w:val="00563C64"/>
    <w:rsid w:val="00563D56"/>
    <w:rsid w:val="00563E7B"/>
    <w:rsid w:val="00563ED4"/>
    <w:rsid w:val="00563EDA"/>
    <w:rsid w:val="00563FAF"/>
    <w:rsid w:val="0056400E"/>
    <w:rsid w:val="0056404B"/>
    <w:rsid w:val="0056425D"/>
    <w:rsid w:val="005642C5"/>
    <w:rsid w:val="005642C9"/>
    <w:rsid w:val="00564313"/>
    <w:rsid w:val="00564344"/>
    <w:rsid w:val="00564498"/>
    <w:rsid w:val="00564555"/>
    <w:rsid w:val="005645D0"/>
    <w:rsid w:val="005645DD"/>
    <w:rsid w:val="00564616"/>
    <w:rsid w:val="00564642"/>
    <w:rsid w:val="005646F1"/>
    <w:rsid w:val="005648A2"/>
    <w:rsid w:val="005648F6"/>
    <w:rsid w:val="00564995"/>
    <w:rsid w:val="005649A0"/>
    <w:rsid w:val="00564A08"/>
    <w:rsid w:val="00564ADF"/>
    <w:rsid w:val="00564BE5"/>
    <w:rsid w:val="00564CFD"/>
    <w:rsid w:val="00564D74"/>
    <w:rsid w:val="00564E45"/>
    <w:rsid w:val="00564E86"/>
    <w:rsid w:val="0056505A"/>
    <w:rsid w:val="005653F4"/>
    <w:rsid w:val="005654D3"/>
    <w:rsid w:val="00565504"/>
    <w:rsid w:val="00565537"/>
    <w:rsid w:val="00565690"/>
    <w:rsid w:val="005656B3"/>
    <w:rsid w:val="005656F8"/>
    <w:rsid w:val="0056581F"/>
    <w:rsid w:val="0056585E"/>
    <w:rsid w:val="00565901"/>
    <w:rsid w:val="00565968"/>
    <w:rsid w:val="005659C4"/>
    <w:rsid w:val="00565B10"/>
    <w:rsid w:val="00565B7D"/>
    <w:rsid w:val="00565BAF"/>
    <w:rsid w:val="00565D1E"/>
    <w:rsid w:val="00565E02"/>
    <w:rsid w:val="00565E3F"/>
    <w:rsid w:val="00565F62"/>
    <w:rsid w:val="00565FBA"/>
    <w:rsid w:val="00566041"/>
    <w:rsid w:val="005660AE"/>
    <w:rsid w:val="005661A6"/>
    <w:rsid w:val="005661A9"/>
    <w:rsid w:val="00566247"/>
    <w:rsid w:val="005662FA"/>
    <w:rsid w:val="00566455"/>
    <w:rsid w:val="005664F8"/>
    <w:rsid w:val="0056650E"/>
    <w:rsid w:val="00566532"/>
    <w:rsid w:val="00566564"/>
    <w:rsid w:val="005669A6"/>
    <w:rsid w:val="00566A14"/>
    <w:rsid w:val="00566A35"/>
    <w:rsid w:val="00566A49"/>
    <w:rsid w:val="00566B09"/>
    <w:rsid w:val="00566B30"/>
    <w:rsid w:val="00566B75"/>
    <w:rsid w:val="00566CD7"/>
    <w:rsid w:val="00566E84"/>
    <w:rsid w:val="00566F05"/>
    <w:rsid w:val="005670DD"/>
    <w:rsid w:val="00567119"/>
    <w:rsid w:val="005671BF"/>
    <w:rsid w:val="005672A1"/>
    <w:rsid w:val="00567364"/>
    <w:rsid w:val="00567539"/>
    <w:rsid w:val="00567547"/>
    <w:rsid w:val="00567680"/>
    <w:rsid w:val="005676E9"/>
    <w:rsid w:val="005677B2"/>
    <w:rsid w:val="0056785D"/>
    <w:rsid w:val="005678EC"/>
    <w:rsid w:val="00567992"/>
    <w:rsid w:val="005679A3"/>
    <w:rsid w:val="00567A76"/>
    <w:rsid w:val="00567A96"/>
    <w:rsid w:val="00567BD6"/>
    <w:rsid w:val="00567F5C"/>
    <w:rsid w:val="00567FC5"/>
    <w:rsid w:val="00567FC7"/>
    <w:rsid w:val="005700F3"/>
    <w:rsid w:val="00570168"/>
    <w:rsid w:val="005701B1"/>
    <w:rsid w:val="0057032C"/>
    <w:rsid w:val="00570414"/>
    <w:rsid w:val="00570446"/>
    <w:rsid w:val="005704A4"/>
    <w:rsid w:val="0057056F"/>
    <w:rsid w:val="00570571"/>
    <w:rsid w:val="00570623"/>
    <w:rsid w:val="005706C8"/>
    <w:rsid w:val="005706F4"/>
    <w:rsid w:val="0057088C"/>
    <w:rsid w:val="005708F0"/>
    <w:rsid w:val="00570930"/>
    <w:rsid w:val="00570942"/>
    <w:rsid w:val="005709DB"/>
    <w:rsid w:val="00570BA8"/>
    <w:rsid w:val="00570BD6"/>
    <w:rsid w:val="00570C5A"/>
    <w:rsid w:val="00570CB5"/>
    <w:rsid w:val="00570E16"/>
    <w:rsid w:val="00570EF6"/>
    <w:rsid w:val="0057100D"/>
    <w:rsid w:val="005710EB"/>
    <w:rsid w:val="00571276"/>
    <w:rsid w:val="0057133E"/>
    <w:rsid w:val="005713F3"/>
    <w:rsid w:val="00571428"/>
    <w:rsid w:val="0057149C"/>
    <w:rsid w:val="0057152C"/>
    <w:rsid w:val="005716A2"/>
    <w:rsid w:val="00571806"/>
    <w:rsid w:val="0057184E"/>
    <w:rsid w:val="005718F0"/>
    <w:rsid w:val="00571C8C"/>
    <w:rsid w:val="00571D2C"/>
    <w:rsid w:val="00571E3F"/>
    <w:rsid w:val="00571ED6"/>
    <w:rsid w:val="00571F80"/>
    <w:rsid w:val="005720D9"/>
    <w:rsid w:val="0057222A"/>
    <w:rsid w:val="00572328"/>
    <w:rsid w:val="0057232C"/>
    <w:rsid w:val="0057234E"/>
    <w:rsid w:val="00572450"/>
    <w:rsid w:val="0057270A"/>
    <w:rsid w:val="00572716"/>
    <w:rsid w:val="0057286C"/>
    <w:rsid w:val="00572999"/>
    <w:rsid w:val="00572A30"/>
    <w:rsid w:val="00572A65"/>
    <w:rsid w:val="00572A88"/>
    <w:rsid w:val="00572AE8"/>
    <w:rsid w:val="00572B33"/>
    <w:rsid w:val="00572BEF"/>
    <w:rsid w:val="00572C62"/>
    <w:rsid w:val="00572EA4"/>
    <w:rsid w:val="00572EE9"/>
    <w:rsid w:val="00572F85"/>
    <w:rsid w:val="0057315D"/>
    <w:rsid w:val="005731AD"/>
    <w:rsid w:val="005731E7"/>
    <w:rsid w:val="005731FE"/>
    <w:rsid w:val="0057326A"/>
    <w:rsid w:val="005732CD"/>
    <w:rsid w:val="0057332C"/>
    <w:rsid w:val="0057333A"/>
    <w:rsid w:val="00573362"/>
    <w:rsid w:val="00573461"/>
    <w:rsid w:val="005734C8"/>
    <w:rsid w:val="00573509"/>
    <w:rsid w:val="00573829"/>
    <w:rsid w:val="00573985"/>
    <w:rsid w:val="00573A08"/>
    <w:rsid w:val="00573A3F"/>
    <w:rsid w:val="00573A7E"/>
    <w:rsid w:val="00573A9B"/>
    <w:rsid w:val="00573AD5"/>
    <w:rsid w:val="00573B46"/>
    <w:rsid w:val="00573BA9"/>
    <w:rsid w:val="00573BE4"/>
    <w:rsid w:val="00573CD8"/>
    <w:rsid w:val="00573CF7"/>
    <w:rsid w:val="00573D60"/>
    <w:rsid w:val="00573EE7"/>
    <w:rsid w:val="00573F19"/>
    <w:rsid w:val="00573FB4"/>
    <w:rsid w:val="00573FF8"/>
    <w:rsid w:val="00574086"/>
    <w:rsid w:val="00574110"/>
    <w:rsid w:val="0057415A"/>
    <w:rsid w:val="0057415B"/>
    <w:rsid w:val="005741C2"/>
    <w:rsid w:val="005741CE"/>
    <w:rsid w:val="005742E9"/>
    <w:rsid w:val="005742F0"/>
    <w:rsid w:val="00574361"/>
    <w:rsid w:val="00574380"/>
    <w:rsid w:val="005743C6"/>
    <w:rsid w:val="005744CB"/>
    <w:rsid w:val="005744FD"/>
    <w:rsid w:val="00574636"/>
    <w:rsid w:val="0057464C"/>
    <w:rsid w:val="00574659"/>
    <w:rsid w:val="0057488B"/>
    <w:rsid w:val="00574961"/>
    <w:rsid w:val="00574A15"/>
    <w:rsid w:val="00574BAD"/>
    <w:rsid w:val="00574BD4"/>
    <w:rsid w:val="00574C83"/>
    <w:rsid w:val="00574C8F"/>
    <w:rsid w:val="00574CA4"/>
    <w:rsid w:val="00574CC9"/>
    <w:rsid w:val="00574DA6"/>
    <w:rsid w:val="00574DD5"/>
    <w:rsid w:val="00574F82"/>
    <w:rsid w:val="00575068"/>
    <w:rsid w:val="00575082"/>
    <w:rsid w:val="005750B8"/>
    <w:rsid w:val="0057510D"/>
    <w:rsid w:val="00575192"/>
    <w:rsid w:val="00575198"/>
    <w:rsid w:val="005752BE"/>
    <w:rsid w:val="00575364"/>
    <w:rsid w:val="00575372"/>
    <w:rsid w:val="00575688"/>
    <w:rsid w:val="00575766"/>
    <w:rsid w:val="00575785"/>
    <w:rsid w:val="00575866"/>
    <w:rsid w:val="0057589A"/>
    <w:rsid w:val="0057593F"/>
    <w:rsid w:val="0057599C"/>
    <w:rsid w:val="005759C9"/>
    <w:rsid w:val="00575A99"/>
    <w:rsid w:val="00575CC2"/>
    <w:rsid w:val="00575D09"/>
    <w:rsid w:val="00575D13"/>
    <w:rsid w:val="00575DD8"/>
    <w:rsid w:val="00575DE6"/>
    <w:rsid w:val="00575DED"/>
    <w:rsid w:val="00576074"/>
    <w:rsid w:val="00576166"/>
    <w:rsid w:val="00576198"/>
    <w:rsid w:val="005762BC"/>
    <w:rsid w:val="005762C3"/>
    <w:rsid w:val="0057636B"/>
    <w:rsid w:val="005765DB"/>
    <w:rsid w:val="00576629"/>
    <w:rsid w:val="0057665F"/>
    <w:rsid w:val="00576718"/>
    <w:rsid w:val="0057672D"/>
    <w:rsid w:val="00576797"/>
    <w:rsid w:val="00576846"/>
    <w:rsid w:val="00576851"/>
    <w:rsid w:val="005768E4"/>
    <w:rsid w:val="0057698F"/>
    <w:rsid w:val="00576A54"/>
    <w:rsid w:val="00576AB0"/>
    <w:rsid w:val="00576B4C"/>
    <w:rsid w:val="00576BEA"/>
    <w:rsid w:val="00576C19"/>
    <w:rsid w:val="00576CDB"/>
    <w:rsid w:val="00576D9F"/>
    <w:rsid w:val="00576DD8"/>
    <w:rsid w:val="00576EA4"/>
    <w:rsid w:val="00576F7E"/>
    <w:rsid w:val="00576FD6"/>
    <w:rsid w:val="00576FF7"/>
    <w:rsid w:val="0057706D"/>
    <w:rsid w:val="0057740B"/>
    <w:rsid w:val="0057744C"/>
    <w:rsid w:val="00577583"/>
    <w:rsid w:val="00577796"/>
    <w:rsid w:val="005779BB"/>
    <w:rsid w:val="00577A3F"/>
    <w:rsid w:val="00577A82"/>
    <w:rsid w:val="00577B03"/>
    <w:rsid w:val="00577B28"/>
    <w:rsid w:val="00577B7D"/>
    <w:rsid w:val="00577B9B"/>
    <w:rsid w:val="00577C6D"/>
    <w:rsid w:val="00577D44"/>
    <w:rsid w:val="00577DFD"/>
    <w:rsid w:val="00577E37"/>
    <w:rsid w:val="00577EC0"/>
    <w:rsid w:val="00577FB9"/>
    <w:rsid w:val="00580011"/>
    <w:rsid w:val="00580227"/>
    <w:rsid w:val="00580258"/>
    <w:rsid w:val="00580283"/>
    <w:rsid w:val="0058028F"/>
    <w:rsid w:val="005803BD"/>
    <w:rsid w:val="0058042D"/>
    <w:rsid w:val="0058046B"/>
    <w:rsid w:val="005804D4"/>
    <w:rsid w:val="0058060E"/>
    <w:rsid w:val="00580620"/>
    <w:rsid w:val="005806F6"/>
    <w:rsid w:val="005806FC"/>
    <w:rsid w:val="005807C0"/>
    <w:rsid w:val="005807D4"/>
    <w:rsid w:val="005807E6"/>
    <w:rsid w:val="005808DF"/>
    <w:rsid w:val="0058093E"/>
    <w:rsid w:val="00580A14"/>
    <w:rsid w:val="00580AA1"/>
    <w:rsid w:val="00580AB9"/>
    <w:rsid w:val="00580B4F"/>
    <w:rsid w:val="00580C54"/>
    <w:rsid w:val="00580CCA"/>
    <w:rsid w:val="00580D01"/>
    <w:rsid w:val="00580D13"/>
    <w:rsid w:val="00580DD4"/>
    <w:rsid w:val="00580DFE"/>
    <w:rsid w:val="00580E59"/>
    <w:rsid w:val="00580E60"/>
    <w:rsid w:val="00580F59"/>
    <w:rsid w:val="00580FC7"/>
    <w:rsid w:val="00581042"/>
    <w:rsid w:val="0058105E"/>
    <w:rsid w:val="005810D2"/>
    <w:rsid w:val="00581155"/>
    <w:rsid w:val="00581176"/>
    <w:rsid w:val="005811A0"/>
    <w:rsid w:val="005813CD"/>
    <w:rsid w:val="005815CA"/>
    <w:rsid w:val="005815DF"/>
    <w:rsid w:val="005815F7"/>
    <w:rsid w:val="00581616"/>
    <w:rsid w:val="005818E4"/>
    <w:rsid w:val="005819B9"/>
    <w:rsid w:val="00581B42"/>
    <w:rsid w:val="00581B58"/>
    <w:rsid w:val="00581C26"/>
    <w:rsid w:val="00581C39"/>
    <w:rsid w:val="00581C86"/>
    <w:rsid w:val="00581C8D"/>
    <w:rsid w:val="00581CF1"/>
    <w:rsid w:val="00581D9D"/>
    <w:rsid w:val="00581DC0"/>
    <w:rsid w:val="00581E42"/>
    <w:rsid w:val="0058202C"/>
    <w:rsid w:val="00582050"/>
    <w:rsid w:val="005820BC"/>
    <w:rsid w:val="005821DB"/>
    <w:rsid w:val="005821DD"/>
    <w:rsid w:val="0058221D"/>
    <w:rsid w:val="00582456"/>
    <w:rsid w:val="00582740"/>
    <w:rsid w:val="00582869"/>
    <w:rsid w:val="00582896"/>
    <w:rsid w:val="005828C1"/>
    <w:rsid w:val="00582A93"/>
    <w:rsid w:val="00582AB9"/>
    <w:rsid w:val="00582C67"/>
    <w:rsid w:val="00582DE2"/>
    <w:rsid w:val="00582DED"/>
    <w:rsid w:val="00582E15"/>
    <w:rsid w:val="00582E68"/>
    <w:rsid w:val="00583246"/>
    <w:rsid w:val="005832F4"/>
    <w:rsid w:val="005833CD"/>
    <w:rsid w:val="0058361D"/>
    <w:rsid w:val="00583684"/>
    <w:rsid w:val="00583752"/>
    <w:rsid w:val="0058375E"/>
    <w:rsid w:val="005837FB"/>
    <w:rsid w:val="0058380F"/>
    <w:rsid w:val="00583821"/>
    <w:rsid w:val="00583903"/>
    <w:rsid w:val="0058396F"/>
    <w:rsid w:val="005839E5"/>
    <w:rsid w:val="00583A65"/>
    <w:rsid w:val="00583B0B"/>
    <w:rsid w:val="00583BCC"/>
    <w:rsid w:val="00583CA4"/>
    <w:rsid w:val="00583CD4"/>
    <w:rsid w:val="00583DA3"/>
    <w:rsid w:val="00583DEC"/>
    <w:rsid w:val="00583E7A"/>
    <w:rsid w:val="00583EA2"/>
    <w:rsid w:val="00583EBC"/>
    <w:rsid w:val="005840C1"/>
    <w:rsid w:val="00584118"/>
    <w:rsid w:val="00584148"/>
    <w:rsid w:val="005842CC"/>
    <w:rsid w:val="00584316"/>
    <w:rsid w:val="0058446A"/>
    <w:rsid w:val="0058448E"/>
    <w:rsid w:val="0058449F"/>
    <w:rsid w:val="005844F3"/>
    <w:rsid w:val="00584537"/>
    <w:rsid w:val="005845BD"/>
    <w:rsid w:val="00584606"/>
    <w:rsid w:val="00584691"/>
    <w:rsid w:val="005846E1"/>
    <w:rsid w:val="005847AF"/>
    <w:rsid w:val="005848C6"/>
    <w:rsid w:val="005848CB"/>
    <w:rsid w:val="0058496A"/>
    <w:rsid w:val="00584AEB"/>
    <w:rsid w:val="00584B94"/>
    <w:rsid w:val="00584C1D"/>
    <w:rsid w:val="00584D26"/>
    <w:rsid w:val="00584D55"/>
    <w:rsid w:val="00584E18"/>
    <w:rsid w:val="00585196"/>
    <w:rsid w:val="005851AD"/>
    <w:rsid w:val="00585248"/>
    <w:rsid w:val="00585417"/>
    <w:rsid w:val="00585587"/>
    <w:rsid w:val="0058565A"/>
    <w:rsid w:val="005856AB"/>
    <w:rsid w:val="00585780"/>
    <w:rsid w:val="005857C1"/>
    <w:rsid w:val="0058583A"/>
    <w:rsid w:val="005858B3"/>
    <w:rsid w:val="00585AE6"/>
    <w:rsid w:val="00585AEE"/>
    <w:rsid w:val="00585AFA"/>
    <w:rsid w:val="00585B38"/>
    <w:rsid w:val="00585CE3"/>
    <w:rsid w:val="00585DDF"/>
    <w:rsid w:val="0058609A"/>
    <w:rsid w:val="005860F2"/>
    <w:rsid w:val="00586142"/>
    <w:rsid w:val="00586155"/>
    <w:rsid w:val="0058618D"/>
    <w:rsid w:val="005861E5"/>
    <w:rsid w:val="005863AF"/>
    <w:rsid w:val="005864AA"/>
    <w:rsid w:val="0058663A"/>
    <w:rsid w:val="0058680D"/>
    <w:rsid w:val="0058687D"/>
    <w:rsid w:val="005869A4"/>
    <w:rsid w:val="00586A1A"/>
    <w:rsid w:val="00586A38"/>
    <w:rsid w:val="00586AAD"/>
    <w:rsid w:val="00586BBE"/>
    <w:rsid w:val="00586BCB"/>
    <w:rsid w:val="00586BD8"/>
    <w:rsid w:val="00586CE4"/>
    <w:rsid w:val="00586D35"/>
    <w:rsid w:val="00586D4F"/>
    <w:rsid w:val="00586E0F"/>
    <w:rsid w:val="00586EB1"/>
    <w:rsid w:val="00587154"/>
    <w:rsid w:val="0058716D"/>
    <w:rsid w:val="0058736B"/>
    <w:rsid w:val="005873E3"/>
    <w:rsid w:val="005874CE"/>
    <w:rsid w:val="00587523"/>
    <w:rsid w:val="00587542"/>
    <w:rsid w:val="00587591"/>
    <w:rsid w:val="00587658"/>
    <w:rsid w:val="00587732"/>
    <w:rsid w:val="00587757"/>
    <w:rsid w:val="00587834"/>
    <w:rsid w:val="005879ED"/>
    <w:rsid w:val="00587A21"/>
    <w:rsid w:val="00587A47"/>
    <w:rsid w:val="00587C11"/>
    <w:rsid w:val="00587C7E"/>
    <w:rsid w:val="00587D2B"/>
    <w:rsid w:val="00587D8D"/>
    <w:rsid w:val="00587E7D"/>
    <w:rsid w:val="00587EBF"/>
    <w:rsid w:val="00587F4A"/>
    <w:rsid w:val="0059007C"/>
    <w:rsid w:val="005900D5"/>
    <w:rsid w:val="00590123"/>
    <w:rsid w:val="0059034D"/>
    <w:rsid w:val="00590370"/>
    <w:rsid w:val="0059040B"/>
    <w:rsid w:val="0059047E"/>
    <w:rsid w:val="00590495"/>
    <w:rsid w:val="00590582"/>
    <w:rsid w:val="00590661"/>
    <w:rsid w:val="005906C3"/>
    <w:rsid w:val="00590737"/>
    <w:rsid w:val="005907F9"/>
    <w:rsid w:val="00590802"/>
    <w:rsid w:val="00590931"/>
    <w:rsid w:val="0059094C"/>
    <w:rsid w:val="00590982"/>
    <w:rsid w:val="00590A27"/>
    <w:rsid w:val="00590C9B"/>
    <w:rsid w:val="00590D69"/>
    <w:rsid w:val="00590DA9"/>
    <w:rsid w:val="00590EFB"/>
    <w:rsid w:val="00590FB2"/>
    <w:rsid w:val="00591107"/>
    <w:rsid w:val="005912F9"/>
    <w:rsid w:val="0059148B"/>
    <w:rsid w:val="00591886"/>
    <w:rsid w:val="00591962"/>
    <w:rsid w:val="00591989"/>
    <w:rsid w:val="00591AB4"/>
    <w:rsid w:val="00591B80"/>
    <w:rsid w:val="00591B85"/>
    <w:rsid w:val="00591BCD"/>
    <w:rsid w:val="00591CD7"/>
    <w:rsid w:val="00591CF8"/>
    <w:rsid w:val="00591DD6"/>
    <w:rsid w:val="005921E3"/>
    <w:rsid w:val="00592260"/>
    <w:rsid w:val="00592287"/>
    <w:rsid w:val="005922B1"/>
    <w:rsid w:val="00592303"/>
    <w:rsid w:val="00592353"/>
    <w:rsid w:val="00592357"/>
    <w:rsid w:val="005923A9"/>
    <w:rsid w:val="00592463"/>
    <w:rsid w:val="005924B8"/>
    <w:rsid w:val="005925E7"/>
    <w:rsid w:val="00592621"/>
    <w:rsid w:val="00592650"/>
    <w:rsid w:val="005926A7"/>
    <w:rsid w:val="005926AB"/>
    <w:rsid w:val="0059284F"/>
    <w:rsid w:val="005928EC"/>
    <w:rsid w:val="00592A3A"/>
    <w:rsid w:val="00592A41"/>
    <w:rsid w:val="00592A66"/>
    <w:rsid w:val="00592B44"/>
    <w:rsid w:val="00592BD2"/>
    <w:rsid w:val="00592C15"/>
    <w:rsid w:val="00592D12"/>
    <w:rsid w:val="00592D17"/>
    <w:rsid w:val="00592E1A"/>
    <w:rsid w:val="00592EF6"/>
    <w:rsid w:val="00593018"/>
    <w:rsid w:val="00593085"/>
    <w:rsid w:val="00593231"/>
    <w:rsid w:val="0059323F"/>
    <w:rsid w:val="005932C7"/>
    <w:rsid w:val="00593312"/>
    <w:rsid w:val="0059332A"/>
    <w:rsid w:val="005933D5"/>
    <w:rsid w:val="0059347C"/>
    <w:rsid w:val="0059350F"/>
    <w:rsid w:val="00593695"/>
    <w:rsid w:val="005936C7"/>
    <w:rsid w:val="0059378D"/>
    <w:rsid w:val="00593802"/>
    <w:rsid w:val="00593825"/>
    <w:rsid w:val="005938C0"/>
    <w:rsid w:val="005938FA"/>
    <w:rsid w:val="00593912"/>
    <w:rsid w:val="00593918"/>
    <w:rsid w:val="005939A3"/>
    <w:rsid w:val="00593A31"/>
    <w:rsid w:val="00593AA7"/>
    <w:rsid w:val="00593AF1"/>
    <w:rsid w:val="00593BDA"/>
    <w:rsid w:val="00593C14"/>
    <w:rsid w:val="00593D51"/>
    <w:rsid w:val="00593D6B"/>
    <w:rsid w:val="00593D7C"/>
    <w:rsid w:val="00593EEB"/>
    <w:rsid w:val="00593EF1"/>
    <w:rsid w:val="00593F7A"/>
    <w:rsid w:val="00593FAE"/>
    <w:rsid w:val="005940CA"/>
    <w:rsid w:val="00594117"/>
    <w:rsid w:val="00594192"/>
    <w:rsid w:val="0059442B"/>
    <w:rsid w:val="0059445A"/>
    <w:rsid w:val="0059447E"/>
    <w:rsid w:val="0059471F"/>
    <w:rsid w:val="0059484B"/>
    <w:rsid w:val="00594B17"/>
    <w:rsid w:val="00594DB1"/>
    <w:rsid w:val="00594EC2"/>
    <w:rsid w:val="00594EC7"/>
    <w:rsid w:val="00594F5F"/>
    <w:rsid w:val="00595076"/>
    <w:rsid w:val="00595210"/>
    <w:rsid w:val="00595230"/>
    <w:rsid w:val="00595278"/>
    <w:rsid w:val="005952B7"/>
    <w:rsid w:val="0059538C"/>
    <w:rsid w:val="005953DD"/>
    <w:rsid w:val="005953F4"/>
    <w:rsid w:val="00595410"/>
    <w:rsid w:val="00595417"/>
    <w:rsid w:val="005954B3"/>
    <w:rsid w:val="005954B9"/>
    <w:rsid w:val="005954E3"/>
    <w:rsid w:val="00595562"/>
    <w:rsid w:val="00595652"/>
    <w:rsid w:val="0059566E"/>
    <w:rsid w:val="0059567B"/>
    <w:rsid w:val="00595B97"/>
    <w:rsid w:val="00595D8D"/>
    <w:rsid w:val="00595DB6"/>
    <w:rsid w:val="00595DFB"/>
    <w:rsid w:val="00595EDF"/>
    <w:rsid w:val="00595FB2"/>
    <w:rsid w:val="0059600C"/>
    <w:rsid w:val="00596147"/>
    <w:rsid w:val="00596195"/>
    <w:rsid w:val="005961E9"/>
    <w:rsid w:val="00596213"/>
    <w:rsid w:val="005962E9"/>
    <w:rsid w:val="0059633F"/>
    <w:rsid w:val="00596391"/>
    <w:rsid w:val="005963EF"/>
    <w:rsid w:val="0059652B"/>
    <w:rsid w:val="0059653C"/>
    <w:rsid w:val="005965B6"/>
    <w:rsid w:val="005967AC"/>
    <w:rsid w:val="005967D2"/>
    <w:rsid w:val="005968A0"/>
    <w:rsid w:val="0059691A"/>
    <w:rsid w:val="00596953"/>
    <w:rsid w:val="0059698C"/>
    <w:rsid w:val="005969BA"/>
    <w:rsid w:val="005969D3"/>
    <w:rsid w:val="005969EC"/>
    <w:rsid w:val="00596A6C"/>
    <w:rsid w:val="00596ACD"/>
    <w:rsid w:val="00596AF6"/>
    <w:rsid w:val="00596CBE"/>
    <w:rsid w:val="00596D70"/>
    <w:rsid w:val="00596EA3"/>
    <w:rsid w:val="00596FEE"/>
    <w:rsid w:val="00597067"/>
    <w:rsid w:val="0059712A"/>
    <w:rsid w:val="00597163"/>
    <w:rsid w:val="005971C7"/>
    <w:rsid w:val="0059726C"/>
    <w:rsid w:val="005972B7"/>
    <w:rsid w:val="005973C3"/>
    <w:rsid w:val="00597412"/>
    <w:rsid w:val="00597569"/>
    <w:rsid w:val="0059762F"/>
    <w:rsid w:val="0059766C"/>
    <w:rsid w:val="005977E0"/>
    <w:rsid w:val="00597854"/>
    <w:rsid w:val="00597939"/>
    <w:rsid w:val="00597A4E"/>
    <w:rsid w:val="00597A4F"/>
    <w:rsid w:val="00597CAE"/>
    <w:rsid w:val="00597E85"/>
    <w:rsid w:val="00597EF8"/>
    <w:rsid w:val="00597F2F"/>
    <w:rsid w:val="00597FD4"/>
    <w:rsid w:val="005A0005"/>
    <w:rsid w:val="005A00FB"/>
    <w:rsid w:val="005A0112"/>
    <w:rsid w:val="005A016A"/>
    <w:rsid w:val="005A0237"/>
    <w:rsid w:val="005A02C9"/>
    <w:rsid w:val="005A06B6"/>
    <w:rsid w:val="005A06D4"/>
    <w:rsid w:val="005A072A"/>
    <w:rsid w:val="005A0811"/>
    <w:rsid w:val="005A088E"/>
    <w:rsid w:val="005A08D0"/>
    <w:rsid w:val="005A0935"/>
    <w:rsid w:val="005A09A3"/>
    <w:rsid w:val="005A09F7"/>
    <w:rsid w:val="005A0A36"/>
    <w:rsid w:val="005A0AAE"/>
    <w:rsid w:val="005A0B58"/>
    <w:rsid w:val="005A0C5A"/>
    <w:rsid w:val="005A0D85"/>
    <w:rsid w:val="005A0DC6"/>
    <w:rsid w:val="005A0DE1"/>
    <w:rsid w:val="005A0EA4"/>
    <w:rsid w:val="005A0EB4"/>
    <w:rsid w:val="005A0F04"/>
    <w:rsid w:val="005A0FCD"/>
    <w:rsid w:val="005A1028"/>
    <w:rsid w:val="005A10B0"/>
    <w:rsid w:val="005A125F"/>
    <w:rsid w:val="005A13A7"/>
    <w:rsid w:val="005A14BD"/>
    <w:rsid w:val="005A14DE"/>
    <w:rsid w:val="005A15C9"/>
    <w:rsid w:val="005A1698"/>
    <w:rsid w:val="005A1738"/>
    <w:rsid w:val="005A1990"/>
    <w:rsid w:val="005A19D8"/>
    <w:rsid w:val="005A1A5B"/>
    <w:rsid w:val="005A1A8C"/>
    <w:rsid w:val="005A1AA9"/>
    <w:rsid w:val="005A1BD7"/>
    <w:rsid w:val="005A1D66"/>
    <w:rsid w:val="005A1E5B"/>
    <w:rsid w:val="005A1EA0"/>
    <w:rsid w:val="005A1EBE"/>
    <w:rsid w:val="005A1F47"/>
    <w:rsid w:val="005A1FBE"/>
    <w:rsid w:val="005A1FD2"/>
    <w:rsid w:val="005A2052"/>
    <w:rsid w:val="005A2100"/>
    <w:rsid w:val="005A2130"/>
    <w:rsid w:val="005A21E9"/>
    <w:rsid w:val="005A2227"/>
    <w:rsid w:val="005A2288"/>
    <w:rsid w:val="005A243A"/>
    <w:rsid w:val="005A2540"/>
    <w:rsid w:val="005A25A6"/>
    <w:rsid w:val="005A25DE"/>
    <w:rsid w:val="005A2670"/>
    <w:rsid w:val="005A26FB"/>
    <w:rsid w:val="005A2856"/>
    <w:rsid w:val="005A2908"/>
    <w:rsid w:val="005A2921"/>
    <w:rsid w:val="005A2984"/>
    <w:rsid w:val="005A2A36"/>
    <w:rsid w:val="005A2C6A"/>
    <w:rsid w:val="005A2CA5"/>
    <w:rsid w:val="005A2D38"/>
    <w:rsid w:val="005A3078"/>
    <w:rsid w:val="005A308C"/>
    <w:rsid w:val="005A310D"/>
    <w:rsid w:val="005A3291"/>
    <w:rsid w:val="005A334B"/>
    <w:rsid w:val="005A3464"/>
    <w:rsid w:val="005A34DF"/>
    <w:rsid w:val="005A356F"/>
    <w:rsid w:val="005A3597"/>
    <w:rsid w:val="005A3656"/>
    <w:rsid w:val="005A36A8"/>
    <w:rsid w:val="005A36DA"/>
    <w:rsid w:val="005A36E8"/>
    <w:rsid w:val="005A36FA"/>
    <w:rsid w:val="005A37D0"/>
    <w:rsid w:val="005A385B"/>
    <w:rsid w:val="005A39AE"/>
    <w:rsid w:val="005A39BC"/>
    <w:rsid w:val="005A3A84"/>
    <w:rsid w:val="005A3A94"/>
    <w:rsid w:val="005A3AEA"/>
    <w:rsid w:val="005A3AF2"/>
    <w:rsid w:val="005A3B63"/>
    <w:rsid w:val="005A3BE7"/>
    <w:rsid w:val="005A3E6A"/>
    <w:rsid w:val="005A3F16"/>
    <w:rsid w:val="005A3FF4"/>
    <w:rsid w:val="005A4097"/>
    <w:rsid w:val="005A4161"/>
    <w:rsid w:val="005A419D"/>
    <w:rsid w:val="005A422D"/>
    <w:rsid w:val="005A4279"/>
    <w:rsid w:val="005A44E5"/>
    <w:rsid w:val="005A45DD"/>
    <w:rsid w:val="005A4608"/>
    <w:rsid w:val="005A4635"/>
    <w:rsid w:val="005A482F"/>
    <w:rsid w:val="005A483B"/>
    <w:rsid w:val="005A4931"/>
    <w:rsid w:val="005A494F"/>
    <w:rsid w:val="005A496A"/>
    <w:rsid w:val="005A4A65"/>
    <w:rsid w:val="005A4B23"/>
    <w:rsid w:val="005A4B2F"/>
    <w:rsid w:val="005A4B4B"/>
    <w:rsid w:val="005A4B7E"/>
    <w:rsid w:val="005A4BF9"/>
    <w:rsid w:val="005A4C9B"/>
    <w:rsid w:val="005A4CB3"/>
    <w:rsid w:val="005A4E01"/>
    <w:rsid w:val="005A4E13"/>
    <w:rsid w:val="005A4F0E"/>
    <w:rsid w:val="005A50FE"/>
    <w:rsid w:val="005A5248"/>
    <w:rsid w:val="005A5297"/>
    <w:rsid w:val="005A52C3"/>
    <w:rsid w:val="005A5714"/>
    <w:rsid w:val="005A57C0"/>
    <w:rsid w:val="005A593B"/>
    <w:rsid w:val="005A5957"/>
    <w:rsid w:val="005A599A"/>
    <w:rsid w:val="005A5AAA"/>
    <w:rsid w:val="005A5BDC"/>
    <w:rsid w:val="005A5C28"/>
    <w:rsid w:val="005A5DD5"/>
    <w:rsid w:val="005A5E19"/>
    <w:rsid w:val="005A5E74"/>
    <w:rsid w:val="005A5FF1"/>
    <w:rsid w:val="005A6017"/>
    <w:rsid w:val="005A6095"/>
    <w:rsid w:val="005A6172"/>
    <w:rsid w:val="005A61FB"/>
    <w:rsid w:val="005A62DC"/>
    <w:rsid w:val="005A6384"/>
    <w:rsid w:val="005A63C7"/>
    <w:rsid w:val="005A6505"/>
    <w:rsid w:val="005A655C"/>
    <w:rsid w:val="005A657C"/>
    <w:rsid w:val="005A657D"/>
    <w:rsid w:val="005A65A1"/>
    <w:rsid w:val="005A6607"/>
    <w:rsid w:val="005A6654"/>
    <w:rsid w:val="005A6809"/>
    <w:rsid w:val="005A68D1"/>
    <w:rsid w:val="005A690F"/>
    <w:rsid w:val="005A6A14"/>
    <w:rsid w:val="005A6A1F"/>
    <w:rsid w:val="005A6AF7"/>
    <w:rsid w:val="005A6B46"/>
    <w:rsid w:val="005A6CCC"/>
    <w:rsid w:val="005A6D09"/>
    <w:rsid w:val="005A6D5D"/>
    <w:rsid w:val="005A6F37"/>
    <w:rsid w:val="005A6F5E"/>
    <w:rsid w:val="005A7124"/>
    <w:rsid w:val="005A726C"/>
    <w:rsid w:val="005A728A"/>
    <w:rsid w:val="005A7307"/>
    <w:rsid w:val="005A7440"/>
    <w:rsid w:val="005A7699"/>
    <w:rsid w:val="005A769A"/>
    <w:rsid w:val="005A7723"/>
    <w:rsid w:val="005A77E3"/>
    <w:rsid w:val="005A7898"/>
    <w:rsid w:val="005A78A4"/>
    <w:rsid w:val="005A78B4"/>
    <w:rsid w:val="005A796D"/>
    <w:rsid w:val="005A7978"/>
    <w:rsid w:val="005A7A64"/>
    <w:rsid w:val="005A7A9E"/>
    <w:rsid w:val="005A7CC2"/>
    <w:rsid w:val="005A7CE3"/>
    <w:rsid w:val="005A7D18"/>
    <w:rsid w:val="005A7D92"/>
    <w:rsid w:val="005A7E1F"/>
    <w:rsid w:val="005B0025"/>
    <w:rsid w:val="005B003B"/>
    <w:rsid w:val="005B003C"/>
    <w:rsid w:val="005B007C"/>
    <w:rsid w:val="005B00A2"/>
    <w:rsid w:val="005B0137"/>
    <w:rsid w:val="005B01F2"/>
    <w:rsid w:val="005B02D1"/>
    <w:rsid w:val="005B0396"/>
    <w:rsid w:val="005B0428"/>
    <w:rsid w:val="005B047E"/>
    <w:rsid w:val="005B04AB"/>
    <w:rsid w:val="005B04B4"/>
    <w:rsid w:val="005B053E"/>
    <w:rsid w:val="005B05A7"/>
    <w:rsid w:val="005B06B2"/>
    <w:rsid w:val="005B07D3"/>
    <w:rsid w:val="005B0865"/>
    <w:rsid w:val="005B0A36"/>
    <w:rsid w:val="005B0A68"/>
    <w:rsid w:val="005B0AAB"/>
    <w:rsid w:val="005B0AB0"/>
    <w:rsid w:val="005B0C31"/>
    <w:rsid w:val="005B0C6D"/>
    <w:rsid w:val="005B0C74"/>
    <w:rsid w:val="005B0D1C"/>
    <w:rsid w:val="005B0D51"/>
    <w:rsid w:val="005B0D77"/>
    <w:rsid w:val="005B0E33"/>
    <w:rsid w:val="005B0E40"/>
    <w:rsid w:val="005B0EF8"/>
    <w:rsid w:val="005B0F0B"/>
    <w:rsid w:val="005B0F54"/>
    <w:rsid w:val="005B0FB0"/>
    <w:rsid w:val="005B1012"/>
    <w:rsid w:val="005B10C0"/>
    <w:rsid w:val="005B1154"/>
    <w:rsid w:val="005B1184"/>
    <w:rsid w:val="005B1244"/>
    <w:rsid w:val="005B12B2"/>
    <w:rsid w:val="005B12CC"/>
    <w:rsid w:val="005B1359"/>
    <w:rsid w:val="005B13A0"/>
    <w:rsid w:val="005B1409"/>
    <w:rsid w:val="005B157B"/>
    <w:rsid w:val="005B158F"/>
    <w:rsid w:val="005B1681"/>
    <w:rsid w:val="005B1702"/>
    <w:rsid w:val="005B1712"/>
    <w:rsid w:val="005B19D4"/>
    <w:rsid w:val="005B1A67"/>
    <w:rsid w:val="005B1B1B"/>
    <w:rsid w:val="005B1B75"/>
    <w:rsid w:val="005B1D40"/>
    <w:rsid w:val="005B205B"/>
    <w:rsid w:val="005B217C"/>
    <w:rsid w:val="005B21A5"/>
    <w:rsid w:val="005B21AE"/>
    <w:rsid w:val="005B2225"/>
    <w:rsid w:val="005B22CA"/>
    <w:rsid w:val="005B2410"/>
    <w:rsid w:val="005B252E"/>
    <w:rsid w:val="005B2539"/>
    <w:rsid w:val="005B25D9"/>
    <w:rsid w:val="005B260F"/>
    <w:rsid w:val="005B2692"/>
    <w:rsid w:val="005B26A9"/>
    <w:rsid w:val="005B26B9"/>
    <w:rsid w:val="005B2729"/>
    <w:rsid w:val="005B280E"/>
    <w:rsid w:val="005B2861"/>
    <w:rsid w:val="005B2A00"/>
    <w:rsid w:val="005B2B25"/>
    <w:rsid w:val="005B2BAD"/>
    <w:rsid w:val="005B2BBA"/>
    <w:rsid w:val="005B2C8E"/>
    <w:rsid w:val="005B2CCF"/>
    <w:rsid w:val="005B2CF0"/>
    <w:rsid w:val="005B2D3C"/>
    <w:rsid w:val="005B2D88"/>
    <w:rsid w:val="005B2EDA"/>
    <w:rsid w:val="005B2EE5"/>
    <w:rsid w:val="005B2F29"/>
    <w:rsid w:val="005B34AE"/>
    <w:rsid w:val="005B350C"/>
    <w:rsid w:val="005B351D"/>
    <w:rsid w:val="005B357C"/>
    <w:rsid w:val="005B36A4"/>
    <w:rsid w:val="005B370F"/>
    <w:rsid w:val="005B371C"/>
    <w:rsid w:val="005B3807"/>
    <w:rsid w:val="005B3890"/>
    <w:rsid w:val="005B390E"/>
    <w:rsid w:val="005B3A07"/>
    <w:rsid w:val="005B3B13"/>
    <w:rsid w:val="005B3C04"/>
    <w:rsid w:val="005B3C1F"/>
    <w:rsid w:val="005B3CD1"/>
    <w:rsid w:val="005B3D05"/>
    <w:rsid w:val="005B3D2E"/>
    <w:rsid w:val="005B3D74"/>
    <w:rsid w:val="005B3EE8"/>
    <w:rsid w:val="005B3F59"/>
    <w:rsid w:val="005B3FF9"/>
    <w:rsid w:val="005B40BC"/>
    <w:rsid w:val="005B418E"/>
    <w:rsid w:val="005B4193"/>
    <w:rsid w:val="005B4351"/>
    <w:rsid w:val="005B43CB"/>
    <w:rsid w:val="005B43F0"/>
    <w:rsid w:val="005B454A"/>
    <w:rsid w:val="005B4603"/>
    <w:rsid w:val="005B4779"/>
    <w:rsid w:val="005B47C3"/>
    <w:rsid w:val="005B4810"/>
    <w:rsid w:val="005B4A83"/>
    <w:rsid w:val="005B4A9A"/>
    <w:rsid w:val="005B4AA0"/>
    <w:rsid w:val="005B4ACA"/>
    <w:rsid w:val="005B4B46"/>
    <w:rsid w:val="005B4B47"/>
    <w:rsid w:val="005B4BB7"/>
    <w:rsid w:val="005B4BC5"/>
    <w:rsid w:val="005B4BF6"/>
    <w:rsid w:val="005B4C03"/>
    <w:rsid w:val="005B4CB4"/>
    <w:rsid w:val="005B4DDB"/>
    <w:rsid w:val="005B50C4"/>
    <w:rsid w:val="005B51E9"/>
    <w:rsid w:val="005B51F2"/>
    <w:rsid w:val="005B52E0"/>
    <w:rsid w:val="005B5336"/>
    <w:rsid w:val="005B5382"/>
    <w:rsid w:val="005B53B7"/>
    <w:rsid w:val="005B544B"/>
    <w:rsid w:val="005B5496"/>
    <w:rsid w:val="005B5606"/>
    <w:rsid w:val="005B5668"/>
    <w:rsid w:val="005B56C3"/>
    <w:rsid w:val="005B56F2"/>
    <w:rsid w:val="005B570B"/>
    <w:rsid w:val="005B571B"/>
    <w:rsid w:val="005B57A6"/>
    <w:rsid w:val="005B57B0"/>
    <w:rsid w:val="005B585D"/>
    <w:rsid w:val="005B586C"/>
    <w:rsid w:val="005B5899"/>
    <w:rsid w:val="005B58CA"/>
    <w:rsid w:val="005B592B"/>
    <w:rsid w:val="005B595F"/>
    <w:rsid w:val="005B59B5"/>
    <w:rsid w:val="005B59DF"/>
    <w:rsid w:val="005B5A2C"/>
    <w:rsid w:val="005B5A41"/>
    <w:rsid w:val="005B5B9A"/>
    <w:rsid w:val="005B5CB8"/>
    <w:rsid w:val="005B5CDA"/>
    <w:rsid w:val="005B5D4D"/>
    <w:rsid w:val="005B5D86"/>
    <w:rsid w:val="005B5E9F"/>
    <w:rsid w:val="005B5EB0"/>
    <w:rsid w:val="005B5EE7"/>
    <w:rsid w:val="005B6115"/>
    <w:rsid w:val="005B6273"/>
    <w:rsid w:val="005B62A9"/>
    <w:rsid w:val="005B62AE"/>
    <w:rsid w:val="005B63E4"/>
    <w:rsid w:val="005B643B"/>
    <w:rsid w:val="005B64B6"/>
    <w:rsid w:val="005B64DC"/>
    <w:rsid w:val="005B65A0"/>
    <w:rsid w:val="005B65F0"/>
    <w:rsid w:val="005B681D"/>
    <w:rsid w:val="005B6850"/>
    <w:rsid w:val="005B699D"/>
    <w:rsid w:val="005B69BE"/>
    <w:rsid w:val="005B6A32"/>
    <w:rsid w:val="005B6A50"/>
    <w:rsid w:val="005B6B9D"/>
    <w:rsid w:val="005B6CD6"/>
    <w:rsid w:val="005B6D19"/>
    <w:rsid w:val="005B6DD4"/>
    <w:rsid w:val="005B6DE4"/>
    <w:rsid w:val="005B6E17"/>
    <w:rsid w:val="005B6E99"/>
    <w:rsid w:val="005B6ED5"/>
    <w:rsid w:val="005B6F22"/>
    <w:rsid w:val="005B6F88"/>
    <w:rsid w:val="005B7043"/>
    <w:rsid w:val="005B7205"/>
    <w:rsid w:val="005B7233"/>
    <w:rsid w:val="005B725A"/>
    <w:rsid w:val="005B73B4"/>
    <w:rsid w:val="005B73EE"/>
    <w:rsid w:val="005B7613"/>
    <w:rsid w:val="005B7623"/>
    <w:rsid w:val="005B76EF"/>
    <w:rsid w:val="005B7717"/>
    <w:rsid w:val="005B77AB"/>
    <w:rsid w:val="005B780E"/>
    <w:rsid w:val="005B78A1"/>
    <w:rsid w:val="005B7AB9"/>
    <w:rsid w:val="005B7ABD"/>
    <w:rsid w:val="005B7B4C"/>
    <w:rsid w:val="005B7C68"/>
    <w:rsid w:val="005B7D03"/>
    <w:rsid w:val="005B7D41"/>
    <w:rsid w:val="005B7D46"/>
    <w:rsid w:val="005B7F1D"/>
    <w:rsid w:val="005B7F47"/>
    <w:rsid w:val="005C00E7"/>
    <w:rsid w:val="005C00E9"/>
    <w:rsid w:val="005C01B4"/>
    <w:rsid w:val="005C0394"/>
    <w:rsid w:val="005C03B0"/>
    <w:rsid w:val="005C0409"/>
    <w:rsid w:val="005C04C4"/>
    <w:rsid w:val="005C0709"/>
    <w:rsid w:val="005C0779"/>
    <w:rsid w:val="005C0885"/>
    <w:rsid w:val="005C08F5"/>
    <w:rsid w:val="005C0C79"/>
    <w:rsid w:val="005C0EAF"/>
    <w:rsid w:val="005C0F20"/>
    <w:rsid w:val="005C0F38"/>
    <w:rsid w:val="005C0FE8"/>
    <w:rsid w:val="005C1083"/>
    <w:rsid w:val="005C112C"/>
    <w:rsid w:val="005C11D8"/>
    <w:rsid w:val="005C1234"/>
    <w:rsid w:val="005C1276"/>
    <w:rsid w:val="005C12DC"/>
    <w:rsid w:val="005C12F4"/>
    <w:rsid w:val="005C1365"/>
    <w:rsid w:val="005C1367"/>
    <w:rsid w:val="005C1375"/>
    <w:rsid w:val="005C144B"/>
    <w:rsid w:val="005C149F"/>
    <w:rsid w:val="005C15BA"/>
    <w:rsid w:val="005C163C"/>
    <w:rsid w:val="005C172D"/>
    <w:rsid w:val="005C1890"/>
    <w:rsid w:val="005C18C7"/>
    <w:rsid w:val="005C1972"/>
    <w:rsid w:val="005C19B8"/>
    <w:rsid w:val="005C19BC"/>
    <w:rsid w:val="005C19EE"/>
    <w:rsid w:val="005C1BAB"/>
    <w:rsid w:val="005C1D03"/>
    <w:rsid w:val="005C1D06"/>
    <w:rsid w:val="005C1D20"/>
    <w:rsid w:val="005C1D84"/>
    <w:rsid w:val="005C1E69"/>
    <w:rsid w:val="005C1ED0"/>
    <w:rsid w:val="005C1F9D"/>
    <w:rsid w:val="005C2044"/>
    <w:rsid w:val="005C2142"/>
    <w:rsid w:val="005C2229"/>
    <w:rsid w:val="005C22D5"/>
    <w:rsid w:val="005C22E3"/>
    <w:rsid w:val="005C22F6"/>
    <w:rsid w:val="005C2356"/>
    <w:rsid w:val="005C240F"/>
    <w:rsid w:val="005C2579"/>
    <w:rsid w:val="005C25B9"/>
    <w:rsid w:val="005C266B"/>
    <w:rsid w:val="005C274B"/>
    <w:rsid w:val="005C2829"/>
    <w:rsid w:val="005C2833"/>
    <w:rsid w:val="005C29E5"/>
    <w:rsid w:val="005C29FB"/>
    <w:rsid w:val="005C2A19"/>
    <w:rsid w:val="005C2B18"/>
    <w:rsid w:val="005C2B93"/>
    <w:rsid w:val="005C2B99"/>
    <w:rsid w:val="005C2BA7"/>
    <w:rsid w:val="005C2C3E"/>
    <w:rsid w:val="005C2CDE"/>
    <w:rsid w:val="005C2D29"/>
    <w:rsid w:val="005C2D97"/>
    <w:rsid w:val="005C2F2F"/>
    <w:rsid w:val="005C2F8A"/>
    <w:rsid w:val="005C305C"/>
    <w:rsid w:val="005C30D6"/>
    <w:rsid w:val="005C31FB"/>
    <w:rsid w:val="005C3217"/>
    <w:rsid w:val="005C3227"/>
    <w:rsid w:val="005C32BC"/>
    <w:rsid w:val="005C3414"/>
    <w:rsid w:val="005C3514"/>
    <w:rsid w:val="005C3666"/>
    <w:rsid w:val="005C374D"/>
    <w:rsid w:val="005C37A1"/>
    <w:rsid w:val="005C388A"/>
    <w:rsid w:val="005C3933"/>
    <w:rsid w:val="005C39DF"/>
    <w:rsid w:val="005C3A13"/>
    <w:rsid w:val="005C3BCD"/>
    <w:rsid w:val="005C3C14"/>
    <w:rsid w:val="005C3D95"/>
    <w:rsid w:val="005C3DD6"/>
    <w:rsid w:val="005C3E09"/>
    <w:rsid w:val="005C3F3B"/>
    <w:rsid w:val="005C403B"/>
    <w:rsid w:val="005C408C"/>
    <w:rsid w:val="005C408D"/>
    <w:rsid w:val="005C4192"/>
    <w:rsid w:val="005C43E8"/>
    <w:rsid w:val="005C4404"/>
    <w:rsid w:val="005C441E"/>
    <w:rsid w:val="005C442D"/>
    <w:rsid w:val="005C4454"/>
    <w:rsid w:val="005C44AD"/>
    <w:rsid w:val="005C44BD"/>
    <w:rsid w:val="005C44DC"/>
    <w:rsid w:val="005C4589"/>
    <w:rsid w:val="005C4599"/>
    <w:rsid w:val="005C45C4"/>
    <w:rsid w:val="005C4634"/>
    <w:rsid w:val="005C47C8"/>
    <w:rsid w:val="005C47EF"/>
    <w:rsid w:val="005C495D"/>
    <w:rsid w:val="005C4B0B"/>
    <w:rsid w:val="005C4C0E"/>
    <w:rsid w:val="005C4C21"/>
    <w:rsid w:val="005C4D0C"/>
    <w:rsid w:val="005C4F36"/>
    <w:rsid w:val="005C5066"/>
    <w:rsid w:val="005C509C"/>
    <w:rsid w:val="005C51C3"/>
    <w:rsid w:val="005C5351"/>
    <w:rsid w:val="005C540A"/>
    <w:rsid w:val="005C5462"/>
    <w:rsid w:val="005C56F0"/>
    <w:rsid w:val="005C57F2"/>
    <w:rsid w:val="005C5860"/>
    <w:rsid w:val="005C58B8"/>
    <w:rsid w:val="005C59A8"/>
    <w:rsid w:val="005C5B2D"/>
    <w:rsid w:val="005C5B55"/>
    <w:rsid w:val="005C5B95"/>
    <w:rsid w:val="005C5BB2"/>
    <w:rsid w:val="005C5DA1"/>
    <w:rsid w:val="005C5E60"/>
    <w:rsid w:val="005C5F33"/>
    <w:rsid w:val="005C5FA7"/>
    <w:rsid w:val="005C6063"/>
    <w:rsid w:val="005C615B"/>
    <w:rsid w:val="005C6208"/>
    <w:rsid w:val="005C624F"/>
    <w:rsid w:val="005C62CE"/>
    <w:rsid w:val="005C6347"/>
    <w:rsid w:val="005C636F"/>
    <w:rsid w:val="005C637B"/>
    <w:rsid w:val="005C63A2"/>
    <w:rsid w:val="005C63C3"/>
    <w:rsid w:val="005C6426"/>
    <w:rsid w:val="005C653E"/>
    <w:rsid w:val="005C656D"/>
    <w:rsid w:val="005C66AC"/>
    <w:rsid w:val="005C6721"/>
    <w:rsid w:val="005C67DA"/>
    <w:rsid w:val="005C67DB"/>
    <w:rsid w:val="005C6832"/>
    <w:rsid w:val="005C687C"/>
    <w:rsid w:val="005C688A"/>
    <w:rsid w:val="005C6939"/>
    <w:rsid w:val="005C6A93"/>
    <w:rsid w:val="005C6C77"/>
    <w:rsid w:val="005C6D58"/>
    <w:rsid w:val="005C6FE7"/>
    <w:rsid w:val="005C7035"/>
    <w:rsid w:val="005C727C"/>
    <w:rsid w:val="005C7293"/>
    <w:rsid w:val="005C731F"/>
    <w:rsid w:val="005C7356"/>
    <w:rsid w:val="005C7490"/>
    <w:rsid w:val="005C758C"/>
    <w:rsid w:val="005C7930"/>
    <w:rsid w:val="005C7948"/>
    <w:rsid w:val="005C79C7"/>
    <w:rsid w:val="005C7C58"/>
    <w:rsid w:val="005C7CF8"/>
    <w:rsid w:val="005C7D3C"/>
    <w:rsid w:val="005C7D61"/>
    <w:rsid w:val="005C7E24"/>
    <w:rsid w:val="005C7F3E"/>
    <w:rsid w:val="005C7FAB"/>
    <w:rsid w:val="005D0029"/>
    <w:rsid w:val="005D0087"/>
    <w:rsid w:val="005D014F"/>
    <w:rsid w:val="005D0235"/>
    <w:rsid w:val="005D032F"/>
    <w:rsid w:val="005D037A"/>
    <w:rsid w:val="005D0397"/>
    <w:rsid w:val="005D0467"/>
    <w:rsid w:val="005D048F"/>
    <w:rsid w:val="005D0553"/>
    <w:rsid w:val="005D061F"/>
    <w:rsid w:val="005D0649"/>
    <w:rsid w:val="005D0727"/>
    <w:rsid w:val="005D08BD"/>
    <w:rsid w:val="005D08FE"/>
    <w:rsid w:val="005D0A35"/>
    <w:rsid w:val="005D0A94"/>
    <w:rsid w:val="005D0BB2"/>
    <w:rsid w:val="005D0D05"/>
    <w:rsid w:val="005D0D42"/>
    <w:rsid w:val="005D0E68"/>
    <w:rsid w:val="005D0EDC"/>
    <w:rsid w:val="005D1087"/>
    <w:rsid w:val="005D127F"/>
    <w:rsid w:val="005D1282"/>
    <w:rsid w:val="005D133B"/>
    <w:rsid w:val="005D139E"/>
    <w:rsid w:val="005D14A2"/>
    <w:rsid w:val="005D14BC"/>
    <w:rsid w:val="005D14C8"/>
    <w:rsid w:val="005D154A"/>
    <w:rsid w:val="005D1570"/>
    <w:rsid w:val="005D1579"/>
    <w:rsid w:val="005D158C"/>
    <w:rsid w:val="005D15A3"/>
    <w:rsid w:val="005D1749"/>
    <w:rsid w:val="005D17C7"/>
    <w:rsid w:val="005D17DE"/>
    <w:rsid w:val="005D188E"/>
    <w:rsid w:val="005D19DC"/>
    <w:rsid w:val="005D1BC9"/>
    <w:rsid w:val="005D1C29"/>
    <w:rsid w:val="005D1D69"/>
    <w:rsid w:val="005D1DE2"/>
    <w:rsid w:val="005D1E04"/>
    <w:rsid w:val="005D1E31"/>
    <w:rsid w:val="005D1E4B"/>
    <w:rsid w:val="005D1F14"/>
    <w:rsid w:val="005D1FFC"/>
    <w:rsid w:val="005D1FFD"/>
    <w:rsid w:val="005D2198"/>
    <w:rsid w:val="005D2240"/>
    <w:rsid w:val="005D22CB"/>
    <w:rsid w:val="005D23C2"/>
    <w:rsid w:val="005D23F2"/>
    <w:rsid w:val="005D2507"/>
    <w:rsid w:val="005D253B"/>
    <w:rsid w:val="005D25C0"/>
    <w:rsid w:val="005D26B0"/>
    <w:rsid w:val="005D2710"/>
    <w:rsid w:val="005D2715"/>
    <w:rsid w:val="005D2A35"/>
    <w:rsid w:val="005D2B07"/>
    <w:rsid w:val="005D2B3B"/>
    <w:rsid w:val="005D2B67"/>
    <w:rsid w:val="005D2BCA"/>
    <w:rsid w:val="005D2C1C"/>
    <w:rsid w:val="005D2D11"/>
    <w:rsid w:val="005D2D52"/>
    <w:rsid w:val="005D2D62"/>
    <w:rsid w:val="005D2DC2"/>
    <w:rsid w:val="005D2F98"/>
    <w:rsid w:val="005D3125"/>
    <w:rsid w:val="005D3134"/>
    <w:rsid w:val="005D314A"/>
    <w:rsid w:val="005D3168"/>
    <w:rsid w:val="005D31A7"/>
    <w:rsid w:val="005D31A9"/>
    <w:rsid w:val="005D34B4"/>
    <w:rsid w:val="005D3668"/>
    <w:rsid w:val="005D36B4"/>
    <w:rsid w:val="005D36F0"/>
    <w:rsid w:val="005D3714"/>
    <w:rsid w:val="005D3852"/>
    <w:rsid w:val="005D3855"/>
    <w:rsid w:val="005D38F7"/>
    <w:rsid w:val="005D3C3D"/>
    <w:rsid w:val="005D3D5D"/>
    <w:rsid w:val="005D3D86"/>
    <w:rsid w:val="005D3DD4"/>
    <w:rsid w:val="005D3DED"/>
    <w:rsid w:val="005D3E5D"/>
    <w:rsid w:val="005D4014"/>
    <w:rsid w:val="005D402D"/>
    <w:rsid w:val="005D40BB"/>
    <w:rsid w:val="005D41D1"/>
    <w:rsid w:val="005D4310"/>
    <w:rsid w:val="005D43E7"/>
    <w:rsid w:val="005D440C"/>
    <w:rsid w:val="005D4506"/>
    <w:rsid w:val="005D4637"/>
    <w:rsid w:val="005D4711"/>
    <w:rsid w:val="005D4735"/>
    <w:rsid w:val="005D4799"/>
    <w:rsid w:val="005D4970"/>
    <w:rsid w:val="005D4995"/>
    <w:rsid w:val="005D49F6"/>
    <w:rsid w:val="005D4B56"/>
    <w:rsid w:val="005D4D14"/>
    <w:rsid w:val="005D4D8A"/>
    <w:rsid w:val="005D4DA3"/>
    <w:rsid w:val="005D4DCC"/>
    <w:rsid w:val="005D4E36"/>
    <w:rsid w:val="005D4F15"/>
    <w:rsid w:val="005D4F31"/>
    <w:rsid w:val="005D4F7D"/>
    <w:rsid w:val="005D506A"/>
    <w:rsid w:val="005D51DC"/>
    <w:rsid w:val="005D5252"/>
    <w:rsid w:val="005D52B1"/>
    <w:rsid w:val="005D533C"/>
    <w:rsid w:val="005D53AE"/>
    <w:rsid w:val="005D53F1"/>
    <w:rsid w:val="005D5405"/>
    <w:rsid w:val="005D5472"/>
    <w:rsid w:val="005D549B"/>
    <w:rsid w:val="005D54CE"/>
    <w:rsid w:val="005D54FB"/>
    <w:rsid w:val="005D55EB"/>
    <w:rsid w:val="005D56A2"/>
    <w:rsid w:val="005D58D5"/>
    <w:rsid w:val="005D5942"/>
    <w:rsid w:val="005D5945"/>
    <w:rsid w:val="005D5B10"/>
    <w:rsid w:val="005D5BAD"/>
    <w:rsid w:val="005D5C90"/>
    <w:rsid w:val="005D5D06"/>
    <w:rsid w:val="005D5D1F"/>
    <w:rsid w:val="005D5D93"/>
    <w:rsid w:val="005D5E25"/>
    <w:rsid w:val="005D5FA3"/>
    <w:rsid w:val="005D5FDB"/>
    <w:rsid w:val="005D60B5"/>
    <w:rsid w:val="005D610C"/>
    <w:rsid w:val="005D61C2"/>
    <w:rsid w:val="005D6213"/>
    <w:rsid w:val="005D6292"/>
    <w:rsid w:val="005D6293"/>
    <w:rsid w:val="005D629B"/>
    <w:rsid w:val="005D63E2"/>
    <w:rsid w:val="005D6473"/>
    <w:rsid w:val="005D6491"/>
    <w:rsid w:val="005D6550"/>
    <w:rsid w:val="005D6607"/>
    <w:rsid w:val="005D68B2"/>
    <w:rsid w:val="005D68BB"/>
    <w:rsid w:val="005D68C0"/>
    <w:rsid w:val="005D6980"/>
    <w:rsid w:val="005D6A4D"/>
    <w:rsid w:val="005D6AF0"/>
    <w:rsid w:val="005D6B8B"/>
    <w:rsid w:val="005D6CC4"/>
    <w:rsid w:val="005D6E1D"/>
    <w:rsid w:val="005D6ED9"/>
    <w:rsid w:val="005D6F0B"/>
    <w:rsid w:val="005D71A6"/>
    <w:rsid w:val="005D71B2"/>
    <w:rsid w:val="005D7209"/>
    <w:rsid w:val="005D72A4"/>
    <w:rsid w:val="005D73A7"/>
    <w:rsid w:val="005D73FB"/>
    <w:rsid w:val="005D756A"/>
    <w:rsid w:val="005D774B"/>
    <w:rsid w:val="005D7842"/>
    <w:rsid w:val="005D798D"/>
    <w:rsid w:val="005D7A6D"/>
    <w:rsid w:val="005D7A74"/>
    <w:rsid w:val="005D7C05"/>
    <w:rsid w:val="005D7C37"/>
    <w:rsid w:val="005D7CB1"/>
    <w:rsid w:val="005D7CC4"/>
    <w:rsid w:val="005D7CF8"/>
    <w:rsid w:val="005D7E73"/>
    <w:rsid w:val="005D7F6B"/>
    <w:rsid w:val="005D7F7A"/>
    <w:rsid w:val="005D7FBF"/>
    <w:rsid w:val="005D7FF7"/>
    <w:rsid w:val="005E0090"/>
    <w:rsid w:val="005E0096"/>
    <w:rsid w:val="005E00D1"/>
    <w:rsid w:val="005E019F"/>
    <w:rsid w:val="005E01AF"/>
    <w:rsid w:val="005E0211"/>
    <w:rsid w:val="005E0281"/>
    <w:rsid w:val="005E0286"/>
    <w:rsid w:val="005E0356"/>
    <w:rsid w:val="005E0380"/>
    <w:rsid w:val="005E0453"/>
    <w:rsid w:val="005E0556"/>
    <w:rsid w:val="005E055D"/>
    <w:rsid w:val="005E05F5"/>
    <w:rsid w:val="005E0693"/>
    <w:rsid w:val="005E076E"/>
    <w:rsid w:val="005E0787"/>
    <w:rsid w:val="005E087B"/>
    <w:rsid w:val="005E08F8"/>
    <w:rsid w:val="005E092D"/>
    <w:rsid w:val="005E09BF"/>
    <w:rsid w:val="005E0A67"/>
    <w:rsid w:val="005E0AC9"/>
    <w:rsid w:val="005E0B4D"/>
    <w:rsid w:val="005E0BEA"/>
    <w:rsid w:val="005E0BEE"/>
    <w:rsid w:val="005E0C54"/>
    <w:rsid w:val="005E0C56"/>
    <w:rsid w:val="005E0E15"/>
    <w:rsid w:val="005E0E53"/>
    <w:rsid w:val="005E0E58"/>
    <w:rsid w:val="005E0F3A"/>
    <w:rsid w:val="005E1016"/>
    <w:rsid w:val="005E1062"/>
    <w:rsid w:val="005E1214"/>
    <w:rsid w:val="005E131F"/>
    <w:rsid w:val="005E136C"/>
    <w:rsid w:val="005E13EC"/>
    <w:rsid w:val="005E1426"/>
    <w:rsid w:val="005E14C0"/>
    <w:rsid w:val="005E1582"/>
    <w:rsid w:val="005E15BF"/>
    <w:rsid w:val="005E18F8"/>
    <w:rsid w:val="005E19BA"/>
    <w:rsid w:val="005E19C0"/>
    <w:rsid w:val="005E19F9"/>
    <w:rsid w:val="005E1A17"/>
    <w:rsid w:val="005E1A45"/>
    <w:rsid w:val="005E1A58"/>
    <w:rsid w:val="005E1B71"/>
    <w:rsid w:val="005E1B80"/>
    <w:rsid w:val="005E1BA4"/>
    <w:rsid w:val="005E1D13"/>
    <w:rsid w:val="005E1D43"/>
    <w:rsid w:val="005E1D5B"/>
    <w:rsid w:val="005E1DCF"/>
    <w:rsid w:val="005E1DED"/>
    <w:rsid w:val="005E1E34"/>
    <w:rsid w:val="005E1E8A"/>
    <w:rsid w:val="005E1F0A"/>
    <w:rsid w:val="005E1F23"/>
    <w:rsid w:val="005E1FD4"/>
    <w:rsid w:val="005E2136"/>
    <w:rsid w:val="005E2170"/>
    <w:rsid w:val="005E21BF"/>
    <w:rsid w:val="005E222C"/>
    <w:rsid w:val="005E241C"/>
    <w:rsid w:val="005E26BC"/>
    <w:rsid w:val="005E26F5"/>
    <w:rsid w:val="005E2769"/>
    <w:rsid w:val="005E296F"/>
    <w:rsid w:val="005E2989"/>
    <w:rsid w:val="005E29FC"/>
    <w:rsid w:val="005E2A82"/>
    <w:rsid w:val="005E2C0E"/>
    <w:rsid w:val="005E2CF6"/>
    <w:rsid w:val="005E2EF5"/>
    <w:rsid w:val="005E2F4E"/>
    <w:rsid w:val="005E2F6D"/>
    <w:rsid w:val="005E3157"/>
    <w:rsid w:val="005E3162"/>
    <w:rsid w:val="005E3198"/>
    <w:rsid w:val="005E32A0"/>
    <w:rsid w:val="005E357A"/>
    <w:rsid w:val="005E35C9"/>
    <w:rsid w:val="005E3633"/>
    <w:rsid w:val="005E3635"/>
    <w:rsid w:val="005E3652"/>
    <w:rsid w:val="005E3687"/>
    <w:rsid w:val="005E36B7"/>
    <w:rsid w:val="005E36C5"/>
    <w:rsid w:val="005E37A1"/>
    <w:rsid w:val="005E37A5"/>
    <w:rsid w:val="005E384E"/>
    <w:rsid w:val="005E3B3F"/>
    <w:rsid w:val="005E3CDF"/>
    <w:rsid w:val="005E3D44"/>
    <w:rsid w:val="005E3F79"/>
    <w:rsid w:val="005E3FD6"/>
    <w:rsid w:val="005E4104"/>
    <w:rsid w:val="005E41EA"/>
    <w:rsid w:val="005E420D"/>
    <w:rsid w:val="005E423E"/>
    <w:rsid w:val="005E42AF"/>
    <w:rsid w:val="005E42EF"/>
    <w:rsid w:val="005E42F4"/>
    <w:rsid w:val="005E43C8"/>
    <w:rsid w:val="005E443C"/>
    <w:rsid w:val="005E44C9"/>
    <w:rsid w:val="005E4667"/>
    <w:rsid w:val="005E4693"/>
    <w:rsid w:val="005E46F4"/>
    <w:rsid w:val="005E470C"/>
    <w:rsid w:val="005E47FE"/>
    <w:rsid w:val="005E48A2"/>
    <w:rsid w:val="005E48E6"/>
    <w:rsid w:val="005E492A"/>
    <w:rsid w:val="005E4931"/>
    <w:rsid w:val="005E4A6F"/>
    <w:rsid w:val="005E4ADC"/>
    <w:rsid w:val="005E4BA2"/>
    <w:rsid w:val="005E4CA3"/>
    <w:rsid w:val="005E4CC4"/>
    <w:rsid w:val="005E4D0D"/>
    <w:rsid w:val="005E4D8A"/>
    <w:rsid w:val="005E4EBD"/>
    <w:rsid w:val="005E4F5A"/>
    <w:rsid w:val="005E4F7D"/>
    <w:rsid w:val="005E5030"/>
    <w:rsid w:val="005E506A"/>
    <w:rsid w:val="005E50AE"/>
    <w:rsid w:val="005E515B"/>
    <w:rsid w:val="005E51A7"/>
    <w:rsid w:val="005E5229"/>
    <w:rsid w:val="005E5230"/>
    <w:rsid w:val="005E538F"/>
    <w:rsid w:val="005E53F2"/>
    <w:rsid w:val="005E542D"/>
    <w:rsid w:val="005E559D"/>
    <w:rsid w:val="005E55DA"/>
    <w:rsid w:val="005E5636"/>
    <w:rsid w:val="005E5665"/>
    <w:rsid w:val="005E571C"/>
    <w:rsid w:val="005E5830"/>
    <w:rsid w:val="005E5869"/>
    <w:rsid w:val="005E58BA"/>
    <w:rsid w:val="005E592E"/>
    <w:rsid w:val="005E5958"/>
    <w:rsid w:val="005E5A76"/>
    <w:rsid w:val="005E5B32"/>
    <w:rsid w:val="005E5B7F"/>
    <w:rsid w:val="005E5BF9"/>
    <w:rsid w:val="005E5D3D"/>
    <w:rsid w:val="005E5EC9"/>
    <w:rsid w:val="005E606A"/>
    <w:rsid w:val="005E6111"/>
    <w:rsid w:val="005E64BE"/>
    <w:rsid w:val="005E65B0"/>
    <w:rsid w:val="005E65B5"/>
    <w:rsid w:val="005E65EC"/>
    <w:rsid w:val="005E660E"/>
    <w:rsid w:val="005E667E"/>
    <w:rsid w:val="005E67F5"/>
    <w:rsid w:val="005E69C4"/>
    <w:rsid w:val="005E6B7B"/>
    <w:rsid w:val="005E6C6E"/>
    <w:rsid w:val="005E6C83"/>
    <w:rsid w:val="005E6CD6"/>
    <w:rsid w:val="005E6CFB"/>
    <w:rsid w:val="005E6D93"/>
    <w:rsid w:val="005E6E04"/>
    <w:rsid w:val="005E6EB7"/>
    <w:rsid w:val="005E6F4F"/>
    <w:rsid w:val="005E6F5F"/>
    <w:rsid w:val="005E6F7D"/>
    <w:rsid w:val="005E6F8C"/>
    <w:rsid w:val="005E6FE4"/>
    <w:rsid w:val="005E70E0"/>
    <w:rsid w:val="005E7156"/>
    <w:rsid w:val="005E716A"/>
    <w:rsid w:val="005E7194"/>
    <w:rsid w:val="005E71C1"/>
    <w:rsid w:val="005E7312"/>
    <w:rsid w:val="005E7324"/>
    <w:rsid w:val="005E74A8"/>
    <w:rsid w:val="005E7580"/>
    <w:rsid w:val="005E75A0"/>
    <w:rsid w:val="005E7700"/>
    <w:rsid w:val="005E770A"/>
    <w:rsid w:val="005E774B"/>
    <w:rsid w:val="005E77CA"/>
    <w:rsid w:val="005E7883"/>
    <w:rsid w:val="005E79B0"/>
    <w:rsid w:val="005E7A14"/>
    <w:rsid w:val="005E7B78"/>
    <w:rsid w:val="005E7B87"/>
    <w:rsid w:val="005E7BAC"/>
    <w:rsid w:val="005E7CB0"/>
    <w:rsid w:val="005E7E43"/>
    <w:rsid w:val="005E7FB9"/>
    <w:rsid w:val="005E7FEC"/>
    <w:rsid w:val="005F0054"/>
    <w:rsid w:val="005F01A6"/>
    <w:rsid w:val="005F01C7"/>
    <w:rsid w:val="005F02DC"/>
    <w:rsid w:val="005F036C"/>
    <w:rsid w:val="005F043F"/>
    <w:rsid w:val="005F046A"/>
    <w:rsid w:val="005F099F"/>
    <w:rsid w:val="005F09C9"/>
    <w:rsid w:val="005F0B29"/>
    <w:rsid w:val="005F0B2E"/>
    <w:rsid w:val="005F0D33"/>
    <w:rsid w:val="005F0EB4"/>
    <w:rsid w:val="005F0EDE"/>
    <w:rsid w:val="005F0FCD"/>
    <w:rsid w:val="005F100B"/>
    <w:rsid w:val="005F1124"/>
    <w:rsid w:val="005F137F"/>
    <w:rsid w:val="005F1395"/>
    <w:rsid w:val="005F13A4"/>
    <w:rsid w:val="005F13AE"/>
    <w:rsid w:val="005F1465"/>
    <w:rsid w:val="005F14D1"/>
    <w:rsid w:val="005F14DF"/>
    <w:rsid w:val="005F1595"/>
    <w:rsid w:val="005F16BF"/>
    <w:rsid w:val="005F16CA"/>
    <w:rsid w:val="005F18C9"/>
    <w:rsid w:val="005F1925"/>
    <w:rsid w:val="005F1949"/>
    <w:rsid w:val="005F1972"/>
    <w:rsid w:val="005F19DC"/>
    <w:rsid w:val="005F1AAD"/>
    <w:rsid w:val="005F1BF6"/>
    <w:rsid w:val="005F1CE1"/>
    <w:rsid w:val="005F1D8A"/>
    <w:rsid w:val="005F1DC3"/>
    <w:rsid w:val="005F1F21"/>
    <w:rsid w:val="005F1FB3"/>
    <w:rsid w:val="005F2057"/>
    <w:rsid w:val="005F2100"/>
    <w:rsid w:val="005F2153"/>
    <w:rsid w:val="005F219D"/>
    <w:rsid w:val="005F21BE"/>
    <w:rsid w:val="005F2202"/>
    <w:rsid w:val="005F227E"/>
    <w:rsid w:val="005F22D0"/>
    <w:rsid w:val="005F230C"/>
    <w:rsid w:val="005F23A9"/>
    <w:rsid w:val="005F23E4"/>
    <w:rsid w:val="005F248C"/>
    <w:rsid w:val="005F24CD"/>
    <w:rsid w:val="005F2592"/>
    <w:rsid w:val="005F25F0"/>
    <w:rsid w:val="005F2735"/>
    <w:rsid w:val="005F2778"/>
    <w:rsid w:val="005F286E"/>
    <w:rsid w:val="005F28DA"/>
    <w:rsid w:val="005F2A1E"/>
    <w:rsid w:val="005F2A38"/>
    <w:rsid w:val="005F2AA8"/>
    <w:rsid w:val="005F2AF6"/>
    <w:rsid w:val="005F2B3A"/>
    <w:rsid w:val="005F2C36"/>
    <w:rsid w:val="005F2C3D"/>
    <w:rsid w:val="005F2E0B"/>
    <w:rsid w:val="005F2F0C"/>
    <w:rsid w:val="005F2F6A"/>
    <w:rsid w:val="005F2FBC"/>
    <w:rsid w:val="005F2FE8"/>
    <w:rsid w:val="005F3004"/>
    <w:rsid w:val="005F3102"/>
    <w:rsid w:val="005F3109"/>
    <w:rsid w:val="005F3129"/>
    <w:rsid w:val="005F31D1"/>
    <w:rsid w:val="005F32EC"/>
    <w:rsid w:val="005F32FE"/>
    <w:rsid w:val="005F3369"/>
    <w:rsid w:val="005F34C1"/>
    <w:rsid w:val="005F350C"/>
    <w:rsid w:val="005F3552"/>
    <w:rsid w:val="005F35DF"/>
    <w:rsid w:val="005F362D"/>
    <w:rsid w:val="005F370D"/>
    <w:rsid w:val="005F3830"/>
    <w:rsid w:val="005F39BE"/>
    <w:rsid w:val="005F3A3E"/>
    <w:rsid w:val="005F3AB0"/>
    <w:rsid w:val="005F3ADA"/>
    <w:rsid w:val="005F3C37"/>
    <w:rsid w:val="005F3D9A"/>
    <w:rsid w:val="005F3DBA"/>
    <w:rsid w:val="005F3FDD"/>
    <w:rsid w:val="005F41DE"/>
    <w:rsid w:val="005F4296"/>
    <w:rsid w:val="005F43B6"/>
    <w:rsid w:val="005F44ED"/>
    <w:rsid w:val="005F45B9"/>
    <w:rsid w:val="005F47DA"/>
    <w:rsid w:val="005F485C"/>
    <w:rsid w:val="005F4911"/>
    <w:rsid w:val="005F4941"/>
    <w:rsid w:val="005F4A0B"/>
    <w:rsid w:val="005F4BB9"/>
    <w:rsid w:val="005F4C84"/>
    <w:rsid w:val="005F4F36"/>
    <w:rsid w:val="005F50F2"/>
    <w:rsid w:val="005F5115"/>
    <w:rsid w:val="005F513B"/>
    <w:rsid w:val="005F51A4"/>
    <w:rsid w:val="005F53D8"/>
    <w:rsid w:val="005F541B"/>
    <w:rsid w:val="005F5461"/>
    <w:rsid w:val="005F54A9"/>
    <w:rsid w:val="005F5507"/>
    <w:rsid w:val="005F551E"/>
    <w:rsid w:val="005F562C"/>
    <w:rsid w:val="005F5672"/>
    <w:rsid w:val="005F567D"/>
    <w:rsid w:val="005F569C"/>
    <w:rsid w:val="005F58DF"/>
    <w:rsid w:val="005F5C4C"/>
    <w:rsid w:val="005F5C59"/>
    <w:rsid w:val="005F5DB5"/>
    <w:rsid w:val="005F5E33"/>
    <w:rsid w:val="005F5F9D"/>
    <w:rsid w:val="005F5FA1"/>
    <w:rsid w:val="005F6083"/>
    <w:rsid w:val="005F6086"/>
    <w:rsid w:val="005F60D0"/>
    <w:rsid w:val="005F6107"/>
    <w:rsid w:val="005F6192"/>
    <w:rsid w:val="005F6238"/>
    <w:rsid w:val="005F6243"/>
    <w:rsid w:val="005F6343"/>
    <w:rsid w:val="005F63AF"/>
    <w:rsid w:val="005F6431"/>
    <w:rsid w:val="005F64A1"/>
    <w:rsid w:val="005F6520"/>
    <w:rsid w:val="005F685C"/>
    <w:rsid w:val="005F696B"/>
    <w:rsid w:val="005F69D0"/>
    <w:rsid w:val="005F6C5F"/>
    <w:rsid w:val="005F6D5E"/>
    <w:rsid w:val="005F6DC4"/>
    <w:rsid w:val="005F6E24"/>
    <w:rsid w:val="005F6FA5"/>
    <w:rsid w:val="005F7168"/>
    <w:rsid w:val="005F725F"/>
    <w:rsid w:val="005F749C"/>
    <w:rsid w:val="005F74DD"/>
    <w:rsid w:val="005F7597"/>
    <w:rsid w:val="005F771F"/>
    <w:rsid w:val="005F7731"/>
    <w:rsid w:val="005F77BA"/>
    <w:rsid w:val="005F77E8"/>
    <w:rsid w:val="005F7870"/>
    <w:rsid w:val="005F78B1"/>
    <w:rsid w:val="005F791E"/>
    <w:rsid w:val="005F79E0"/>
    <w:rsid w:val="005F7A5C"/>
    <w:rsid w:val="005F7BDC"/>
    <w:rsid w:val="005F7C3B"/>
    <w:rsid w:val="005F7D66"/>
    <w:rsid w:val="005F7E84"/>
    <w:rsid w:val="005F7F75"/>
    <w:rsid w:val="00600062"/>
    <w:rsid w:val="00600116"/>
    <w:rsid w:val="006001B8"/>
    <w:rsid w:val="0060024C"/>
    <w:rsid w:val="0060053B"/>
    <w:rsid w:val="006007E0"/>
    <w:rsid w:val="00600932"/>
    <w:rsid w:val="00600937"/>
    <w:rsid w:val="006009A8"/>
    <w:rsid w:val="00600AB8"/>
    <w:rsid w:val="00600B3B"/>
    <w:rsid w:val="00600C07"/>
    <w:rsid w:val="00600C64"/>
    <w:rsid w:val="00600CCE"/>
    <w:rsid w:val="00600D2B"/>
    <w:rsid w:val="00600DB7"/>
    <w:rsid w:val="00600EA8"/>
    <w:rsid w:val="00600F9D"/>
    <w:rsid w:val="00601069"/>
    <w:rsid w:val="00601159"/>
    <w:rsid w:val="0060118F"/>
    <w:rsid w:val="006011CB"/>
    <w:rsid w:val="006011E1"/>
    <w:rsid w:val="0060125B"/>
    <w:rsid w:val="00601282"/>
    <w:rsid w:val="006013F9"/>
    <w:rsid w:val="0060142C"/>
    <w:rsid w:val="006014A8"/>
    <w:rsid w:val="006015A1"/>
    <w:rsid w:val="00601770"/>
    <w:rsid w:val="00601773"/>
    <w:rsid w:val="00601793"/>
    <w:rsid w:val="006017BC"/>
    <w:rsid w:val="00601F77"/>
    <w:rsid w:val="00601FF4"/>
    <w:rsid w:val="0060206C"/>
    <w:rsid w:val="00602106"/>
    <w:rsid w:val="00602261"/>
    <w:rsid w:val="006022AD"/>
    <w:rsid w:val="00602343"/>
    <w:rsid w:val="006023B6"/>
    <w:rsid w:val="00602591"/>
    <w:rsid w:val="006026A0"/>
    <w:rsid w:val="006026EE"/>
    <w:rsid w:val="006026FC"/>
    <w:rsid w:val="0060270C"/>
    <w:rsid w:val="006027A3"/>
    <w:rsid w:val="006027CE"/>
    <w:rsid w:val="0060284F"/>
    <w:rsid w:val="006028E9"/>
    <w:rsid w:val="006029DD"/>
    <w:rsid w:val="00602A80"/>
    <w:rsid w:val="00602AD8"/>
    <w:rsid w:val="00602CBF"/>
    <w:rsid w:val="00602CE6"/>
    <w:rsid w:val="00602D9C"/>
    <w:rsid w:val="00602E3D"/>
    <w:rsid w:val="00602EB9"/>
    <w:rsid w:val="00602F73"/>
    <w:rsid w:val="00603130"/>
    <w:rsid w:val="00603136"/>
    <w:rsid w:val="006031F0"/>
    <w:rsid w:val="006034FF"/>
    <w:rsid w:val="006036C8"/>
    <w:rsid w:val="00603718"/>
    <w:rsid w:val="006037F2"/>
    <w:rsid w:val="0060392E"/>
    <w:rsid w:val="00603A63"/>
    <w:rsid w:val="00603B08"/>
    <w:rsid w:val="00603C3D"/>
    <w:rsid w:val="00603CF9"/>
    <w:rsid w:val="00603D2E"/>
    <w:rsid w:val="00603D38"/>
    <w:rsid w:val="00603D48"/>
    <w:rsid w:val="00603DC7"/>
    <w:rsid w:val="00603FC4"/>
    <w:rsid w:val="0060404D"/>
    <w:rsid w:val="00604093"/>
    <w:rsid w:val="006040F8"/>
    <w:rsid w:val="00604308"/>
    <w:rsid w:val="00604488"/>
    <w:rsid w:val="00604497"/>
    <w:rsid w:val="00604548"/>
    <w:rsid w:val="00604607"/>
    <w:rsid w:val="0060465D"/>
    <w:rsid w:val="006046CA"/>
    <w:rsid w:val="006046F2"/>
    <w:rsid w:val="006047B8"/>
    <w:rsid w:val="00604901"/>
    <w:rsid w:val="006049CE"/>
    <w:rsid w:val="006049E9"/>
    <w:rsid w:val="00604A28"/>
    <w:rsid w:val="00604B31"/>
    <w:rsid w:val="00604D86"/>
    <w:rsid w:val="00604F0A"/>
    <w:rsid w:val="0060512C"/>
    <w:rsid w:val="0060514D"/>
    <w:rsid w:val="0060517A"/>
    <w:rsid w:val="00605193"/>
    <w:rsid w:val="00605210"/>
    <w:rsid w:val="0060527B"/>
    <w:rsid w:val="00605372"/>
    <w:rsid w:val="006053E9"/>
    <w:rsid w:val="0060540F"/>
    <w:rsid w:val="00605451"/>
    <w:rsid w:val="00605491"/>
    <w:rsid w:val="006054ED"/>
    <w:rsid w:val="00605504"/>
    <w:rsid w:val="00605619"/>
    <w:rsid w:val="00605621"/>
    <w:rsid w:val="0060570F"/>
    <w:rsid w:val="00605787"/>
    <w:rsid w:val="006057E2"/>
    <w:rsid w:val="0060583F"/>
    <w:rsid w:val="00605A21"/>
    <w:rsid w:val="00605AB9"/>
    <w:rsid w:val="00605BF8"/>
    <w:rsid w:val="00605EA6"/>
    <w:rsid w:val="00606005"/>
    <w:rsid w:val="0060605A"/>
    <w:rsid w:val="00606060"/>
    <w:rsid w:val="0060611A"/>
    <w:rsid w:val="006062D0"/>
    <w:rsid w:val="006063EC"/>
    <w:rsid w:val="006063FF"/>
    <w:rsid w:val="0060644A"/>
    <w:rsid w:val="00606450"/>
    <w:rsid w:val="006065CB"/>
    <w:rsid w:val="006066D7"/>
    <w:rsid w:val="006067E5"/>
    <w:rsid w:val="00606850"/>
    <w:rsid w:val="006068CE"/>
    <w:rsid w:val="00606A1E"/>
    <w:rsid w:val="00606A23"/>
    <w:rsid w:val="00606B69"/>
    <w:rsid w:val="00606B70"/>
    <w:rsid w:val="00606BB9"/>
    <w:rsid w:val="00606CBD"/>
    <w:rsid w:val="00606CCD"/>
    <w:rsid w:val="00606CF8"/>
    <w:rsid w:val="00606D07"/>
    <w:rsid w:val="00606D44"/>
    <w:rsid w:val="00606E62"/>
    <w:rsid w:val="00606EC4"/>
    <w:rsid w:val="0060700D"/>
    <w:rsid w:val="0060702F"/>
    <w:rsid w:val="0060720E"/>
    <w:rsid w:val="00607361"/>
    <w:rsid w:val="0060739F"/>
    <w:rsid w:val="006073CC"/>
    <w:rsid w:val="00607473"/>
    <w:rsid w:val="0060748F"/>
    <w:rsid w:val="006074E8"/>
    <w:rsid w:val="006074FF"/>
    <w:rsid w:val="00607597"/>
    <w:rsid w:val="006075A6"/>
    <w:rsid w:val="006078BE"/>
    <w:rsid w:val="00607955"/>
    <w:rsid w:val="0060799C"/>
    <w:rsid w:val="00607B3F"/>
    <w:rsid w:val="00607C20"/>
    <w:rsid w:val="00607D72"/>
    <w:rsid w:val="00607D9C"/>
    <w:rsid w:val="00607E08"/>
    <w:rsid w:val="00607F78"/>
    <w:rsid w:val="0061006B"/>
    <w:rsid w:val="006100D4"/>
    <w:rsid w:val="006100F8"/>
    <w:rsid w:val="00610106"/>
    <w:rsid w:val="00610184"/>
    <w:rsid w:val="0061019D"/>
    <w:rsid w:val="00610213"/>
    <w:rsid w:val="0061032E"/>
    <w:rsid w:val="006104C1"/>
    <w:rsid w:val="006104EB"/>
    <w:rsid w:val="00610600"/>
    <w:rsid w:val="00610707"/>
    <w:rsid w:val="00610791"/>
    <w:rsid w:val="006107EF"/>
    <w:rsid w:val="006107F3"/>
    <w:rsid w:val="006108B9"/>
    <w:rsid w:val="006108D8"/>
    <w:rsid w:val="00610912"/>
    <w:rsid w:val="0061092E"/>
    <w:rsid w:val="0061094A"/>
    <w:rsid w:val="00610962"/>
    <w:rsid w:val="00610979"/>
    <w:rsid w:val="006109F5"/>
    <w:rsid w:val="00610ADF"/>
    <w:rsid w:val="00610BE1"/>
    <w:rsid w:val="00610C29"/>
    <w:rsid w:val="00610D88"/>
    <w:rsid w:val="00610DEF"/>
    <w:rsid w:val="00610ED0"/>
    <w:rsid w:val="00610F6A"/>
    <w:rsid w:val="0061118D"/>
    <w:rsid w:val="006111B5"/>
    <w:rsid w:val="006111C4"/>
    <w:rsid w:val="0061122E"/>
    <w:rsid w:val="006112FF"/>
    <w:rsid w:val="0061137D"/>
    <w:rsid w:val="006113C0"/>
    <w:rsid w:val="0061143A"/>
    <w:rsid w:val="0061149D"/>
    <w:rsid w:val="00611559"/>
    <w:rsid w:val="006115D1"/>
    <w:rsid w:val="00611729"/>
    <w:rsid w:val="006117F3"/>
    <w:rsid w:val="0061185D"/>
    <w:rsid w:val="00611973"/>
    <w:rsid w:val="006119F6"/>
    <w:rsid w:val="00611C59"/>
    <w:rsid w:val="00611CB6"/>
    <w:rsid w:val="00611ECA"/>
    <w:rsid w:val="00611F15"/>
    <w:rsid w:val="00611FE3"/>
    <w:rsid w:val="00612002"/>
    <w:rsid w:val="00612011"/>
    <w:rsid w:val="006120AF"/>
    <w:rsid w:val="0061214B"/>
    <w:rsid w:val="00612171"/>
    <w:rsid w:val="006121CD"/>
    <w:rsid w:val="00612320"/>
    <w:rsid w:val="0061233D"/>
    <w:rsid w:val="0061242C"/>
    <w:rsid w:val="00612457"/>
    <w:rsid w:val="00612461"/>
    <w:rsid w:val="00612641"/>
    <w:rsid w:val="0061270D"/>
    <w:rsid w:val="00612746"/>
    <w:rsid w:val="0061283C"/>
    <w:rsid w:val="00612855"/>
    <w:rsid w:val="00612956"/>
    <w:rsid w:val="00612A80"/>
    <w:rsid w:val="00612B60"/>
    <w:rsid w:val="00612CCF"/>
    <w:rsid w:val="00612D01"/>
    <w:rsid w:val="00612D39"/>
    <w:rsid w:val="00612D60"/>
    <w:rsid w:val="00612D7A"/>
    <w:rsid w:val="00612D86"/>
    <w:rsid w:val="00612E07"/>
    <w:rsid w:val="00612E71"/>
    <w:rsid w:val="00612EDE"/>
    <w:rsid w:val="00612F27"/>
    <w:rsid w:val="00612F28"/>
    <w:rsid w:val="006130C0"/>
    <w:rsid w:val="00613163"/>
    <w:rsid w:val="006131F9"/>
    <w:rsid w:val="00613327"/>
    <w:rsid w:val="006135E4"/>
    <w:rsid w:val="006136E6"/>
    <w:rsid w:val="006136EB"/>
    <w:rsid w:val="006137A9"/>
    <w:rsid w:val="00613832"/>
    <w:rsid w:val="00613854"/>
    <w:rsid w:val="00613873"/>
    <w:rsid w:val="006138E0"/>
    <w:rsid w:val="0061392E"/>
    <w:rsid w:val="0061399F"/>
    <w:rsid w:val="006139A8"/>
    <w:rsid w:val="00613A1B"/>
    <w:rsid w:val="00613A35"/>
    <w:rsid w:val="00613A49"/>
    <w:rsid w:val="00613B10"/>
    <w:rsid w:val="00613B51"/>
    <w:rsid w:val="00613B98"/>
    <w:rsid w:val="00613D16"/>
    <w:rsid w:val="00613DA1"/>
    <w:rsid w:val="00613E00"/>
    <w:rsid w:val="00613EDC"/>
    <w:rsid w:val="00613EE4"/>
    <w:rsid w:val="00614210"/>
    <w:rsid w:val="00614247"/>
    <w:rsid w:val="0061446E"/>
    <w:rsid w:val="006144E3"/>
    <w:rsid w:val="0061451B"/>
    <w:rsid w:val="00614543"/>
    <w:rsid w:val="006145A2"/>
    <w:rsid w:val="0061464C"/>
    <w:rsid w:val="00614785"/>
    <w:rsid w:val="006147F7"/>
    <w:rsid w:val="0061481F"/>
    <w:rsid w:val="0061482F"/>
    <w:rsid w:val="00614991"/>
    <w:rsid w:val="006149AE"/>
    <w:rsid w:val="00614ABA"/>
    <w:rsid w:val="00614C26"/>
    <w:rsid w:val="00614C30"/>
    <w:rsid w:val="00614C3D"/>
    <w:rsid w:val="00614CC9"/>
    <w:rsid w:val="00614D55"/>
    <w:rsid w:val="00614EDA"/>
    <w:rsid w:val="00614F3A"/>
    <w:rsid w:val="00614FA9"/>
    <w:rsid w:val="00615098"/>
    <w:rsid w:val="00615112"/>
    <w:rsid w:val="0061522D"/>
    <w:rsid w:val="0061526C"/>
    <w:rsid w:val="00615378"/>
    <w:rsid w:val="006153BC"/>
    <w:rsid w:val="00615592"/>
    <w:rsid w:val="006155A2"/>
    <w:rsid w:val="006155D5"/>
    <w:rsid w:val="00615628"/>
    <w:rsid w:val="00615796"/>
    <w:rsid w:val="00615810"/>
    <w:rsid w:val="0061582A"/>
    <w:rsid w:val="00615892"/>
    <w:rsid w:val="006158E2"/>
    <w:rsid w:val="0061591E"/>
    <w:rsid w:val="00615A7B"/>
    <w:rsid w:val="00615A8E"/>
    <w:rsid w:val="00615AD0"/>
    <w:rsid w:val="00615AFD"/>
    <w:rsid w:val="00615B00"/>
    <w:rsid w:val="00615B72"/>
    <w:rsid w:val="00615B74"/>
    <w:rsid w:val="00615F41"/>
    <w:rsid w:val="00616052"/>
    <w:rsid w:val="00616085"/>
    <w:rsid w:val="00616161"/>
    <w:rsid w:val="0061619D"/>
    <w:rsid w:val="0061626A"/>
    <w:rsid w:val="00616291"/>
    <w:rsid w:val="006164A2"/>
    <w:rsid w:val="006164F0"/>
    <w:rsid w:val="00616533"/>
    <w:rsid w:val="006166ED"/>
    <w:rsid w:val="006167E0"/>
    <w:rsid w:val="006168F1"/>
    <w:rsid w:val="0061692E"/>
    <w:rsid w:val="00616A45"/>
    <w:rsid w:val="00616B50"/>
    <w:rsid w:val="00616B5E"/>
    <w:rsid w:val="00616D1C"/>
    <w:rsid w:val="00616D73"/>
    <w:rsid w:val="00616DB5"/>
    <w:rsid w:val="00616E03"/>
    <w:rsid w:val="00616F9D"/>
    <w:rsid w:val="00616FB9"/>
    <w:rsid w:val="00617045"/>
    <w:rsid w:val="00617177"/>
    <w:rsid w:val="006171BC"/>
    <w:rsid w:val="006174E8"/>
    <w:rsid w:val="0061767D"/>
    <w:rsid w:val="0061769C"/>
    <w:rsid w:val="006177C1"/>
    <w:rsid w:val="0061796D"/>
    <w:rsid w:val="0061796E"/>
    <w:rsid w:val="00617A03"/>
    <w:rsid w:val="00617A2B"/>
    <w:rsid w:val="00617ABB"/>
    <w:rsid w:val="00617ACF"/>
    <w:rsid w:val="00617ADD"/>
    <w:rsid w:val="00617CFD"/>
    <w:rsid w:val="00617D27"/>
    <w:rsid w:val="00617D2B"/>
    <w:rsid w:val="00617DFC"/>
    <w:rsid w:val="00617E3E"/>
    <w:rsid w:val="00617F0B"/>
    <w:rsid w:val="00620023"/>
    <w:rsid w:val="0062019B"/>
    <w:rsid w:val="00620282"/>
    <w:rsid w:val="006202DE"/>
    <w:rsid w:val="006204C2"/>
    <w:rsid w:val="006204F5"/>
    <w:rsid w:val="0062053A"/>
    <w:rsid w:val="006205D6"/>
    <w:rsid w:val="00620648"/>
    <w:rsid w:val="0062082D"/>
    <w:rsid w:val="0062086A"/>
    <w:rsid w:val="00620952"/>
    <w:rsid w:val="00620B41"/>
    <w:rsid w:val="00620B47"/>
    <w:rsid w:val="00620B6F"/>
    <w:rsid w:val="00620C5B"/>
    <w:rsid w:val="00620C84"/>
    <w:rsid w:val="00620E52"/>
    <w:rsid w:val="00621001"/>
    <w:rsid w:val="00621084"/>
    <w:rsid w:val="00621293"/>
    <w:rsid w:val="0062130A"/>
    <w:rsid w:val="00621392"/>
    <w:rsid w:val="00621496"/>
    <w:rsid w:val="0062169D"/>
    <w:rsid w:val="006216E4"/>
    <w:rsid w:val="0062175E"/>
    <w:rsid w:val="00621892"/>
    <w:rsid w:val="00621971"/>
    <w:rsid w:val="006219F7"/>
    <w:rsid w:val="00621B3E"/>
    <w:rsid w:val="00621BFF"/>
    <w:rsid w:val="00621C2A"/>
    <w:rsid w:val="00621D19"/>
    <w:rsid w:val="00621EE0"/>
    <w:rsid w:val="00621F5A"/>
    <w:rsid w:val="00621F97"/>
    <w:rsid w:val="00621FB4"/>
    <w:rsid w:val="00621FD5"/>
    <w:rsid w:val="00622047"/>
    <w:rsid w:val="00622163"/>
    <w:rsid w:val="0062216A"/>
    <w:rsid w:val="006221AC"/>
    <w:rsid w:val="006221CF"/>
    <w:rsid w:val="00622243"/>
    <w:rsid w:val="00622295"/>
    <w:rsid w:val="00622496"/>
    <w:rsid w:val="006224AB"/>
    <w:rsid w:val="006225A8"/>
    <w:rsid w:val="006226AF"/>
    <w:rsid w:val="006226C7"/>
    <w:rsid w:val="0062270F"/>
    <w:rsid w:val="00622832"/>
    <w:rsid w:val="006228D4"/>
    <w:rsid w:val="006228DE"/>
    <w:rsid w:val="00622910"/>
    <w:rsid w:val="00622B29"/>
    <w:rsid w:val="00622B7C"/>
    <w:rsid w:val="00622BE9"/>
    <w:rsid w:val="00622C1B"/>
    <w:rsid w:val="00622D15"/>
    <w:rsid w:val="00622D93"/>
    <w:rsid w:val="00622E0E"/>
    <w:rsid w:val="00622E89"/>
    <w:rsid w:val="00622EB8"/>
    <w:rsid w:val="00622FB9"/>
    <w:rsid w:val="00622FE5"/>
    <w:rsid w:val="006230B0"/>
    <w:rsid w:val="0062313E"/>
    <w:rsid w:val="00623161"/>
    <w:rsid w:val="0062318E"/>
    <w:rsid w:val="00623211"/>
    <w:rsid w:val="0062322E"/>
    <w:rsid w:val="00623294"/>
    <w:rsid w:val="00623395"/>
    <w:rsid w:val="0062339C"/>
    <w:rsid w:val="006233B9"/>
    <w:rsid w:val="00623402"/>
    <w:rsid w:val="006234D7"/>
    <w:rsid w:val="006236A1"/>
    <w:rsid w:val="00623702"/>
    <w:rsid w:val="0062376F"/>
    <w:rsid w:val="006237D5"/>
    <w:rsid w:val="00623827"/>
    <w:rsid w:val="00623876"/>
    <w:rsid w:val="00623AF8"/>
    <w:rsid w:val="00623B78"/>
    <w:rsid w:val="00623B8A"/>
    <w:rsid w:val="00623C7E"/>
    <w:rsid w:val="00623DD5"/>
    <w:rsid w:val="00623E33"/>
    <w:rsid w:val="00623EEB"/>
    <w:rsid w:val="00623F05"/>
    <w:rsid w:val="00623F3E"/>
    <w:rsid w:val="00623F67"/>
    <w:rsid w:val="006240F0"/>
    <w:rsid w:val="006241E1"/>
    <w:rsid w:val="006242AC"/>
    <w:rsid w:val="006242EE"/>
    <w:rsid w:val="00624313"/>
    <w:rsid w:val="00624450"/>
    <w:rsid w:val="00624502"/>
    <w:rsid w:val="0062477A"/>
    <w:rsid w:val="006247C1"/>
    <w:rsid w:val="006247EA"/>
    <w:rsid w:val="006248F5"/>
    <w:rsid w:val="00624B5D"/>
    <w:rsid w:val="00624B9F"/>
    <w:rsid w:val="00624D35"/>
    <w:rsid w:val="00624D44"/>
    <w:rsid w:val="00624DD4"/>
    <w:rsid w:val="00624DE1"/>
    <w:rsid w:val="00624E2A"/>
    <w:rsid w:val="00624E33"/>
    <w:rsid w:val="00624E34"/>
    <w:rsid w:val="00624EBF"/>
    <w:rsid w:val="00624F31"/>
    <w:rsid w:val="00624F92"/>
    <w:rsid w:val="00624FDA"/>
    <w:rsid w:val="0062506A"/>
    <w:rsid w:val="0062507B"/>
    <w:rsid w:val="0062507F"/>
    <w:rsid w:val="0062519B"/>
    <w:rsid w:val="00625238"/>
    <w:rsid w:val="006252C5"/>
    <w:rsid w:val="006252D5"/>
    <w:rsid w:val="006252E4"/>
    <w:rsid w:val="006252FD"/>
    <w:rsid w:val="006253B5"/>
    <w:rsid w:val="006253B9"/>
    <w:rsid w:val="0062543E"/>
    <w:rsid w:val="0062548A"/>
    <w:rsid w:val="006254F6"/>
    <w:rsid w:val="0062556E"/>
    <w:rsid w:val="006255F3"/>
    <w:rsid w:val="006255F8"/>
    <w:rsid w:val="00625660"/>
    <w:rsid w:val="00625791"/>
    <w:rsid w:val="006257A3"/>
    <w:rsid w:val="0062580E"/>
    <w:rsid w:val="006259AF"/>
    <w:rsid w:val="006259B8"/>
    <w:rsid w:val="00625A02"/>
    <w:rsid w:val="00625A81"/>
    <w:rsid w:val="00625AE8"/>
    <w:rsid w:val="00625B75"/>
    <w:rsid w:val="00625C58"/>
    <w:rsid w:val="00625DDC"/>
    <w:rsid w:val="00625DF5"/>
    <w:rsid w:val="00625ECF"/>
    <w:rsid w:val="00625F58"/>
    <w:rsid w:val="0062610F"/>
    <w:rsid w:val="006261D6"/>
    <w:rsid w:val="00626205"/>
    <w:rsid w:val="006262BA"/>
    <w:rsid w:val="0062631F"/>
    <w:rsid w:val="006263CC"/>
    <w:rsid w:val="00626490"/>
    <w:rsid w:val="006265C5"/>
    <w:rsid w:val="00626761"/>
    <w:rsid w:val="006267F1"/>
    <w:rsid w:val="0062684F"/>
    <w:rsid w:val="006268A9"/>
    <w:rsid w:val="00626909"/>
    <w:rsid w:val="0062690A"/>
    <w:rsid w:val="00626985"/>
    <w:rsid w:val="006269F1"/>
    <w:rsid w:val="00626AA3"/>
    <w:rsid w:val="00626AF6"/>
    <w:rsid w:val="00626B35"/>
    <w:rsid w:val="00626B9A"/>
    <w:rsid w:val="00626CDE"/>
    <w:rsid w:val="00626D91"/>
    <w:rsid w:val="0062718E"/>
    <w:rsid w:val="006271AA"/>
    <w:rsid w:val="006271C2"/>
    <w:rsid w:val="00627201"/>
    <w:rsid w:val="006272AF"/>
    <w:rsid w:val="006272DB"/>
    <w:rsid w:val="00627322"/>
    <w:rsid w:val="006273D4"/>
    <w:rsid w:val="00627454"/>
    <w:rsid w:val="006274BC"/>
    <w:rsid w:val="0062753E"/>
    <w:rsid w:val="00627724"/>
    <w:rsid w:val="0062772F"/>
    <w:rsid w:val="00627749"/>
    <w:rsid w:val="00627868"/>
    <w:rsid w:val="00627993"/>
    <w:rsid w:val="006279AF"/>
    <w:rsid w:val="006279B5"/>
    <w:rsid w:val="00627AA4"/>
    <w:rsid w:val="00627AD5"/>
    <w:rsid w:val="00627AFB"/>
    <w:rsid w:val="00627C5F"/>
    <w:rsid w:val="00627C9D"/>
    <w:rsid w:val="00627DAD"/>
    <w:rsid w:val="00627DB3"/>
    <w:rsid w:val="00627E34"/>
    <w:rsid w:val="00627E59"/>
    <w:rsid w:val="00627E6E"/>
    <w:rsid w:val="00627E72"/>
    <w:rsid w:val="00627EA5"/>
    <w:rsid w:val="00627EFB"/>
    <w:rsid w:val="00627F04"/>
    <w:rsid w:val="00627F5D"/>
    <w:rsid w:val="00627F94"/>
    <w:rsid w:val="00627FB0"/>
    <w:rsid w:val="00627FE2"/>
    <w:rsid w:val="00627FFC"/>
    <w:rsid w:val="0063005D"/>
    <w:rsid w:val="006300BE"/>
    <w:rsid w:val="00630122"/>
    <w:rsid w:val="006301A6"/>
    <w:rsid w:val="006301C7"/>
    <w:rsid w:val="00630225"/>
    <w:rsid w:val="006302CA"/>
    <w:rsid w:val="00630526"/>
    <w:rsid w:val="0063092F"/>
    <w:rsid w:val="006309E9"/>
    <w:rsid w:val="006309F3"/>
    <w:rsid w:val="00630B22"/>
    <w:rsid w:val="00630C51"/>
    <w:rsid w:val="00630D9E"/>
    <w:rsid w:val="00630F04"/>
    <w:rsid w:val="00630F18"/>
    <w:rsid w:val="00630F64"/>
    <w:rsid w:val="00630FF3"/>
    <w:rsid w:val="00631058"/>
    <w:rsid w:val="0063117A"/>
    <w:rsid w:val="0063123E"/>
    <w:rsid w:val="0063125D"/>
    <w:rsid w:val="006313CC"/>
    <w:rsid w:val="00631423"/>
    <w:rsid w:val="006314B3"/>
    <w:rsid w:val="0063162C"/>
    <w:rsid w:val="00631696"/>
    <w:rsid w:val="006317E6"/>
    <w:rsid w:val="00631839"/>
    <w:rsid w:val="006318DD"/>
    <w:rsid w:val="00631939"/>
    <w:rsid w:val="00631ACE"/>
    <w:rsid w:val="00631B20"/>
    <w:rsid w:val="00631B24"/>
    <w:rsid w:val="00631B35"/>
    <w:rsid w:val="00631B65"/>
    <w:rsid w:val="00631D6E"/>
    <w:rsid w:val="00631D86"/>
    <w:rsid w:val="00631EFA"/>
    <w:rsid w:val="00631FCE"/>
    <w:rsid w:val="00631FE2"/>
    <w:rsid w:val="0063221A"/>
    <w:rsid w:val="006322F1"/>
    <w:rsid w:val="006323A8"/>
    <w:rsid w:val="006323DC"/>
    <w:rsid w:val="0063247E"/>
    <w:rsid w:val="00632661"/>
    <w:rsid w:val="006326A1"/>
    <w:rsid w:val="006327B6"/>
    <w:rsid w:val="0063291E"/>
    <w:rsid w:val="00632921"/>
    <w:rsid w:val="006329DC"/>
    <w:rsid w:val="00632A42"/>
    <w:rsid w:val="00632A9E"/>
    <w:rsid w:val="00632C82"/>
    <w:rsid w:val="00632CA9"/>
    <w:rsid w:val="00632CD9"/>
    <w:rsid w:val="00632D32"/>
    <w:rsid w:val="00632D5F"/>
    <w:rsid w:val="00633022"/>
    <w:rsid w:val="00633186"/>
    <w:rsid w:val="0063319E"/>
    <w:rsid w:val="00633328"/>
    <w:rsid w:val="0063333B"/>
    <w:rsid w:val="00633462"/>
    <w:rsid w:val="00633587"/>
    <w:rsid w:val="006336AC"/>
    <w:rsid w:val="00633750"/>
    <w:rsid w:val="00633848"/>
    <w:rsid w:val="00633869"/>
    <w:rsid w:val="0063386F"/>
    <w:rsid w:val="006338E6"/>
    <w:rsid w:val="0063390B"/>
    <w:rsid w:val="00633932"/>
    <w:rsid w:val="00633A8D"/>
    <w:rsid w:val="00633BA4"/>
    <w:rsid w:val="00633C10"/>
    <w:rsid w:val="00633D3B"/>
    <w:rsid w:val="00633DB3"/>
    <w:rsid w:val="00633DE8"/>
    <w:rsid w:val="00633DED"/>
    <w:rsid w:val="00633F91"/>
    <w:rsid w:val="006340DF"/>
    <w:rsid w:val="0063416D"/>
    <w:rsid w:val="006341A6"/>
    <w:rsid w:val="0063420E"/>
    <w:rsid w:val="0063427C"/>
    <w:rsid w:val="0063442D"/>
    <w:rsid w:val="00634454"/>
    <w:rsid w:val="0063447D"/>
    <w:rsid w:val="00634497"/>
    <w:rsid w:val="006344E0"/>
    <w:rsid w:val="0063463F"/>
    <w:rsid w:val="0063470C"/>
    <w:rsid w:val="00634761"/>
    <w:rsid w:val="00634785"/>
    <w:rsid w:val="00634809"/>
    <w:rsid w:val="00634820"/>
    <w:rsid w:val="00634898"/>
    <w:rsid w:val="006348B4"/>
    <w:rsid w:val="006348F2"/>
    <w:rsid w:val="00634915"/>
    <w:rsid w:val="00634952"/>
    <w:rsid w:val="0063499A"/>
    <w:rsid w:val="006349FB"/>
    <w:rsid w:val="00634A06"/>
    <w:rsid w:val="00634A1B"/>
    <w:rsid w:val="00634B9B"/>
    <w:rsid w:val="00634BBD"/>
    <w:rsid w:val="00634C16"/>
    <w:rsid w:val="00634CB8"/>
    <w:rsid w:val="00634D4E"/>
    <w:rsid w:val="00634D90"/>
    <w:rsid w:val="00634DFF"/>
    <w:rsid w:val="00634E1B"/>
    <w:rsid w:val="00634E65"/>
    <w:rsid w:val="00634F7C"/>
    <w:rsid w:val="00634FC2"/>
    <w:rsid w:val="006351AF"/>
    <w:rsid w:val="00635311"/>
    <w:rsid w:val="00635343"/>
    <w:rsid w:val="006353F7"/>
    <w:rsid w:val="00635457"/>
    <w:rsid w:val="006355A0"/>
    <w:rsid w:val="006357EC"/>
    <w:rsid w:val="0063580B"/>
    <w:rsid w:val="00635842"/>
    <w:rsid w:val="0063586D"/>
    <w:rsid w:val="00635A2E"/>
    <w:rsid w:val="00635AE9"/>
    <w:rsid w:val="00635B88"/>
    <w:rsid w:val="00635BD6"/>
    <w:rsid w:val="00635D33"/>
    <w:rsid w:val="00635D5A"/>
    <w:rsid w:val="00635D86"/>
    <w:rsid w:val="00635EA9"/>
    <w:rsid w:val="00635FD2"/>
    <w:rsid w:val="00635FEE"/>
    <w:rsid w:val="006360CD"/>
    <w:rsid w:val="006360FF"/>
    <w:rsid w:val="00636169"/>
    <w:rsid w:val="006361AF"/>
    <w:rsid w:val="006361B6"/>
    <w:rsid w:val="006361EF"/>
    <w:rsid w:val="006362B1"/>
    <w:rsid w:val="00636356"/>
    <w:rsid w:val="00636382"/>
    <w:rsid w:val="00636398"/>
    <w:rsid w:val="006363BF"/>
    <w:rsid w:val="00636433"/>
    <w:rsid w:val="00636616"/>
    <w:rsid w:val="0063662D"/>
    <w:rsid w:val="006366D1"/>
    <w:rsid w:val="0063680E"/>
    <w:rsid w:val="00636AEC"/>
    <w:rsid w:val="00636CC3"/>
    <w:rsid w:val="00636E9B"/>
    <w:rsid w:val="00636EC4"/>
    <w:rsid w:val="00637079"/>
    <w:rsid w:val="00637097"/>
    <w:rsid w:val="00637113"/>
    <w:rsid w:val="00637188"/>
    <w:rsid w:val="006371E5"/>
    <w:rsid w:val="00637246"/>
    <w:rsid w:val="006372A2"/>
    <w:rsid w:val="006373A5"/>
    <w:rsid w:val="00637446"/>
    <w:rsid w:val="006374B4"/>
    <w:rsid w:val="00637510"/>
    <w:rsid w:val="0063758F"/>
    <w:rsid w:val="006375BF"/>
    <w:rsid w:val="00637638"/>
    <w:rsid w:val="00637653"/>
    <w:rsid w:val="006377D5"/>
    <w:rsid w:val="0063780B"/>
    <w:rsid w:val="0063786C"/>
    <w:rsid w:val="00637A37"/>
    <w:rsid w:val="00637A4A"/>
    <w:rsid w:val="00637ACC"/>
    <w:rsid w:val="00637B15"/>
    <w:rsid w:val="00637D77"/>
    <w:rsid w:val="00637E4B"/>
    <w:rsid w:val="00637E89"/>
    <w:rsid w:val="00640006"/>
    <w:rsid w:val="00640110"/>
    <w:rsid w:val="00640180"/>
    <w:rsid w:val="00640354"/>
    <w:rsid w:val="006406BF"/>
    <w:rsid w:val="0064083B"/>
    <w:rsid w:val="00640890"/>
    <w:rsid w:val="00640B60"/>
    <w:rsid w:val="00640B7F"/>
    <w:rsid w:val="00640BFC"/>
    <w:rsid w:val="00640C55"/>
    <w:rsid w:val="00640DA7"/>
    <w:rsid w:val="00640E96"/>
    <w:rsid w:val="00640EB0"/>
    <w:rsid w:val="00640EDE"/>
    <w:rsid w:val="00640F2A"/>
    <w:rsid w:val="00640F65"/>
    <w:rsid w:val="00641074"/>
    <w:rsid w:val="006410AF"/>
    <w:rsid w:val="00641137"/>
    <w:rsid w:val="00641167"/>
    <w:rsid w:val="00641209"/>
    <w:rsid w:val="00641234"/>
    <w:rsid w:val="00641277"/>
    <w:rsid w:val="00641284"/>
    <w:rsid w:val="006413AD"/>
    <w:rsid w:val="0064147F"/>
    <w:rsid w:val="006414E2"/>
    <w:rsid w:val="00641564"/>
    <w:rsid w:val="00641585"/>
    <w:rsid w:val="00641617"/>
    <w:rsid w:val="0064163A"/>
    <w:rsid w:val="0064167A"/>
    <w:rsid w:val="006416B7"/>
    <w:rsid w:val="006416B9"/>
    <w:rsid w:val="00641977"/>
    <w:rsid w:val="00641A6E"/>
    <w:rsid w:val="00641AF9"/>
    <w:rsid w:val="00641B57"/>
    <w:rsid w:val="00641C32"/>
    <w:rsid w:val="00641D73"/>
    <w:rsid w:val="00641DD3"/>
    <w:rsid w:val="00641DD9"/>
    <w:rsid w:val="00641E33"/>
    <w:rsid w:val="00641EF4"/>
    <w:rsid w:val="00641F37"/>
    <w:rsid w:val="00641FAD"/>
    <w:rsid w:val="00641FE5"/>
    <w:rsid w:val="00642004"/>
    <w:rsid w:val="00642027"/>
    <w:rsid w:val="00642059"/>
    <w:rsid w:val="00642176"/>
    <w:rsid w:val="0064225A"/>
    <w:rsid w:val="006423DA"/>
    <w:rsid w:val="006424C1"/>
    <w:rsid w:val="00642585"/>
    <w:rsid w:val="0064258F"/>
    <w:rsid w:val="00642605"/>
    <w:rsid w:val="00642610"/>
    <w:rsid w:val="006427AD"/>
    <w:rsid w:val="0064299E"/>
    <w:rsid w:val="00642AEB"/>
    <w:rsid w:val="00642B92"/>
    <w:rsid w:val="00642BD4"/>
    <w:rsid w:val="00642C2A"/>
    <w:rsid w:val="00642C9F"/>
    <w:rsid w:val="00642CBA"/>
    <w:rsid w:val="00642DC2"/>
    <w:rsid w:val="00642E18"/>
    <w:rsid w:val="00643042"/>
    <w:rsid w:val="0064305E"/>
    <w:rsid w:val="00643088"/>
    <w:rsid w:val="006430F2"/>
    <w:rsid w:val="006431FE"/>
    <w:rsid w:val="006432B3"/>
    <w:rsid w:val="006432C3"/>
    <w:rsid w:val="0064341F"/>
    <w:rsid w:val="006434B3"/>
    <w:rsid w:val="006435DD"/>
    <w:rsid w:val="00643653"/>
    <w:rsid w:val="00643717"/>
    <w:rsid w:val="00643748"/>
    <w:rsid w:val="00643890"/>
    <w:rsid w:val="006438E2"/>
    <w:rsid w:val="0064391A"/>
    <w:rsid w:val="006439CD"/>
    <w:rsid w:val="00643A5C"/>
    <w:rsid w:val="00643B73"/>
    <w:rsid w:val="00643BA9"/>
    <w:rsid w:val="00643BBD"/>
    <w:rsid w:val="00643CB6"/>
    <w:rsid w:val="00643DB2"/>
    <w:rsid w:val="00643EDA"/>
    <w:rsid w:val="00643F0D"/>
    <w:rsid w:val="00643FD4"/>
    <w:rsid w:val="0064404B"/>
    <w:rsid w:val="006441AD"/>
    <w:rsid w:val="006441C7"/>
    <w:rsid w:val="006441DF"/>
    <w:rsid w:val="0064431E"/>
    <w:rsid w:val="00644332"/>
    <w:rsid w:val="00644404"/>
    <w:rsid w:val="00644485"/>
    <w:rsid w:val="0064448A"/>
    <w:rsid w:val="00644503"/>
    <w:rsid w:val="0064450E"/>
    <w:rsid w:val="00644673"/>
    <w:rsid w:val="00644744"/>
    <w:rsid w:val="006447C2"/>
    <w:rsid w:val="00644817"/>
    <w:rsid w:val="00644835"/>
    <w:rsid w:val="00644839"/>
    <w:rsid w:val="0064485B"/>
    <w:rsid w:val="00644876"/>
    <w:rsid w:val="00644909"/>
    <w:rsid w:val="006449A3"/>
    <w:rsid w:val="00644A21"/>
    <w:rsid w:val="00644B06"/>
    <w:rsid w:val="00644BDB"/>
    <w:rsid w:val="00644C80"/>
    <w:rsid w:val="00644C8F"/>
    <w:rsid w:val="00644D41"/>
    <w:rsid w:val="00644D90"/>
    <w:rsid w:val="00644F14"/>
    <w:rsid w:val="00645094"/>
    <w:rsid w:val="00645098"/>
    <w:rsid w:val="0064516B"/>
    <w:rsid w:val="00645191"/>
    <w:rsid w:val="006451CD"/>
    <w:rsid w:val="00645221"/>
    <w:rsid w:val="00645260"/>
    <w:rsid w:val="006452C0"/>
    <w:rsid w:val="006453C5"/>
    <w:rsid w:val="00645486"/>
    <w:rsid w:val="006454CA"/>
    <w:rsid w:val="006454E1"/>
    <w:rsid w:val="0064555C"/>
    <w:rsid w:val="00645658"/>
    <w:rsid w:val="0064569F"/>
    <w:rsid w:val="006457C9"/>
    <w:rsid w:val="006458A9"/>
    <w:rsid w:val="00645A3B"/>
    <w:rsid w:val="00645A50"/>
    <w:rsid w:val="00645AE5"/>
    <w:rsid w:val="00645B86"/>
    <w:rsid w:val="00645BFA"/>
    <w:rsid w:val="00645C58"/>
    <w:rsid w:val="00645D08"/>
    <w:rsid w:val="00645D9E"/>
    <w:rsid w:val="00645DB1"/>
    <w:rsid w:val="00645DDC"/>
    <w:rsid w:val="00645E1D"/>
    <w:rsid w:val="00645E70"/>
    <w:rsid w:val="00645F11"/>
    <w:rsid w:val="00646045"/>
    <w:rsid w:val="006460E9"/>
    <w:rsid w:val="0064612E"/>
    <w:rsid w:val="0064613F"/>
    <w:rsid w:val="00646243"/>
    <w:rsid w:val="006462F0"/>
    <w:rsid w:val="0064664A"/>
    <w:rsid w:val="006466CC"/>
    <w:rsid w:val="00646777"/>
    <w:rsid w:val="006468D9"/>
    <w:rsid w:val="00646A7E"/>
    <w:rsid w:val="00646B3A"/>
    <w:rsid w:val="00646B7A"/>
    <w:rsid w:val="00646BDC"/>
    <w:rsid w:val="00646C0D"/>
    <w:rsid w:val="00646CC1"/>
    <w:rsid w:val="00646E7E"/>
    <w:rsid w:val="00646E95"/>
    <w:rsid w:val="0064700A"/>
    <w:rsid w:val="006470A0"/>
    <w:rsid w:val="00647308"/>
    <w:rsid w:val="006473A0"/>
    <w:rsid w:val="006475E6"/>
    <w:rsid w:val="00647623"/>
    <w:rsid w:val="006476CC"/>
    <w:rsid w:val="006476F3"/>
    <w:rsid w:val="006477A4"/>
    <w:rsid w:val="0064782A"/>
    <w:rsid w:val="00647838"/>
    <w:rsid w:val="006478B0"/>
    <w:rsid w:val="006478CD"/>
    <w:rsid w:val="0064790B"/>
    <w:rsid w:val="0064791B"/>
    <w:rsid w:val="00647969"/>
    <w:rsid w:val="00647974"/>
    <w:rsid w:val="0064797A"/>
    <w:rsid w:val="006479BB"/>
    <w:rsid w:val="00647AB0"/>
    <w:rsid w:val="00647B4A"/>
    <w:rsid w:val="00647BA2"/>
    <w:rsid w:val="00647C21"/>
    <w:rsid w:val="00647C51"/>
    <w:rsid w:val="00647C8F"/>
    <w:rsid w:val="00647CBA"/>
    <w:rsid w:val="00647D87"/>
    <w:rsid w:val="00647D94"/>
    <w:rsid w:val="00647DE2"/>
    <w:rsid w:val="00647E8F"/>
    <w:rsid w:val="00647EEE"/>
    <w:rsid w:val="00647EF2"/>
    <w:rsid w:val="00647F2A"/>
    <w:rsid w:val="00647F2B"/>
    <w:rsid w:val="00647FD3"/>
    <w:rsid w:val="0065013C"/>
    <w:rsid w:val="006502BB"/>
    <w:rsid w:val="006502E0"/>
    <w:rsid w:val="00650510"/>
    <w:rsid w:val="00650569"/>
    <w:rsid w:val="0065073B"/>
    <w:rsid w:val="006507DC"/>
    <w:rsid w:val="0065083C"/>
    <w:rsid w:val="00650878"/>
    <w:rsid w:val="0065089C"/>
    <w:rsid w:val="006508E1"/>
    <w:rsid w:val="006508EC"/>
    <w:rsid w:val="00650902"/>
    <w:rsid w:val="0065095E"/>
    <w:rsid w:val="00650A7D"/>
    <w:rsid w:val="00650A9F"/>
    <w:rsid w:val="00650B2C"/>
    <w:rsid w:val="00650CEE"/>
    <w:rsid w:val="00650CFA"/>
    <w:rsid w:val="00650DEB"/>
    <w:rsid w:val="00650DF6"/>
    <w:rsid w:val="00650EA6"/>
    <w:rsid w:val="00650F0F"/>
    <w:rsid w:val="00650F74"/>
    <w:rsid w:val="0065106F"/>
    <w:rsid w:val="006512E2"/>
    <w:rsid w:val="00651376"/>
    <w:rsid w:val="006513F5"/>
    <w:rsid w:val="00651490"/>
    <w:rsid w:val="00651530"/>
    <w:rsid w:val="0065166A"/>
    <w:rsid w:val="00651677"/>
    <w:rsid w:val="006516D8"/>
    <w:rsid w:val="006516E1"/>
    <w:rsid w:val="0065171B"/>
    <w:rsid w:val="0065173F"/>
    <w:rsid w:val="00651776"/>
    <w:rsid w:val="00651871"/>
    <w:rsid w:val="0065195A"/>
    <w:rsid w:val="00651983"/>
    <w:rsid w:val="00651A40"/>
    <w:rsid w:val="00651B97"/>
    <w:rsid w:val="00651BD6"/>
    <w:rsid w:val="00651C8C"/>
    <w:rsid w:val="00651D1B"/>
    <w:rsid w:val="00651E30"/>
    <w:rsid w:val="0065201C"/>
    <w:rsid w:val="00652269"/>
    <w:rsid w:val="00652354"/>
    <w:rsid w:val="006523CF"/>
    <w:rsid w:val="00652490"/>
    <w:rsid w:val="006524E2"/>
    <w:rsid w:val="00652547"/>
    <w:rsid w:val="0065261D"/>
    <w:rsid w:val="00652658"/>
    <w:rsid w:val="00652750"/>
    <w:rsid w:val="006527F4"/>
    <w:rsid w:val="00652950"/>
    <w:rsid w:val="0065296D"/>
    <w:rsid w:val="00652AAA"/>
    <w:rsid w:val="00652B3C"/>
    <w:rsid w:val="00652BCE"/>
    <w:rsid w:val="00652BE1"/>
    <w:rsid w:val="00652C86"/>
    <w:rsid w:val="00652CBD"/>
    <w:rsid w:val="00652EAE"/>
    <w:rsid w:val="00652EE5"/>
    <w:rsid w:val="00652F03"/>
    <w:rsid w:val="00653097"/>
    <w:rsid w:val="006530B4"/>
    <w:rsid w:val="006533F0"/>
    <w:rsid w:val="00653450"/>
    <w:rsid w:val="00653456"/>
    <w:rsid w:val="006536CF"/>
    <w:rsid w:val="0065370E"/>
    <w:rsid w:val="0065373E"/>
    <w:rsid w:val="0065376D"/>
    <w:rsid w:val="0065379B"/>
    <w:rsid w:val="006537BC"/>
    <w:rsid w:val="0065387C"/>
    <w:rsid w:val="006538EA"/>
    <w:rsid w:val="00653908"/>
    <w:rsid w:val="0065392A"/>
    <w:rsid w:val="00653AB1"/>
    <w:rsid w:val="00653CFA"/>
    <w:rsid w:val="00653D79"/>
    <w:rsid w:val="00653F5F"/>
    <w:rsid w:val="00653FA5"/>
    <w:rsid w:val="00653FFD"/>
    <w:rsid w:val="0065408F"/>
    <w:rsid w:val="0065409A"/>
    <w:rsid w:val="0065419A"/>
    <w:rsid w:val="0065420B"/>
    <w:rsid w:val="0065422B"/>
    <w:rsid w:val="00654279"/>
    <w:rsid w:val="00654326"/>
    <w:rsid w:val="00654357"/>
    <w:rsid w:val="006544C2"/>
    <w:rsid w:val="006544D0"/>
    <w:rsid w:val="00654642"/>
    <w:rsid w:val="00654674"/>
    <w:rsid w:val="006546D0"/>
    <w:rsid w:val="00654737"/>
    <w:rsid w:val="00654762"/>
    <w:rsid w:val="00654875"/>
    <w:rsid w:val="006548B7"/>
    <w:rsid w:val="006549B0"/>
    <w:rsid w:val="00654A1B"/>
    <w:rsid w:val="00654ABB"/>
    <w:rsid w:val="00654AD7"/>
    <w:rsid w:val="00654C2C"/>
    <w:rsid w:val="00654D5A"/>
    <w:rsid w:val="00654D5B"/>
    <w:rsid w:val="00654D8B"/>
    <w:rsid w:val="00654E05"/>
    <w:rsid w:val="00654EB1"/>
    <w:rsid w:val="00654FAA"/>
    <w:rsid w:val="00655018"/>
    <w:rsid w:val="0065502F"/>
    <w:rsid w:val="00655079"/>
    <w:rsid w:val="00655102"/>
    <w:rsid w:val="00655130"/>
    <w:rsid w:val="00655262"/>
    <w:rsid w:val="006552E6"/>
    <w:rsid w:val="0065534C"/>
    <w:rsid w:val="006553C2"/>
    <w:rsid w:val="0065541D"/>
    <w:rsid w:val="00655442"/>
    <w:rsid w:val="00655488"/>
    <w:rsid w:val="0065548D"/>
    <w:rsid w:val="0065548F"/>
    <w:rsid w:val="006554DA"/>
    <w:rsid w:val="00655608"/>
    <w:rsid w:val="00655651"/>
    <w:rsid w:val="0065578C"/>
    <w:rsid w:val="006557B4"/>
    <w:rsid w:val="0065581B"/>
    <w:rsid w:val="00655907"/>
    <w:rsid w:val="006559E3"/>
    <w:rsid w:val="00655A92"/>
    <w:rsid w:val="00655C0E"/>
    <w:rsid w:val="00655C8C"/>
    <w:rsid w:val="00655CFD"/>
    <w:rsid w:val="00655D03"/>
    <w:rsid w:val="00655E95"/>
    <w:rsid w:val="00656116"/>
    <w:rsid w:val="00656143"/>
    <w:rsid w:val="00656188"/>
    <w:rsid w:val="00656237"/>
    <w:rsid w:val="006564C5"/>
    <w:rsid w:val="00656545"/>
    <w:rsid w:val="006565F6"/>
    <w:rsid w:val="00656803"/>
    <w:rsid w:val="00656960"/>
    <w:rsid w:val="00656A78"/>
    <w:rsid w:val="00656AB3"/>
    <w:rsid w:val="00656BE6"/>
    <w:rsid w:val="00656C40"/>
    <w:rsid w:val="00656DEA"/>
    <w:rsid w:val="00656F3C"/>
    <w:rsid w:val="00657010"/>
    <w:rsid w:val="0065716A"/>
    <w:rsid w:val="006571E4"/>
    <w:rsid w:val="0065735F"/>
    <w:rsid w:val="00657415"/>
    <w:rsid w:val="006574F2"/>
    <w:rsid w:val="00657626"/>
    <w:rsid w:val="0065766D"/>
    <w:rsid w:val="006576AC"/>
    <w:rsid w:val="00657807"/>
    <w:rsid w:val="00657816"/>
    <w:rsid w:val="00657B98"/>
    <w:rsid w:val="00657CBC"/>
    <w:rsid w:val="00657D87"/>
    <w:rsid w:val="00657DEF"/>
    <w:rsid w:val="00657EA2"/>
    <w:rsid w:val="00657EB6"/>
    <w:rsid w:val="00660193"/>
    <w:rsid w:val="006601E7"/>
    <w:rsid w:val="00660264"/>
    <w:rsid w:val="006602FA"/>
    <w:rsid w:val="00660455"/>
    <w:rsid w:val="006604D1"/>
    <w:rsid w:val="006605D3"/>
    <w:rsid w:val="00660630"/>
    <w:rsid w:val="0066070D"/>
    <w:rsid w:val="006607F4"/>
    <w:rsid w:val="0066091B"/>
    <w:rsid w:val="0066097C"/>
    <w:rsid w:val="00660987"/>
    <w:rsid w:val="006609EF"/>
    <w:rsid w:val="00660AC5"/>
    <w:rsid w:val="00660AD7"/>
    <w:rsid w:val="00660B71"/>
    <w:rsid w:val="00660BC9"/>
    <w:rsid w:val="00660BFE"/>
    <w:rsid w:val="00660CE5"/>
    <w:rsid w:val="00660E34"/>
    <w:rsid w:val="00660F40"/>
    <w:rsid w:val="00660F5C"/>
    <w:rsid w:val="00661063"/>
    <w:rsid w:val="00661070"/>
    <w:rsid w:val="0066111B"/>
    <w:rsid w:val="0066119A"/>
    <w:rsid w:val="006611B7"/>
    <w:rsid w:val="0066121F"/>
    <w:rsid w:val="006612D6"/>
    <w:rsid w:val="0066132A"/>
    <w:rsid w:val="00661330"/>
    <w:rsid w:val="00661401"/>
    <w:rsid w:val="006614F8"/>
    <w:rsid w:val="0066153A"/>
    <w:rsid w:val="0066156C"/>
    <w:rsid w:val="00661784"/>
    <w:rsid w:val="006618BC"/>
    <w:rsid w:val="006619AB"/>
    <w:rsid w:val="00661A87"/>
    <w:rsid w:val="00661C5A"/>
    <w:rsid w:val="00661C6F"/>
    <w:rsid w:val="00661E59"/>
    <w:rsid w:val="00661E5E"/>
    <w:rsid w:val="00661EB9"/>
    <w:rsid w:val="00661FF0"/>
    <w:rsid w:val="0066207A"/>
    <w:rsid w:val="00662117"/>
    <w:rsid w:val="006621AC"/>
    <w:rsid w:val="006621AF"/>
    <w:rsid w:val="006621EC"/>
    <w:rsid w:val="00662299"/>
    <w:rsid w:val="006622F9"/>
    <w:rsid w:val="00662407"/>
    <w:rsid w:val="00662472"/>
    <w:rsid w:val="00662484"/>
    <w:rsid w:val="0066256F"/>
    <w:rsid w:val="006625F6"/>
    <w:rsid w:val="006626C6"/>
    <w:rsid w:val="00662741"/>
    <w:rsid w:val="0066281A"/>
    <w:rsid w:val="006628DD"/>
    <w:rsid w:val="00662BC1"/>
    <w:rsid w:val="00662BC9"/>
    <w:rsid w:val="00662BFD"/>
    <w:rsid w:val="00662C57"/>
    <w:rsid w:val="00662DA7"/>
    <w:rsid w:val="00662F49"/>
    <w:rsid w:val="00662F57"/>
    <w:rsid w:val="00662FB3"/>
    <w:rsid w:val="00663117"/>
    <w:rsid w:val="0066328B"/>
    <w:rsid w:val="006632D0"/>
    <w:rsid w:val="00663341"/>
    <w:rsid w:val="00663375"/>
    <w:rsid w:val="0066343A"/>
    <w:rsid w:val="00663466"/>
    <w:rsid w:val="006634DF"/>
    <w:rsid w:val="0066350B"/>
    <w:rsid w:val="00663522"/>
    <w:rsid w:val="006635A0"/>
    <w:rsid w:val="006635BE"/>
    <w:rsid w:val="006635C9"/>
    <w:rsid w:val="006638D8"/>
    <w:rsid w:val="006639B2"/>
    <w:rsid w:val="00663A2D"/>
    <w:rsid w:val="00663A5B"/>
    <w:rsid w:val="00663AFB"/>
    <w:rsid w:val="00663B00"/>
    <w:rsid w:val="00663B3C"/>
    <w:rsid w:val="00663DDD"/>
    <w:rsid w:val="00663DFD"/>
    <w:rsid w:val="00663E6B"/>
    <w:rsid w:val="00663FBC"/>
    <w:rsid w:val="00663FD7"/>
    <w:rsid w:val="00664082"/>
    <w:rsid w:val="0066408C"/>
    <w:rsid w:val="0066409B"/>
    <w:rsid w:val="0066416B"/>
    <w:rsid w:val="006641E5"/>
    <w:rsid w:val="00664343"/>
    <w:rsid w:val="006643C9"/>
    <w:rsid w:val="00664584"/>
    <w:rsid w:val="006645AE"/>
    <w:rsid w:val="006646BC"/>
    <w:rsid w:val="00664710"/>
    <w:rsid w:val="0066486A"/>
    <w:rsid w:val="006648C8"/>
    <w:rsid w:val="0066491A"/>
    <w:rsid w:val="006649A8"/>
    <w:rsid w:val="00664A36"/>
    <w:rsid w:val="00664A65"/>
    <w:rsid w:val="00664BAE"/>
    <w:rsid w:val="00664C03"/>
    <w:rsid w:val="00664C48"/>
    <w:rsid w:val="00664DDB"/>
    <w:rsid w:val="00664E44"/>
    <w:rsid w:val="00664F0A"/>
    <w:rsid w:val="006650C0"/>
    <w:rsid w:val="00665147"/>
    <w:rsid w:val="006651B7"/>
    <w:rsid w:val="00665330"/>
    <w:rsid w:val="00665365"/>
    <w:rsid w:val="006653C0"/>
    <w:rsid w:val="006653C3"/>
    <w:rsid w:val="0066542E"/>
    <w:rsid w:val="00665438"/>
    <w:rsid w:val="006654CF"/>
    <w:rsid w:val="00665509"/>
    <w:rsid w:val="006655E7"/>
    <w:rsid w:val="0066568B"/>
    <w:rsid w:val="00665767"/>
    <w:rsid w:val="0066592E"/>
    <w:rsid w:val="006659BE"/>
    <w:rsid w:val="006659C8"/>
    <w:rsid w:val="00665C28"/>
    <w:rsid w:val="00665C87"/>
    <w:rsid w:val="00665CD2"/>
    <w:rsid w:val="00665D82"/>
    <w:rsid w:val="00665F6D"/>
    <w:rsid w:val="00665F7C"/>
    <w:rsid w:val="00665F9D"/>
    <w:rsid w:val="006662A0"/>
    <w:rsid w:val="006662A5"/>
    <w:rsid w:val="006662BE"/>
    <w:rsid w:val="00666634"/>
    <w:rsid w:val="006666F9"/>
    <w:rsid w:val="0066675F"/>
    <w:rsid w:val="0066678C"/>
    <w:rsid w:val="006667C1"/>
    <w:rsid w:val="00666824"/>
    <w:rsid w:val="006668B6"/>
    <w:rsid w:val="0066696C"/>
    <w:rsid w:val="006669DD"/>
    <w:rsid w:val="00666B61"/>
    <w:rsid w:val="00666B80"/>
    <w:rsid w:val="00666BE0"/>
    <w:rsid w:val="00666D60"/>
    <w:rsid w:val="00666D61"/>
    <w:rsid w:val="00666D85"/>
    <w:rsid w:val="00666DA3"/>
    <w:rsid w:val="00666E03"/>
    <w:rsid w:val="00666E35"/>
    <w:rsid w:val="00666E95"/>
    <w:rsid w:val="00667004"/>
    <w:rsid w:val="006670C5"/>
    <w:rsid w:val="0066711D"/>
    <w:rsid w:val="00667243"/>
    <w:rsid w:val="00667351"/>
    <w:rsid w:val="0066751B"/>
    <w:rsid w:val="006675BC"/>
    <w:rsid w:val="00667644"/>
    <w:rsid w:val="006677A1"/>
    <w:rsid w:val="0066794A"/>
    <w:rsid w:val="006679B3"/>
    <w:rsid w:val="00667A1D"/>
    <w:rsid w:val="00667A2F"/>
    <w:rsid w:val="00667B5C"/>
    <w:rsid w:val="00667B85"/>
    <w:rsid w:val="00667BBB"/>
    <w:rsid w:val="00667C8E"/>
    <w:rsid w:val="00667CE0"/>
    <w:rsid w:val="00667D6A"/>
    <w:rsid w:val="00667F3A"/>
    <w:rsid w:val="00667F4B"/>
    <w:rsid w:val="00670082"/>
    <w:rsid w:val="00670115"/>
    <w:rsid w:val="00670209"/>
    <w:rsid w:val="0067024D"/>
    <w:rsid w:val="006702E0"/>
    <w:rsid w:val="0067032E"/>
    <w:rsid w:val="00670361"/>
    <w:rsid w:val="00670466"/>
    <w:rsid w:val="0067056E"/>
    <w:rsid w:val="006706CE"/>
    <w:rsid w:val="006706CF"/>
    <w:rsid w:val="00670843"/>
    <w:rsid w:val="00670873"/>
    <w:rsid w:val="00670878"/>
    <w:rsid w:val="00670A67"/>
    <w:rsid w:val="00670C5D"/>
    <w:rsid w:val="00670CD1"/>
    <w:rsid w:val="00670CEE"/>
    <w:rsid w:val="00670D78"/>
    <w:rsid w:val="00670E1D"/>
    <w:rsid w:val="00670E3A"/>
    <w:rsid w:val="00670F67"/>
    <w:rsid w:val="00671043"/>
    <w:rsid w:val="0067106A"/>
    <w:rsid w:val="006710A8"/>
    <w:rsid w:val="006710AD"/>
    <w:rsid w:val="0067120E"/>
    <w:rsid w:val="00671358"/>
    <w:rsid w:val="00671422"/>
    <w:rsid w:val="006715EA"/>
    <w:rsid w:val="00671673"/>
    <w:rsid w:val="00671769"/>
    <w:rsid w:val="006717CB"/>
    <w:rsid w:val="006719D5"/>
    <w:rsid w:val="00671B45"/>
    <w:rsid w:val="00671D5C"/>
    <w:rsid w:val="00671E37"/>
    <w:rsid w:val="00671E61"/>
    <w:rsid w:val="00671F7D"/>
    <w:rsid w:val="00671FA2"/>
    <w:rsid w:val="0067208B"/>
    <w:rsid w:val="00672101"/>
    <w:rsid w:val="00672132"/>
    <w:rsid w:val="006721A1"/>
    <w:rsid w:val="006721A9"/>
    <w:rsid w:val="006722E8"/>
    <w:rsid w:val="0067238B"/>
    <w:rsid w:val="00672393"/>
    <w:rsid w:val="006723EE"/>
    <w:rsid w:val="006725A0"/>
    <w:rsid w:val="00672611"/>
    <w:rsid w:val="00672734"/>
    <w:rsid w:val="00672869"/>
    <w:rsid w:val="0067287C"/>
    <w:rsid w:val="006728B7"/>
    <w:rsid w:val="00672900"/>
    <w:rsid w:val="00672B4A"/>
    <w:rsid w:val="00672BB8"/>
    <w:rsid w:val="00672BC5"/>
    <w:rsid w:val="00672BE6"/>
    <w:rsid w:val="00672C40"/>
    <w:rsid w:val="00672C72"/>
    <w:rsid w:val="00672D46"/>
    <w:rsid w:val="00672D9B"/>
    <w:rsid w:val="00672F10"/>
    <w:rsid w:val="00672F2D"/>
    <w:rsid w:val="00673345"/>
    <w:rsid w:val="00673382"/>
    <w:rsid w:val="006733EA"/>
    <w:rsid w:val="00673430"/>
    <w:rsid w:val="00673495"/>
    <w:rsid w:val="00673502"/>
    <w:rsid w:val="00673581"/>
    <w:rsid w:val="0067365B"/>
    <w:rsid w:val="00673664"/>
    <w:rsid w:val="006736C4"/>
    <w:rsid w:val="006737CB"/>
    <w:rsid w:val="006738B1"/>
    <w:rsid w:val="00673AB7"/>
    <w:rsid w:val="00673B75"/>
    <w:rsid w:val="00673C12"/>
    <w:rsid w:val="00673C57"/>
    <w:rsid w:val="00673CE0"/>
    <w:rsid w:val="00673D87"/>
    <w:rsid w:val="00673EE2"/>
    <w:rsid w:val="00673FE7"/>
    <w:rsid w:val="00674089"/>
    <w:rsid w:val="00674260"/>
    <w:rsid w:val="006742B9"/>
    <w:rsid w:val="006743CC"/>
    <w:rsid w:val="00674442"/>
    <w:rsid w:val="00674698"/>
    <w:rsid w:val="006747DD"/>
    <w:rsid w:val="0067494A"/>
    <w:rsid w:val="00674A69"/>
    <w:rsid w:val="00674ABD"/>
    <w:rsid w:val="00674B1D"/>
    <w:rsid w:val="00674B55"/>
    <w:rsid w:val="00674B80"/>
    <w:rsid w:val="00674C7D"/>
    <w:rsid w:val="00674E49"/>
    <w:rsid w:val="00674E97"/>
    <w:rsid w:val="00674ED1"/>
    <w:rsid w:val="00674EDD"/>
    <w:rsid w:val="00674F8A"/>
    <w:rsid w:val="00675024"/>
    <w:rsid w:val="0067504C"/>
    <w:rsid w:val="006750E3"/>
    <w:rsid w:val="006750FB"/>
    <w:rsid w:val="0067515D"/>
    <w:rsid w:val="00675456"/>
    <w:rsid w:val="006755A3"/>
    <w:rsid w:val="00675624"/>
    <w:rsid w:val="0067572C"/>
    <w:rsid w:val="00675931"/>
    <w:rsid w:val="00675970"/>
    <w:rsid w:val="0067597E"/>
    <w:rsid w:val="00675A29"/>
    <w:rsid w:val="00675A93"/>
    <w:rsid w:val="00675B68"/>
    <w:rsid w:val="00675B70"/>
    <w:rsid w:val="00675B8C"/>
    <w:rsid w:val="00675BBF"/>
    <w:rsid w:val="00675BC7"/>
    <w:rsid w:val="00675C46"/>
    <w:rsid w:val="00675C8B"/>
    <w:rsid w:val="00675CAE"/>
    <w:rsid w:val="00675CBD"/>
    <w:rsid w:val="00675D0A"/>
    <w:rsid w:val="00675D79"/>
    <w:rsid w:val="00675E52"/>
    <w:rsid w:val="00675E95"/>
    <w:rsid w:val="00675EB7"/>
    <w:rsid w:val="00675F10"/>
    <w:rsid w:val="00675FE7"/>
    <w:rsid w:val="006761CC"/>
    <w:rsid w:val="00676209"/>
    <w:rsid w:val="006762E5"/>
    <w:rsid w:val="00676327"/>
    <w:rsid w:val="0067636A"/>
    <w:rsid w:val="00676477"/>
    <w:rsid w:val="0067651E"/>
    <w:rsid w:val="00676550"/>
    <w:rsid w:val="00676653"/>
    <w:rsid w:val="006766A7"/>
    <w:rsid w:val="0067671E"/>
    <w:rsid w:val="00676723"/>
    <w:rsid w:val="00676A35"/>
    <w:rsid w:val="00676A54"/>
    <w:rsid w:val="00676AC3"/>
    <w:rsid w:val="00676C8F"/>
    <w:rsid w:val="00676CB4"/>
    <w:rsid w:val="00676DC6"/>
    <w:rsid w:val="00676DFF"/>
    <w:rsid w:val="00676E91"/>
    <w:rsid w:val="00676F12"/>
    <w:rsid w:val="00676F50"/>
    <w:rsid w:val="00676F87"/>
    <w:rsid w:val="00676FF1"/>
    <w:rsid w:val="0067718C"/>
    <w:rsid w:val="006771F7"/>
    <w:rsid w:val="00677206"/>
    <w:rsid w:val="00677207"/>
    <w:rsid w:val="00677286"/>
    <w:rsid w:val="006772C9"/>
    <w:rsid w:val="00677443"/>
    <w:rsid w:val="00677499"/>
    <w:rsid w:val="006774C0"/>
    <w:rsid w:val="0067753D"/>
    <w:rsid w:val="006775C3"/>
    <w:rsid w:val="006775E4"/>
    <w:rsid w:val="0067761F"/>
    <w:rsid w:val="006776BF"/>
    <w:rsid w:val="006776DB"/>
    <w:rsid w:val="0067787B"/>
    <w:rsid w:val="0067793B"/>
    <w:rsid w:val="00677963"/>
    <w:rsid w:val="00677A1E"/>
    <w:rsid w:val="00677A9C"/>
    <w:rsid w:val="00677AE4"/>
    <w:rsid w:val="00677B01"/>
    <w:rsid w:val="00677B02"/>
    <w:rsid w:val="00677B51"/>
    <w:rsid w:val="00677B5A"/>
    <w:rsid w:val="00677B88"/>
    <w:rsid w:val="00677BD9"/>
    <w:rsid w:val="00677D6C"/>
    <w:rsid w:val="00677F69"/>
    <w:rsid w:val="00677FB3"/>
    <w:rsid w:val="00680367"/>
    <w:rsid w:val="0068043D"/>
    <w:rsid w:val="00680485"/>
    <w:rsid w:val="006804E2"/>
    <w:rsid w:val="00680527"/>
    <w:rsid w:val="00680633"/>
    <w:rsid w:val="006806A2"/>
    <w:rsid w:val="00680763"/>
    <w:rsid w:val="006807D0"/>
    <w:rsid w:val="00680818"/>
    <w:rsid w:val="006809D7"/>
    <w:rsid w:val="00680A46"/>
    <w:rsid w:val="00680A89"/>
    <w:rsid w:val="00680AA3"/>
    <w:rsid w:val="00680B2A"/>
    <w:rsid w:val="00680C65"/>
    <w:rsid w:val="00680C68"/>
    <w:rsid w:val="00680C85"/>
    <w:rsid w:val="00680E69"/>
    <w:rsid w:val="00680EBC"/>
    <w:rsid w:val="00680F15"/>
    <w:rsid w:val="00680F18"/>
    <w:rsid w:val="00680F1B"/>
    <w:rsid w:val="00680F2C"/>
    <w:rsid w:val="00680F3A"/>
    <w:rsid w:val="00680F5E"/>
    <w:rsid w:val="0068100B"/>
    <w:rsid w:val="0068103A"/>
    <w:rsid w:val="006810C7"/>
    <w:rsid w:val="00681112"/>
    <w:rsid w:val="0068112B"/>
    <w:rsid w:val="006812DE"/>
    <w:rsid w:val="00681355"/>
    <w:rsid w:val="00681435"/>
    <w:rsid w:val="00681440"/>
    <w:rsid w:val="00681469"/>
    <w:rsid w:val="00681496"/>
    <w:rsid w:val="006814D2"/>
    <w:rsid w:val="006815C0"/>
    <w:rsid w:val="006815FB"/>
    <w:rsid w:val="00681626"/>
    <w:rsid w:val="00681769"/>
    <w:rsid w:val="00681773"/>
    <w:rsid w:val="0068183E"/>
    <w:rsid w:val="00681904"/>
    <w:rsid w:val="00681A17"/>
    <w:rsid w:val="00681A38"/>
    <w:rsid w:val="00681A44"/>
    <w:rsid w:val="00681B3E"/>
    <w:rsid w:val="00681C35"/>
    <w:rsid w:val="00681CC3"/>
    <w:rsid w:val="00681CD2"/>
    <w:rsid w:val="00681CFA"/>
    <w:rsid w:val="00681D7D"/>
    <w:rsid w:val="0068203D"/>
    <w:rsid w:val="0068209B"/>
    <w:rsid w:val="006822CF"/>
    <w:rsid w:val="006823FA"/>
    <w:rsid w:val="00682405"/>
    <w:rsid w:val="006824C1"/>
    <w:rsid w:val="0068254C"/>
    <w:rsid w:val="00682551"/>
    <w:rsid w:val="0068263F"/>
    <w:rsid w:val="006827B3"/>
    <w:rsid w:val="006827EC"/>
    <w:rsid w:val="00682804"/>
    <w:rsid w:val="00682814"/>
    <w:rsid w:val="0068282D"/>
    <w:rsid w:val="0068286E"/>
    <w:rsid w:val="006829AA"/>
    <w:rsid w:val="00682A30"/>
    <w:rsid w:val="00682A5E"/>
    <w:rsid w:val="00682A9D"/>
    <w:rsid w:val="00682AC1"/>
    <w:rsid w:val="00682B2D"/>
    <w:rsid w:val="00682B8F"/>
    <w:rsid w:val="00682BA4"/>
    <w:rsid w:val="00682BFD"/>
    <w:rsid w:val="00682D2B"/>
    <w:rsid w:val="00682D38"/>
    <w:rsid w:val="00682F85"/>
    <w:rsid w:val="00682F90"/>
    <w:rsid w:val="0068306D"/>
    <w:rsid w:val="0068332A"/>
    <w:rsid w:val="006833B4"/>
    <w:rsid w:val="00683470"/>
    <w:rsid w:val="00683560"/>
    <w:rsid w:val="006835A5"/>
    <w:rsid w:val="006835CD"/>
    <w:rsid w:val="006836A5"/>
    <w:rsid w:val="006836E0"/>
    <w:rsid w:val="006836F4"/>
    <w:rsid w:val="00683940"/>
    <w:rsid w:val="0068394E"/>
    <w:rsid w:val="00683963"/>
    <w:rsid w:val="00683ABF"/>
    <w:rsid w:val="00683AC7"/>
    <w:rsid w:val="00683AE1"/>
    <w:rsid w:val="00683B96"/>
    <w:rsid w:val="00683D0E"/>
    <w:rsid w:val="00683D8A"/>
    <w:rsid w:val="00683DE2"/>
    <w:rsid w:val="00683E0A"/>
    <w:rsid w:val="00683E7B"/>
    <w:rsid w:val="00683E7C"/>
    <w:rsid w:val="00683E8E"/>
    <w:rsid w:val="00683F14"/>
    <w:rsid w:val="00683FE3"/>
    <w:rsid w:val="00683FFE"/>
    <w:rsid w:val="00684021"/>
    <w:rsid w:val="0068404A"/>
    <w:rsid w:val="00684156"/>
    <w:rsid w:val="0068417C"/>
    <w:rsid w:val="006841EE"/>
    <w:rsid w:val="0068420F"/>
    <w:rsid w:val="00684261"/>
    <w:rsid w:val="006842F0"/>
    <w:rsid w:val="006842FE"/>
    <w:rsid w:val="00684397"/>
    <w:rsid w:val="00684591"/>
    <w:rsid w:val="006846EE"/>
    <w:rsid w:val="0068470F"/>
    <w:rsid w:val="00684715"/>
    <w:rsid w:val="00684AB1"/>
    <w:rsid w:val="00684B61"/>
    <w:rsid w:val="00684D04"/>
    <w:rsid w:val="00684DE1"/>
    <w:rsid w:val="00684F52"/>
    <w:rsid w:val="0068514D"/>
    <w:rsid w:val="006851EF"/>
    <w:rsid w:val="00685233"/>
    <w:rsid w:val="00685236"/>
    <w:rsid w:val="0068525C"/>
    <w:rsid w:val="00685288"/>
    <w:rsid w:val="006852D4"/>
    <w:rsid w:val="0068534A"/>
    <w:rsid w:val="006853B7"/>
    <w:rsid w:val="006853EF"/>
    <w:rsid w:val="0068543C"/>
    <w:rsid w:val="00685459"/>
    <w:rsid w:val="00685492"/>
    <w:rsid w:val="00685638"/>
    <w:rsid w:val="00685654"/>
    <w:rsid w:val="006856F7"/>
    <w:rsid w:val="00685707"/>
    <w:rsid w:val="00685766"/>
    <w:rsid w:val="00685893"/>
    <w:rsid w:val="0068589B"/>
    <w:rsid w:val="006858A9"/>
    <w:rsid w:val="0068592D"/>
    <w:rsid w:val="00685A05"/>
    <w:rsid w:val="00685A40"/>
    <w:rsid w:val="00685DCE"/>
    <w:rsid w:val="00685DF8"/>
    <w:rsid w:val="00685E34"/>
    <w:rsid w:val="00685E48"/>
    <w:rsid w:val="00685E61"/>
    <w:rsid w:val="00685F61"/>
    <w:rsid w:val="00685F64"/>
    <w:rsid w:val="00686126"/>
    <w:rsid w:val="00686265"/>
    <w:rsid w:val="0068629F"/>
    <w:rsid w:val="006862A9"/>
    <w:rsid w:val="006862FD"/>
    <w:rsid w:val="00686421"/>
    <w:rsid w:val="00686442"/>
    <w:rsid w:val="00686458"/>
    <w:rsid w:val="006864B0"/>
    <w:rsid w:val="006864BC"/>
    <w:rsid w:val="0068659D"/>
    <w:rsid w:val="0068663A"/>
    <w:rsid w:val="0068666F"/>
    <w:rsid w:val="006866A8"/>
    <w:rsid w:val="006867A7"/>
    <w:rsid w:val="00686836"/>
    <w:rsid w:val="006868B2"/>
    <w:rsid w:val="00686912"/>
    <w:rsid w:val="0068699C"/>
    <w:rsid w:val="00686A1E"/>
    <w:rsid w:val="00686BAB"/>
    <w:rsid w:val="00686BCF"/>
    <w:rsid w:val="00686D5D"/>
    <w:rsid w:val="00686D6B"/>
    <w:rsid w:val="00686E61"/>
    <w:rsid w:val="00686FF7"/>
    <w:rsid w:val="00687022"/>
    <w:rsid w:val="0068719A"/>
    <w:rsid w:val="006873C9"/>
    <w:rsid w:val="0068746A"/>
    <w:rsid w:val="006874EE"/>
    <w:rsid w:val="006875A0"/>
    <w:rsid w:val="006876AA"/>
    <w:rsid w:val="0068783D"/>
    <w:rsid w:val="006878B3"/>
    <w:rsid w:val="00687997"/>
    <w:rsid w:val="00687A03"/>
    <w:rsid w:val="00687A04"/>
    <w:rsid w:val="00687AF8"/>
    <w:rsid w:val="00687B50"/>
    <w:rsid w:val="00687B67"/>
    <w:rsid w:val="00687B9A"/>
    <w:rsid w:val="00687BF1"/>
    <w:rsid w:val="00687C5D"/>
    <w:rsid w:val="00687CBD"/>
    <w:rsid w:val="00687CF6"/>
    <w:rsid w:val="00687D9D"/>
    <w:rsid w:val="00687F4E"/>
    <w:rsid w:val="00687F55"/>
    <w:rsid w:val="00690055"/>
    <w:rsid w:val="00690076"/>
    <w:rsid w:val="006900E2"/>
    <w:rsid w:val="00690139"/>
    <w:rsid w:val="0069017D"/>
    <w:rsid w:val="0069031C"/>
    <w:rsid w:val="00690561"/>
    <w:rsid w:val="0069057F"/>
    <w:rsid w:val="006906A0"/>
    <w:rsid w:val="00690753"/>
    <w:rsid w:val="00690828"/>
    <w:rsid w:val="00690856"/>
    <w:rsid w:val="006908FF"/>
    <w:rsid w:val="00690A31"/>
    <w:rsid w:val="00690B2A"/>
    <w:rsid w:val="00690F16"/>
    <w:rsid w:val="00690F18"/>
    <w:rsid w:val="00690F8C"/>
    <w:rsid w:val="00690FAF"/>
    <w:rsid w:val="00690FC7"/>
    <w:rsid w:val="00691094"/>
    <w:rsid w:val="006910B9"/>
    <w:rsid w:val="006910CA"/>
    <w:rsid w:val="006910DA"/>
    <w:rsid w:val="006910FA"/>
    <w:rsid w:val="006911BA"/>
    <w:rsid w:val="006912C7"/>
    <w:rsid w:val="0069137B"/>
    <w:rsid w:val="00691380"/>
    <w:rsid w:val="006915B6"/>
    <w:rsid w:val="006915BC"/>
    <w:rsid w:val="006915E5"/>
    <w:rsid w:val="0069169E"/>
    <w:rsid w:val="006916BE"/>
    <w:rsid w:val="00691775"/>
    <w:rsid w:val="006917D1"/>
    <w:rsid w:val="006918FF"/>
    <w:rsid w:val="0069191C"/>
    <w:rsid w:val="00691973"/>
    <w:rsid w:val="00691A33"/>
    <w:rsid w:val="00691BFF"/>
    <w:rsid w:val="00691D28"/>
    <w:rsid w:val="00691D4E"/>
    <w:rsid w:val="00691E47"/>
    <w:rsid w:val="00691E59"/>
    <w:rsid w:val="00691E73"/>
    <w:rsid w:val="00691EA4"/>
    <w:rsid w:val="00691F8B"/>
    <w:rsid w:val="00691FD8"/>
    <w:rsid w:val="006920C9"/>
    <w:rsid w:val="00692128"/>
    <w:rsid w:val="00692176"/>
    <w:rsid w:val="006921B7"/>
    <w:rsid w:val="006923DC"/>
    <w:rsid w:val="00692450"/>
    <w:rsid w:val="006925C4"/>
    <w:rsid w:val="006925F4"/>
    <w:rsid w:val="0069278E"/>
    <w:rsid w:val="00692812"/>
    <w:rsid w:val="00692828"/>
    <w:rsid w:val="00692866"/>
    <w:rsid w:val="00692921"/>
    <w:rsid w:val="00692A5F"/>
    <w:rsid w:val="00692A67"/>
    <w:rsid w:val="00692B1D"/>
    <w:rsid w:val="00692C04"/>
    <w:rsid w:val="00692C82"/>
    <w:rsid w:val="00692C9F"/>
    <w:rsid w:val="00692CA3"/>
    <w:rsid w:val="00692CC0"/>
    <w:rsid w:val="00692CDA"/>
    <w:rsid w:val="00692F90"/>
    <w:rsid w:val="0069304F"/>
    <w:rsid w:val="00693127"/>
    <w:rsid w:val="0069312B"/>
    <w:rsid w:val="006931A5"/>
    <w:rsid w:val="00693244"/>
    <w:rsid w:val="00693612"/>
    <w:rsid w:val="00693628"/>
    <w:rsid w:val="00693630"/>
    <w:rsid w:val="00693648"/>
    <w:rsid w:val="0069373D"/>
    <w:rsid w:val="0069385A"/>
    <w:rsid w:val="0069385D"/>
    <w:rsid w:val="006938C0"/>
    <w:rsid w:val="0069392A"/>
    <w:rsid w:val="00693C47"/>
    <w:rsid w:val="00693C7B"/>
    <w:rsid w:val="00693D22"/>
    <w:rsid w:val="00693D44"/>
    <w:rsid w:val="00693D66"/>
    <w:rsid w:val="00693DE9"/>
    <w:rsid w:val="00693ECF"/>
    <w:rsid w:val="00693FCF"/>
    <w:rsid w:val="0069404C"/>
    <w:rsid w:val="006940C8"/>
    <w:rsid w:val="0069411E"/>
    <w:rsid w:val="006941C6"/>
    <w:rsid w:val="006941CE"/>
    <w:rsid w:val="00694245"/>
    <w:rsid w:val="00694251"/>
    <w:rsid w:val="00694305"/>
    <w:rsid w:val="00694359"/>
    <w:rsid w:val="00694407"/>
    <w:rsid w:val="00694462"/>
    <w:rsid w:val="006944AE"/>
    <w:rsid w:val="006944BB"/>
    <w:rsid w:val="006944DB"/>
    <w:rsid w:val="006945F6"/>
    <w:rsid w:val="006946AB"/>
    <w:rsid w:val="00694704"/>
    <w:rsid w:val="0069489F"/>
    <w:rsid w:val="00694927"/>
    <w:rsid w:val="0069492A"/>
    <w:rsid w:val="006949BB"/>
    <w:rsid w:val="00694A60"/>
    <w:rsid w:val="00694B67"/>
    <w:rsid w:val="00694C12"/>
    <w:rsid w:val="00694C38"/>
    <w:rsid w:val="00694D1B"/>
    <w:rsid w:val="00694DCA"/>
    <w:rsid w:val="00694F06"/>
    <w:rsid w:val="00694F79"/>
    <w:rsid w:val="00694FF2"/>
    <w:rsid w:val="006950F2"/>
    <w:rsid w:val="00695104"/>
    <w:rsid w:val="0069512C"/>
    <w:rsid w:val="00695144"/>
    <w:rsid w:val="00695160"/>
    <w:rsid w:val="006951DF"/>
    <w:rsid w:val="00695276"/>
    <w:rsid w:val="0069548E"/>
    <w:rsid w:val="006954EA"/>
    <w:rsid w:val="006954F1"/>
    <w:rsid w:val="00695520"/>
    <w:rsid w:val="0069555B"/>
    <w:rsid w:val="00695608"/>
    <w:rsid w:val="0069566C"/>
    <w:rsid w:val="00695726"/>
    <w:rsid w:val="006958E6"/>
    <w:rsid w:val="00695BFF"/>
    <w:rsid w:val="00695C24"/>
    <w:rsid w:val="00695C6E"/>
    <w:rsid w:val="00695C9B"/>
    <w:rsid w:val="00695DFA"/>
    <w:rsid w:val="00695E4B"/>
    <w:rsid w:val="00695F6E"/>
    <w:rsid w:val="00695F7A"/>
    <w:rsid w:val="006960F1"/>
    <w:rsid w:val="0069610E"/>
    <w:rsid w:val="00696248"/>
    <w:rsid w:val="006963B5"/>
    <w:rsid w:val="0069643F"/>
    <w:rsid w:val="0069645F"/>
    <w:rsid w:val="006964AA"/>
    <w:rsid w:val="006964B2"/>
    <w:rsid w:val="006964C1"/>
    <w:rsid w:val="006964E8"/>
    <w:rsid w:val="006965BF"/>
    <w:rsid w:val="006965E2"/>
    <w:rsid w:val="006966D7"/>
    <w:rsid w:val="006967FB"/>
    <w:rsid w:val="00696808"/>
    <w:rsid w:val="0069683C"/>
    <w:rsid w:val="0069683F"/>
    <w:rsid w:val="006968CC"/>
    <w:rsid w:val="00696905"/>
    <w:rsid w:val="00696944"/>
    <w:rsid w:val="00696946"/>
    <w:rsid w:val="006969A2"/>
    <w:rsid w:val="00696A27"/>
    <w:rsid w:val="00696C59"/>
    <w:rsid w:val="00696C5F"/>
    <w:rsid w:val="00696D5E"/>
    <w:rsid w:val="00697027"/>
    <w:rsid w:val="00697113"/>
    <w:rsid w:val="00697262"/>
    <w:rsid w:val="006972B2"/>
    <w:rsid w:val="0069731D"/>
    <w:rsid w:val="00697343"/>
    <w:rsid w:val="00697368"/>
    <w:rsid w:val="00697394"/>
    <w:rsid w:val="006973EB"/>
    <w:rsid w:val="00697575"/>
    <w:rsid w:val="0069787B"/>
    <w:rsid w:val="0069794F"/>
    <w:rsid w:val="0069799B"/>
    <w:rsid w:val="00697B16"/>
    <w:rsid w:val="00697CF8"/>
    <w:rsid w:val="00697DB4"/>
    <w:rsid w:val="00697DBE"/>
    <w:rsid w:val="00697E4F"/>
    <w:rsid w:val="00697F23"/>
    <w:rsid w:val="00697FA2"/>
    <w:rsid w:val="006A002F"/>
    <w:rsid w:val="006A0045"/>
    <w:rsid w:val="006A00E4"/>
    <w:rsid w:val="006A01F9"/>
    <w:rsid w:val="006A0241"/>
    <w:rsid w:val="006A02EB"/>
    <w:rsid w:val="006A0354"/>
    <w:rsid w:val="006A042A"/>
    <w:rsid w:val="006A0668"/>
    <w:rsid w:val="006A06E0"/>
    <w:rsid w:val="006A06F7"/>
    <w:rsid w:val="006A0766"/>
    <w:rsid w:val="006A0A95"/>
    <w:rsid w:val="006A0AC7"/>
    <w:rsid w:val="006A0B1D"/>
    <w:rsid w:val="006A0C31"/>
    <w:rsid w:val="006A0D0C"/>
    <w:rsid w:val="006A0D1B"/>
    <w:rsid w:val="006A0ED7"/>
    <w:rsid w:val="006A0EE1"/>
    <w:rsid w:val="006A0F34"/>
    <w:rsid w:val="006A0F4A"/>
    <w:rsid w:val="006A0F4E"/>
    <w:rsid w:val="006A0F90"/>
    <w:rsid w:val="006A1119"/>
    <w:rsid w:val="006A1145"/>
    <w:rsid w:val="006A11EA"/>
    <w:rsid w:val="006A1237"/>
    <w:rsid w:val="006A1280"/>
    <w:rsid w:val="006A12C1"/>
    <w:rsid w:val="006A12CF"/>
    <w:rsid w:val="006A148E"/>
    <w:rsid w:val="006A14E0"/>
    <w:rsid w:val="006A1502"/>
    <w:rsid w:val="006A15BE"/>
    <w:rsid w:val="006A15C3"/>
    <w:rsid w:val="006A16F0"/>
    <w:rsid w:val="006A174D"/>
    <w:rsid w:val="006A17DB"/>
    <w:rsid w:val="006A1862"/>
    <w:rsid w:val="006A18F9"/>
    <w:rsid w:val="006A1921"/>
    <w:rsid w:val="006A1927"/>
    <w:rsid w:val="006A1A19"/>
    <w:rsid w:val="006A1CAA"/>
    <w:rsid w:val="006A1D49"/>
    <w:rsid w:val="006A1D70"/>
    <w:rsid w:val="006A208C"/>
    <w:rsid w:val="006A20BF"/>
    <w:rsid w:val="006A2183"/>
    <w:rsid w:val="006A21B1"/>
    <w:rsid w:val="006A2245"/>
    <w:rsid w:val="006A2332"/>
    <w:rsid w:val="006A23A6"/>
    <w:rsid w:val="006A23BB"/>
    <w:rsid w:val="006A2400"/>
    <w:rsid w:val="006A2412"/>
    <w:rsid w:val="006A241E"/>
    <w:rsid w:val="006A24F7"/>
    <w:rsid w:val="006A2525"/>
    <w:rsid w:val="006A25A0"/>
    <w:rsid w:val="006A26AF"/>
    <w:rsid w:val="006A2726"/>
    <w:rsid w:val="006A280F"/>
    <w:rsid w:val="006A2810"/>
    <w:rsid w:val="006A2857"/>
    <w:rsid w:val="006A28CF"/>
    <w:rsid w:val="006A2A21"/>
    <w:rsid w:val="006A2A28"/>
    <w:rsid w:val="006A2A44"/>
    <w:rsid w:val="006A2B24"/>
    <w:rsid w:val="006A2B58"/>
    <w:rsid w:val="006A2BCF"/>
    <w:rsid w:val="006A2D65"/>
    <w:rsid w:val="006A2DA5"/>
    <w:rsid w:val="006A2DB7"/>
    <w:rsid w:val="006A2E2D"/>
    <w:rsid w:val="006A2EA9"/>
    <w:rsid w:val="006A3084"/>
    <w:rsid w:val="006A3121"/>
    <w:rsid w:val="006A31BA"/>
    <w:rsid w:val="006A32E9"/>
    <w:rsid w:val="006A33EE"/>
    <w:rsid w:val="006A35C5"/>
    <w:rsid w:val="006A3601"/>
    <w:rsid w:val="006A362E"/>
    <w:rsid w:val="006A3699"/>
    <w:rsid w:val="006A373C"/>
    <w:rsid w:val="006A3767"/>
    <w:rsid w:val="006A3824"/>
    <w:rsid w:val="006A384D"/>
    <w:rsid w:val="006A399E"/>
    <w:rsid w:val="006A3A09"/>
    <w:rsid w:val="006A3AD9"/>
    <w:rsid w:val="006A3CF0"/>
    <w:rsid w:val="006A3D00"/>
    <w:rsid w:val="006A3D99"/>
    <w:rsid w:val="006A3DE4"/>
    <w:rsid w:val="006A3E08"/>
    <w:rsid w:val="006A3F1F"/>
    <w:rsid w:val="006A3FD3"/>
    <w:rsid w:val="006A40F9"/>
    <w:rsid w:val="006A4126"/>
    <w:rsid w:val="006A413D"/>
    <w:rsid w:val="006A419D"/>
    <w:rsid w:val="006A4383"/>
    <w:rsid w:val="006A4416"/>
    <w:rsid w:val="006A4765"/>
    <w:rsid w:val="006A488C"/>
    <w:rsid w:val="006A493F"/>
    <w:rsid w:val="006A49AA"/>
    <w:rsid w:val="006A49ED"/>
    <w:rsid w:val="006A4A5F"/>
    <w:rsid w:val="006A4B17"/>
    <w:rsid w:val="006A4BAA"/>
    <w:rsid w:val="006A4C7C"/>
    <w:rsid w:val="006A4CA4"/>
    <w:rsid w:val="006A4E79"/>
    <w:rsid w:val="006A4F02"/>
    <w:rsid w:val="006A4F5A"/>
    <w:rsid w:val="006A5120"/>
    <w:rsid w:val="006A5311"/>
    <w:rsid w:val="006A55FB"/>
    <w:rsid w:val="006A57F1"/>
    <w:rsid w:val="006A5811"/>
    <w:rsid w:val="006A582D"/>
    <w:rsid w:val="006A5913"/>
    <w:rsid w:val="006A59C2"/>
    <w:rsid w:val="006A5A7F"/>
    <w:rsid w:val="006A5B51"/>
    <w:rsid w:val="006A5DAE"/>
    <w:rsid w:val="006A5E65"/>
    <w:rsid w:val="006A5EE3"/>
    <w:rsid w:val="006A5EE6"/>
    <w:rsid w:val="006A5F20"/>
    <w:rsid w:val="006A5F23"/>
    <w:rsid w:val="006A5F81"/>
    <w:rsid w:val="006A62E3"/>
    <w:rsid w:val="006A6459"/>
    <w:rsid w:val="006A64AA"/>
    <w:rsid w:val="006A64E9"/>
    <w:rsid w:val="006A654B"/>
    <w:rsid w:val="006A6636"/>
    <w:rsid w:val="006A6643"/>
    <w:rsid w:val="006A6675"/>
    <w:rsid w:val="006A69C7"/>
    <w:rsid w:val="006A6A0C"/>
    <w:rsid w:val="006A6AE6"/>
    <w:rsid w:val="006A6B85"/>
    <w:rsid w:val="006A6D06"/>
    <w:rsid w:val="006A6DE2"/>
    <w:rsid w:val="006A6E46"/>
    <w:rsid w:val="006A706F"/>
    <w:rsid w:val="006A7095"/>
    <w:rsid w:val="006A70AF"/>
    <w:rsid w:val="006A7150"/>
    <w:rsid w:val="006A72B8"/>
    <w:rsid w:val="006A7331"/>
    <w:rsid w:val="006A7341"/>
    <w:rsid w:val="006A734A"/>
    <w:rsid w:val="006A7483"/>
    <w:rsid w:val="006A7566"/>
    <w:rsid w:val="006A75FB"/>
    <w:rsid w:val="006A7600"/>
    <w:rsid w:val="006A7607"/>
    <w:rsid w:val="006A7698"/>
    <w:rsid w:val="006A7775"/>
    <w:rsid w:val="006A7A7B"/>
    <w:rsid w:val="006A7BEB"/>
    <w:rsid w:val="006A7C2E"/>
    <w:rsid w:val="006A7C76"/>
    <w:rsid w:val="006A7C8B"/>
    <w:rsid w:val="006A7CDA"/>
    <w:rsid w:val="006A7D1D"/>
    <w:rsid w:val="006A7E34"/>
    <w:rsid w:val="006A7E8D"/>
    <w:rsid w:val="006A7EF8"/>
    <w:rsid w:val="006B0012"/>
    <w:rsid w:val="006B0152"/>
    <w:rsid w:val="006B02DA"/>
    <w:rsid w:val="006B0371"/>
    <w:rsid w:val="006B03B6"/>
    <w:rsid w:val="006B03F8"/>
    <w:rsid w:val="006B0706"/>
    <w:rsid w:val="006B0722"/>
    <w:rsid w:val="006B077D"/>
    <w:rsid w:val="006B07C0"/>
    <w:rsid w:val="006B0ACE"/>
    <w:rsid w:val="006B0AF8"/>
    <w:rsid w:val="006B0BEF"/>
    <w:rsid w:val="006B0C22"/>
    <w:rsid w:val="006B0C56"/>
    <w:rsid w:val="006B0C6F"/>
    <w:rsid w:val="006B0D05"/>
    <w:rsid w:val="006B0EBB"/>
    <w:rsid w:val="006B0ED2"/>
    <w:rsid w:val="006B0EE4"/>
    <w:rsid w:val="006B0F10"/>
    <w:rsid w:val="006B101A"/>
    <w:rsid w:val="006B10C7"/>
    <w:rsid w:val="006B1184"/>
    <w:rsid w:val="006B11AC"/>
    <w:rsid w:val="006B1201"/>
    <w:rsid w:val="006B1288"/>
    <w:rsid w:val="006B13D1"/>
    <w:rsid w:val="006B14CF"/>
    <w:rsid w:val="006B151E"/>
    <w:rsid w:val="006B1564"/>
    <w:rsid w:val="006B1585"/>
    <w:rsid w:val="006B160C"/>
    <w:rsid w:val="006B1689"/>
    <w:rsid w:val="006B168C"/>
    <w:rsid w:val="006B1893"/>
    <w:rsid w:val="006B1ABD"/>
    <w:rsid w:val="006B1AE9"/>
    <w:rsid w:val="006B1B39"/>
    <w:rsid w:val="006B1BE2"/>
    <w:rsid w:val="006B1C57"/>
    <w:rsid w:val="006B1DBB"/>
    <w:rsid w:val="006B1DF6"/>
    <w:rsid w:val="006B1ED6"/>
    <w:rsid w:val="006B1F26"/>
    <w:rsid w:val="006B1F89"/>
    <w:rsid w:val="006B2071"/>
    <w:rsid w:val="006B20C9"/>
    <w:rsid w:val="006B21BC"/>
    <w:rsid w:val="006B2216"/>
    <w:rsid w:val="006B22BA"/>
    <w:rsid w:val="006B22FD"/>
    <w:rsid w:val="006B241A"/>
    <w:rsid w:val="006B246C"/>
    <w:rsid w:val="006B2555"/>
    <w:rsid w:val="006B25C0"/>
    <w:rsid w:val="006B25D8"/>
    <w:rsid w:val="006B267E"/>
    <w:rsid w:val="006B26A4"/>
    <w:rsid w:val="006B26CB"/>
    <w:rsid w:val="006B2720"/>
    <w:rsid w:val="006B2740"/>
    <w:rsid w:val="006B2780"/>
    <w:rsid w:val="006B27DF"/>
    <w:rsid w:val="006B2894"/>
    <w:rsid w:val="006B2916"/>
    <w:rsid w:val="006B2A49"/>
    <w:rsid w:val="006B2B11"/>
    <w:rsid w:val="006B2B34"/>
    <w:rsid w:val="006B2B3D"/>
    <w:rsid w:val="006B2B57"/>
    <w:rsid w:val="006B2CED"/>
    <w:rsid w:val="006B2D2A"/>
    <w:rsid w:val="006B2DFE"/>
    <w:rsid w:val="006B2E1D"/>
    <w:rsid w:val="006B3025"/>
    <w:rsid w:val="006B30E0"/>
    <w:rsid w:val="006B3121"/>
    <w:rsid w:val="006B31CB"/>
    <w:rsid w:val="006B31D2"/>
    <w:rsid w:val="006B31DA"/>
    <w:rsid w:val="006B32D2"/>
    <w:rsid w:val="006B34FF"/>
    <w:rsid w:val="006B35AC"/>
    <w:rsid w:val="006B3685"/>
    <w:rsid w:val="006B37F5"/>
    <w:rsid w:val="006B381B"/>
    <w:rsid w:val="006B3842"/>
    <w:rsid w:val="006B3919"/>
    <w:rsid w:val="006B3A38"/>
    <w:rsid w:val="006B3B11"/>
    <w:rsid w:val="006B3B4D"/>
    <w:rsid w:val="006B3BF4"/>
    <w:rsid w:val="006B3C4C"/>
    <w:rsid w:val="006B3CC3"/>
    <w:rsid w:val="006B3CDF"/>
    <w:rsid w:val="006B3D54"/>
    <w:rsid w:val="006B3D73"/>
    <w:rsid w:val="006B3EA0"/>
    <w:rsid w:val="006B3F49"/>
    <w:rsid w:val="006B401A"/>
    <w:rsid w:val="006B40F5"/>
    <w:rsid w:val="006B432F"/>
    <w:rsid w:val="006B442E"/>
    <w:rsid w:val="006B448E"/>
    <w:rsid w:val="006B451A"/>
    <w:rsid w:val="006B45C5"/>
    <w:rsid w:val="006B474A"/>
    <w:rsid w:val="006B484C"/>
    <w:rsid w:val="006B48EB"/>
    <w:rsid w:val="006B4935"/>
    <w:rsid w:val="006B49E3"/>
    <w:rsid w:val="006B4A19"/>
    <w:rsid w:val="006B4AB8"/>
    <w:rsid w:val="006B4B92"/>
    <w:rsid w:val="006B4BA9"/>
    <w:rsid w:val="006B4E65"/>
    <w:rsid w:val="006B504B"/>
    <w:rsid w:val="006B50F8"/>
    <w:rsid w:val="006B526F"/>
    <w:rsid w:val="006B52E3"/>
    <w:rsid w:val="006B5341"/>
    <w:rsid w:val="006B5444"/>
    <w:rsid w:val="006B55A5"/>
    <w:rsid w:val="006B55D8"/>
    <w:rsid w:val="006B5642"/>
    <w:rsid w:val="006B5645"/>
    <w:rsid w:val="006B56FA"/>
    <w:rsid w:val="006B58A4"/>
    <w:rsid w:val="006B58FD"/>
    <w:rsid w:val="006B59F4"/>
    <w:rsid w:val="006B5A2E"/>
    <w:rsid w:val="006B5A58"/>
    <w:rsid w:val="006B5AC3"/>
    <w:rsid w:val="006B5B70"/>
    <w:rsid w:val="006B5C50"/>
    <w:rsid w:val="006B5CD6"/>
    <w:rsid w:val="006B5CE4"/>
    <w:rsid w:val="006B5D11"/>
    <w:rsid w:val="006B5E05"/>
    <w:rsid w:val="006B5E0F"/>
    <w:rsid w:val="006B5E66"/>
    <w:rsid w:val="006B5EC1"/>
    <w:rsid w:val="006B5F46"/>
    <w:rsid w:val="006B5FAF"/>
    <w:rsid w:val="006B61E5"/>
    <w:rsid w:val="006B6228"/>
    <w:rsid w:val="006B627E"/>
    <w:rsid w:val="006B62F4"/>
    <w:rsid w:val="006B636D"/>
    <w:rsid w:val="006B6377"/>
    <w:rsid w:val="006B6399"/>
    <w:rsid w:val="006B644A"/>
    <w:rsid w:val="006B6470"/>
    <w:rsid w:val="006B647D"/>
    <w:rsid w:val="006B6517"/>
    <w:rsid w:val="006B66E5"/>
    <w:rsid w:val="006B670C"/>
    <w:rsid w:val="006B6757"/>
    <w:rsid w:val="006B68B6"/>
    <w:rsid w:val="006B6934"/>
    <w:rsid w:val="006B6945"/>
    <w:rsid w:val="006B6C2F"/>
    <w:rsid w:val="006B6D8E"/>
    <w:rsid w:val="006B6DE7"/>
    <w:rsid w:val="006B6E1E"/>
    <w:rsid w:val="006B6E7F"/>
    <w:rsid w:val="006B6FBF"/>
    <w:rsid w:val="006B7076"/>
    <w:rsid w:val="006B70B8"/>
    <w:rsid w:val="006B7218"/>
    <w:rsid w:val="006B721F"/>
    <w:rsid w:val="006B7273"/>
    <w:rsid w:val="006B7348"/>
    <w:rsid w:val="006B7519"/>
    <w:rsid w:val="006B76D9"/>
    <w:rsid w:val="006B7738"/>
    <w:rsid w:val="006B7753"/>
    <w:rsid w:val="006B7774"/>
    <w:rsid w:val="006B778A"/>
    <w:rsid w:val="006B77A1"/>
    <w:rsid w:val="006B77B4"/>
    <w:rsid w:val="006B77E5"/>
    <w:rsid w:val="006B7841"/>
    <w:rsid w:val="006B789F"/>
    <w:rsid w:val="006B7941"/>
    <w:rsid w:val="006B7B58"/>
    <w:rsid w:val="006B7B89"/>
    <w:rsid w:val="006B7C13"/>
    <w:rsid w:val="006B7C18"/>
    <w:rsid w:val="006B7E4B"/>
    <w:rsid w:val="006B7E5F"/>
    <w:rsid w:val="006B7EB4"/>
    <w:rsid w:val="006B7FCE"/>
    <w:rsid w:val="006C0151"/>
    <w:rsid w:val="006C0468"/>
    <w:rsid w:val="006C04B2"/>
    <w:rsid w:val="006C04ED"/>
    <w:rsid w:val="006C0565"/>
    <w:rsid w:val="006C0569"/>
    <w:rsid w:val="006C064C"/>
    <w:rsid w:val="006C0854"/>
    <w:rsid w:val="006C086B"/>
    <w:rsid w:val="006C0912"/>
    <w:rsid w:val="006C09D1"/>
    <w:rsid w:val="006C0A82"/>
    <w:rsid w:val="006C0A85"/>
    <w:rsid w:val="006C0B41"/>
    <w:rsid w:val="006C0B99"/>
    <w:rsid w:val="006C0DA6"/>
    <w:rsid w:val="006C0E27"/>
    <w:rsid w:val="006C0E45"/>
    <w:rsid w:val="006C0ED3"/>
    <w:rsid w:val="006C0EF7"/>
    <w:rsid w:val="006C0F4F"/>
    <w:rsid w:val="006C0F6D"/>
    <w:rsid w:val="006C10FA"/>
    <w:rsid w:val="006C11DE"/>
    <w:rsid w:val="006C11E6"/>
    <w:rsid w:val="006C124B"/>
    <w:rsid w:val="006C12F1"/>
    <w:rsid w:val="006C1316"/>
    <w:rsid w:val="006C13A5"/>
    <w:rsid w:val="006C1501"/>
    <w:rsid w:val="006C15A1"/>
    <w:rsid w:val="006C15D9"/>
    <w:rsid w:val="006C16EE"/>
    <w:rsid w:val="006C1789"/>
    <w:rsid w:val="006C1827"/>
    <w:rsid w:val="006C18B8"/>
    <w:rsid w:val="006C1931"/>
    <w:rsid w:val="006C1976"/>
    <w:rsid w:val="006C1A04"/>
    <w:rsid w:val="006C1A08"/>
    <w:rsid w:val="006C1A69"/>
    <w:rsid w:val="006C1AC6"/>
    <w:rsid w:val="006C1B4F"/>
    <w:rsid w:val="006C1E02"/>
    <w:rsid w:val="006C1E97"/>
    <w:rsid w:val="006C200E"/>
    <w:rsid w:val="006C2032"/>
    <w:rsid w:val="006C206A"/>
    <w:rsid w:val="006C20CB"/>
    <w:rsid w:val="006C20F0"/>
    <w:rsid w:val="006C2133"/>
    <w:rsid w:val="006C21A2"/>
    <w:rsid w:val="006C2211"/>
    <w:rsid w:val="006C2287"/>
    <w:rsid w:val="006C2321"/>
    <w:rsid w:val="006C24F0"/>
    <w:rsid w:val="006C252F"/>
    <w:rsid w:val="006C255E"/>
    <w:rsid w:val="006C263F"/>
    <w:rsid w:val="006C2764"/>
    <w:rsid w:val="006C2897"/>
    <w:rsid w:val="006C29BE"/>
    <w:rsid w:val="006C2AFF"/>
    <w:rsid w:val="006C2B0B"/>
    <w:rsid w:val="006C2B84"/>
    <w:rsid w:val="006C2C92"/>
    <w:rsid w:val="006C2CC3"/>
    <w:rsid w:val="006C2DFD"/>
    <w:rsid w:val="006C2E79"/>
    <w:rsid w:val="006C2F6E"/>
    <w:rsid w:val="006C314C"/>
    <w:rsid w:val="006C321B"/>
    <w:rsid w:val="006C325F"/>
    <w:rsid w:val="006C32F0"/>
    <w:rsid w:val="006C3436"/>
    <w:rsid w:val="006C355E"/>
    <w:rsid w:val="006C35A4"/>
    <w:rsid w:val="006C368E"/>
    <w:rsid w:val="006C3695"/>
    <w:rsid w:val="006C36EB"/>
    <w:rsid w:val="006C36F5"/>
    <w:rsid w:val="006C375E"/>
    <w:rsid w:val="006C3810"/>
    <w:rsid w:val="006C3903"/>
    <w:rsid w:val="006C396C"/>
    <w:rsid w:val="006C3A3E"/>
    <w:rsid w:val="006C3AAB"/>
    <w:rsid w:val="006C3B0F"/>
    <w:rsid w:val="006C3B44"/>
    <w:rsid w:val="006C3B90"/>
    <w:rsid w:val="006C3C7C"/>
    <w:rsid w:val="006C3C7D"/>
    <w:rsid w:val="006C3CBD"/>
    <w:rsid w:val="006C3E6D"/>
    <w:rsid w:val="006C3E8C"/>
    <w:rsid w:val="006C4135"/>
    <w:rsid w:val="006C428D"/>
    <w:rsid w:val="006C4382"/>
    <w:rsid w:val="006C43C8"/>
    <w:rsid w:val="006C4440"/>
    <w:rsid w:val="006C4463"/>
    <w:rsid w:val="006C4569"/>
    <w:rsid w:val="006C45C2"/>
    <w:rsid w:val="006C462B"/>
    <w:rsid w:val="006C4695"/>
    <w:rsid w:val="006C46AC"/>
    <w:rsid w:val="006C47AF"/>
    <w:rsid w:val="006C49A4"/>
    <w:rsid w:val="006C4A6C"/>
    <w:rsid w:val="006C4AAD"/>
    <w:rsid w:val="006C4B48"/>
    <w:rsid w:val="006C4B6D"/>
    <w:rsid w:val="006C4B9C"/>
    <w:rsid w:val="006C4CA7"/>
    <w:rsid w:val="006C4D7B"/>
    <w:rsid w:val="006C4DC2"/>
    <w:rsid w:val="006C4E44"/>
    <w:rsid w:val="006C509E"/>
    <w:rsid w:val="006C50BF"/>
    <w:rsid w:val="006C5175"/>
    <w:rsid w:val="006C5179"/>
    <w:rsid w:val="006C51C7"/>
    <w:rsid w:val="006C524B"/>
    <w:rsid w:val="006C5250"/>
    <w:rsid w:val="006C526D"/>
    <w:rsid w:val="006C53AA"/>
    <w:rsid w:val="006C53C8"/>
    <w:rsid w:val="006C541D"/>
    <w:rsid w:val="006C5448"/>
    <w:rsid w:val="006C5611"/>
    <w:rsid w:val="006C56C6"/>
    <w:rsid w:val="006C570A"/>
    <w:rsid w:val="006C57CB"/>
    <w:rsid w:val="006C5903"/>
    <w:rsid w:val="006C59BC"/>
    <w:rsid w:val="006C59CB"/>
    <w:rsid w:val="006C59D4"/>
    <w:rsid w:val="006C59F7"/>
    <w:rsid w:val="006C5A10"/>
    <w:rsid w:val="006C5C3E"/>
    <w:rsid w:val="006C5C53"/>
    <w:rsid w:val="006C5C74"/>
    <w:rsid w:val="006C5D3C"/>
    <w:rsid w:val="006C6155"/>
    <w:rsid w:val="006C6174"/>
    <w:rsid w:val="006C619E"/>
    <w:rsid w:val="006C61D8"/>
    <w:rsid w:val="006C6279"/>
    <w:rsid w:val="006C628C"/>
    <w:rsid w:val="006C633F"/>
    <w:rsid w:val="006C6381"/>
    <w:rsid w:val="006C6382"/>
    <w:rsid w:val="006C644C"/>
    <w:rsid w:val="006C670C"/>
    <w:rsid w:val="006C67F6"/>
    <w:rsid w:val="006C680B"/>
    <w:rsid w:val="006C680F"/>
    <w:rsid w:val="006C6814"/>
    <w:rsid w:val="006C681B"/>
    <w:rsid w:val="006C6859"/>
    <w:rsid w:val="006C6942"/>
    <w:rsid w:val="006C697B"/>
    <w:rsid w:val="006C69A6"/>
    <w:rsid w:val="006C6A38"/>
    <w:rsid w:val="006C6A75"/>
    <w:rsid w:val="006C6AB5"/>
    <w:rsid w:val="006C6ABE"/>
    <w:rsid w:val="006C6AD1"/>
    <w:rsid w:val="006C6B24"/>
    <w:rsid w:val="006C6B57"/>
    <w:rsid w:val="006C6B5F"/>
    <w:rsid w:val="006C6C45"/>
    <w:rsid w:val="006C6CF0"/>
    <w:rsid w:val="006C6D1E"/>
    <w:rsid w:val="006C6DFD"/>
    <w:rsid w:val="006C6E4B"/>
    <w:rsid w:val="006C6FCF"/>
    <w:rsid w:val="006C7031"/>
    <w:rsid w:val="006C709A"/>
    <w:rsid w:val="006C70BD"/>
    <w:rsid w:val="006C7113"/>
    <w:rsid w:val="006C7184"/>
    <w:rsid w:val="006C72B9"/>
    <w:rsid w:val="006C73BE"/>
    <w:rsid w:val="006C74C1"/>
    <w:rsid w:val="006C74F8"/>
    <w:rsid w:val="006C755A"/>
    <w:rsid w:val="006C765D"/>
    <w:rsid w:val="006C7663"/>
    <w:rsid w:val="006C766B"/>
    <w:rsid w:val="006C76B8"/>
    <w:rsid w:val="006C78AB"/>
    <w:rsid w:val="006C7917"/>
    <w:rsid w:val="006C7A84"/>
    <w:rsid w:val="006C7AAE"/>
    <w:rsid w:val="006C7AFC"/>
    <w:rsid w:val="006C7B84"/>
    <w:rsid w:val="006C7BD4"/>
    <w:rsid w:val="006C7BFE"/>
    <w:rsid w:val="006C7C19"/>
    <w:rsid w:val="006C7E60"/>
    <w:rsid w:val="006C7EB4"/>
    <w:rsid w:val="006C7F9E"/>
    <w:rsid w:val="006D012C"/>
    <w:rsid w:val="006D0135"/>
    <w:rsid w:val="006D02D0"/>
    <w:rsid w:val="006D045D"/>
    <w:rsid w:val="006D0469"/>
    <w:rsid w:val="006D0482"/>
    <w:rsid w:val="006D0535"/>
    <w:rsid w:val="006D05BC"/>
    <w:rsid w:val="006D0680"/>
    <w:rsid w:val="006D0783"/>
    <w:rsid w:val="006D078D"/>
    <w:rsid w:val="006D08CD"/>
    <w:rsid w:val="006D091C"/>
    <w:rsid w:val="006D096A"/>
    <w:rsid w:val="006D0A3D"/>
    <w:rsid w:val="006D0BCD"/>
    <w:rsid w:val="006D0C26"/>
    <w:rsid w:val="006D0CDB"/>
    <w:rsid w:val="006D0F12"/>
    <w:rsid w:val="006D0FB4"/>
    <w:rsid w:val="006D1003"/>
    <w:rsid w:val="006D1036"/>
    <w:rsid w:val="006D1121"/>
    <w:rsid w:val="006D14BC"/>
    <w:rsid w:val="006D14FC"/>
    <w:rsid w:val="006D1968"/>
    <w:rsid w:val="006D19FB"/>
    <w:rsid w:val="006D1A00"/>
    <w:rsid w:val="006D1A77"/>
    <w:rsid w:val="006D1C27"/>
    <w:rsid w:val="006D1CD1"/>
    <w:rsid w:val="006D1D1A"/>
    <w:rsid w:val="006D1DA5"/>
    <w:rsid w:val="006D1E1E"/>
    <w:rsid w:val="006D1E34"/>
    <w:rsid w:val="006D1EC2"/>
    <w:rsid w:val="006D1EEA"/>
    <w:rsid w:val="006D2081"/>
    <w:rsid w:val="006D20E0"/>
    <w:rsid w:val="006D21DF"/>
    <w:rsid w:val="006D2305"/>
    <w:rsid w:val="006D2390"/>
    <w:rsid w:val="006D2395"/>
    <w:rsid w:val="006D24C3"/>
    <w:rsid w:val="006D24F3"/>
    <w:rsid w:val="006D2739"/>
    <w:rsid w:val="006D28E1"/>
    <w:rsid w:val="006D29B9"/>
    <w:rsid w:val="006D2CF4"/>
    <w:rsid w:val="006D2E4B"/>
    <w:rsid w:val="006D2EBD"/>
    <w:rsid w:val="006D3343"/>
    <w:rsid w:val="006D335D"/>
    <w:rsid w:val="006D3416"/>
    <w:rsid w:val="006D3588"/>
    <w:rsid w:val="006D35C2"/>
    <w:rsid w:val="006D384A"/>
    <w:rsid w:val="006D3878"/>
    <w:rsid w:val="006D3897"/>
    <w:rsid w:val="006D389D"/>
    <w:rsid w:val="006D38CD"/>
    <w:rsid w:val="006D3C75"/>
    <w:rsid w:val="006D3D21"/>
    <w:rsid w:val="006D3D96"/>
    <w:rsid w:val="006D3E6E"/>
    <w:rsid w:val="006D3F1F"/>
    <w:rsid w:val="006D3F9C"/>
    <w:rsid w:val="006D411D"/>
    <w:rsid w:val="006D429E"/>
    <w:rsid w:val="006D432A"/>
    <w:rsid w:val="006D4368"/>
    <w:rsid w:val="006D4424"/>
    <w:rsid w:val="006D4500"/>
    <w:rsid w:val="006D4669"/>
    <w:rsid w:val="006D47B4"/>
    <w:rsid w:val="006D4847"/>
    <w:rsid w:val="006D48A3"/>
    <w:rsid w:val="006D4A90"/>
    <w:rsid w:val="006D4A94"/>
    <w:rsid w:val="006D4AAC"/>
    <w:rsid w:val="006D4AFF"/>
    <w:rsid w:val="006D4BD6"/>
    <w:rsid w:val="006D4C17"/>
    <w:rsid w:val="006D4D3B"/>
    <w:rsid w:val="006D4D46"/>
    <w:rsid w:val="006D4D67"/>
    <w:rsid w:val="006D4DDE"/>
    <w:rsid w:val="006D4E1E"/>
    <w:rsid w:val="006D4EEC"/>
    <w:rsid w:val="006D4F81"/>
    <w:rsid w:val="006D5043"/>
    <w:rsid w:val="006D506D"/>
    <w:rsid w:val="006D5070"/>
    <w:rsid w:val="006D50BD"/>
    <w:rsid w:val="006D50CD"/>
    <w:rsid w:val="006D5111"/>
    <w:rsid w:val="006D5127"/>
    <w:rsid w:val="006D51D6"/>
    <w:rsid w:val="006D5317"/>
    <w:rsid w:val="006D5359"/>
    <w:rsid w:val="006D53D3"/>
    <w:rsid w:val="006D5455"/>
    <w:rsid w:val="006D54A9"/>
    <w:rsid w:val="006D5531"/>
    <w:rsid w:val="006D55B9"/>
    <w:rsid w:val="006D55DF"/>
    <w:rsid w:val="006D565A"/>
    <w:rsid w:val="006D56C1"/>
    <w:rsid w:val="006D5720"/>
    <w:rsid w:val="006D572B"/>
    <w:rsid w:val="006D582B"/>
    <w:rsid w:val="006D5896"/>
    <w:rsid w:val="006D5B6D"/>
    <w:rsid w:val="006D5BB8"/>
    <w:rsid w:val="006D5BF9"/>
    <w:rsid w:val="006D5C46"/>
    <w:rsid w:val="006D5D4C"/>
    <w:rsid w:val="006D5DF1"/>
    <w:rsid w:val="006D5E23"/>
    <w:rsid w:val="006D5E5C"/>
    <w:rsid w:val="006D5E7F"/>
    <w:rsid w:val="006D5E8A"/>
    <w:rsid w:val="006D5F75"/>
    <w:rsid w:val="006D60A6"/>
    <w:rsid w:val="006D616D"/>
    <w:rsid w:val="006D629B"/>
    <w:rsid w:val="006D632D"/>
    <w:rsid w:val="006D6346"/>
    <w:rsid w:val="006D63B1"/>
    <w:rsid w:val="006D63CA"/>
    <w:rsid w:val="006D6422"/>
    <w:rsid w:val="006D64CF"/>
    <w:rsid w:val="006D6517"/>
    <w:rsid w:val="006D6642"/>
    <w:rsid w:val="006D66BB"/>
    <w:rsid w:val="006D6723"/>
    <w:rsid w:val="006D6758"/>
    <w:rsid w:val="006D6842"/>
    <w:rsid w:val="006D6959"/>
    <w:rsid w:val="006D6962"/>
    <w:rsid w:val="006D6B28"/>
    <w:rsid w:val="006D6B3E"/>
    <w:rsid w:val="006D6B78"/>
    <w:rsid w:val="006D6B91"/>
    <w:rsid w:val="006D6C20"/>
    <w:rsid w:val="006D6CB3"/>
    <w:rsid w:val="006D6CC1"/>
    <w:rsid w:val="006D6D69"/>
    <w:rsid w:val="006D6DAC"/>
    <w:rsid w:val="006D6E07"/>
    <w:rsid w:val="006D6E37"/>
    <w:rsid w:val="006D6F7C"/>
    <w:rsid w:val="006D7036"/>
    <w:rsid w:val="006D703D"/>
    <w:rsid w:val="006D70A9"/>
    <w:rsid w:val="006D70D5"/>
    <w:rsid w:val="006D71F9"/>
    <w:rsid w:val="006D739B"/>
    <w:rsid w:val="006D73D5"/>
    <w:rsid w:val="006D73DE"/>
    <w:rsid w:val="006D7412"/>
    <w:rsid w:val="006D7421"/>
    <w:rsid w:val="006D74A6"/>
    <w:rsid w:val="006D75FA"/>
    <w:rsid w:val="006D767A"/>
    <w:rsid w:val="006D780F"/>
    <w:rsid w:val="006D7858"/>
    <w:rsid w:val="006D7887"/>
    <w:rsid w:val="006D78AD"/>
    <w:rsid w:val="006D78B4"/>
    <w:rsid w:val="006D796F"/>
    <w:rsid w:val="006D7A85"/>
    <w:rsid w:val="006D7B09"/>
    <w:rsid w:val="006D7C57"/>
    <w:rsid w:val="006D7CFD"/>
    <w:rsid w:val="006D7E22"/>
    <w:rsid w:val="006D7E7A"/>
    <w:rsid w:val="006D7ED1"/>
    <w:rsid w:val="006D7EEC"/>
    <w:rsid w:val="006D7F26"/>
    <w:rsid w:val="006E016A"/>
    <w:rsid w:val="006E021B"/>
    <w:rsid w:val="006E02C3"/>
    <w:rsid w:val="006E0313"/>
    <w:rsid w:val="006E0314"/>
    <w:rsid w:val="006E0490"/>
    <w:rsid w:val="006E04CA"/>
    <w:rsid w:val="006E04CE"/>
    <w:rsid w:val="006E057B"/>
    <w:rsid w:val="006E0646"/>
    <w:rsid w:val="006E066A"/>
    <w:rsid w:val="006E068D"/>
    <w:rsid w:val="006E07D6"/>
    <w:rsid w:val="006E07FF"/>
    <w:rsid w:val="006E082B"/>
    <w:rsid w:val="006E0921"/>
    <w:rsid w:val="006E09D0"/>
    <w:rsid w:val="006E0AF1"/>
    <w:rsid w:val="006E0BC5"/>
    <w:rsid w:val="006E0DB3"/>
    <w:rsid w:val="006E0DBD"/>
    <w:rsid w:val="006E0DF3"/>
    <w:rsid w:val="006E0DFC"/>
    <w:rsid w:val="006E0E1E"/>
    <w:rsid w:val="006E0EC4"/>
    <w:rsid w:val="006E0F45"/>
    <w:rsid w:val="006E0F9B"/>
    <w:rsid w:val="006E1068"/>
    <w:rsid w:val="006E1162"/>
    <w:rsid w:val="006E116D"/>
    <w:rsid w:val="006E1200"/>
    <w:rsid w:val="006E1299"/>
    <w:rsid w:val="006E1323"/>
    <w:rsid w:val="006E134A"/>
    <w:rsid w:val="006E1358"/>
    <w:rsid w:val="006E13A6"/>
    <w:rsid w:val="006E1527"/>
    <w:rsid w:val="006E156C"/>
    <w:rsid w:val="006E1587"/>
    <w:rsid w:val="006E158E"/>
    <w:rsid w:val="006E1603"/>
    <w:rsid w:val="006E1672"/>
    <w:rsid w:val="006E16D2"/>
    <w:rsid w:val="006E16E4"/>
    <w:rsid w:val="006E17A4"/>
    <w:rsid w:val="006E1843"/>
    <w:rsid w:val="006E1997"/>
    <w:rsid w:val="006E1AE4"/>
    <w:rsid w:val="006E1AEC"/>
    <w:rsid w:val="006E1B51"/>
    <w:rsid w:val="006E1B6E"/>
    <w:rsid w:val="006E1BB5"/>
    <w:rsid w:val="006E1BD2"/>
    <w:rsid w:val="006E1BEA"/>
    <w:rsid w:val="006E1BEE"/>
    <w:rsid w:val="006E1C4A"/>
    <w:rsid w:val="006E1DA0"/>
    <w:rsid w:val="006E1DA9"/>
    <w:rsid w:val="006E1DC1"/>
    <w:rsid w:val="006E1DE4"/>
    <w:rsid w:val="006E1F83"/>
    <w:rsid w:val="006E2073"/>
    <w:rsid w:val="006E20C3"/>
    <w:rsid w:val="006E218F"/>
    <w:rsid w:val="006E21BE"/>
    <w:rsid w:val="006E22BE"/>
    <w:rsid w:val="006E234B"/>
    <w:rsid w:val="006E2404"/>
    <w:rsid w:val="006E240E"/>
    <w:rsid w:val="006E2493"/>
    <w:rsid w:val="006E24F8"/>
    <w:rsid w:val="006E2505"/>
    <w:rsid w:val="006E25CC"/>
    <w:rsid w:val="006E27F5"/>
    <w:rsid w:val="006E290A"/>
    <w:rsid w:val="006E2971"/>
    <w:rsid w:val="006E29E1"/>
    <w:rsid w:val="006E2BDC"/>
    <w:rsid w:val="006E2D6A"/>
    <w:rsid w:val="006E2DA5"/>
    <w:rsid w:val="006E2DCC"/>
    <w:rsid w:val="006E2E45"/>
    <w:rsid w:val="006E2E61"/>
    <w:rsid w:val="006E2EFD"/>
    <w:rsid w:val="006E2F19"/>
    <w:rsid w:val="006E2F4B"/>
    <w:rsid w:val="006E30E1"/>
    <w:rsid w:val="006E30F1"/>
    <w:rsid w:val="006E30F4"/>
    <w:rsid w:val="006E33F5"/>
    <w:rsid w:val="006E344E"/>
    <w:rsid w:val="006E344F"/>
    <w:rsid w:val="006E35C2"/>
    <w:rsid w:val="006E35E9"/>
    <w:rsid w:val="006E35F2"/>
    <w:rsid w:val="006E368D"/>
    <w:rsid w:val="006E37BE"/>
    <w:rsid w:val="006E3832"/>
    <w:rsid w:val="006E39EF"/>
    <w:rsid w:val="006E3AC3"/>
    <w:rsid w:val="006E3AD8"/>
    <w:rsid w:val="006E3AEE"/>
    <w:rsid w:val="006E3C97"/>
    <w:rsid w:val="006E3CF3"/>
    <w:rsid w:val="006E3D2A"/>
    <w:rsid w:val="006E3D47"/>
    <w:rsid w:val="006E3EB1"/>
    <w:rsid w:val="006E4065"/>
    <w:rsid w:val="006E413C"/>
    <w:rsid w:val="006E417F"/>
    <w:rsid w:val="006E41A6"/>
    <w:rsid w:val="006E4254"/>
    <w:rsid w:val="006E432A"/>
    <w:rsid w:val="006E4363"/>
    <w:rsid w:val="006E438C"/>
    <w:rsid w:val="006E45D6"/>
    <w:rsid w:val="006E4692"/>
    <w:rsid w:val="006E46EF"/>
    <w:rsid w:val="006E4708"/>
    <w:rsid w:val="006E472E"/>
    <w:rsid w:val="006E47E9"/>
    <w:rsid w:val="006E4862"/>
    <w:rsid w:val="006E4A5D"/>
    <w:rsid w:val="006E4A65"/>
    <w:rsid w:val="006E4BC6"/>
    <w:rsid w:val="006E4C0D"/>
    <w:rsid w:val="006E4C25"/>
    <w:rsid w:val="006E4E7B"/>
    <w:rsid w:val="006E5015"/>
    <w:rsid w:val="006E5072"/>
    <w:rsid w:val="006E5413"/>
    <w:rsid w:val="006E542A"/>
    <w:rsid w:val="006E54CD"/>
    <w:rsid w:val="006E55AC"/>
    <w:rsid w:val="006E56DE"/>
    <w:rsid w:val="006E56E6"/>
    <w:rsid w:val="006E57AD"/>
    <w:rsid w:val="006E5833"/>
    <w:rsid w:val="006E584C"/>
    <w:rsid w:val="006E5897"/>
    <w:rsid w:val="006E58A8"/>
    <w:rsid w:val="006E5D7B"/>
    <w:rsid w:val="006E5E13"/>
    <w:rsid w:val="006E5E70"/>
    <w:rsid w:val="006E5EC3"/>
    <w:rsid w:val="006E5F2A"/>
    <w:rsid w:val="006E5F4D"/>
    <w:rsid w:val="006E5F99"/>
    <w:rsid w:val="006E5FD5"/>
    <w:rsid w:val="006E6097"/>
    <w:rsid w:val="006E6150"/>
    <w:rsid w:val="006E61C7"/>
    <w:rsid w:val="006E6203"/>
    <w:rsid w:val="006E6301"/>
    <w:rsid w:val="006E6447"/>
    <w:rsid w:val="006E649B"/>
    <w:rsid w:val="006E6504"/>
    <w:rsid w:val="006E66AC"/>
    <w:rsid w:val="006E66DB"/>
    <w:rsid w:val="006E6780"/>
    <w:rsid w:val="006E67A0"/>
    <w:rsid w:val="006E67C8"/>
    <w:rsid w:val="006E67DA"/>
    <w:rsid w:val="006E6941"/>
    <w:rsid w:val="006E6A76"/>
    <w:rsid w:val="006E6B96"/>
    <w:rsid w:val="006E6C20"/>
    <w:rsid w:val="006E6DC2"/>
    <w:rsid w:val="006E6E63"/>
    <w:rsid w:val="006E6EA6"/>
    <w:rsid w:val="006E6ECE"/>
    <w:rsid w:val="006E6EDE"/>
    <w:rsid w:val="006E6EEF"/>
    <w:rsid w:val="006E6F59"/>
    <w:rsid w:val="006E6FE3"/>
    <w:rsid w:val="006E70F8"/>
    <w:rsid w:val="006E71E8"/>
    <w:rsid w:val="006E7299"/>
    <w:rsid w:val="006E72DB"/>
    <w:rsid w:val="006E73C3"/>
    <w:rsid w:val="006E7554"/>
    <w:rsid w:val="006E785E"/>
    <w:rsid w:val="006E78B9"/>
    <w:rsid w:val="006E7A23"/>
    <w:rsid w:val="006E7A70"/>
    <w:rsid w:val="006E7B37"/>
    <w:rsid w:val="006E7B48"/>
    <w:rsid w:val="006E7B85"/>
    <w:rsid w:val="006E7D34"/>
    <w:rsid w:val="006E7E1B"/>
    <w:rsid w:val="006E7EE7"/>
    <w:rsid w:val="006E7F0B"/>
    <w:rsid w:val="006E7F6D"/>
    <w:rsid w:val="006F0033"/>
    <w:rsid w:val="006F00C5"/>
    <w:rsid w:val="006F0172"/>
    <w:rsid w:val="006F01C8"/>
    <w:rsid w:val="006F02B0"/>
    <w:rsid w:val="006F03AF"/>
    <w:rsid w:val="006F07E7"/>
    <w:rsid w:val="006F0861"/>
    <w:rsid w:val="006F0872"/>
    <w:rsid w:val="006F094E"/>
    <w:rsid w:val="006F0995"/>
    <w:rsid w:val="006F09D8"/>
    <w:rsid w:val="006F0A23"/>
    <w:rsid w:val="006F0A62"/>
    <w:rsid w:val="006F0AA4"/>
    <w:rsid w:val="006F0AEC"/>
    <w:rsid w:val="006F0B3F"/>
    <w:rsid w:val="006F0BBF"/>
    <w:rsid w:val="006F0D9B"/>
    <w:rsid w:val="006F0DB7"/>
    <w:rsid w:val="006F0FF6"/>
    <w:rsid w:val="006F111D"/>
    <w:rsid w:val="006F1224"/>
    <w:rsid w:val="006F12C5"/>
    <w:rsid w:val="006F12D0"/>
    <w:rsid w:val="006F1381"/>
    <w:rsid w:val="006F140E"/>
    <w:rsid w:val="006F144C"/>
    <w:rsid w:val="006F14C1"/>
    <w:rsid w:val="006F14E3"/>
    <w:rsid w:val="006F14E5"/>
    <w:rsid w:val="006F1535"/>
    <w:rsid w:val="006F1635"/>
    <w:rsid w:val="006F169B"/>
    <w:rsid w:val="006F16D7"/>
    <w:rsid w:val="006F16F2"/>
    <w:rsid w:val="006F1734"/>
    <w:rsid w:val="006F18EB"/>
    <w:rsid w:val="006F1981"/>
    <w:rsid w:val="006F1A91"/>
    <w:rsid w:val="006F1BC9"/>
    <w:rsid w:val="006F1C13"/>
    <w:rsid w:val="006F1D51"/>
    <w:rsid w:val="006F1DD9"/>
    <w:rsid w:val="006F1DE1"/>
    <w:rsid w:val="006F1ED6"/>
    <w:rsid w:val="006F1EE5"/>
    <w:rsid w:val="006F1FB9"/>
    <w:rsid w:val="006F200E"/>
    <w:rsid w:val="006F2064"/>
    <w:rsid w:val="006F208A"/>
    <w:rsid w:val="006F20C6"/>
    <w:rsid w:val="006F2166"/>
    <w:rsid w:val="006F21F0"/>
    <w:rsid w:val="006F2295"/>
    <w:rsid w:val="006F22EF"/>
    <w:rsid w:val="006F22F2"/>
    <w:rsid w:val="006F2316"/>
    <w:rsid w:val="006F23D8"/>
    <w:rsid w:val="006F23F4"/>
    <w:rsid w:val="006F246A"/>
    <w:rsid w:val="006F24B2"/>
    <w:rsid w:val="006F24E1"/>
    <w:rsid w:val="006F25FE"/>
    <w:rsid w:val="006F2603"/>
    <w:rsid w:val="006F2617"/>
    <w:rsid w:val="006F26C5"/>
    <w:rsid w:val="006F26D6"/>
    <w:rsid w:val="006F2750"/>
    <w:rsid w:val="006F27CB"/>
    <w:rsid w:val="006F28BA"/>
    <w:rsid w:val="006F2CAC"/>
    <w:rsid w:val="006F2D0B"/>
    <w:rsid w:val="006F2D22"/>
    <w:rsid w:val="006F2D82"/>
    <w:rsid w:val="006F2DEA"/>
    <w:rsid w:val="006F2E4A"/>
    <w:rsid w:val="006F2E7C"/>
    <w:rsid w:val="006F2F0A"/>
    <w:rsid w:val="006F2F32"/>
    <w:rsid w:val="006F3028"/>
    <w:rsid w:val="006F33B5"/>
    <w:rsid w:val="006F3404"/>
    <w:rsid w:val="006F342D"/>
    <w:rsid w:val="006F343D"/>
    <w:rsid w:val="006F35C2"/>
    <w:rsid w:val="006F366F"/>
    <w:rsid w:val="006F36CC"/>
    <w:rsid w:val="006F3727"/>
    <w:rsid w:val="006F376E"/>
    <w:rsid w:val="006F37D6"/>
    <w:rsid w:val="006F3839"/>
    <w:rsid w:val="006F383B"/>
    <w:rsid w:val="006F3A2A"/>
    <w:rsid w:val="006F3AF2"/>
    <w:rsid w:val="006F3B1C"/>
    <w:rsid w:val="006F3B35"/>
    <w:rsid w:val="006F3B60"/>
    <w:rsid w:val="006F3B76"/>
    <w:rsid w:val="006F3BF0"/>
    <w:rsid w:val="006F3D32"/>
    <w:rsid w:val="006F3E4E"/>
    <w:rsid w:val="006F3E91"/>
    <w:rsid w:val="006F3EB0"/>
    <w:rsid w:val="006F3F09"/>
    <w:rsid w:val="006F40EB"/>
    <w:rsid w:val="006F428C"/>
    <w:rsid w:val="006F43B0"/>
    <w:rsid w:val="006F459D"/>
    <w:rsid w:val="006F46C0"/>
    <w:rsid w:val="006F46F8"/>
    <w:rsid w:val="006F476F"/>
    <w:rsid w:val="006F4770"/>
    <w:rsid w:val="006F47FE"/>
    <w:rsid w:val="006F4986"/>
    <w:rsid w:val="006F4A92"/>
    <w:rsid w:val="006F4A93"/>
    <w:rsid w:val="006F4AFE"/>
    <w:rsid w:val="006F4BE4"/>
    <w:rsid w:val="006F4C33"/>
    <w:rsid w:val="006F4CD8"/>
    <w:rsid w:val="006F4CE4"/>
    <w:rsid w:val="006F4D6C"/>
    <w:rsid w:val="006F4DE3"/>
    <w:rsid w:val="006F4DFA"/>
    <w:rsid w:val="006F4E1E"/>
    <w:rsid w:val="006F509F"/>
    <w:rsid w:val="006F5168"/>
    <w:rsid w:val="006F5230"/>
    <w:rsid w:val="006F5248"/>
    <w:rsid w:val="006F52B4"/>
    <w:rsid w:val="006F52BD"/>
    <w:rsid w:val="006F52CB"/>
    <w:rsid w:val="006F5397"/>
    <w:rsid w:val="006F5497"/>
    <w:rsid w:val="006F54B9"/>
    <w:rsid w:val="006F55A7"/>
    <w:rsid w:val="006F5659"/>
    <w:rsid w:val="006F5666"/>
    <w:rsid w:val="006F56CF"/>
    <w:rsid w:val="006F5892"/>
    <w:rsid w:val="006F5915"/>
    <w:rsid w:val="006F593C"/>
    <w:rsid w:val="006F593F"/>
    <w:rsid w:val="006F59FA"/>
    <w:rsid w:val="006F5C21"/>
    <w:rsid w:val="006F5D7A"/>
    <w:rsid w:val="006F5DA0"/>
    <w:rsid w:val="006F5E93"/>
    <w:rsid w:val="006F5E97"/>
    <w:rsid w:val="006F5EF5"/>
    <w:rsid w:val="006F5F9B"/>
    <w:rsid w:val="006F5FFF"/>
    <w:rsid w:val="006F6007"/>
    <w:rsid w:val="006F60B5"/>
    <w:rsid w:val="006F60C4"/>
    <w:rsid w:val="006F6108"/>
    <w:rsid w:val="006F6126"/>
    <w:rsid w:val="006F62BC"/>
    <w:rsid w:val="006F63F9"/>
    <w:rsid w:val="006F6503"/>
    <w:rsid w:val="006F6550"/>
    <w:rsid w:val="006F65DD"/>
    <w:rsid w:val="006F65F3"/>
    <w:rsid w:val="006F669D"/>
    <w:rsid w:val="006F674B"/>
    <w:rsid w:val="006F6779"/>
    <w:rsid w:val="006F67FC"/>
    <w:rsid w:val="006F6806"/>
    <w:rsid w:val="006F693D"/>
    <w:rsid w:val="006F6992"/>
    <w:rsid w:val="006F69A4"/>
    <w:rsid w:val="006F6AB5"/>
    <w:rsid w:val="006F6CC1"/>
    <w:rsid w:val="006F6CD1"/>
    <w:rsid w:val="006F6F20"/>
    <w:rsid w:val="006F6F43"/>
    <w:rsid w:val="006F7033"/>
    <w:rsid w:val="006F70D5"/>
    <w:rsid w:val="006F7150"/>
    <w:rsid w:val="006F7158"/>
    <w:rsid w:val="006F71EF"/>
    <w:rsid w:val="006F721C"/>
    <w:rsid w:val="006F72C6"/>
    <w:rsid w:val="006F735A"/>
    <w:rsid w:val="006F7371"/>
    <w:rsid w:val="006F737B"/>
    <w:rsid w:val="006F740D"/>
    <w:rsid w:val="006F7463"/>
    <w:rsid w:val="006F7532"/>
    <w:rsid w:val="006F75DF"/>
    <w:rsid w:val="006F7695"/>
    <w:rsid w:val="006F7752"/>
    <w:rsid w:val="006F7883"/>
    <w:rsid w:val="006F78A1"/>
    <w:rsid w:val="006F78AB"/>
    <w:rsid w:val="006F78B6"/>
    <w:rsid w:val="006F78CF"/>
    <w:rsid w:val="006F7ACF"/>
    <w:rsid w:val="006F7AD5"/>
    <w:rsid w:val="006F7BE0"/>
    <w:rsid w:val="006F7C02"/>
    <w:rsid w:val="006F7D4F"/>
    <w:rsid w:val="006F7E8B"/>
    <w:rsid w:val="006F7F33"/>
    <w:rsid w:val="006F7F70"/>
    <w:rsid w:val="006F7F9F"/>
    <w:rsid w:val="00700006"/>
    <w:rsid w:val="00700016"/>
    <w:rsid w:val="007000E4"/>
    <w:rsid w:val="0070046B"/>
    <w:rsid w:val="0070047A"/>
    <w:rsid w:val="007004BD"/>
    <w:rsid w:val="00700538"/>
    <w:rsid w:val="00700566"/>
    <w:rsid w:val="00700643"/>
    <w:rsid w:val="007007C1"/>
    <w:rsid w:val="0070084F"/>
    <w:rsid w:val="0070085C"/>
    <w:rsid w:val="0070088E"/>
    <w:rsid w:val="007008D5"/>
    <w:rsid w:val="007008F1"/>
    <w:rsid w:val="00700905"/>
    <w:rsid w:val="007009BF"/>
    <w:rsid w:val="007009F2"/>
    <w:rsid w:val="00700A95"/>
    <w:rsid w:val="00700B07"/>
    <w:rsid w:val="00700B1E"/>
    <w:rsid w:val="00700B49"/>
    <w:rsid w:val="00700B62"/>
    <w:rsid w:val="00700BB3"/>
    <w:rsid w:val="00700D5A"/>
    <w:rsid w:val="00700DD5"/>
    <w:rsid w:val="00700E32"/>
    <w:rsid w:val="00700E63"/>
    <w:rsid w:val="00700EB7"/>
    <w:rsid w:val="00701090"/>
    <w:rsid w:val="00701149"/>
    <w:rsid w:val="00701204"/>
    <w:rsid w:val="0070124E"/>
    <w:rsid w:val="007012B8"/>
    <w:rsid w:val="0070144F"/>
    <w:rsid w:val="007014CB"/>
    <w:rsid w:val="007014DC"/>
    <w:rsid w:val="007014F2"/>
    <w:rsid w:val="00701568"/>
    <w:rsid w:val="0070172B"/>
    <w:rsid w:val="00701735"/>
    <w:rsid w:val="00701811"/>
    <w:rsid w:val="007018D2"/>
    <w:rsid w:val="007019B7"/>
    <w:rsid w:val="007019F0"/>
    <w:rsid w:val="00701A11"/>
    <w:rsid w:val="00701A22"/>
    <w:rsid w:val="00701A36"/>
    <w:rsid w:val="00701A41"/>
    <w:rsid w:val="00701A7B"/>
    <w:rsid w:val="00701AA3"/>
    <w:rsid w:val="00701AF2"/>
    <w:rsid w:val="00701B13"/>
    <w:rsid w:val="00701B94"/>
    <w:rsid w:val="00701BBD"/>
    <w:rsid w:val="00701BDC"/>
    <w:rsid w:val="00701C53"/>
    <w:rsid w:val="00701C57"/>
    <w:rsid w:val="00701D6F"/>
    <w:rsid w:val="00701D9C"/>
    <w:rsid w:val="00701DA1"/>
    <w:rsid w:val="00701DC0"/>
    <w:rsid w:val="00701FBA"/>
    <w:rsid w:val="00702061"/>
    <w:rsid w:val="007020A1"/>
    <w:rsid w:val="007020C1"/>
    <w:rsid w:val="007021D7"/>
    <w:rsid w:val="007022AD"/>
    <w:rsid w:val="00702368"/>
    <w:rsid w:val="00702522"/>
    <w:rsid w:val="00702616"/>
    <w:rsid w:val="00702666"/>
    <w:rsid w:val="0070266E"/>
    <w:rsid w:val="007026FA"/>
    <w:rsid w:val="00702708"/>
    <w:rsid w:val="007027D1"/>
    <w:rsid w:val="00702805"/>
    <w:rsid w:val="007028C7"/>
    <w:rsid w:val="00702915"/>
    <w:rsid w:val="00702A3F"/>
    <w:rsid w:val="00702A93"/>
    <w:rsid w:val="00702AE2"/>
    <w:rsid w:val="00702C6E"/>
    <w:rsid w:val="00702CFB"/>
    <w:rsid w:val="00702D1B"/>
    <w:rsid w:val="00702D20"/>
    <w:rsid w:val="00702E94"/>
    <w:rsid w:val="00703001"/>
    <w:rsid w:val="00703026"/>
    <w:rsid w:val="00703110"/>
    <w:rsid w:val="00703126"/>
    <w:rsid w:val="007031C4"/>
    <w:rsid w:val="007031F4"/>
    <w:rsid w:val="0070326B"/>
    <w:rsid w:val="00703344"/>
    <w:rsid w:val="007033A2"/>
    <w:rsid w:val="00703441"/>
    <w:rsid w:val="00703728"/>
    <w:rsid w:val="0070374B"/>
    <w:rsid w:val="00703805"/>
    <w:rsid w:val="007039F2"/>
    <w:rsid w:val="00703A1D"/>
    <w:rsid w:val="00703A42"/>
    <w:rsid w:val="00703B2A"/>
    <w:rsid w:val="00703B4F"/>
    <w:rsid w:val="00703B68"/>
    <w:rsid w:val="00703C75"/>
    <w:rsid w:val="00703E10"/>
    <w:rsid w:val="00703E32"/>
    <w:rsid w:val="00703E60"/>
    <w:rsid w:val="00703EC3"/>
    <w:rsid w:val="00703EC5"/>
    <w:rsid w:val="00703EF2"/>
    <w:rsid w:val="00703FD4"/>
    <w:rsid w:val="00704100"/>
    <w:rsid w:val="0070411C"/>
    <w:rsid w:val="00704131"/>
    <w:rsid w:val="00704166"/>
    <w:rsid w:val="007041AD"/>
    <w:rsid w:val="007041B2"/>
    <w:rsid w:val="007041DD"/>
    <w:rsid w:val="0070420F"/>
    <w:rsid w:val="00704240"/>
    <w:rsid w:val="00704291"/>
    <w:rsid w:val="00704293"/>
    <w:rsid w:val="007042B3"/>
    <w:rsid w:val="00704338"/>
    <w:rsid w:val="00704381"/>
    <w:rsid w:val="007043FA"/>
    <w:rsid w:val="00704431"/>
    <w:rsid w:val="00704549"/>
    <w:rsid w:val="00704574"/>
    <w:rsid w:val="00704716"/>
    <w:rsid w:val="00704726"/>
    <w:rsid w:val="00704734"/>
    <w:rsid w:val="00704756"/>
    <w:rsid w:val="00704776"/>
    <w:rsid w:val="0070489C"/>
    <w:rsid w:val="00704A49"/>
    <w:rsid w:val="00704A64"/>
    <w:rsid w:val="00704A6B"/>
    <w:rsid w:val="00704B35"/>
    <w:rsid w:val="00704B4E"/>
    <w:rsid w:val="00704C16"/>
    <w:rsid w:val="00704D41"/>
    <w:rsid w:val="00704DA0"/>
    <w:rsid w:val="00704DF3"/>
    <w:rsid w:val="00704E1D"/>
    <w:rsid w:val="00704F83"/>
    <w:rsid w:val="00704FC6"/>
    <w:rsid w:val="007050F0"/>
    <w:rsid w:val="0070523C"/>
    <w:rsid w:val="00705294"/>
    <w:rsid w:val="007053CF"/>
    <w:rsid w:val="0070549D"/>
    <w:rsid w:val="007054D8"/>
    <w:rsid w:val="007054E9"/>
    <w:rsid w:val="0070552F"/>
    <w:rsid w:val="00705633"/>
    <w:rsid w:val="0070564E"/>
    <w:rsid w:val="0070570C"/>
    <w:rsid w:val="00705737"/>
    <w:rsid w:val="0070575F"/>
    <w:rsid w:val="00705790"/>
    <w:rsid w:val="007057D2"/>
    <w:rsid w:val="0070587A"/>
    <w:rsid w:val="00705906"/>
    <w:rsid w:val="0070590F"/>
    <w:rsid w:val="00705942"/>
    <w:rsid w:val="00705AC9"/>
    <w:rsid w:val="00705AF5"/>
    <w:rsid w:val="00705AF9"/>
    <w:rsid w:val="00705AFB"/>
    <w:rsid w:val="00705C61"/>
    <w:rsid w:val="00705D42"/>
    <w:rsid w:val="00705E5D"/>
    <w:rsid w:val="00705E8E"/>
    <w:rsid w:val="00705F9F"/>
    <w:rsid w:val="007060AF"/>
    <w:rsid w:val="007060CE"/>
    <w:rsid w:val="007060EF"/>
    <w:rsid w:val="0070613C"/>
    <w:rsid w:val="007061A7"/>
    <w:rsid w:val="00706311"/>
    <w:rsid w:val="007064CE"/>
    <w:rsid w:val="0070651F"/>
    <w:rsid w:val="007065BC"/>
    <w:rsid w:val="007066A2"/>
    <w:rsid w:val="0070680D"/>
    <w:rsid w:val="00706843"/>
    <w:rsid w:val="007068B3"/>
    <w:rsid w:val="00706B48"/>
    <w:rsid w:val="00706BD6"/>
    <w:rsid w:val="00706BF7"/>
    <w:rsid w:val="00706C56"/>
    <w:rsid w:val="00706C90"/>
    <w:rsid w:val="00706CEE"/>
    <w:rsid w:val="00706CF2"/>
    <w:rsid w:val="00706D9F"/>
    <w:rsid w:val="00706ED8"/>
    <w:rsid w:val="00706EF2"/>
    <w:rsid w:val="00706F2C"/>
    <w:rsid w:val="00706FDF"/>
    <w:rsid w:val="00706FE9"/>
    <w:rsid w:val="00707094"/>
    <w:rsid w:val="007070CE"/>
    <w:rsid w:val="007070F6"/>
    <w:rsid w:val="007070F8"/>
    <w:rsid w:val="007071CE"/>
    <w:rsid w:val="007072D3"/>
    <w:rsid w:val="007072DF"/>
    <w:rsid w:val="007073AD"/>
    <w:rsid w:val="0070740A"/>
    <w:rsid w:val="0070740F"/>
    <w:rsid w:val="00707454"/>
    <w:rsid w:val="007074FA"/>
    <w:rsid w:val="007074FC"/>
    <w:rsid w:val="007076DB"/>
    <w:rsid w:val="007078D4"/>
    <w:rsid w:val="007078EE"/>
    <w:rsid w:val="00707953"/>
    <w:rsid w:val="00707B3A"/>
    <w:rsid w:val="00707B91"/>
    <w:rsid w:val="00707BD2"/>
    <w:rsid w:val="00707C69"/>
    <w:rsid w:val="00707CCC"/>
    <w:rsid w:val="00707CD3"/>
    <w:rsid w:val="00707F51"/>
    <w:rsid w:val="00710000"/>
    <w:rsid w:val="00710016"/>
    <w:rsid w:val="00710018"/>
    <w:rsid w:val="007101CB"/>
    <w:rsid w:val="007101D4"/>
    <w:rsid w:val="0071025E"/>
    <w:rsid w:val="00710318"/>
    <w:rsid w:val="00710326"/>
    <w:rsid w:val="007103EF"/>
    <w:rsid w:val="00710577"/>
    <w:rsid w:val="0071057C"/>
    <w:rsid w:val="00710647"/>
    <w:rsid w:val="00710705"/>
    <w:rsid w:val="00710747"/>
    <w:rsid w:val="00710789"/>
    <w:rsid w:val="0071081B"/>
    <w:rsid w:val="00710852"/>
    <w:rsid w:val="00710908"/>
    <w:rsid w:val="0071094C"/>
    <w:rsid w:val="00710973"/>
    <w:rsid w:val="00710B66"/>
    <w:rsid w:val="00710C97"/>
    <w:rsid w:val="00710D88"/>
    <w:rsid w:val="00710DE4"/>
    <w:rsid w:val="00710E3F"/>
    <w:rsid w:val="00710E72"/>
    <w:rsid w:val="007110AB"/>
    <w:rsid w:val="007112B1"/>
    <w:rsid w:val="007114FB"/>
    <w:rsid w:val="00711551"/>
    <w:rsid w:val="0071156A"/>
    <w:rsid w:val="00711592"/>
    <w:rsid w:val="0071160F"/>
    <w:rsid w:val="0071162F"/>
    <w:rsid w:val="0071163B"/>
    <w:rsid w:val="007116D1"/>
    <w:rsid w:val="00711712"/>
    <w:rsid w:val="00711769"/>
    <w:rsid w:val="007117BF"/>
    <w:rsid w:val="007117CB"/>
    <w:rsid w:val="007117E1"/>
    <w:rsid w:val="007117E3"/>
    <w:rsid w:val="00711812"/>
    <w:rsid w:val="007118F2"/>
    <w:rsid w:val="00711A2E"/>
    <w:rsid w:val="00711A90"/>
    <w:rsid w:val="00711B7D"/>
    <w:rsid w:val="00711C67"/>
    <w:rsid w:val="00711D63"/>
    <w:rsid w:val="00711DBB"/>
    <w:rsid w:val="00711DCC"/>
    <w:rsid w:val="00711F27"/>
    <w:rsid w:val="00712086"/>
    <w:rsid w:val="0071214A"/>
    <w:rsid w:val="00712181"/>
    <w:rsid w:val="00712225"/>
    <w:rsid w:val="0071222A"/>
    <w:rsid w:val="0071225E"/>
    <w:rsid w:val="007123F5"/>
    <w:rsid w:val="007123F8"/>
    <w:rsid w:val="00712464"/>
    <w:rsid w:val="0071246E"/>
    <w:rsid w:val="007125AE"/>
    <w:rsid w:val="007126C1"/>
    <w:rsid w:val="0071276D"/>
    <w:rsid w:val="007127C7"/>
    <w:rsid w:val="007128C2"/>
    <w:rsid w:val="00712A67"/>
    <w:rsid w:val="00712B28"/>
    <w:rsid w:val="00712BC9"/>
    <w:rsid w:val="00712C54"/>
    <w:rsid w:val="00712C88"/>
    <w:rsid w:val="00712CDE"/>
    <w:rsid w:val="00712D03"/>
    <w:rsid w:val="00712D49"/>
    <w:rsid w:val="00712DCF"/>
    <w:rsid w:val="00712FE7"/>
    <w:rsid w:val="007131DC"/>
    <w:rsid w:val="0071331F"/>
    <w:rsid w:val="00713347"/>
    <w:rsid w:val="00713428"/>
    <w:rsid w:val="00713467"/>
    <w:rsid w:val="0071355E"/>
    <w:rsid w:val="0071362D"/>
    <w:rsid w:val="00713731"/>
    <w:rsid w:val="00713752"/>
    <w:rsid w:val="00713759"/>
    <w:rsid w:val="007137E9"/>
    <w:rsid w:val="007138E6"/>
    <w:rsid w:val="00713A08"/>
    <w:rsid w:val="00713A25"/>
    <w:rsid w:val="00713C18"/>
    <w:rsid w:val="00713CB2"/>
    <w:rsid w:val="00713CF0"/>
    <w:rsid w:val="00713D7D"/>
    <w:rsid w:val="00713F07"/>
    <w:rsid w:val="00713F08"/>
    <w:rsid w:val="00713F3A"/>
    <w:rsid w:val="00713F58"/>
    <w:rsid w:val="00713F63"/>
    <w:rsid w:val="00713FF7"/>
    <w:rsid w:val="0071415C"/>
    <w:rsid w:val="0071417E"/>
    <w:rsid w:val="007141FB"/>
    <w:rsid w:val="007142AE"/>
    <w:rsid w:val="0071438E"/>
    <w:rsid w:val="0071448A"/>
    <w:rsid w:val="00714878"/>
    <w:rsid w:val="007148CB"/>
    <w:rsid w:val="00714939"/>
    <w:rsid w:val="00714B76"/>
    <w:rsid w:val="00714B7C"/>
    <w:rsid w:val="00714C5B"/>
    <w:rsid w:val="00714CC2"/>
    <w:rsid w:val="00714CFC"/>
    <w:rsid w:val="00714D7E"/>
    <w:rsid w:val="00714DBE"/>
    <w:rsid w:val="00714DCF"/>
    <w:rsid w:val="00714EA2"/>
    <w:rsid w:val="0071508B"/>
    <w:rsid w:val="007150CF"/>
    <w:rsid w:val="007151EA"/>
    <w:rsid w:val="00715274"/>
    <w:rsid w:val="007153B3"/>
    <w:rsid w:val="007153F4"/>
    <w:rsid w:val="007153FE"/>
    <w:rsid w:val="00715447"/>
    <w:rsid w:val="0071553E"/>
    <w:rsid w:val="007155AB"/>
    <w:rsid w:val="007155DF"/>
    <w:rsid w:val="0071563F"/>
    <w:rsid w:val="007156AB"/>
    <w:rsid w:val="007157A4"/>
    <w:rsid w:val="00715808"/>
    <w:rsid w:val="00715896"/>
    <w:rsid w:val="007159CD"/>
    <w:rsid w:val="00715A0E"/>
    <w:rsid w:val="00715A10"/>
    <w:rsid w:val="00715B79"/>
    <w:rsid w:val="00715BF8"/>
    <w:rsid w:val="00715D54"/>
    <w:rsid w:val="00715D90"/>
    <w:rsid w:val="00715E26"/>
    <w:rsid w:val="00715FB3"/>
    <w:rsid w:val="00716068"/>
    <w:rsid w:val="00716129"/>
    <w:rsid w:val="00716270"/>
    <w:rsid w:val="007162B0"/>
    <w:rsid w:val="007162DA"/>
    <w:rsid w:val="007162EA"/>
    <w:rsid w:val="00716314"/>
    <w:rsid w:val="00716370"/>
    <w:rsid w:val="00716395"/>
    <w:rsid w:val="00716613"/>
    <w:rsid w:val="00716702"/>
    <w:rsid w:val="007167FC"/>
    <w:rsid w:val="007168B7"/>
    <w:rsid w:val="007168DF"/>
    <w:rsid w:val="007169FF"/>
    <w:rsid w:val="00716A45"/>
    <w:rsid w:val="00716B62"/>
    <w:rsid w:val="00716D49"/>
    <w:rsid w:val="00716DFF"/>
    <w:rsid w:val="00716E0F"/>
    <w:rsid w:val="00716E22"/>
    <w:rsid w:val="00716F8F"/>
    <w:rsid w:val="00716FFB"/>
    <w:rsid w:val="00717033"/>
    <w:rsid w:val="0071704A"/>
    <w:rsid w:val="007170B2"/>
    <w:rsid w:val="007171C5"/>
    <w:rsid w:val="0071728F"/>
    <w:rsid w:val="00717308"/>
    <w:rsid w:val="00717328"/>
    <w:rsid w:val="00717578"/>
    <w:rsid w:val="0071757E"/>
    <w:rsid w:val="00717664"/>
    <w:rsid w:val="007177D1"/>
    <w:rsid w:val="00717817"/>
    <w:rsid w:val="007178A0"/>
    <w:rsid w:val="00717901"/>
    <w:rsid w:val="00717983"/>
    <w:rsid w:val="007179FE"/>
    <w:rsid w:val="00717A2D"/>
    <w:rsid w:val="00717A3A"/>
    <w:rsid w:val="00717ABA"/>
    <w:rsid w:val="00717ABC"/>
    <w:rsid w:val="00717AE5"/>
    <w:rsid w:val="00717BBA"/>
    <w:rsid w:val="00717D2B"/>
    <w:rsid w:val="00717DCB"/>
    <w:rsid w:val="00717E32"/>
    <w:rsid w:val="00717E60"/>
    <w:rsid w:val="00717F60"/>
    <w:rsid w:val="0072006D"/>
    <w:rsid w:val="00720376"/>
    <w:rsid w:val="00720391"/>
    <w:rsid w:val="00720397"/>
    <w:rsid w:val="007204C4"/>
    <w:rsid w:val="0072054B"/>
    <w:rsid w:val="007205AE"/>
    <w:rsid w:val="0072060E"/>
    <w:rsid w:val="0072062E"/>
    <w:rsid w:val="007207CB"/>
    <w:rsid w:val="007207E7"/>
    <w:rsid w:val="007208B6"/>
    <w:rsid w:val="00720981"/>
    <w:rsid w:val="00720A31"/>
    <w:rsid w:val="00720A33"/>
    <w:rsid w:val="00720A6A"/>
    <w:rsid w:val="00720B43"/>
    <w:rsid w:val="00720B72"/>
    <w:rsid w:val="00720B74"/>
    <w:rsid w:val="00720C1D"/>
    <w:rsid w:val="00720C3E"/>
    <w:rsid w:val="00720CD2"/>
    <w:rsid w:val="00720D1C"/>
    <w:rsid w:val="00720D51"/>
    <w:rsid w:val="00720D6D"/>
    <w:rsid w:val="00720D96"/>
    <w:rsid w:val="00721005"/>
    <w:rsid w:val="0072100A"/>
    <w:rsid w:val="00721197"/>
    <w:rsid w:val="00721373"/>
    <w:rsid w:val="00721418"/>
    <w:rsid w:val="00721514"/>
    <w:rsid w:val="00721576"/>
    <w:rsid w:val="00721663"/>
    <w:rsid w:val="00721665"/>
    <w:rsid w:val="007216BF"/>
    <w:rsid w:val="0072175E"/>
    <w:rsid w:val="007217AA"/>
    <w:rsid w:val="007217CF"/>
    <w:rsid w:val="00721840"/>
    <w:rsid w:val="0072186B"/>
    <w:rsid w:val="0072188B"/>
    <w:rsid w:val="007218E1"/>
    <w:rsid w:val="00721979"/>
    <w:rsid w:val="00721AA6"/>
    <w:rsid w:val="00721BCE"/>
    <w:rsid w:val="00721D19"/>
    <w:rsid w:val="00721D7B"/>
    <w:rsid w:val="00721D98"/>
    <w:rsid w:val="00721EBD"/>
    <w:rsid w:val="00721EF1"/>
    <w:rsid w:val="00721F37"/>
    <w:rsid w:val="00721F38"/>
    <w:rsid w:val="00721FFB"/>
    <w:rsid w:val="0072204B"/>
    <w:rsid w:val="00722103"/>
    <w:rsid w:val="00722134"/>
    <w:rsid w:val="00722166"/>
    <w:rsid w:val="00722280"/>
    <w:rsid w:val="0072228E"/>
    <w:rsid w:val="007222B2"/>
    <w:rsid w:val="007222FB"/>
    <w:rsid w:val="00722315"/>
    <w:rsid w:val="00722395"/>
    <w:rsid w:val="00722457"/>
    <w:rsid w:val="0072268D"/>
    <w:rsid w:val="007226EF"/>
    <w:rsid w:val="007227A1"/>
    <w:rsid w:val="00722821"/>
    <w:rsid w:val="00722976"/>
    <w:rsid w:val="007229A7"/>
    <w:rsid w:val="007229CB"/>
    <w:rsid w:val="00722A24"/>
    <w:rsid w:val="00722A5B"/>
    <w:rsid w:val="00722B72"/>
    <w:rsid w:val="00722B98"/>
    <w:rsid w:val="00722B9A"/>
    <w:rsid w:val="00722C9D"/>
    <w:rsid w:val="00722D89"/>
    <w:rsid w:val="00722DBA"/>
    <w:rsid w:val="00722DD4"/>
    <w:rsid w:val="00722DD9"/>
    <w:rsid w:val="00722EEC"/>
    <w:rsid w:val="00723060"/>
    <w:rsid w:val="00723096"/>
    <w:rsid w:val="007230F0"/>
    <w:rsid w:val="0072330D"/>
    <w:rsid w:val="00723470"/>
    <w:rsid w:val="0072350D"/>
    <w:rsid w:val="007235CB"/>
    <w:rsid w:val="0072370B"/>
    <w:rsid w:val="00723720"/>
    <w:rsid w:val="007237BA"/>
    <w:rsid w:val="007238B8"/>
    <w:rsid w:val="00723AC5"/>
    <w:rsid w:val="00723B3C"/>
    <w:rsid w:val="00723CF6"/>
    <w:rsid w:val="00723D7E"/>
    <w:rsid w:val="00723EAD"/>
    <w:rsid w:val="00723ED1"/>
    <w:rsid w:val="00723F10"/>
    <w:rsid w:val="007240B9"/>
    <w:rsid w:val="007241F4"/>
    <w:rsid w:val="00724336"/>
    <w:rsid w:val="00724491"/>
    <w:rsid w:val="007245F7"/>
    <w:rsid w:val="0072470D"/>
    <w:rsid w:val="0072481B"/>
    <w:rsid w:val="00724835"/>
    <w:rsid w:val="00724871"/>
    <w:rsid w:val="0072497B"/>
    <w:rsid w:val="00724A19"/>
    <w:rsid w:val="00724A68"/>
    <w:rsid w:val="00724AA1"/>
    <w:rsid w:val="00724ABF"/>
    <w:rsid w:val="00724CC2"/>
    <w:rsid w:val="00724EAC"/>
    <w:rsid w:val="00724F0A"/>
    <w:rsid w:val="00724F49"/>
    <w:rsid w:val="007250E4"/>
    <w:rsid w:val="00725120"/>
    <w:rsid w:val="0072520A"/>
    <w:rsid w:val="00725299"/>
    <w:rsid w:val="007252BC"/>
    <w:rsid w:val="00725463"/>
    <w:rsid w:val="00725518"/>
    <w:rsid w:val="0072552F"/>
    <w:rsid w:val="007255D8"/>
    <w:rsid w:val="00725667"/>
    <w:rsid w:val="007256FC"/>
    <w:rsid w:val="00725720"/>
    <w:rsid w:val="00725721"/>
    <w:rsid w:val="0072581F"/>
    <w:rsid w:val="0072588D"/>
    <w:rsid w:val="0072598D"/>
    <w:rsid w:val="00725994"/>
    <w:rsid w:val="007259C0"/>
    <w:rsid w:val="007259D1"/>
    <w:rsid w:val="00725ABD"/>
    <w:rsid w:val="00725AEF"/>
    <w:rsid w:val="00725B44"/>
    <w:rsid w:val="00725CC3"/>
    <w:rsid w:val="00725D54"/>
    <w:rsid w:val="00725D80"/>
    <w:rsid w:val="00725EA8"/>
    <w:rsid w:val="00725F37"/>
    <w:rsid w:val="00725F4C"/>
    <w:rsid w:val="00725FCF"/>
    <w:rsid w:val="00725FE8"/>
    <w:rsid w:val="00726135"/>
    <w:rsid w:val="007261A4"/>
    <w:rsid w:val="0072629C"/>
    <w:rsid w:val="007262FB"/>
    <w:rsid w:val="0072639C"/>
    <w:rsid w:val="007265E5"/>
    <w:rsid w:val="0072675C"/>
    <w:rsid w:val="00726821"/>
    <w:rsid w:val="0072685D"/>
    <w:rsid w:val="0072691D"/>
    <w:rsid w:val="00726932"/>
    <w:rsid w:val="00726A0A"/>
    <w:rsid w:val="00726A73"/>
    <w:rsid w:val="00726A8C"/>
    <w:rsid w:val="00726B62"/>
    <w:rsid w:val="00726BC8"/>
    <w:rsid w:val="00726BD4"/>
    <w:rsid w:val="00726E3A"/>
    <w:rsid w:val="00726E61"/>
    <w:rsid w:val="00726E6E"/>
    <w:rsid w:val="007270D6"/>
    <w:rsid w:val="00727189"/>
    <w:rsid w:val="007271A4"/>
    <w:rsid w:val="007271F8"/>
    <w:rsid w:val="0072726B"/>
    <w:rsid w:val="007272AA"/>
    <w:rsid w:val="00727307"/>
    <w:rsid w:val="00727422"/>
    <w:rsid w:val="0072742D"/>
    <w:rsid w:val="007276D6"/>
    <w:rsid w:val="0072770C"/>
    <w:rsid w:val="007277E3"/>
    <w:rsid w:val="007278D9"/>
    <w:rsid w:val="00727957"/>
    <w:rsid w:val="00727985"/>
    <w:rsid w:val="00727AC6"/>
    <w:rsid w:val="00727AE1"/>
    <w:rsid w:val="00727D12"/>
    <w:rsid w:val="00727D19"/>
    <w:rsid w:val="00727EBC"/>
    <w:rsid w:val="00727EDF"/>
    <w:rsid w:val="00727F06"/>
    <w:rsid w:val="00727F1C"/>
    <w:rsid w:val="00727F2A"/>
    <w:rsid w:val="00727F8A"/>
    <w:rsid w:val="00727FE7"/>
    <w:rsid w:val="00727FEA"/>
    <w:rsid w:val="007300A1"/>
    <w:rsid w:val="007300FB"/>
    <w:rsid w:val="0073014A"/>
    <w:rsid w:val="00730228"/>
    <w:rsid w:val="0073029D"/>
    <w:rsid w:val="007302A0"/>
    <w:rsid w:val="0073036F"/>
    <w:rsid w:val="0073044E"/>
    <w:rsid w:val="007305C5"/>
    <w:rsid w:val="00730675"/>
    <w:rsid w:val="0073067F"/>
    <w:rsid w:val="0073073B"/>
    <w:rsid w:val="007307D8"/>
    <w:rsid w:val="0073082B"/>
    <w:rsid w:val="0073094E"/>
    <w:rsid w:val="00730985"/>
    <w:rsid w:val="007309C5"/>
    <w:rsid w:val="00730A5D"/>
    <w:rsid w:val="00730AA7"/>
    <w:rsid w:val="00730B40"/>
    <w:rsid w:val="00730BC8"/>
    <w:rsid w:val="00730CD1"/>
    <w:rsid w:val="00730F42"/>
    <w:rsid w:val="00731065"/>
    <w:rsid w:val="0073125B"/>
    <w:rsid w:val="007312B7"/>
    <w:rsid w:val="00731321"/>
    <w:rsid w:val="0073135F"/>
    <w:rsid w:val="00731397"/>
    <w:rsid w:val="007313C5"/>
    <w:rsid w:val="007313E5"/>
    <w:rsid w:val="007314D2"/>
    <w:rsid w:val="0073154C"/>
    <w:rsid w:val="007315B6"/>
    <w:rsid w:val="00731620"/>
    <w:rsid w:val="00731692"/>
    <w:rsid w:val="0073173A"/>
    <w:rsid w:val="007317EF"/>
    <w:rsid w:val="0073183C"/>
    <w:rsid w:val="00731904"/>
    <w:rsid w:val="0073193A"/>
    <w:rsid w:val="00731A83"/>
    <w:rsid w:val="00731B05"/>
    <w:rsid w:val="00731BF4"/>
    <w:rsid w:val="00731C9B"/>
    <w:rsid w:val="00731D18"/>
    <w:rsid w:val="00731D6A"/>
    <w:rsid w:val="00731DAE"/>
    <w:rsid w:val="00731DBF"/>
    <w:rsid w:val="00731DE9"/>
    <w:rsid w:val="00731E9E"/>
    <w:rsid w:val="00731F22"/>
    <w:rsid w:val="00731F51"/>
    <w:rsid w:val="00731F5D"/>
    <w:rsid w:val="00731FDF"/>
    <w:rsid w:val="007320C5"/>
    <w:rsid w:val="00732111"/>
    <w:rsid w:val="00732221"/>
    <w:rsid w:val="00732243"/>
    <w:rsid w:val="007324ED"/>
    <w:rsid w:val="007326B2"/>
    <w:rsid w:val="007327CC"/>
    <w:rsid w:val="007327E0"/>
    <w:rsid w:val="00732962"/>
    <w:rsid w:val="00732ADD"/>
    <w:rsid w:val="00732C40"/>
    <w:rsid w:val="00732D50"/>
    <w:rsid w:val="00732DC7"/>
    <w:rsid w:val="00732DEB"/>
    <w:rsid w:val="00732F0D"/>
    <w:rsid w:val="00733010"/>
    <w:rsid w:val="00733188"/>
    <w:rsid w:val="007331D0"/>
    <w:rsid w:val="00733365"/>
    <w:rsid w:val="00733557"/>
    <w:rsid w:val="0073363E"/>
    <w:rsid w:val="00733703"/>
    <w:rsid w:val="00733766"/>
    <w:rsid w:val="007337DA"/>
    <w:rsid w:val="0073381F"/>
    <w:rsid w:val="00733859"/>
    <w:rsid w:val="00733A12"/>
    <w:rsid w:val="00733B33"/>
    <w:rsid w:val="00733B5B"/>
    <w:rsid w:val="00733B6B"/>
    <w:rsid w:val="00733B80"/>
    <w:rsid w:val="00733C37"/>
    <w:rsid w:val="00733CFE"/>
    <w:rsid w:val="00733DA1"/>
    <w:rsid w:val="007340CC"/>
    <w:rsid w:val="00734105"/>
    <w:rsid w:val="00734226"/>
    <w:rsid w:val="00734243"/>
    <w:rsid w:val="007342B6"/>
    <w:rsid w:val="00734326"/>
    <w:rsid w:val="0073436A"/>
    <w:rsid w:val="007343BD"/>
    <w:rsid w:val="007343C0"/>
    <w:rsid w:val="0073453B"/>
    <w:rsid w:val="0073456F"/>
    <w:rsid w:val="0073465A"/>
    <w:rsid w:val="0073481F"/>
    <w:rsid w:val="0073482B"/>
    <w:rsid w:val="0073483B"/>
    <w:rsid w:val="00734912"/>
    <w:rsid w:val="007349B4"/>
    <w:rsid w:val="00734AE5"/>
    <w:rsid w:val="00734B70"/>
    <w:rsid w:val="00734CBA"/>
    <w:rsid w:val="0073519A"/>
    <w:rsid w:val="007351C3"/>
    <w:rsid w:val="0073544D"/>
    <w:rsid w:val="007354F6"/>
    <w:rsid w:val="00735554"/>
    <w:rsid w:val="00735599"/>
    <w:rsid w:val="00735664"/>
    <w:rsid w:val="007358C0"/>
    <w:rsid w:val="00735900"/>
    <w:rsid w:val="0073592B"/>
    <w:rsid w:val="00735A5B"/>
    <w:rsid w:val="00735A6A"/>
    <w:rsid w:val="00735A82"/>
    <w:rsid w:val="00735A86"/>
    <w:rsid w:val="00735AEE"/>
    <w:rsid w:val="00735B13"/>
    <w:rsid w:val="00735BB0"/>
    <w:rsid w:val="00735BC0"/>
    <w:rsid w:val="00735CDC"/>
    <w:rsid w:val="00735D2C"/>
    <w:rsid w:val="00735D5F"/>
    <w:rsid w:val="00735DC2"/>
    <w:rsid w:val="00735EB8"/>
    <w:rsid w:val="00735F1E"/>
    <w:rsid w:val="007360B7"/>
    <w:rsid w:val="007360C4"/>
    <w:rsid w:val="00736105"/>
    <w:rsid w:val="00736242"/>
    <w:rsid w:val="007362CF"/>
    <w:rsid w:val="0073633C"/>
    <w:rsid w:val="007364B9"/>
    <w:rsid w:val="007364DA"/>
    <w:rsid w:val="0073652C"/>
    <w:rsid w:val="00736619"/>
    <w:rsid w:val="00736630"/>
    <w:rsid w:val="0073666A"/>
    <w:rsid w:val="007366B1"/>
    <w:rsid w:val="007367D9"/>
    <w:rsid w:val="0073688C"/>
    <w:rsid w:val="00736953"/>
    <w:rsid w:val="007369B0"/>
    <w:rsid w:val="00736A00"/>
    <w:rsid w:val="00736B11"/>
    <w:rsid w:val="00736B30"/>
    <w:rsid w:val="00736B71"/>
    <w:rsid w:val="00736C18"/>
    <w:rsid w:val="00736C89"/>
    <w:rsid w:val="00736CBD"/>
    <w:rsid w:val="00736D4A"/>
    <w:rsid w:val="00736D6D"/>
    <w:rsid w:val="00736D90"/>
    <w:rsid w:val="00736DCC"/>
    <w:rsid w:val="00736E23"/>
    <w:rsid w:val="00736E38"/>
    <w:rsid w:val="00736E3B"/>
    <w:rsid w:val="00736E87"/>
    <w:rsid w:val="00736F15"/>
    <w:rsid w:val="00736F7C"/>
    <w:rsid w:val="00737009"/>
    <w:rsid w:val="0073703D"/>
    <w:rsid w:val="007370B0"/>
    <w:rsid w:val="0073711D"/>
    <w:rsid w:val="007371E5"/>
    <w:rsid w:val="00737240"/>
    <w:rsid w:val="0073724F"/>
    <w:rsid w:val="007373DA"/>
    <w:rsid w:val="00737482"/>
    <w:rsid w:val="007375DB"/>
    <w:rsid w:val="0073760A"/>
    <w:rsid w:val="00737663"/>
    <w:rsid w:val="007376CB"/>
    <w:rsid w:val="0073776F"/>
    <w:rsid w:val="00737887"/>
    <w:rsid w:val="007379BE"/>
    <w:rsid w:val="00737AF4"/>
    <w:rsid w:val="00737B53"/>
    <w:rsid w:val="00737CC1"/>
    <w:rsid w:val="00737E3E"/>
    <w:rsid w:val="00737E73"/>
    <w:rsid w:val="00737E85"/>
    <w:rsid w:val="00737F94"/>
    <w:rsid w:val="00737FE4"/>
    <w:rsid w:val="007400B0"/>
    <w:rsid w:val="0074012D"/>
    <w:rsid w:val="00740177"/>
    <w:rsid w:val="00740230"/>
    <w:rsid w:val="0074023F"/>
    <w:rsid w:val="0074026C"/>
    <w:rsid w:val="00740313"/>
    <w:rsid w:val="00740345"/>
    <w:rsid w:val="007403BF"/>
    <w:rsid w:val="0074041E"/>
    <w:rsid w:val="00740458"/>
    <w:rsid w:val="00740565"/>
    <w:rsid w:val="00740595"/>
    <w:rsid w:val="007405E9"/>
    <w:rsid w:val="0074062F"/>
    <w:rsid w:val="007406FC"/>
    <w:rsid w:val="00740747"/>
    <w:rsid w:val="0074084D"/>
    <w:rsid w:val="0074087A"/>
    <w:rsid w:val="007408A2"/>
    <w:rsid w:val="0074099F"/>
    <w:rsid w:val="007409D7"/>
    <w:rsid w:val="00740ADA"/>
    <w:rsid w:val="00740B2F"/>
    <w:rsid w:val="00740B62"/>
    <w:rsid w:val="00740C35"/>
    <w:rsid w:val="00740CC8"/>
    <w:rsid w:val="00740D2F"/>
    <w:rsid w:val="00740F3A"/>
    <w:rsid w:val="00740F58"/>
    <w:rsid w:val="00740FC9"/>
    <w:rsid w:val="00740FCB"/>
    <w:rsid w:val="0074137A"/>
    <w:rsid w:val="007413BE"/>
    <w:rsid w:val="0074144A"/>
    <w:rsid w:val="0074153D"/>
    <w:rsid w:val="0074157D"/>
    <w:rsid w:val="007416AE"/>
    <w:rsid w:val="0074188E"/>
    <w:rsid w:val="007418CC"/>
    <w:rsid w:val="007418F6"/>
    <w:rsid w:val="00741BD4"/>
    <w:rsid w:val="00741D59"/>
    <w:rsid w:val="00741D75"/>
    <w:rsid w:val="00741DF8"/>
    <w:rsid w:val="00741EA0"/>
    <w:rsid w:val="00741EC5"/>
    <w:rsid w:val="00741FBE"/>
    <w:rsid w:val="007420D7"/>
    <w:rsid w:val="007420FC"/>
    <w:rsid w:val="00742188"/>
    <w:rsid w:val="007422E8"/>
    <w:rsid w:val="0074257C"/>
    <w:rsid w:val="007426C5"/>
    <w:rsid w:val="00742726"/>
    <w:rsid w:val="00742754"/>
    <w:rsid w:val="007427B5"/>
    <w:rsid w:val="00742825"/>
    <w:rsid w:val="0074293F"/>
    <w:rsid w:val="0074295F"/>
    <w:rsid w:val="00742A02"/>
    <w:rsid w:val="00742B97"/>
    <w:rsid w:val="00742BAE"/>
    <w:rsid w:val="00742BD2"/>
    <w:rsid w:val="00742D8E"/>
    <w:rsid w:val="00742DA6"/>
    <w:rsid w:val="00742DE8"/>
    <w:rsid w:val="00742F43"/>
    <w:rsid w:val="00742FE1"/>
    <w:rsid w:val="00743089"/>
    <w:rsid w:val="007430D7"/>
    <w:rsid w:val="0074313A"/>
    <w:rsid w:val="00743493"/>
    <w:rsid w:val="007434D0"/>
    <w:rsid w:val="0074351C"/>
    <w:rsid w:val="0074359E"/>
    <w:rsid w:val="007435A4"/>
    <w:rsid w:val="00743672"/>
    <w:rsid w:val="00743788"/>
    <w:rsid w:val="00743935"/>
    <w:rsid w:val="0074394F"/>
    <w:rsid w:val="00743A7B"/>
    <w:rsid w:val="00743AF2"/>
    <w:rsid w:val="00743B2D"/>
    <w:rsid w:val="00743B31"/>
    <w:rsid w:val="00743B33"/>
    <w:rsid w:val="00743B4C"/>
    <w:rsid w:val="00743B85"/>
    <w:rsid w:val="00743B8B"/>
    <w:rsid w:val="00743BFB"/>
    <w:rsid w:val="00743C6F"/>
    <w:rsid w:val="00743C75"/>
    <w:rsid w:val="00743EB8"/>
    <w:rsid w:val="00743FC3"/>
    <w:rsid w:val="00743FF8"/>
    <w:rsid w:val="00744037"/>
    <w:rsid w:val="00744099"/>
    <w:rsid w:val="007440FA"/>
    <w:rsid w:val="0074426F"/>
    <w:rsid w:val="007442EA"/>
    <w:rsid w:val="00744358"/>
    <w:rsid w:val="00744377"/>
    <w:rsid w:val="00744529"/>
    <w:rsid w:val="007445DD"/>
    <w:rsid w:val="007445E9"/>
    <w:rsid w:val="00744756"/>
    <w:rsid w:val="007447A5"/>
    <w:rsid w:val="0074484B"/>
    <w:rsid w:val="00744857"/>
    <w:rsid w:val="00744A0E"/>
    <w:rsid w:val="00744A90"/>
    <w:rsid w:val="00744D4C"/>
    <w:rsid w:val="00744D8E"/>
    <w:rsid w:val="00744DFB"/>
    <w:rsid w:val="00744E5B"/>
    <w:rsid w:val="00744E6D"/>
    <w:rsid w:val="00744ED6"/>
    <w:rsid w:val="00744FE9"/>
    <w:rsid w:val="00745037"/>
    <w:rsid w:val="00745172"/>
    <w:rsid w:val="007451F4"/>
    <w:rsid w:val="007452D6"/>
    <w:rsid w:val="007453E9"/>
    <w:rsid w:val="00745491"/>
    <w:rsid w:val="007455A6"/>
    <w:rsid w:val="0074579D"/>
    <w:rsid w:val="007457F7"/>
    <w:rsid w:val="00745973"/>
    <w:rsid w:val="0074599F"/>
    <w:rsid w:val="007459BE"/>
    <w:rsid w:val="00745A3E"/>
    <w:rsid w:val="00745A59"/>
    <w:rsid w:val="00745A6C"/>
    <w:rsid w:val="00745C35"/>
    <w:rsid w:val="00745D3A"/>
    <w:rsid w:val="00745E76"/>
    <w:rsid w:val="00745E88"/>
    <w:rsid w:val="00745F3A"/>
    <w:rsid w:val="00745F54"/>
    <w:rsid w:val="00745FD3"/>
    <w:rsid w:val="00746000"/>
    <w:rsid w:val="00746126"/>
    <w:rsid w:val="00746235"/>
    <w:rsid w:val="0074623A"/>
    <w:rsid w:val="00746341"/>
    <w:rsid w:val="00746368"/>
    <w:rsid w:val="0074643A"/>
    <w:rsid w:val="00746533"/>
    <w:rsid w:val="0074668F"/>
    <w:rsid w:val="0074676A"/>
    <w:rsid w:val="00746776"/>
    <w:rsid w:val="00746875"/>
    <w:rsid w:val="007469E2"/>
    <w:rsid w:val="00746A09"/>
    <w:rsid w:val="00746A49"/>
    <w:rsid w:val="00746A91"/>
    <w:rsid w:val="00746BB3"/>
    <w:rsid w:val="00746CF6"/>
    <w:rsid w:val="00746D64"/>
    <w:rsid w:val="00746DB9"/>
    <w:rsid w:val="00746E47"/>
    <w:rsid w:val="0074719B"/>
    <w:rsid w:val="007471D9"/>
    <w:rsid w:val="00747323"/>
    <w:rsid w:val="00747360"/>
    <w:rsid w:val="00747432"/>
    <w:rsid w:val="00747507"/>
    <w:rsid w:val="00747684"/>
    <w:rsid w:val="007476C8"/>
    <w:rsid w:val="007476D3"/>
    <w:rsid w:val="00747908"/>
    <w:rsid w:val="0074791E"/>
    <w:rsid w:val="00747964"/>
    <w:rsid w:val="00747A15"/>
    <w:rsid w:val="00747AEF"/>
    <w:rsid w:val="00747B9B"/>
    <w:rsid w:val="00747BA0"/>
    <w:rsid w:val="00747C54"/>
    <w:rsid w:val="00747D26"/>
    <w:rsid w:val="00747D3B"/>
    <w:rsid w:val="00747D9B"/>
    <w:rsid w:val="00747E29"/>
    <w:rsid w:val="00747F32"/>
    <w:rsid w:val="00750068"/>
    <w:rsid w:val="0075006B"/>
    <w:rsid w:val="0075028B"/>
    <w:rsid w:val="00750297"/>
    <w:rsid w:val="0075033B"/>
    <w:rsid w:val="0075053F"/>
    <w:rsid w:val="00750895"/>
    <w:rsid w:val="00750ABA"/>
    <w:rsid w:val="00750B81"/>
    <w:rsid w:val="00750BA3"/>
    <w:rsid w:val="00750BC7"/>
    <w:rsid w:val="00750C5D"/>
    <w:rsid w:val="00750D15"/>
    <w:rsid w:val="00750D2A"/>
    <w:rsid w:val="00750DA3"/>
    <w:rsid w:val="00750DFD"/>
    <w:rsid w:val="00750E33"/>
    <w:rsid w:val="00750E59"/>
    <w:rsid w:val="00750F34"/>
    <w:rsid w:val="00750FE5"/>
    <w:rsid w:val="0075101F"/>
    <w:rsid w:val="00751049"/>
    <w:rsid w:val="0075111A"/>
    <w:rsid w:val="0075118F"/>
    <w:rsid w:val="00751243"/>
    <w:rsid w:val="00751315"/>
    <w:rsid w:val="00751332"/>
    <w:rsid w:val="007513E9"/>
    <w:rsid w:val="0075149C"/>
    <w:rsid w:val="0075149D"/>
    <w:rsid w:val="007514BB"/>
    <w:rsid w:val="007514BD"/>
    <w:rsid w:val="0075150B"/>
    <w:rsid w:val="00751620"/>
    <w:rsid w:val="0075180D"/>
    <w:rsid w:val="00751846"/>
    <w:rsid w:val="00751994"/>
    <w:rsid w:val="00751BF6"/>
    <w:rsid w:val="00751C2B"/>
    <w:rsid w:val="00751D2B"/>
    <w:rsid w:val="00751D4D"/>
    <w:rsid w:val="00752069"/>
    <w:rsid w:val="0075211D"/>
    <w:rsid w:val="00752217"/>
    <w:rsid w:val="0075224A"/>
    <w:rsid w:val="00752358"/>
    <w:rsid w:val="007523C7"/>
    <w:rsid w:val="00752452"/>
    <w:rsid w:val="0075249D"/>
    <w:rsid w:val="007525A2"/>
    <w:rsid w:val="00752643"/>
    <w:rsid w:val="007526F3"/>
    <w:rsid w:val="00752873"/>
    <w:rsid w:val="007528A2"/>
    <w:rsid w:val="00752970"/>
    <w:rsid w:val="00752A7F"/>
    <w:rsid w:val="00752AA0"/>
    <w:rsid w:val="00752AA7"/>
    <w:rsid w:val="00752C2C"/>
    <w:rsid w:val="00752D5B"/>
    <w:rsid w:val="00752D5E"/>
    <w:rsid w:val="00752E60"/>
    <w:rsid w:val="00752F69"/>
    <w:rsid w:val="00752F8F"/>
    <w:rsid w:val="00752FCB"/>
    <w:rsid w:val="00752FD4"/>
    <w:rsid w:val="00753060"/>
    <w:rsid w:val="00753077"/>
    <w:rsid w:val="007530AC"/>
    <w:rsid w:val="007530FD"/>
    <w:rsid w:val="0075319B"/>
    <w:rsid w:val="007531C7"/>
    <w:rsid w:val="007531CD"/>
    <w:rsid w:val="00753299"/>
    <w:rsid w:val="00753338"/>
    <w:rsid w:val="00753363"/>
    <w:rsid w:val="007533CA"/>
    <w:rsid w:val="007533FE"/>
    <w:rsid w:val="0075344A"/>
    <w:rsid w:val="00753460"/>
    <w:rsid w:val="00753517"/>
    <w:rsid w:val="00753527"/>
    <w:rsid w:val="00753590"/>
    <w:rsid w:val="0075365E"/>
    <w:rsid w:val="00753662"/>
    <w:rsid w:val="007536C6"/>
    <w:rsid w:val="007537D0"/>
    <w:rsid w:val="0075389E"/>
    <w:rsid w:val="007538D0"/>
    <w:rsid w:val="0075390E"/>
    <w:rsid w:val="00753988"/>
    <w:rsid w:val="007539DE"/>
    <w:rsid w:val="00753AD5"/>
    <w:rsid w:val="00753B09"/>
    <w:rsid w:val="00753B5B"/>
    <w:rsid w:val="00753CA0"/>
    <w:rsid w:val="00753CA4"/>
    <w:rsid w:val="00753CB1"/>
    <w:rsid w:val="00753D17"/>
    <w:rsid w:val="00753D46"/>
    <w:rsid w:val="00753E03"/>
    <w:rsid w:val="00753E62"/>
    <w:rsid w:val="00754166"/>
    <w:rsid w:val="0075429E"/>
    <w:rsid w:val="0075430A"/>
    <w:rsid w:val="00754421"/>
    <w:rsid w:val="007544FE"/>
    <w:rsid w:val="007545BD"/>
    <w:rsid w:val="00754630"/>
    <w:rsid w:val="007547E0"/>
    <w:rsid w:val="0075482D"/>
    <w:rsid w:val="00754877"/>
    <w:rsid w:val="00754991"/>
    <w:rsid w:val="00754B3D"/>
    <w:rsid w:val="00754C73"/>
    <w:rsid w:val="00754CA5"/>
    <w:rsid w:val="00754D40"/>
    <w:rsid w:val="00754F41"/>
    <w:rsid w:val="00755055"/>
    <w:rsid w:val="00755200"/>
    <w:rsid w:val="0075521C"/>
    <w:rsid w:val="0075525C"/>
    <w:rsid w:val="0075529F"/>
    <w:rsid w:val="007553A6"/>
    <w:rsid w:val="0075568E"/>
    <w:rsid w:val="007556AD"/>
    <w:rsid w:val="007556DC"/>
    <w:rsid w:val="007556FE"/>
    <w:rsid w:val="00755DBE"/>
    <w:rsid w:val="00755E06"/>
    <w:rsid w:val="00755F00"/>
    <w:rsid w:val="00755F20"/>
    <w:rsid w:val="0075628A"/>
    <w:rsid w:val="0075633F"/>
    <w:rsid w:val="0075649B"/>
    <w:rsid w:val="00756523"/>
    <w:rsid w:val="0075653D"/>
    <w:rsid w:val="007565D5"/>
    <w:rsid w:val="007565D9"/>
    <w:rsid w:val="0075676B"/>
    <w:rsid w:val="00756823"/>
    <w:rsid w:val="007568EE"/>
    <w:rsid w:val="00756B94"/>
    <w:rsid w:val="00756BF5"/>
    <w:rsid w:val="00756D30"/>
    <w:rsid w:val="00756D49"/>
    <w:rsid w:val="00756D74"/>
    <w:rsid w:val="00756F06"/>
    <w:rsid w:val="00756FA7"/>
    <w:rsid w:val="00757142"/>
    <w:rsid w:val="007571C0"/>
    <w:rsid w:val="007571CB"/>
    <w:rsid w:val="007571F0"/>
    <w:rsid w:val="00757343"/>
    <w:rsid w:val="00757353"/>
    <w:rsid w:val="00757391"/>
    <w:rsid w:val="007573A7"/>
    <w:rsid w:val="0075745B"/>
    <w:rsid w:val="0075746F"/>
    <w:rsid w:val="00757555"/>
    <w:rsid w:val="00757636"/>
    <w:rsid w:val="0075765E"/>
    <w:rsid w:val="00757704"/>
    <w:rsid w:val="00757851"/>
    <w:rsid w:val="00757923"/>
    <w:rsid w:val="007579F4"/>
    <w:rsid w:val="00757A18"/>
    <w:rsid w:val="00757A56"/>
    <w:rsid w:val="00757A58"/>
    <w:rsid w:val="00757D83"/>
    <w:rsid w:val="00757DBF"/>
    <w:rsid w:val="007600D8"/>
    <w:rsid w:val="0076014F"/>
    <w:rsid w:val="00760204"/>
    <w:rsid w:val="00760208"/>
    <w:rsid w:val="0076029D"/>
    <w:rsid w:val="00760328"/>
    <w:rsid w:val="0076033C"/>
    <w:rsid w:val="007604A1"/>
    <w:rsid w:val="007604FB"/>
    <w:rsid w:val="00760565"/>
    <w:rsid w:val="00760586"/>
    <w:rsid w:val="007606A8"/>
    <w:rsid w:val="007606B9"/>
    <w:rsid w:val="00760788"/>
    <w:rsid w:val="007609E4"/>
    <w:rsid w:val="00760A90"/>
    <w:rsid w:val="00760B51"/>
    <w:rsid w:val="00760C46"/>
    <w:rsid w:val="00760C8B"/>
    <w:rsid w:val="00760CD8"/>
    <w:rsid w:val="00760D39"/>
    <w:rsid w:val="00760DBA"/>
    <w:rsid w:val="00760E57"/>
    <w:rsid w:val="00760F5E"/>
    <w:rsid w:val="0076106D"/>
    <w:rsid w:val="0076125D"/>
    <w:rsid w:val="00761289"/>
    <w:rsid w:val="0076132C"/>
    <w:rsid w:val="00761338"/>
    <w:rsid w:val="00761353"/>
    <w:rsid w:val="00761382"/>
    <w:rsid w:val="00761475"/>
    <w:rsid w:val="0076153E"/>
    <w:rsid w:val="00761570"/>
    <w:rsid w:val="007615A9"/>
    <w:rsid w:val="007615F6"/>
    <w:rsid w:val="0076160B"/>
    <w:rsid w:val="0076168F"/>
    <w:rsid w:val="007618EE"/>
    <w:rsid w:val="00761969"/>
    <w:rsid w:val="007619F6"/>
    <w:rsid w:val="00761A47"/>
    <w:rsid w:val="00761A81"/>
    <w:rsid w:val="00761B5E"/>
    <w:rsid w:val="00761BC4"/>
    <w:rsid w:val="00761D4D"/>
    <w:rsid w:val="00761DC5"/>
    <w:rsid w:val="00761E77"/>
    <w:rsid w:val="00761ED0"/>
    <w:rsid w:val="00762011"/>
    <w:rsid w:val="007620C6"/>
    <w:rsid w:val="0076237B"/>
    <w:rsid w:val="0076252B"/>
    <w:rsid w:val="0076253C"/>
    <w:rsid w:val="007626F8"/>
    <w:rsid w:val="00762755"/>
    <w:rsid w:val="00762823"/>
    <w:rsid w:val="00762841"/>
    <w:rsid w:val="00762867"/>
    <w:rsid w:val="007629A1"/>
    <w:rsid w:val="00762A6B"/>
    <w:rsid w:val="00762BDD"/>
    <w:rsid w:val="00762CC1"/>
    <w:rsid w:val="00762DE2"/>
    <w:rsid w:val="00762E93"/>
    <w:rsid w:val="0076308C"/>
    <w:rsid w:val="00763168"/>
    <w:rsid w:val="0076316A"/>
    <w:rsid w:val="0076323F"/>
    <w:rsid w:val="007632CE"/>
    <w:rsid w:val="007632F5"/>
    <w:rsid w:val="0076335C"/>
    <w:rsid w:val="00763583"/>
    <w:rsid w:val="007635EF"/>
    <w:rsid w:val="0076362C"/>
    <w:rsid w:val="00763659"/>
    <w:rsid w:val="00763716"/>
    <w:rsid w:val="00763783"/>
    <w:rsid w:val="0076383A"/>
    <w:rsid w:val="0076389E"/>
    <w:rsid w:val="007638A7"/>
    <w:rsid w:val="0076397F"/>
    <w:rsid w:val="007639AD"/>
    <w:rsid w:val="00763AE3"/>
    <w:rsid w:val="00763BA6"/>
    <w:rsid w:val="00763BB2"/>
    <w:rsid w:val="00763BD7"/>
    <w:rsid w:val="00763C8B"/>
    <w:rsid w:val="00763CF8"/>
    <w:rsid w:val="00763D1D"/>
    <w:rsid w:val="00763E83"/>
    <w:rsid w:val="00763EA6"/>
    <w:rsid w:val="00763EF5"/>
    <w:rsid w:val="00763F82"/>
    <w:rsid w:val="00764103"/>
    <w:rsid w:val="0076410E"/>
    <w:rsid w:val="007641F4"/>
    <w:rsid w:val="00764272"/>
    <w:rsid w:val="00764307"/>
    <w:rsid w:val="0076431D"/>
    <w:rsid w:val="0076439D"/>
    <w:rsid w:val="007643FC"/>
    <w:rsid w:val="0076448D"/>
    <w:rsid w:val="007644BA"/>
    <w:rsid w:val="0076453F"/>
    <w:rsid w:val="00764897"/>
    <w:rsid w:val="007648B9"/>
    <w:rsid w:val="0076493B"/>
    <w:rsid w:val="007649C1"/>
    <w:rsid w:val="00764A04"/>
    <w:rsid w:val="00764A90"/>
    <w:rsid w:val="00764A93"/>
    <w:rsid w:val="00764AB9"/>
    <w:rsid w:val="00764B28"/>
    <w:rsid w:val="00764CF0"/>
    <w:rsid w:val="00764DF3"/>
    <w:rsid w:val="00764E0F"/>
    <w:rsid w:val="00764ED4"/>
    <w:rsid w:val="00764EFC"/>
    <w:rsid w:val="0076500D"/>
    <w:rsid w:val="007650DE"/>
    <w:rsid w:val="00765314"/>
    <w:rsid w:val="007653ED"/>
    <w:rsid w:val="0076540E"/>
    <w:rsid w:val="00765549"/>
    <w:rsid w:val="0076558A"/>
    <w:rsid w:val="0076566E"/>
    <w:rsid w:val="0076571F"/>
    <w:rsid w:val="007657FB"/>
    <w:rsid w:val="00765946"/>
    <w:rsid w:val="0076598A"/>
    <w:rsid w:val="00765993"/>
    <w:rsid w:val="007659DE"/>
    <w:rsid w:val="00765A13"/>
    <w:rsid w:val="00765A70"/>
    <w:rsid w:val="00765B4D"/>
    <w:rsid w:val="00765B7E"/>
    <w:rsid w:val="00765C0A"/>
    <w:rsid w:val="00765C26"/>
    <w:rsid w:val="00765C56"/>
    <w:rsid w:val="00765C5B"/>
    <w:rsid w:val="00765CEB"/>
    <w:rsid w:val="00765F21"/>
    <w:rsid w:val="00766014"/>
    <w:rsid w:val="00766060"/>
    <w:rsid w:val="007660FE"/>
    <w:rsid w:val="0076610E"/>
    <w:rsid w:val="007661A6"/>
    <w:rsid w:val="007661B6"/>
    <w:rsid w:val="00766231"/>
    <w:rsid w:val="0076629B"/>
    <w:rsid w:val="007662C8"/>
    <w:rsid w:val="00766321"/>
    <w:rsid w:val="007663AA"/>
    <w:rsid w:val="00766403"/>
    <w:rsid w:val="007664FA"/>
    <w:rsid w:val="007666B7"/>
    <w:rsid w:val="00766735"/>
    <w:rsid w:val="0076675B"/>
    <w:rsid w:val="007667AF"/>
    <w:rsid w:val="0076692E"/>
    <w:rsid w:val="0076699F"/>
    <w:rsid w:val="00766A15"/>
    <w:rsid w:val="00766A4F"/>
    <w:rsid w:val="00766AE2"/>
    <w:rsid w:val="00766B21"/>
    <w:rsid w:val="00766B27"/>
    <w:rsid w:val="00766B4C"/>
    <w:rsid w:val="00766BC3"/>
    <w:rsid w:val="00766CC0"/>
    <w:rsid w:val="00766D76"/>
    <w:rsid w:val="00766D82"/>
    <w:rsid w:val="00766E35"/>
    <w:rsid w:val="00766F1E"/>
    <w:rsid w:val="00766F28"/>
    <w:rsid w:val="00766F3D"/>
    <w:rsid w:val="00766FF6"/>
    <w:rsid w:val="0076713C"/>
    <w:rsid w:val="0076717F"/>
    <w:rsid w:val="007671ED"/>
    <w:rsid w:val="0076734F"/>
    <w:rsid w:val="0076737F"/>
    <w:rsid w:val="0076744D"/>
    <w:rsid w:val="00767548"/>
    <w:rsid w:val="00767623"/>
    <w:rsid w:val="0076774B"/>
    <w:rsid w:val="00767848"/>
    <w:rsid w:val="0076787F"/>
    <w:rsid w:val="007678D9"/>
    <w:rsid w:val="00767934"/>
    <w:rsid w:val="00767979"/>
    <w:rsid w:val="00767B30"/>
    <w:rsid w:val="00767B74"/>
    <w:rsid w:val="00767BF8"/>
    <w:rsid w:val="00767D60"/>
    <w:rsid w:val="00767E37"/>
    <w:rsid w:val="00767E6C"/>
    <w:rsid w:val="00767E8C"/>
    <w:rsid w:val="00767ECC"/>
    <w:rsid w:val="00767EDC"/>
    <w:rsid w:val="007701ED"/>
    <w:rsid w:val="0077021A"/>
    <w:rsid w:val="007702EB"/>
    <w:rsid w:val="007702EF"/>
    <w:rsid w:val="00770322"/>
    <w:rsid w:val="0077037F"/>
    <w:rsid w:val="00770387"/>
    <w:rsid w:val="0077040A"/>
    <w:rsid w:val="00770420"/>
    <w:rsid w:val="007704C2"/>
    <w:rsid w:val="00770653"/>
    <w:rsid w:val="00770684"/>
    <w:rsid w:val="0077079B"/>
    <w:rsid w:val="007708F1"/>
    <w:rsid w:val="007709CE"/>
    <w:rsid w:val="00770B65"/>
    <w:rsid w:val="00770C84"/>
    <w:rsid w:val="00770CF3"/>
    <w:rsid w:val="00770DAB"/>
    <w:rsid w:val="00770E13"/>
    <w:rsid w:val="00770F58"/>
    <w:rsid w:val="00771049"/>
    <w:rsid w:val="007711C8"/>
    <w:rsid w:val="0077123B"/>
    <w:rsid w:val="00771245"/>
    <w:rsid w:val="00771267"/>
    <w:rsid w:val="00771279"/>
    <w:rsid w:val="0077128E"/>
    <w:rsid w:val="007713D4"/>
    <w:rsid w:val="007714D4"/>
    <w:rsid w:val="00771583"/>
    <w:rsid w:val="007715C3"/>
    <w:rsid w:val="00771740"/>
    <w:rsid w:val="00771842"/>
    <w:rsid w:val="00771858"/>
    <w:rsid w:val="0077185F"/>
    <w:rsid w:val="007718FA"/>
    <w:rsid w:val="0077190A"/>
    <w:rsid w:val="00771916"/>
    <w:rsid w:val="00771918"/>
    <w:rsid w:val="00771925"/>
    <w:rsid w:val="00771A4B"/>
    <w:rsid w:val="00771D7B"/>
    <w:rsid w:val="00771D89"/>
    <w:rsid w:val="00771DE6"/>
    <w:rsid w:val="00771EA6"/>
    <w:rsid w:val="00771EA8"/>
    <w:rsid w:val="0077200E"/>
    <w:rsid w:val="0077209A"/>
    <w:rsid w:val="00772135"/>
    <w:rsid w:val="007721FE"/>
    <w:rsid w:val="00772271"/>
    <w:rsid w:val="007723EE"/>
    <w:rsid w:val="007723F8"/>
    <w:rsid w:val="007724DB"/>
    <w:rsid w:val="0077254A"/>
    <w:rsid w:val="0077263A"/>
    <w:rsid w:val="007726A1"/>
    <w:rsid w:val="00772778"/>
    <w:rsid w:val="007727C8"/>
    <w:rsid w:val="007729E2"/>
    <w:rsid w:val="00772A0D"/>
    <w:rsid w:val="00772A3F"/>
    <w:rsid w:val="00772A74"/>
    <w:rsid w:val="00772A9D"/>
    <w:rsid w:val="00772B87"/>
    <w:rsid w:val="00772BC5"/>
    <w:rsid w:val="00772BF5"/>
    <w:rsid w:val="00772C31"/>
    <w:rsid w:val="00772D18"/>
    <w:rsid w:val="00772D3F"/>
    <w:rsid w:val="00772DA2"/>
    <w:rsid w:val="00772DBF"/>
    <w:rsid w:val="00772FE2"/>
    <w:rsid w:val="00773061"/>
    <w:rsid w:val="007731F6"/>
    <w:rsid w:val="0077320C"/>
    <w:rsid w:val="007732B0"/>
    <w:rsid w:val="00773328"/>
    <w:rsid w:val="0077352F"/>
    <w:rsid w:val="00773774"/>
    <w:rsid w:val="00773838"/>
    <w:rsid w:val="00773904"/>
    <w:rsid w:val="00773B4E"/>
    <w:rsid w:val="00773B8A"/>
    <w:rsid w:val="00773C66"/>
    <w:rsid w:val="00773CBD"/>
    <w:rsid w:val="00773CCB"/>
    <w:rsid w:val="00773DA9"/>
    <w:rsid w:val="00773DB7"/>
    <w:rsid w:val="00773DDC"/>
    <w:rsid w:val="00773E33"/>
    <w:rsid w:val="00774243"/>
    <w:rsid w:val="00774723"/>
    <w:rsid w:val="0077476F"/>
    <w:rsid w:val="00774C18"/>
    <w:rsid w:val="00774E4E"/>
    <w:rsid w:val="007750D1"/>
    <w:rsid w:val="00775232"/>
    <w:rsid w:val="007752EE"/>
    <w:rsid w:val="00775394"/>
    <w:rsid w:val="007753AB"/>
    <w:rsid w:val="007754F2"/>
    <w:rsid w:val="0077552C"/>
    <w:rsid w:val="007755D9"/>
    <w:rsid w:val="00775645"/>
    <w:rsid w:val="007757BC"/>
    <w:rsid w:val="007757F3"/>
    <w:rsid w:val="00775882"/>
    <w:rsid w:val="0077588B"/>
    <w:rsid w:val="0077594A"/>
    <w:rsid w:val="0077595D"/>
    <w:rsid w:val="00775A06"/>
    <w:rsid w:val="00775A14"/>
    <w:rsid w:val="00775A43"/>
    <w:rsid w:val="00775B3C"/>
    <w:rsid w:val="00775D48"/>
    <w:rsid w:val="00775D5A"/>
    <w:rsid w:val="00775F77"/>
    <w:rsid w:val="00775FF5"/>
    <w:rsid w:val="0077603A"/>
    <w:rsid w:val="00776047"/>
    <w:rsid w:val="0077615A"/>
    <w:rsid w:val="00776166"/>
    <w:rsid w:val="007762ED"/>
    <w:rsid w:val="0077630F"/>
    <w:rsid w:val="007763F4"/>
    <w:rsid w:val="0077648E"/>
    <w:rsid w:val="007764BE"/>
    <w:rsid w:val="007764DB"/>
    <w:rsid w:val="00776557"/>
    <w:rsid w:val="0077659A"/>
    <w:rsid w:val="007766E8"/>
    <w:rsid w:val="00776709"/>
    <w:rsid w:val="00776877"/>
    <w:rsid w:val="00776896"/>
    <w:rsid w:val="007769B7"/>
    <w:rsid w:val="007769C6"/>
    <w:rsid w:val="00776BD0"/>
    <w:rsid w:val="00776BF5"/>
    <w:rsid w:val="00776CC2"/>
    <w:rsid w:val="00776CDE"/>
    <w:rsid w:val="00776D00"/>
    <w:rsid w:val="00776D26"/>
    <w:rsid w:val="00776F2B"/>
    <w:rsid w:val="007770B4"/>
    <w:rsid w:val="0077713D"/>
    <w:rsid w:val="0077713E"/>
    <w:rsid w:val="007771F1"/>
    <w:rsid w:val="00777202"/>
    <w:rsid w:val="0077720D"/>
    <w:rsid w:val="007774F9"/>
    <w:rsid w:val="0077758C"/>
    <w:rsid w:val="00777763"/>
    <w:rsid w:val="0077780E"/>
    <w:rsid w:val="0077785A"/>
    <w:rsid w:val="007778C8"/>
    <w:rsid w:val="007779A0"/>
    <w:rsid w:val="00777A9C"/>
    <w:rsid w:val="00777ADD"/>
    <w:rsid w:val="00777B1E"/>
    <w:rsid w:val="00777BDE"/>
    <w:rsid w:val="00777C3C"/>
    <w:rsid w:val="00777C93"/>
    <w:rsid w:val="00777CE3"/>
    <w:rsid w:val="00777E0B"/>
    <w:rsid w:val="00777EC2"/>
    <w:rsid w:val="00777EEC"/>
    <w:rsid w:val="00777F07"/>
    <w:rsid w:val="00777F32"/>
    <w:rsid w:val="00777F3F"/>
    <w:rsid w:val="00780024"/>
    <w:rsid w:val="007801C5"/>
    <w:rsid w:val="007801E6"/>
    <w:rsid w:val="00780322"/>
    <w:rsid w:val="00780362"/>
    <w:rsid w:val="00780484"/>
    <w:rsid w:val="007805A0"/>
    <w:rsid w:val="00780626"/>
    <w:rsid w:val="0078064A"/>
    <w:rsid w:val="00780651"/>
    <w:rsid w:val="007806C6"/>
    <w:rsid w:val="00780743"/>
    <w:rsid w:val="00780896"/>
    <w:rsid w:val="007808CB"/>
    <w:rsid w:val="007808EC"/>
    <w:rsid w:val="0078093A"/>
    <w:rsid w:val="0078093B"/>
    <w:rsid w:val="00780A41"/>
    <w:rsid w:val="00780C04"/>
    <w:rsid w:val="00780C5F"/>
    <w:rsid w:val="00780D48"/>
    <w:rsid w:val="00780D70"/>
    <w:rsid w:val="00780DDE"/>
    <w:rsid w:val="00780E22"/>
    <w:rsid w:val="00780EA7"/>
    <w:rsid w:val="00780FCB"/>
    <w:rsid w:val="00781015"/>
    <w:rsid w:val="00781059"/>
    <w:rsid w:val="00781067"/>
    <w:rsid w:val="00781092"/>
    <w:rsid w:val="007810E6"/>
    <w:rsid w:val="0078114B"/>
    <w:rsid w:val="0078115A"/>
    <w:rsid w:val="00781178"/>
    <w:rsid w:val="007811A8"/>
    <w:rsid w:val="007811DB"/>
    <w:rsid w:val="00781275"/>
    <w:rsid w:val="00781322"/>
    <w:rsid w:val="00781468"/>
    <w:rsid w:val="007815BC"/>
    <w:rsid w:val="0078167E"/>
    <w:rsid w:val="007816E6"/>
    <w:rsid w:val="007816EE"/>
    <w:rsid w:val="00781724"/>
    <w:rsid w:val="007817E9"/>
    <w:rsid w:val="0078197E"/>
    <w:rsid w:val="007819D6"/>
    <w:rsid w:val="00781A4C"/>
    <w:rsid w:val="00781C6A"/>
    <w:rsid w:val="00781C8B"/>
    <w:rsid w:val="00781D00"/>
    <w:rsid w:val="00781EB5"/>
    <w:rsid w:val="00781EB7"/>
    <w:rsid w:val="00781F82"/>
    <w:rsid w:val="00781FBF"/>
    <w:rsid w:val="00782002"/>
    <w:rsid w:val="00782003"/>
    <w:rsid w:val="00782017"/>
    <w:rsid w:val="0078237F"/>
    <w:rsid w:val="007823A3"/>
    <w:rsid w:val="007823AF"/>
    <w:rsid w:val="00782443"/>
    <w:rsid w:val="007824A2"/>
    <w:rsid w:val="007824DB"/>
    <w:rsid w:val="007824E1"/>
    <w:rsid w:val="007824FF"/>
    <w:rsid w:val="00782566"/>
    <w:rsid w:val="007825CD"/>
    <w:rsid w:val="007825F0"/>
    <w:rsid w:val="007826DE"/>
    <w:rsid w:val="007827B4"/>
    <w:rsid w:val="00782843"/>
    <w:rsid w:val="00782850"/>
    <w:rsid w:val="0078286A"/>
    <w:rsid w:val="0078297B"/>
    <w:rsid w:val="00782A6F"/>
    <w:rsid w:val="00782A73"/>
    <w:rsid w:val="00782A7A"/>
    <w:rsid w:val="00782B21"/>
    <w:rsid w:val="00782C36"/>
    <w:rsid w:val="00782D75"/>
    <w:rsid w:val="00782DD4"/>
    <w:rsid w:val="00782E82"/>
    <w:rsid w:val="0078300B"/>
    <w:rsid w:val="00783249"/>
    <w:rsid w:val="0078341A"/>
    <w:rsid w:val="00783427"/>
    <w:rsid w:val="007834AF"/>
    <w:rsid w:val="007835E7"/>
    <w:rsid w:val="0078366B"/>
    <w:rsid w:val="007836C3"/>
    <w:rsid w:val="007836F4"/>
    <w:rsid w:val="00783732"/>
    <w:rsid w:val="00783750"/>
    <w:rsid w:val="007837D6"/>
    <w:rsid w:val="00783B07"/>
    <w:rsid w:val="00783C6B"/>
    <w:rsid w:val="00783DFB"/>
    <w:rsid w:val="00783E5D"/>
    <w:rsid w:val="00783EC5"/>
    <w:rsid w:val="00783F94"/>
    <w:rsid w:val="00783FF8"/>
    <w:rsid w:val="00783FFF"/>
    <w:rsid w:val="00784004"/>
    <w:rsid w:val="007840DE"/>
    <w:rsid w:val="0078413B"/>
    <w:rsid w:val="007841CE"/>
    <w:rsid w:val="00784269"/>
    <w:rsid w:val="007842EC"/>
    <w:rsid w:val="007842FD"/>
    <w:rsid w:val="00784356"/>
    <w:rsid w:val="00784439"/>
    <w:rsid w:val="007846DF"/>
    <w:rsid w:val="0078496D"/>
    <w:rsid w:val="007849C2"/>
    <w:rsid w:val="00784A96"/>
    <w:rsid w:val="00784AA8"/>
    <w:rsid w:val="00784BD5"/>
    <w:rsid w:val="00784C71"/>
    <w:rsid w:val="00784E41"/>
    <w:rsid w:val="00784F08"/>
    <w:rsid w:val="00785132"/>
    <w:rsid w:val="007852C3"/>
    <w:rsid w:val="007852DF"/>
    <w:rsid w:val="007852EC"/>
    <w:rsid w:val="00785338"/>
    <w:rsid w:val="00785444"/>
    <w:rsid w:val="007854DE"/>
    <w:rsid w:val="00785572"/>
    <w:rsid w:val="007858FA"/>
    <w:rsid w:val="007859B9"/>
    <w:rsid w:val="00785A0E"/>
    <w:rsid w:val="00785B45"/>
    <w:rsid w:val="00785C52"/>
    <w:rsid w:val="00785CB4"/>
    <w:rsid w:val="00785D1D"/>
    <w:rsid w:val="00785D40"/>
    <w:rsid w:val="00785E72"/>
    <w:rsid w:val="00785F1D"/>
    <w:rsid w:val="00785FA5"/>
    <w:rsid w:val="007860A6"/>
    <w:rsid w:val="0078616D"/>
    <w:rsid w:val="007861A1"/>
    <w:rsid w:val="0078622A"/>
    <w:rsid w:val="007862CE"/>
    <w:rsid w:val="00786300"/>
    <w:rsid w:val="007863AC"/>
    <w:rsid w:val="00786489"/>
    <w:rsid w:val="007864C8"/>
    <w:rsid w:val="00786639"/>
    <w:rsid w:val="007866CB"/>
    <w:rsid w:val="007866FE"/>
    <w:rsid w:val="0078670A"/>
    <w:rsid w:val="007867FC"/>
    <w:rsid w:val="007868F8"/>
    <w:rsid w:val="0078693C"/>
    <w:rsid w:val="0078696D"/>
    <w:rsid w:val="00786975"/>
    <w:rsid w:val="0078697A"/>
    <w:rsid w:val="00786A84"/>
    <w:rsid w:val="00786B4F"/>
    <w:rsid w:val="00786BCC"/>
    <w:rsid w:val="00786BEC"/>
    <w:rsid w:val="00786C48"/>
    <w:rsid w:val="00786C7F"/>
    <w:rsid w:val="00786CA4"/>
    <w:rsid w:val="00786D02"/>
    <w:rsid w:val="00786E04"/>
    <w:rsid w:val="00786F9A"/>
    <w:rsid w:val="007870F2"/>
    <w:rsid w:val="00787157"/>
    <w:rsid w:val="007872B8"/>
    <w:rsid w:val="007874DE"/>
    <w:rsid w:val="007875F5"/>
    <w:rsid w:val="0078762D"/>
    <w:rsid w:val="007876CE"/>
    <w:rsid w:val="0078778D"/>
    <w:rsid w:val="00787791"/>
    <w:rsid w:val="00787891"/>
    <w:rsid w:val="007879F2"/>
    <w:rsid w:val="00787A43"/>
    <w:rsid w:val="00787BC2"/>
    <w:rsid w:val="00787D80"/>
    <w:rsid w:val="00787DD3"/>
    <w:rsid w:val="00787DF5"/>
    <w:rsid w:val="00787EE2"/>
    <w:rsid w:val="00787F87"/>
    <w:rsid w:val="00790037"/>
    <w:rsid w:val="00790044"/>
    <w:rsid w:val="0079004B"/>
    <w:rsid w:val="00790063"/>
    <w:rsid w:val="0079011D"/>
    <w:rsid w:val="007902B9"/>
    <w:rsid w:val="00790312"/>
    <w:rsid w:val="00790344"/>
    <w:rsid w:val="00790364"/>
    <w:rsid w:val="007904DF"/>
    <w:rsid w:val="00790594"/>
    <w:rsid w:val="007905CD"/>
    <w:rsid w:val="007905FE"/>
    <w:rsid w:val="00790600"/>
    <w:rsid w:val="0079071A"/>
    <w:rsid w:val="007907C1"/>
    <w:rsid w:val="007907EB"/>
    <w:rsid w:val="007908A2"/>
    <w:rsid w:val="007908C4"/>
    <w:rsid w:val="007908F7"/>
    <w:rsid w:val="0079090B"/>
    <w:rsid w:val="00790967"/>
    <w:rsid w:val="00790979"/>
    <w:rsid w:val="007909A6"/>
    <w:rsid w:val="00790B39"/>
    <w:rsid w:val="00790BEC"/>
    <w:rsid w:val="00790C28"/>
    <w:rsid w:val="00790CD3"/>
    <w:rsid w:val="00790DD5"/>
    <w:rsid w:val="00790E29"/>
    <w:rsid w:val="00790EB1"/>
    <w:rsid w:val="00790EE8"/>
    <w:rsid w:val="00790F30"/>
    <w:rsid w:val="00790FF1"/>
    <w:rsid w:val="0079105A"/>
    <w:rsid w:val="00791132"/>
    <w:rsid w:val="007914D2"/>
    <w:rsid w:val="007915B0"/>
    <w:rsid w:val="00791623"/>
    <w:rsid w:val="007916BB"/>
    <w:rsid w:val="00791731"/>
    <w:rsid w:val="0079189F"/>
    <w:rsid w:val="00791A40"/>
    <w:rsid w:val="00791AC2"/>
    <w:rsid w:val="00791AE2"/>
    <w:rsid w:val="00791AF3"/>
    <w:rsid w:val="00791B0A"/>
    <w:rsid w:val="00791C19"/>
    <w:rsid w:val="00791C9D"/>
    <w:rsid w:val="00791CEB"/>
    <w:rsid w:val="00791D24"/>
    <w:rsid w:val="00791E80"/>
    <w:rsid w:val="00791EC6"/>
    <w:rsid w:val="00791ED1"/>
    <w:rsid w:val="00791F3C"/>
    <w:rsid w:val="00792117"/>
    <w:rsid w:val="007921FB"/>
    <w:rsid w:val="00792321"/>
    <w:rsid w:val="0079232B"/>
    <w:rsid w:val="00792367"/>
    <w:rsid w:val="007923D6"/>
    <w:rsid w:val="00792518"/>
    <w:rsid w:val="007925DF"/>
    <w:rsid w:val="007927D6"/>
    <w:rsid w:val="007928BD"/>
    <w:rsid w:val="00792982"/>
    <w:rsid w:val="007929CE"/>
    <w:rsid w:val="007929EA"/>
    <w:rsid w:val="00792A0D"/>
    <w:rsid w:val="00792A22"/>
    <w:rsid w:val="00792C48"/>
    <w:rsid w:val="00792C73"/>
    <w:rsid w:val="00792C9B"/>
    <w:rsid w:val="00792D59"/>
    <w:rsid w:val="00793135"/>
    <w:rsid w:val="0079315B"/>
    <w:rsid w:val="00793166"/>
    <w:rsid w:val="00793204"/>
    <w:rsid w:val="00793275"/>
    <w:rsid w:val="007932F6"/>
    <w:rsid w:val="00793397"/>
    <w:rsid w:val="007933DB"/>
    <w:rsid w:val="0079346D"/>
    <w:rsid w:val="007935FF"/>
    <w:rsid w:val="0079373F"/>
    <w:rsid w:val="00793786"/>
    <w:rsid w:val="00793991"/>
    <w:rsid w:val="00793A08"/>
    <w:rsid w:val="00793A79"/>
    <w:rsid w:val="00793AAC"/>
    <w:rsid w:val="00793AB6"/>
    <w:rsid w:val="00793C66"/>
    <w:rsid w:val="00793D85"/>
    <w:rsid w:val="00793EB8"/>
    <w:rsid w:val="0079404F"/>
    <w:rsid w:val="007941D2"/>
    <w:rsid w:val="0079428A"/>
    <w:rsid w:val="0079446A"/>
    <w:rsid w:val="007944B0"/>
    <w:rsid w:val="00794516"/>
    <w:rsid w:val="00794525"/>
    <w:rsid w:val="007945D9"/>
    <w:rsid w:val="00794615"/>
    <w:rsid w:val="00794630"/>
    <w:rsid w:val="0079476B"/>
    <w:rsid w:val="00794973"/>
    <w:rsid w:val="0079498F"/>
    <w:rsid w:val="00794B22"/>
    <w:rsid w:val="00794BDA"/>
    <w:rsid w:val="00794BF8"/>
    <w:rsid w:val="00794C05"/>
    <w:rsid w:val="00794C10"/>
    <w:rsid w:val="00794C40"/>
    <w:rsid w:val="00794DEA"/>
    <w:rsid w:val="00794F34"/>
    <w:rsid w:val="00795177"/>
    <w:rsid w:val="0079527A"/>
    <w:rsid w:val="007953EB"/>
    <w:rsid w:val="0079548F"/>
    <w:rsid w:val="007954E5"/>
    <w:rsid w:val="00795547"/>
    <w:rsid w:val="0079560D"/>
    <w:rsid w:val="0079563B"/>
    <w:rsid w:val="00795676"/>
    <w:rsid w:val="007956A3"/>
    <w:rsid w:val="0079599C"/>
    <w:rsid w:val="00795A5D"/>
    <w:rsid w:val="00795AEE"/>
    <w:rsid w:val="00795B48"/>
    <w:rsid w:val="00795C51"/>
    <w:rsid w:val="00795C9D"/>
    <w:rsid w:val="00795CCA"/>
    <w:rsid w:val="00795D58"/>
    <w:rsid w:val="00795DB0"/>
    <w:rsid w:val="00795E7C"/>
    <w:rsid w:val="00795F33"/>
    <w:rsid w:val="00795FC0"/>
    <w:rsid w:val="00795FEF"/>
    <w:rsid w:val="0079601E"/>
    <w:rsid w:val="00796044"/>
    <w:rsid w:val="007960CA"/>
    <w:rsid w:val="00796119"/>
    <w:rsid w:val="00796127"/>
    <w:rsid w:val="0079619E"/>
    <w:rsid w:val="007961C3"/>
    <w:rsid w:val="007961C7"/>
    <w:rsid w:val="00796219"/>
    <w:rsid w:val="0079629E"/>
    <w:rsid w:val="007962EF"/>
    <w:rsid w:val="007963D4"/>
    <w:rsid w:val="00796418"/>
    <w:rsid w:val="00796419"/>
    <w:rsid w:val="00796439"/>
    <w:rsid w:val="00796557"/>
    <w:rsid w:val="0079657E"/>
    <w:rsid w:val="0079659A"/>
    <w:rsid w:val="0079669A"/>
    <w:rsid w:val="007969B6"/>
    <w:rsid w:val="007969CA"/>
    <w:rsid w:val="007969EF"/>
    <w:rsid w:val="00796ADA"/>
    <w:rsid w:val="00796CAC"/>
    <w:rsid w:val="00796D29"/>
    <w:rsid w:val="00796D77"/>
    <w:rsid w:val="00796DAF"/>
    <w:rsid w:val="00796E3F"/>
    <w:rsid w:val="00796EC9"/>
    <w:rsid w:val="00796EEF"/>
    <w:rsid w:val="0079702F"/>
    <w:rsid w:val="00797162"/>
    <w:rsid w:val="007971B5"/>
    <w:rsid w:val="00797213"/>
    <w:rsid w:val="00797309"/>
    <w:rsid w:val="007974B8"/>
    <w:rsid w:val="007975B2"/>
    <w:rsid w:val="0079761F"/>
    <w:rsid w:val="00797714"/>
    <w:rsid w:val="0079778B"/>
    <w:rsid w:val="007977A1"/>
    <w:rsid w:val="00797832"/>
    <w:rsid w:val="00797996"/>
    <w:rsid w:val="007979A4"/>
    <w:rsid w:val="00797C5D"/>
    <w:rsid w:val="00797C76"/>
    <w:rsid w:val="00797CF0"/>
    <w:rsid w:val="00797D0F"/>
    <w:rsid w:val="00797D8B"/>
    <w:rsid w:val="00797DAD"/>
    <w:rsid w:val="00797E16"/>
    <w:rsid w:val="00797E84"/>
    <w:rsid w:val="00797F31"/>
    <w:rsid w:val="00797F68"/>
    <w:rsid w:val="007A0085"/>
    <w:rsid w:val="007A015C"/>
    <w:rsid w:val="007A01A6"/>
    <w:rsid w:val="007A0271"/>
    <w:rsid w:val="007A02EC"/>
    <w:rsid w:val="007A0344"/>
    <w:rsid w:val="007A0377"/>
    <w:rsid w:val="007A03A7"/>
    <w:rsid w:val="007A0471"/>
    <w:rsid w:val="007A0490"/>
    <w:rsid w:val="007A05CE"/>
    <w:rsid w:val="007A05F2"/>
    <w:rsid w:val="007A06A3"/>
    <w:rsid w:val="007A06D1"/>
    <w:rsid w:val="007A073B"/>
    <w:rsid w:val="007A07F8"/>
    <w:rsid w:val="007A0863"/>
    <w:rsid w:val="007A088A"/>
    <w:rsid w:val="007A094B"/>
    <w:rsid w:val="007A0976"/>
    <w:rsid w:val="007A0992"/>
    <w:rsid w:val="007A0A1B"/>
    <w:rsid w:val="007A0A44"/>
    <w:rsid w:val="007A0A91"/>
    <w:rsid w:val="007A0C4B"/>
    <w:rsid w:val="007A0D02"/>
    <w:rsid w:val="007A0D24"/>
    <w:rsid w:val="007A0DDA"/>
    <w:rsid w:val="007A0E49"/>
    <w:rsid w:val="007A0E51"/>
    <w:rsid w:val="007A0E5A"/>
    <w:rsid w:val="007A0E75"/>
    <w:rsid w:val="007A0EDB"/>
    <w:rsid w:val="007A0F60"/>
    <w:rsid w:val="007A10AD"/>
    <w:rsid w:val="007A10D0"/>
    <w:rsid w:val="007A10D7"/>
    <w:rsid w:val="007A113C"/>
    <w:rsid w:val="007A127A"/>
    <w:rsid w:val="007A1329"/>
    <w:rsid w:val="007A13E0"/>
    <w:rsid w:val="007A140B"/>
    <w:rsid w:val="007A1455"/>
    <w:rsid w:val="007A1514"/>
    <w:rsid w:val="007A1632"/>
    <w:rsid w:val="007A16F3"/>
    <w:rsid w:val="007A177B"/>
    <w:rsid w:val="007A1811"/>
    <w:rsid w:val="007A189D"/>
    <w:rsid w:val="007A1947"/>
    <w:rsid w:val="007A1A03"/>
    <w:rsid w:val="007A1AD3"/>
    <w:rsid w:val="007A1C47"/>
    <w:rsid w:val="007A1E09"/>
    <w:rsid w:val="007A1FC9"/>
    <w:rsid w:val="007A200D"/>
    <w:rsid w:val="007A2210"/>
    <w:rsid w:val="007A2347"/>
    <w:rsid w:val="007A24A7"/>
    <w:rsid w:val="007A25A1"/>
    <w:rsid w:val="007A25BB"/>
    <w:rsid w:val="007A25F7"/>
    <w:rsid w:val="007A2693"/>
    <w:rsid w:val="007A28B7"/>
    <w:rsid w:val="007A295D"/>
    <w:rsid w:val="007A2B2B"/>
    <w:rsid w:val="007A2B3F"/>
    <w:rsid w:val="007A2B4B"/>
    <w:rsid w:val="007A2B7B"/>
    <w:rsid w:val="007A2BC4"/>
    <w:rsid w:val="007A2BE7"/>
    <w:rsid w:val="007A2EBF"/>
    <w:rsid w:val="007A2EDE"/>
    <w:rsid w:val="007A2F38"/>
    <w:rsid w:val="007A300A"/>
    <w:rsid w:val="007A3197"/>
    <w:rsid w:val="007A3269"/>
    <w:rsid w:val="007A32DD"/>
    <w:rsid w:val="007A340B"/>
    <w:rsid w:val="007A3475"/>
    <w:rsid w:val="007A349B"/>
    <w:rsid w:val="007A356F"/>
    <w:rsid w:val="007A36C5"/>
    <w:rsid w:val="007A36C8"/>
    <w:rsid w:val="007A37B5"/>
    <w:rsid w:val="007A37CC"/>
    <w:rsid w:val="007A3961"/>
    <w:rsid w:val="007A39B6"/>
    <w:rsid w:val="007A3A09"/>
    <w:rsid w:val="007A3A0A"/>
    <w:rsid w:val="007A3A1E"/>
    <w:rsid w:val="007A3A3D"/>
    <w:rsid w:val="007A3B36"/>
    <w:rsid w:val="007A3C0F"/>
    <w:rsid w:val="007A3C98"/>
    <w:rsid w:val="007A3DD0"/>
    <w:rsid w:val="007A3EEA"/>
    <w:rsid w:val="007A402E"/>
    <w:rsid w:val="007A413D"/>
    <w:rsid w:val="007A4184"/>
    <w:rsid w:val="007A4205"/>
    <w:rsid w:val="007A4226"/>
    <w:rsid w:val="007A425E"/>
    <w:rsid w:val="007A42F5"/>
    <w:rsid w:val="007A4403"/>
    <w:rsid w:val="007A44E7"/>
    <w:rsid w:val="007A4576"/>
    <w:rsid w:val="007A45F4"/>
    <w:rsid w:val="007A469D"/>
    <w:rsid w:val="007A476E"/>
    <w:rsid w:val="007A47BF"/>
    <w:rsid w:val="007A483F"/>
    <w:rsid w:val="007A48A5"/>
    <w:rsid w:val="007A49C3"/>
    <w:rsid w:val="007A4B9F"/>
    <w:rsid w:val="007A4CA2"/>
    <w:rsid w:val="007A4CF4"/>
    <w:rsid w:val="007A4DE1"/>
    <w:rsid w:val="007A4F4B"/>
    <w:rsid w:val="007A52FE"/>
    <w:rsid w:val="007A5335"/>
    <w:rsid w:val="007A53CE"/>
    <w:rsid w:val="007A5471"/>
    <w:rsid w:val="007A54EC"/>
    <w:rsid w:val="007A554E"/>
    <w:rsid w:val="007A5A11"/>
    <w:rsid w:val="007A5B40"/>
    <w:rsid w:val="007A5B8C"/>
    <w:rsid w:val="007A5DAB"/>
    <w:rsid w:val="007A5DE5"/>
    <w:rsid w:val="007A5E11"/>
    <w:rsid w:val="007A5ED0"/>
    <w:rsid w:val="007A5F33"/>
    <w:rsid w:val="007A5FB1"/>
    <w:rsid w:val="007A5FD1"/>
    <w:rsid w:val="007A610B"/>
    <w:rsid w:val="007A622F"/>
    <w:rsid w:val="007A6256"/>
    <w:rsid w:val="007A62F2"/>
    <w:rsid w:val="007A6340"/>
    <w:rsid w:val="007A6383"/>
    <w:rsid w:val="007A63C6"/>
    <w:rsid w:val="007A63F2"/>
    <w:rsid w:val="007A641D"/>
    <w:rsid w:val="007A6506"/>
    <w:rsid w:val="007A65B4"/>
    <w:rsid w:val="007A6638"/>
    <w:rsid w:val="007A6704"/>
    <w:rsid w:val="007A68B0"/>
    <w:rsid w:val="007A68C8"/>
    <w:rsid w:val="007A68DC"/>
    <w:rsid w:val="007A6927"/>
    <w:rsid w:val="007A6974"/>
    <w:rsid w:val="007A6989"/>
    <w:rsid w:val="007A6A07"/>
    <w:rsid w:val="007A6A58"/>
    <w:rsid w:val="007A6AB5"/>
    <w:rsid w:val="007A6B6F"/>
    <w:rsid w:val="007A6B83"/>
    <w:rsid w:val="007A6CF3"/>
    <w:rsid w:val="007A6CF7"/>
    <w:rsid w:val="007A6DC5"/>
    <w:rsid w:val="007A6E60"/>
    <w:rsid w:val="007A6EAB"/>
    <w:rsid w:val="007A6EE6"/>
    <w:rsid w:val="007A6F3B"/>
    <w:rsid w:val="007A705E"/>
    <w:rsid w:val="007A7353"/>
    <w:rsid w:val="007A7415"/>
    <w:rsid w:val="007A74E8"/>
    <w:rsid w:val="007A779F"/>
    <w:rsid w:val="007A77A6"/>
    <w:rsid w:val="007A7914"/>
    <w:rsid w:val="007A795B"/>
    <w:rsid w:val="007A79B7"/>
    <w:rsid w:val="007A7A22"/>
    <w:rsid w:val="007A7A4F"/>
    <w:rsid w:val="007A7A62"/>
    <w:rsid w:val="007A7A8B"/>
    <w:rsid w:val="007A7B24"/>
    <w:rsid w:val="007A7C75"/>
    <w:rsid w:val="007A7D3A"/>
    <w:rsid w:val="007A7D6E"/>
    <w:rsid w:val="007A7D7D"/>
    <w:rsid w:val="007A7DD4"/>
    <w:rsid w:val="007A7ED8"/>
    <w:rsid w:val="007A7F3E"/>
    <w:rsid w:val="007A7FB6"/>
    <w:rsid w:val="007B004C"/>
    <w:rsid w:val="007B01CA"/>
    <w:rsid w:val="007B0363"/>
    <w:rsid w:val="007B03F6"/>
    <w:rsid w:val="007B045C"/>
    <w:rsid w:val="007B04C8"/>
    <w:rsid w:val="007B04F7"/>
    <w:rsid w:val="007B0578"/>
    <w:rsid w:val="007B05DA"/>
    <w:rsid w:val="007B05F0"/>
    <w:rsid w:val="007B06F6"/>
    <w:rsid w:val="007B079F"/>
    <w:rsid w:val="007B07D8"/>
    <w:rsid w:val="007B07DF"/>
    <w:rsid w:val="007B0817"/>
    <w:rsid w:val="007B0885"/>
    <w:rsid w:val="007B0914"/>
    <w:rsid w:val="007B094C"/>
    <w:rsid w:val="007B0A85"/>
    <w:rsid w:val="007B0B4C"/>
    <w:rsid w:val="007B0B79"/>
    <w:rsid w:val="007B0BCF"/>
    <w:rsid w:val="007B0C07"/>
    <w:rsid w:val="007B0CED"/>
    <w:rsid w:val="007B0E6D"/>
    <w:rsid w:val="007B0E7E"/>
    <w:rsid w:val="007B0EBF"/>
    <w:rsid w:val="007B0F5A"/>
    <w:rsid w:val="007B0FA0"/>
    <w:rsid w:val="007B10A3"/>
    <w:rsid w:val="007B1102"/>
    <w:rsid w:val="007B1145"/>
    <w:rsid w:val="007B1185"/>
    <w:rsid w:val="007B11A9"/>
    <w:rsid w:val="007B11CB"/>
    <w:rsid w:val="007B131B"/>
    <w:rsid w:val="007B1592"/>
    <w:rsid w:val="007B16EE"/>
    <w:rsid w:val="007B16F7"/>
    <w:rsid w:val="007B1706"/>
    <w:rsid w:val="007B1713"/>
    <w:rsid w:val="007B1722"/>
    <w:rsid w:val="007B1723"/>
    <w:rsid w:val="007B17B7"/>
    <w:rsid w:val="007B185C"/>
    <w:rsid w:val="007B1F04"/>
    <w:rsid w:val="007B1F0B"/>
    <w:rsid w:val="007B2036"/>
    <w:rsid w:val="007B20C2"/>
    <w:rsid w:val="007B2168"/>
    <w:rsid w:val="007B21D1"/>
    <w:rsid w:val="007B2302"/>
    <w:rsid w:val="007B236C"/>
    <w:rsid w:val="007B23AE"/>
    <w:rsid w:val="007B24A5"/>
    <w:rsid w:val="007B2589"/>
    <w:rsid w:val="007B260B"/>
    <w:rsid w:val="007B27C1"/>
    <w:rsid w:val="007B27C4"/>
    <w:rsid w:val="007B2812"/>
    <w:rsid w:val="007B2926"/>
    <w:rsid w:val="007B293C"/>
    <w:rsid w:val="007B2964"/>
    <w:rsid w:val="007B2AAF"/>
    <w:rsid w:val="007B2B90"/>
    <w:rsid w:val="007B2C33"/>
    <w:rsid w:val="007B2C6F"/>
    <w:rsid w:val="007B2C88"/>
    <w:rsid w:val="007B2E94"/>
    <w:rsid w:val="007B302A"/>
    <w:rsid w:val="007B305B"/>
    <w:rsid w:val="007B313D"/>
    <w:rsid w:val="007B315C"/>
    <w:rsid w:val="007B31BB"/>
    <w:rsid w:val="007B338B"/>
    <w:rsid w:val="007B341A"/>
    <w:rsid w:val="007B3453"/>
    <w:rsid w:val="007B3528"/>
    <w:rsid w:val="007B359A"/>
    <w:rsid w:val="007B35AA"/>
    <w:rsid w:val="007B36CE"/>
    <w:rsid w:val="007B38E4"/>
    <w:rsid w:val="007B3920"/>
    <w:rsid w:val="007B396B"/>
    <w:rsid w:val="007B3B2A"/>
    <w:rsid w:val="007B3C40"/>
    <w:rsid w:val="007B3C54"/>
    <w:rsid w:val="007B3CFD"/>
    <w:rsid w:val="007B3D36"/>
    <w:rsid w:val="007B3D70"/>
    <w:rsid w:val="007B3E6B"/>
    <w:rsid w:val="007B4201"/>
    <w:rsid w:val="007B4222"/>
    <w:rsid w:val="007B428E"/>
    <w:rsid w:val="007B42BF"/>
    <w:rsid w:val="007B432D"/>
    <w:rsid w:val="007B43FC"/>
    <w:rsid w:val="007B444B"/>
    <w:rsid w:val="007B4451"/>
    <w:rsid w:val="007B4455"/>
    <w:rsid w:val="007B44EB"/>
    <w:rsid w:val="007B4673"/>
    <w:rsid w:val="007B46BC"/>
    <w:rsid w:val="007B4783"/>
    <w:rsid w:val="007B47E9"/>
    <w:rsid w:val="007B48A8"/>
    <w:rsid w:val="007B4993"/>
    <w:rsid w:val="007B4A40"/>
    <w:rsid w:val="007B4B13"/>
    <w:rsid w:val="007B4B23"/>
    <w:rsid w:val="007B4B39"/>
    <w:rsid w:val="007B4B4E"/>
    <w:rsid w:val="007B4B7D"/>
    <w:rsid w:val="007B4CA7"/>
    <w:rsid w:val="007B4E28"/>
    <w:rsid w:val="007B4E7D"/>
    <w:rsid w:val="007B4EA8"/>
    <w:rsid w:val="007B4F27"/>
    <w:rsid w:val="007B4FDB"/>
    <w:rsid w:val="007B50A4"/>
    <w:rsid w:val="007B5132"/>
    <w:rsid w:val="007B5203"/>
    <w:rsid w:val="007B5246"/>
    <w:rsid w:val="007B5263"/>
    <w:rsid w:val="007B52C7"/>
    <w:rsid w:val="007B5413"/>
    <w:rsid w:val="007B5423"/>
    <w:rsid w:val="007B5463"/>
    <w:rsid w:val="007B5565"/>
    <w:rsid w:val="007B5585"/>
    <w:rsid w:val="007B5603"/>
    <w:rsid w:val="007B5620"/>
    <w:rsid w:val="007B563A"/>
    <w:rsid w:val="007B567C"/>
    <w:rsid w:val="007B5683"/>
    <w:rsid w:val="007B5728"/>
    <w:rsid w:val="007B581C"/>
    <w:rsid w:val="007B59BD"/>
    <w:rsid w:val="007B59C2"/>
    <w:rsid w:val="007B5A26"/>
    <w:rsid w:val="007B5B66"/>
    <w:rsid w:val="007B5BFE"/>
    <w:rsid w:val="007B5C1F"/>
    <w:rsid w:val="007B5E0F"/>
    <w:rsid w:val="007B5E8B"/>
    <w:rsid w:val="007B5EE3"/>
    <w:rsid w:val="007B5F89"/>
    <w:rsid w:val="007B5FFC"/>
    <w:rsid w:val="007B6081"/>
    <w:rsid w:val="007B60A3"/>
    <w:rsid w:val="007B61FB"/>
    <w:rsid w:val="007B625B"/>
    <w:rsid w:val="007B6624"/>
    <w:rsid w:val="007B663D"/>
    <w:rsid w:val="007B66B4"/>
    <w:rsid w:val="007B68BC"/>
    <w:rsid w:val="007B6942"/>
    <w:rsid w:val="007B69A4"/>
    <w:rsid w:val="007B6A03"/>
    <w:rsid w:val="007B6A86"/>
    <w:rsid w:val="007B6B0E"/>
    <w:rsid w:val="007B6B1E"/>
    <w:rsid w:val="007B6C34"/>
    <w:rsid w:val="007B6C8D"/>
    <w:rsid w:val="007B6E27"/>
    <w:rsid w:val="007B6E48"/>
    <w:rsid w:val="007B6F2E"/>
    <w:rsid w:val="007B6F61"/>
    <w:rsid w:val="007B6FB1"/>
    <w:rsid w:val="007B7179"/>
    <w:rsid w:val="007B7184"/>
    <w:rsid w:val="007B7346"/>
    <w:rsid w:val="007B74E6"/>
    <w:rsid w:val="007B75B1"/>
    <w:rsid w:val="007B7610"/>
    <w:rsid w:val="007B764F"/>
    <w:rsid w:val="007B76E6"/>
    <w:rsid w:val="007B7743"/>
    <w:rsid w:val="007B777D"/>
    <w:rsid w:val="007B77B0"/>
    <w:rsid w:val="007B77D6"/>
    <w:rsid w:val="007B77E3"/>
    <w:rsid w:val="007B783E"/>
    <w:rsid w:val="007B7863"/>
    <w:rsid w:val="007B78C9"/>
    <w:rsid w:val="007B7B20"/>
    <w:rsid w:val="007B7D62"/>
    <w:rsid w:val="007B7E4E"/>
    <w:rsid w:val="007B7ECD"/>
    <w:rsid w:val="007B7F00"/>
    <w:rsid w:val="007C0049"/>
    <w:rsid w:val="007C01EF"/>
    <w:rsid w:val="007C023A"/>
    <w:rsid w:val="007C025B"/>
    <w:rsid w:val="007C03BF"/>
    <w:rsid w:val="007C0507"/>
    <w:rsid w:val="007C054B"/>
    <w:rsid w:val="007C0559"/>
    <w:rsid w:val="007C06DD"/>
    <w:rsid w:val="007C0756"/>
    <w:rsid w:val="007C0798"/>
    <w:rsid w:val="007C085D"/>
    <w:rsid w:val="007C08D9"/>
    <w:rsid w:val="007C094D"/>
    <w:rsid w:val="007C09AB"/>
    <w:rsid w:val="007C0B3E"/>
    <w:rsid w:val="007C0B94"/>
    <w:rsid w:val="007C0C07"/>
    <w:rsid w:val="007C0C42"/>
    <w:rsid w:val="007C0CD3"/>
    <w:rsid w:val="007C0D34"/>
    <w:rsid w:val="007C0D7F"/>
    <w:rsid w:val="007C0EDF"/>
    <w:rsid w:val="007C0FB3"/>
    <w:rsid w:val="007C0FE1"/>
    <w:rsid w:val="007C0FE2"/>
    <w:rsid w:val="007C0FF7"/>
    <w:rsid w:val="007C102A"/>
    <w:rsid w:val="007C105C"/>
    <w:rsid w:val="007C10A2"/>
    <w:rsid w:val="007C10FB"/>
    <w:rsid w:val="007C110F"/>
    <w:rsid w:val="007C1124"/>
    <w:rsid w:val="007C115D"/>
    <w:rsid w:val="007C116F"/>
    <w:rsid w:val="007C1185"/>
    <w:rsid w:val="007C11D5"/>
    <w:rsid w:val="007C121D"/>
    <w:rsid w:val="007C13E3"/>
    <w:rsid w:val="007C14E3"/>
    <w:rsid w:val="007C1544"/>
    <w:rsid w:val="007C162C"/>
    <w:rsid w:val="007C17A3"/>
    <w:rsid w:val="007C1876"/>
    <w:rsid w:val="007C1A84"/>
    <w:rsid w:val="007C1AFA"/>
    <w:rsid w:val="007C1B0B"/>
    <w:rsid w:val="007C1B6D"/>
    <w:rsid w:val="007C1C38"/>
    <w:rsid w:val="007C1C6A"/>
    <w:rsid w:val="007C1C6C"/>
    <w:rsid w:val="007C1CEC"/>
    <w:rsid w:val="007C1D86"/>
    <w:rsid w:val="007C1E09"/>
    <w:rsid w:val="007C1E0E"/>
    <w:rsid w:val="007C1F43"/>
    <w:rsid w:val="007C1FAF"/>
    <w:rsid w:val="007C206B"/>
    <w:rsid w:val="007C208A"/>
    <w:rsid w:val="007C2102"/>
    <w:rsid w:val="007C2159"/>
    <w:rsid w:val="007C21A8"/>
    <w:rsid w:val="007C21C3"/>
    <w:rsid w:val="007C21F7"/>
    <w:rsid w:val="007C2217"/>
    <w:rsid w:val="007C2264"/>
    <w:rsid w:val="007C2312"/>
    <w:rsid w:val="007C2324"/>
    <w:rsid w:val="007C232A"/>
    <w:rsid w:val="007C2390"/>
    <w:rsid w:val="007C247E"/>
    <w:rsid w:val="007C25EA"/>
    <w:rsid w:val="007C263B"/>
    <w:rsid w:val="007C2656"/>
    <w:rsid w:val="007C27CA"/>
    <w:rsid w:val="007C280A"/>
    <w:rsid w:val="007C2928"/>
    <w:rsid w:val="007C2985"/>
    <w:rsid w:val="007C29B4"/>
    <w:rsid w:val="007C29D5"/>
    <w:rsid w:val="007C2ACD"/>
    <w:rsid w:val="007C2C2C"/>
    <w:rsid w:val="007C2D17"/>
    <w:rsid w:val="007C2D66"/>
    <w:rsid w:val="007C2DA5"/>
    <w:rsid w:val="007C2E06"/>
    <w:rsid w:val="007C2E3F"/>
    <w:rsid w:val="007C2E91"/>
    <w:rsid w:val="007C2F0C"/>
    <w:rsid w:val="007C2F66"/>
    <w:rsid w:val="007C2F8E"/>
    <w:rsid w:val="007C301D"/>
    <w:rsid w:val="007C3043"/>
    <w:rsid w:val="007C309A"/>
    <w:rsid w:val="007C3195"/>
    <w:rsid w:val="007C3197"/>
    <w:rsid w:val="007C31C3"/>
    <w:rsid w:val="007C31DF"/>
    <w:rsid w:val="007C3305"/>
    <w:rsid w:val="007C33CD"/>
    <w:rsid w:val="007C34D4"/>
    <w:rsid w:val="007C3555"/>
    <w:rsid w:val="007C3788"/>
    <w:rsid w:val="007C384C"/>
    <w:rsid w:val="007C388D"/>
    <w:rsid w:val="007C3CEB"/>
    <w:rsid w:val="007C3D76"/>
    <w:rsid w:val="007C3DA8"/>
    <w:rsid w:val="007C3F08"/>
    <w:rsid w:val="007C3F21"/>
    <w:rsid w:val="007C4189"/>
    <w:rsid w:val="007C41DC"/>
    <w:rsid w:val="007C424D"/>
    <w:rsid w:val="007C427C"/>
    <w:rsid w:val="007C4292"/>
    <w:rsid w:val="007C42C2"/>
    <w:rsid w:val="007C4359"/>
    <w:rsid w:val="007C4361"/>
    <w:rsid w:val="007C4396"/>
    <w:rsid w:val="007C44E4"/>
    <w:rsid w:val="007C4539"/>
    <w:rsid w:val="007C45B8"/>
    <w:rsid w:val="007C4666"/>
    <w:rsid w:val="007C4715"/>
    <w:rsid w:val="007C47AC"/>
    <w:rsid w:val="007C47CB"/>
    <w:rsid w:val="007C4817"/>
    <w:rsid w:val="007C496B"/>
    <w:rsid w:val="007C4A26"/>
    <w:rsid w:val="007C4BFB"/>
    <w:rsid w:val="007C4BFC"/>
    <w:rsid w:val="007C4C4B"/>
    <w:rsid w:val="007C4D36"/>
    <w:rsid w:val="007C4D85"/>
    <w:rsid w:val="007C4DCB"/>
    <w:rsid w:val="007C4EC4"/>
    <w:rsid w:val="007C4F08"/>
    <w:rsid w:val="007C4F16"/>
    <w:rsid w:val="007C4FAE"/>
    <w:rsid w:val="007C4FCE"/>
    <w:rsid w:val="007C5012"/>
    <w:rsid w:val="007C5079"/>
    <w:rsid w:val="007C50C3"/>
    <w:rsid w:val="007C5122"/>
    <w:rsid w:val="007C529E"/>
    <w:rsid w:val="007C5563"/>
    <w:rsid w:val="007C5584"/>
    <w:rsid w:val="007C5813"/>
    <w:rsid w:val="007C5826"/>
    <w:rsid w:val="007C5875"/>
    <w:rsid w:val="007C592C"/>
    <w:rsid w:val="007C59AF"/>
    <w:rsid w:val="007C5CEE"/>
    <w:rsid w:val="007C5DC4"/>
    <w:rsid w:val="007C5E69"/>
    <w:rsid w:val="007C5F1C"/>
    <w:rsid w:val="007C5F4B"/>
    <w:rsid w:val="007C5FF3"/>
    <w:rsid w:val="007C6008"/>
    <w:rsid w:val="007C6034"/>
    <w:rsid w:val="007C60BC"/>
    <w:rsid w:val="007C6278"/>
    <w:rsid w:val="007C6501"/>
    <w:rsid w:val="007C6554"/>
    <w:rsid w:val="007C65B1"/>
    <w:rsid w:val="007C65BB"/>
    <w:rsid w:val="007C6716"/>
    <w:rsid w:val="007C67C5"/>
    <w:rsid w:val="007C689B"/>
    <w:rsid w:val="007C6905"/>
    <w:rsid w:val="007C699B"/>
    <w:rsid w:val="007C6A15"/>
    <w:rsid w:val="007C6A6C"/>
    <w:rsid w:val="007C6B20"/>
    <w:rsid w:val="007C6B38"/>
    <w:rsid w:val="007C6C2A"/>
    <w:rsid w:val="007C6C2C"/>
    <w:rsid w:val="007C6CA7"/>
    <w:rsid w:val="007C6CF3"/>
    <w:rsid w:val="007C6CF8"/>
    <w:rsid w:val="007C6D93"/>
    <w:rsid w:val="007C6D9A"/>
    <w:rsid w:val="007C6DD7"/>
    <w:rsid w:val="007C6E35"/>
    <w:rsid w:val="007C6F41"/>
    <w:rsid w:val="007C702C"/>
    <w:rsid w:val="007C7059"/>
    <w:rsid w:val="007C7060"/>
    <w:rsid w:val="007C71F2"/>
    <w:rsid w:val="007C7232"/>
    <w:rsid w:val="007C7263"/>
    <w:rsid w:val="007C726C"/>
    <w:rsid w:val="007C72E3"/>
    <w:rsid w:val="007C7332"/>
    <w:rsid w:val="007C7356"/>
    <w:rsid w:val="007C73AD"/>
    <w:rsid w:val="007C7440"/>
    <w:rsid w:val="007C7762"/>
    <w:rsid w:val="007C7835"/>
    <w:rsid w:val="007C7841"/>
    <w:rsid w:val="007C7895"/>
    <w:rsid w:val="007C78B6"/>
    <w:rsid w:val="007C7981"/>
    <w:rsid w:val="007C7A5F"/>
    <w:rsid w:val="007C7B90"/>
    <w:rsid w:val="007C7BC3"/>
    <w:rsid w:val="007C7C77"/>
    <w:rsid w:val="007C7CF4"/>
    <w:rsid w:val="007C7E38"/>
    <w:rsid w:val="007C7EA9"/>
    <w:rsid w:val="007C7F3F"/>
    <w:rsid w:val="007C7F7D"/>
    <w:rsid w:val="007C7FFE"/>
    <w:rsid w:val="007D0041"/>
    <w:rsid w:val="007D0092"/>
    <w:rsid w:val="007D0334"/>
    <w:rsid w:val="007D05A9"/>
    <w:rsid w:val="007D0642"/>
    <w:rsid w:val="007D088F"/>
    <w:rsid w:val="007D09B2"/>
    <w:rsid w:val="007D0AD4"/>
    <w:rsid w:val="007D0B50"/>
    <w:rsid w:val="007D0CC9"/>
    <w:rsid w:val="007D0D03"/>
    <w:rsid w:val="007D0D26"/>
    <w:rsid w:val="007D0D35"/>
    <w:rsid w:val="007D0D7E"/>
    <w:rsid w:val="007D0E7F"/>
    <w:rsid w:val="007D0E9E"/>
    <w:rsid w:val="007D1040"/>
    <w:rsid w:val="007D1094"/>
    <w:rsid w:val="007D1340"/>
    <w:rsid w:val="007D1350"/>
    <w:rsid w:val="007D13D2"/>
    <w:rsid w:val="007D141C"/>
    <w:rsid w:val="007D146C"/>
    <w:rsid w:val="007D14AA"/>
    <w:rsid w:val="007D14E0"/>
    <w:rsid w:val="007D14F8"/>
    <w:rsid w:val="007D1599"/>
    <w:rsid w:val="007D16F5"/>
    <w:rsid w:val="007D16F7"/>
    <w:rsid w:val="007D1819"/>
    <w:rsid w:val="007D1823"/>
    <w:rsid w:val="007D1845"/>
    <w:rsid w:val="007D18CC"/>
    <w:rsid w:val="007D1974"/>
    <w:rsid w:val="007D1996"/>
    <w:rsid w:val="007D19AD"/>
    <w:rsid w:val="007D19BF"/>
    <w:rsid w:val="007D1A87"/>
    <w:rsid w:val="007D1B2C"/>
    <w:rsid w:val="007D1B40"/>
    <w:rsid w:val="007D1B88"/>
    <w:rsid w:val="007D1B9C"/>
    <w:rsid w:val="007D1CBD"/>
    <w:rsid w:val="007D1D25"/>
    <w:rsid w:val="007D1DA5"/>
    <w:rsid w:val="007D1DF8"/>
    <w:rsid w:val="007D1E85"/>
    <w:rsid w:val="007D1FB2"/>
    <w:rsid w:val="007D201C"/>
    <w:rsid w:val="007D209B"/>
    <w:rsid w:val="007D20E8"/>
    <w:rsid w:val="007D217E"/>
    <w:rsid w:val="007D21A8"/>
    <w:rsid w:val="007D21D9"/>
    <w:rsid w:val="007D22ED"/>
    <w:rsid w:val="007D2395"/>
    <w:rsid w:val="007D2466"/>
    <w:rsid w:val="007D266F"/>
    <w:rsid w:val="007D26A7"/>
    <w:rsid w:val="007D26B2"/>
    <w:rsid w:val="007D26B3"/>
    <w:rsid w:val="007D2758"/>
    <w:rsid w:val="007D27A5"/>
    <w:rsid w:val="007D2833"/>
    <w:rsid w:val="007D294E"/>
    <w:rsid w:val="007D2961"/>
    <w:rsid w:val="007D2A79"/>
    <w:rsid w:val="007D2A92"/>
    <w:rsid w:val="007D2C09"/>
    <w:rsid w:val="007D2C53"/>
    <w:rsid w:val="007D2DB0"/>
    <w:rsid w:val="007D2DE8"/>
    <w:rsid w:val="007D2E2B"/>
    <w:rsid w:val="007D2FFF"/>
    <w:rsid w:val="007D30F6"/>
    <w:rsid w:val="007D3115"/>
    <w:rsid w:val="007D3274"/>
    <w:rsid w:val="007D330F"/>
    <w:rsid w:val="007D3422"/>
    <w:rsid w:val="007D3465"/>
    <w:rsid w:val="007D3565"/>
    <w:rsid w:val="007D3598"/>
    <w:rsid w:val="007D36DC"/>
    <w:rsid w:val="007D374F"/>
    <w:rsid w:val="007D3830"/>
    <w:rsid w:val="007D38F7"/>
    <w:rsid w:val="007D38F8"/>
    <w:rsid w:val="007D39DB"/>
    <w:rsid w:val="007D39E7"/>
    <w:rsid w:val="007D3A86"/>
    <w:rsid w:val="007D3B3B"/>
    <w:rsid w:val="007D3B7E"/>
    <w:rsid w:val="007D3BFD"/>
    <w:rsid w:val="007D3C07"/>
    <w:rsid w:val="007D3E5D"/>
    <w:rsid w:val="007D3F13"/>
    <w:rsid w:val="007D4025"/>
    <w:rsid w:val="007D4122"/>
    <w:rsid w:val="007D4193"/>
    <w:rsid w:val="007D420A"/>
    <w:rsid w:val="007D4469"/>
    <w:rsid w:val="007D469C"/>
    <w:rsid w:val="007D4781"/>
    <w:rsid w:val="007D47C3"/>
    <w:rsid w:val="007D4823"/>
    <w:rsid w:val="007D4886"/>
    <w:rsid w:val="007D48BB"/>
    <w:rsid w:val="007D4935"/>
    <w:rsid w:val="007D4A68"/>
    <w:rsid w:val="007D4A93"/>
    <w:rsid w:val="007D4B65"/>
    <w:rsid w:val="007D4C40"/>
    <w:rsid w:val="007D4CC2"/>
    <w:rsid w:val="007D4D36"/>
    <w:rsid w:val="007D4DB9"/>
    <w:rsid w:val="007D4E41"/>
    <w:rsid w:val="007D4E9B"/>
    <w:rsid w:val="007D4F3E"/>
    <w:rsid w:val="007D5005"/>
    <w:rsid w:val="007D508A"/>
    <w:rsid w:val="007D52E9"/>
    <w:rsid w:val="007D5306"/>
    <w:rsid w:val="007D5308"/>
    <w:rsid w:val="007D5324"/>
    <w:rsid w:val="007D5373"/>
    <w:rsid w:val="007D53A0"/>
    <w:rsid w:val="007D53E0"/>
    <w:rsid w:val="007D541E"/>
    <w:rsid w:val="007D543B"/>
    <w:rsid w:val="007D549B"/>
    <w:rsid w:val="007D54C8"/>
    <w:rsid w:val="007D5678"/>
    <w:rsid w:val="007D5685"/>
    <w:rsid w:val="007D573B"/>
    <w:rsid w:val="007D5740"/>
    <w:rsid w:val="007D57B6"/>
    <w:rsid w:val="007D58B3"/>
    <w:rsid w:val="007D58B7"/>
    <w:rsid w:val="007D58F8"/>
    <w:rsid w:val="007D58F9"/>
    <w:rsid w:val="007D5942"/>
    <w:rsid w:val="007D5A34"/>
    <w:rsid w:val="007D5A39"/>
    <w:rsid w:val="007D5A79"/>
    <w:rsid w:val="007D5AC0"/>
    <w:rsid w:val="007D5AE4"/>
    <w:rsid w:val="007D5B16"/>
    <w:rsid w:val="007D5C56"/>
    <w:rsid w:val="007D5C88"/>
    <w:rsid w:val="007D5D21"/>
    <w:rsid w:val="007D5E02"/>
    <w:rsid w:val="007D5F46"/>
    <w:rsid w:val="007D6017"/>
    <w:rsid w:val="007D6047"/>
    <w:rsid w:val="007D60CF"/>
    <w:rsid w:val="007D61E9"/>
    <w:rsid w:val="007D6268"/>
    <w:rsid w:val="007D6275"/>
    <w:rsid w:val="007D6311"/>
    <w:rsid w:val="007D6385"/>
    <w:rsid w:val="007D63DF"/>
    <w:rsid w:val="007D63FB"/>
    <w:rsid w:val="007D64FD"/>
    <w:rsid w:val="007D67F7"/>
    <w:rsid w:val="007D6883"/>
    <w:rsid w:val="007D6A2D"/>
    <w:rsid w:val="007D6A5F"/>
    <w:rsid w:val="007D6AE6"/>
    <w:rsid w:val="007D6AEC"/>
    <w:rsid w:val="007D6E2E"/>
    <w:rsid w:val="007D6E9F"/>
    <w:rsid w:val="007D6EFD"/>
    <w:rsid w:val="007D6F38"/>
    <w:rsid w:val="007D6F3B"/>
    <w:rsid w:val="007D6FF9"/>
    <w:rsid w:val="007D7019"/>
    <w:rsid w:val="007D7188"/>
    <w:rsid w:val="007D72E2"/>
    <w:rsid w:val="007D73AC"/>
    <w:rsid w:val="007D7467"/>
    <w:rsid w:val="007D748B"/>
    <w:rsid w:val="007D74B0"/>
    <w:rsid w:val="007D7599"/>
    <w:rsid w:val="007D7635"/>
    <w:rsid w:val="007D7692"/>
    <w:rsid w:val="007D7763"/>
    <w:rsid w:val="007D77F7"/>
    <w:rsid w:val="007D78A0"/>
    <w:rsid w:val="007D78B0"/>
    <w:rsid w:val="007D78C1"/>
    <w:rsid w:val="007D7AB1"/>
    <w:rsid w:val="007D7AE5"/>
    <w:rsid w:val="007D7C77"/>
    <w:rsid w:val="007D7CBD"/>
    <w:rsid w:val="007D7D55"/>
    <w:rsid w:val="007D7DD0"/>
    <w:rsid w:val="007D7F05"/>
    <w:rsid w:val="007E00CF"/>
    <w:rsid w:val="007E018B"/>
    <w:rsid w:val="007E01C5"/>
    <w:rsid w:val="007E0204"/>
    <w:rsid w:val="007E0212"/>
    <w:rsid w:val="007E028A"/>
    <w:rsid w:val="007E0561"/>
    <w:rsid w:val="007E05C2"/>
    <w:rsid w:val="007E062C"/>
    <w:rsid w:val="007E0643"/>
    <w:rsid w:val="007E064E"/>
    <w:rsid w:val="007E068A"/>
    <w:rsid w:val="007E06ED"/>
    <w:rsid w:val="007E06EE"/>
    <w:rsid w:val="007E0714"/>
    <w:rsid w:val="007E08AE"/>
    <w:rsid w:val="007E0ABF"/>
    <w:rsid w:val="007E0BC6"/>
    <w:rsid w:val="007E0CAB"/>
    <w:rsid w:val="007E0CEF"/>
    <w:rsid w:val="007E0D07"/>
    <w:rsid w:val="007E0E67"/>
    <w:rsid w:val="007E0ED5"/>
    <w:rsid w:val="007E100E"/>
    <w:rsid w:val="007E105A"/>
    <w:rsid w:val="007E10AD"/>
    <w:rsid w:val="007E115F"/>
    <w:rsid w:val="007E1206"/>
    <w:rsid w:val="007E12FF"/>
    <w:rsid w:val="007E139E"/>
    <w:rsid w:val="007E140E"/>
    <w:rsid w:val="007E144F"/>
    <w:rsid w:val="007E14E2"/>
    <w:rsid w:val="007E150F"/>
    <w:rsid w:val="007E15E2"/>
    <w:rsid w:val="007E1645"/>
    <w:rsid w:val="007E16BB"/>
    <w:rsid w:val="007E1722"/>
    <w:rsid w:val="007E1732"/>
    <w:rsid w:val="007E1744"/>
    <w:rsid w:val="007E1776"/>
    <w:rsid w:val="007E1887"/>
    <w:rsid w:val="007E1895"/>
    <w:rsid w:val="007E1A85"/>
    <w:rsid w:val="007E1AD7"/>
    <w:rsid w:val="007E1B53"/>
    <w:rsid w:val="007E1BC8"/>
    <w:rsid w:val="007E1C1F"/>
    <w:rsid w:val="007E1C74"/>
    <w:rsid w:val="007E1CC9"/>
    <w:rsid w:val="007E1D36"/>
    <w:rsid w:val="007E1E69"/>
    <w:rsid w:val="007E1ED4"/>
    <w:rsid w:val="007E1F09"/>
    <w:rsid w:val="007E1F3C"/>
    <w:rsid w:val="007E1F72"/>
    <w:rsid w:val="007E2056"/>
    <w:rsid w:val="007E206B"/>
    <w:rsid w:val="007E20E7"/>
    <w:rsid w:val="007E20EE"/>
    <w:rsid w:val="007E213E"/>
    <w:rsid w:val="007E21A6"/>
    <w:rsid w:val="007E2234"/>
    <w:rsid w:val="007E2244"/>
    <w:rsid w:val="007E22AE"/>
    <w:rsid w:val="007E22DE"/>
    <w:rsid w:val="007E22F1"/>
    <w:rsid w:val="007E23A9"/>
    <w:rsid w:val="007E24A3"/>
    <w:rsid w:val="007E2540"/>
    <w:rsid w:val="007E256B"/>
    <w:rsid w:val="007E26F5"/>
    <w:rsid w:val="007E26F7"/>
    <w:rsid w:val="007E2700"/>
    <w:rsid w:val="007E27DF"/>
    <w:rsid w:val="007E27EB"/>
    <w:rsid w:val="007E27FB"/>
    <w:rsid w:val="007E294F"/>
    <w:rsid w:val="007E2A27"/>
    <w:rsid w:val="007E2A81"/>
    <w:rsid w:val="007E2B02"/>
    <w:rsid w:val="007E2B4A"/>
    <w:rsid w:val="007E2BBE"/>
    <w:rsid w:val="007E2BE6"/>
    <w:rsid w:val="007E2C7F"/>
    <w:rsid w:val="007E2CA3"/>
    <w:rsid w:val="007E2E13"/>
    <w:rsid w:val="007E2FCD"/>
    <w:rsid w:val="007E3086"/>
    <w:rsid w:val="007E3109"/>
    <w:rsid w:val="007E31C3"/>
    <w:rsid w:val="007E32BA"/>
    <w:rsid w:val="007E32D7"/>
    <w:rsid w:val="007E36B1"/>
    <w:rsid w:val="007E3759"/>
    <w:rsid w:val="007E37E3"/>
    <w:rsid w:val="007E3831"/>
    <w:rsid w:val="007E3896"/>
    <w:rsid w:val="007E3914"/>
    <w:rsid w:val="007E3AEB"/>
    <w:rsid w:val="007E3C1D"/>
    <w:rsid w:val="007E3D18"/>
    <w:rsid w:val="007E3D5F"/>
    <w:rsid w:val="007E3DA8"/>
    <w:rsid w:val="007E3DD9"/>
    <w:rsid w:val="007E3EE8"/>
    <w:rsid w:val="007E3EFF"/>
    <w:rsid w:val="007E3F90"/>
    <w:rsid w:val="007E3FB2"/>
    <w:rsid w:val="007E3FF3"/>
    <w:rsid w:val="007E40B6"/>
    <w:rsid w:val="007E4136"/>
    <w:rsid w:val="007E4168"/>
    <w:rsid w:val="007E429A"/>
    <w:rsid w:val="007E4358"/>
    <w:rsid w:val="007E440E"/>
    <w:rsid w:val="007E445E"/>
    <w:rsid w:val="007E4556"/>
    <w:rsid w:val="007E4561"/>
    <w:rsid w:val="007E4734"/>
    <w:rsid w:val="007E4796"/>
    <w:rsid w:val="007E4886"/>
    <w:rsid w:val="007E489B"/>
    <w:rsid w:val="007E497E"/>
    <w:rsid w:val="007E4993"/>
    <w:rsid w:val="007E49BB"/>
    <w:rsid w:val="007E4A1C"/>
    <w:rsid w:val="007E4A7B"/>
    <w:rsid w:val="007E4B3B"/>
    <w:rsid w:val="007E4BDC"/>
    <w:rsid w:val="007E4C67"/>
    <w:rsid w:val="007E4D00"/>
    <w:rsid w:val="007E4EDC"/>
    <w:rsid w:val="007E4F22"/>
    <w:rsid w:val="007E4F35"/>
    <w:rsid w:val="007E4FEC"/>
    <w:rsid w:val="007E500D"/>
    <w:rsid w:val="007E50A3"/>
    <w:rsid w:val="007E50C6"/>
    <w:rsid w:val="007E535D"/>
    <w:rsid w:val="007E53B7"/>
    <w:rsid w:val="007E5415"/>
    <w:rsid w:val="007E5487"/>
    <w:rsid w:val="007E548F"/>
    <w:rsid w:val="007E54A4"/>
    <w:rsid w:val="007E5561"/>
    <w:rsid w:val="007E558A"/>
    <w:rsid w:val="007E56F9"/>
    <w:rsid w:val="007E5746"/>
    <w:rsid w:val="007E57F5"/>
    <w:rsid w:val="007E584D"/>
    <w:rsid w:val="007E584E"/>
    <w:rsid w:val="007E5964"/>
    <w:rsid w:val="007E5AC4"/>
    <w:rsid w:val="007E5BDC"/>
    <w:rsid w:val="007E5C82"/>
    <w:rsid w:val="007E5CB1"/>
    <w:rsid w:val="007E5DCD"/>
    <w:rsid w:val="007E5DE0"/>
    <w:rsid w:val="007E5E5D"/>
    <w:rsid w:val="007E5E6A"/>
    <w:rsid w:val="007E5EA6"/>
    <w:rsid w:val="007E600E"/>
    <w:rsid w:val="007E6041"/>
    <w:rsid w:val="007E613C"/>
    <w:rsid w:val="007E6189"/>
    <w:rsid w:val="007E6221"/>
    <w:rsid w:val="007E624E"/>
    <w:rsid w:val="007E6264"/>
    <w:rsid w:val="007E62B4"/>
    <w:rsid w:val="007E62DF"/>
    <w:rsid w:val="007E635E"/>
    <w:rsid w:val="007E63BE"/>
    <w:rsid w:val="007E6415"/>
    <w:rsid w:val="007E6441"/>
    <w:rsid w:val="007E64A5"/>
    <w:rsid w:val="007E6590"/>
    <w:rsid w:val="007E65A8"/>
    <w:rsid w:val="007E65CC"/>
    <w:rsid w:val="007E67A2"/>
    <w:rsid w:val="007E68E7"/>
    <w:rsid w:val="007E69C0"/>
    <w:rsid w:val="007E6A55"/>
    <w:rsid w:val="007E6B29"/>
    <w:rsid w:val="007E6B91"/>
    <w:rsid w:val="007E6BF4"/>
    <w:rsid w:val="007E6BF5"/>
    <w:rsid w:val="007E6C27"/>
    <w:rsid w:val="007E6C48"/>
    <w:rsid w:val="007E6C95"/>
    <w:rsid w:val="007E6D8E"/>
    <w:rsid w:val="007E6FB7"/>
    <w:rsid w:val="007E7019"/>
    <w:rsid w:val="007E70B6"/>
    <w:rsid w:val="007E745D"/>
    <w:rsid w:val="007E748C"/>
    <w:rsid w:val="007E7512"/>
    <w:rsid w:val="007E7574"/>
    <w:rsid w:val="007E7658"/>
    <w:rsid w:val="007E7876"/>
    <w:rsid w:val="007E78BE"/>
    <w:rsid w:val="007E791B"/>
    <w:rsid w:val="007E7955"/>
    <w:rsid w:val="007E7991"/>
    <w:rsid w:val="007E799E"/>
    <w:rsid w:val="007E79A6"/>
    <w:rsid w:val="007E7AF2"/>
    <w:rsid w:val="007E7C18"/>
    <w:rsid w:val="007E7D8C"/>
    <w:rsid w:val="007E7D99"/>
    <w:rsid w:val="007E7E3C"/>
    <w:rsid w:val="007E7EF4"/>
    <w:rsid w:val="007F0139"/>
    <w:rsid w:val="007F017E"/>
    <w:rsid w:val="007F02A2"/>
    <w:rsid w:val="007F032F"/>
    <w:rsid w:val="007F0459"/>
    <w:rsid w:val="007F0609"/>
    <w:rsid w:val="007F0740"/>
    <w:rsid w:val="007F0781"/>
    <w:rsid w:val="007F081D"/>
    <w:rsid w:val="007F0850"/>
    <w:rsid w:val="007F08E8"/>
    <w:rsid w:val="007F0929"/>
    <w:rsid w:val="007F0967"/>
    <w:rsid w:val="007F097D"/>
    <w:rsid w:val="007F0A61"/>
    <w:rsid w:val="007F0A73"/>
    <w:rsid w:val="007F0CF4"/>
    <w:rsid w:val="007F0DCE"/>
    <w:rsid w:val="007F0DD9"/>
    <w:rsid w:val="007F0DEB"/>
    <w:rsid w:val="007F0E1E"/>
    <w:rsid w:val="007F0E6C"/>
    <w:rsid w:val="007F0E97"/>
    <w:rsid w:val="007F0ECC"/>
    <w:rsid w:val="007F0FA7"/>
    <w:rsid w:val="007F0FC0"/>
    <w:rsid w:val="007F1001"/>
    <w:rsid w:val="007F1205"/>
    <w:rsid w:val="007F12D1"/>
    <w:rsid w:val="007F12E0"/>
    <w:rsid w:val="007F139D"/>
    <w:rsid w:val="007F1521"/>
    <w:rsid w:val="007F1546"/>
    <w:rsid w:val="007F1674"/>
    <w:rsid w:val="007F16BB"/>
    <w:rsid w:val="007F1726"/>
    <w:rsid w:val="007F1730"/>
    <w:rsid w:val="007F1780"/>
    <w:rsid w:val="007F17A8"/>
    <w:rsid w:val="007F182E"/>
    <w:rsid w:val="007F18A2"/>
    <w:rsid w:val="007F18C7"/>
    <w:rsid w:val="007F18CB"/>
    <w:rsid w:val="007F19EA"/>
    <w:rsid w:val="007F1A15"/>
    <w:rsid w:val="007F1A9B"/>
    <w:rsid w:val="007F1D58"/>
    <w:rsid w:val="007F1DF7"/>
    <w:rsid w:val="007F1E3A"/>
    <w:rsid w:val="007F1F89"/>
    <w:rsid w:val="007F1F8B"/>
    <w:rsid w:val="007F1FB4"/>
    <w:rsid w:val="007F2030"/>
    <w:rsid w:val="007F20E3"/>
    <w:rsid w:val="007F21F5"/>
    <w:rsid w:val="007F220F"/>
    <w:rsid w:val="007F2364"/>
    <w:rsid w:val="007F2381"/>
    <w:rsid w:val="007F23EC"/>
    <w:rsid w:val="007F2451"/>
    <w:rsid w:val="007F250F"/>
    <w:rsid w:val="007F2590"/>
    <w:rsid w:val="007F25BD"/>
    <w:rsid w:val="007F25DE"/>
    <w:rsid w:val="007F25F6"/>
    <w:rsid w:val="007F2827"/>
    <w:rsid w:val="007F282C"/>
    <w:rsid w:val="007F289F"/>
    <w:rsid w:val="007F28FE"/>
    <w:rsid w:val="007F299A"/>
    <w:rsid w:val="007F2AB3"/>
    <w:rsid w:val="007F2B8F"/>
    <w:rsid w:val="007F2BC1"/>
    <w:rsid w:val="007F2CD4"/>
    <w:rsid w:val="007F2CF0"/>
    <w:rsid w:val="007F2DC5"/>
    <w:rsid w:val="007F2ED9"/>
    <w:rsid w:val="007F2EDD"/>
    <w:rsid w:val="007F2F9E"/>
    <w:rsid w:val="007F3074"/>
    <w:rsid w:val="007F3098"/>
    <w:rsid w:val="007F3104"/>
    <w:rsid w:val="007F3208"/>
    <w:rsid w:val="007F32A1"/>
    <w:rsid w:val="007F32F4"/>
    <w:rsid w:val="007F3368"/>
    <w:rsid w:val="007F3407"/>
    <w:rsid w:val="007F3495"/>
    <w:rsid w:val="007F358A"/>
    <w:rsid w:val="007F364E"/>
    <w:rsid w:val="007F3663"/>
    <w:rsid w:val="007F379A"/>
    <w:rsid w:val="007F3867"/>
    <w:rsid w:val="007F3870"/>
    <w:rsid w:val="007F38C4"/>
    <w:rsid w:val="007F3960"/>
    <w:rsid w:val="007F3AF4"/>
    <w:rsid w:val="007F3AF8"/>
    <w:rsid w:val="007F3B8C"/>
    <w:rsid w:val="007F3BAC"/>
    <w:rsid w:val="007F3BCE"/>
    <w:rsid w:val="007F3C17"/>
    <w:rsid w:val="007F3C73"/>
    <w:rsid w:val="007F3E0E"/>
    <w:rsid w:val="007F3E71"/>
    <w:rsid w:val="007F3E99"/>
    <w:rsid w:val="007F3EE4"/>
    <w:rsid w:val="007F3F1F"/>
    <w:rsid w:val="007F3FBE"/>
    <w:rsid w:val="007F408F"/>
    <w:rsid w:val="007F4258"/>
    <w:rsid w:val="007F4377"/>
    <w:rsid w:val="007F43BD"/>
    <w:rsid w:val="007F444D"/>
    <w:rsid w:val="007F44BC"/>
    <w:rsid w:val="007F4587"/>
    <w:rsid w:val="007F4753"/>
    <w:rsid w:val="007F48C7"/>
    <w:rsid w:val="007F48DD"/>
    <w:rsid w:val="007F492A"/>
    <w:rsid w:val="007F4991"/>
    <w:rsid w:val="007F49D1"/>
    <w:rsid w:val="007F49DB"/>
    <w:rsid w:val="007F49FB"/>
    <w:rsid w:val="007F4A61"/>
    <w:rsid w:val="007F4B87"/>
    <w:rsid w:val="007F4B9A"/>
    <w:rsid w:val="007F4BBA"/>
    <w:rsid w:val="007F4C67"/>
    <w:rsid w:val="007F4D17"/>
    <w:rsid w:val="007F4D35"/>
    <w:rsid w:val="007F4F27"/>
    <w:rsid w:val="007F4FE6"/>
    <w:rsid w:val="007F50B5"/>
    <w:rsid w:val="007F51BA"/>
    <w:rsid w:val="007F5329"/>
    <w:rsid w:val="007F5346"/>
    <w:rsid w:val="007F53C6"/>
    <w:rsid w:val="007F5416"/>
    <w:rsid w:val="007F5485"/>
    <w:rsid w:val="007F548D"/>
    <w:rsid w:val="007F551E"/>
    <w:rsid w:val="007F5581"/>
    <w:rsid w:val="007F55E1"/>
    <w:rsid w:val="007F55E2"/>
    <w:rsid w:val="007F55ED"/>
    <w:rsid w:val="007F568F"/>
    <w:rsid w:val="007F5692"/>
    <w:rsid w:val="007F56AF"/>
    <w:rsid w:val="007F57C6"/>
    <w:rsid w:val="007F587E"/>
    <w:rsid w:val="007F59DA"/>
    <w:rsid w:val="007F5ABD"/>
    <w:rsid w:val="007F5C12"/>
    <w:rsid w:val="007F5C44"/>
    <w:rsid w:val="007F5CF5"/>
    <w:rsid w:val="007F5D3C"/>
    <w:rsid w:val="007F5D6B"/>
    <w:rsid w:val="007F5DC2"/>
    <w:rsid w:val="007F5DDA"/>
    <w:rsid w:val="007F5ED3"/>
    <w:rsid w:val="007F602C"/>
    <w:rsid w:val="007F6280"/>
    <w:rsid w:val="007F6294"/>
    <w:rsid w:val="007F638F"/>
    <w:rsid w:val="007F63AB"/>
    <w:rsid w:val="007F6431"/>
    <w:rsid w:val="007F6469"/>
    <w:rsid w:val="007F64BB"/>
    <w:rsid w:val="007F64FD"/>
    <w:rsid w:val="007F6550"/>
    <w:rsid w:val="007F65A0"/>
    <w:rsid w:val="007F6603"/>
    <w:rsid w:val="007F660A"/>
    <w:rsid w:val="007F6647"/>
    <w:rsid w:val="007F69DB"/>
    <w:rsid w:val="007F6A72"/>
    <w:rsid w:val="007F6C1C"/>
    <w:rsid w:val="007F6DB6"/>
    <w:rsid w:val="007F6E17"/>
    <w:rsid w:val="007F6F58"/>
    <w:rsid w:val="007F6F85"/>
    <w:rsid w:val="007F6FCA"/>
    <w:rsid w:val="007F71BF"/>
    <w:rsid w:val="007F722E"/>
    <w:rsid w:val="007F723B"/>
    <w:rsid w:val="007F7369"/>
    <w:rsid w:val="007F73E8"/>
    <w:rsid w:val="007F7458"/>
    <w:rsid w:val="007F7469"/>
    <w:rsid w:val="007F74AB"/>
    <w:rsid w:val="007F7702"/>
    <w:rsid w:val="007F78F2"/>
    <w:rsid w:val="007F7941"/>
    <w:rsid w:val="007F7A07"/>
    <w:rsid w:val="007F7CAE"/>
    <w:rsid w:val="007F7E4E"/>
    <w:rsid w:val="007F7E5A"/>
    <w:rsid w:val="007F7F48"/>
    <w:rsid w:val="008001FB"/>
    <w:rsid w:val="008002B1"/>
    <w:rsid w:val="008002E6"/>
    <w:rsid w:val="0080030D"/>
    <w:rsid w:val="00800312"/>
    <w:rsid w:val="00800363"/>
    <w:rsid w:val="008003F3"/>
    <w:rsid w:val="008003FB"/>
    <w:rsid w:val="00800495"/>
    <w:rsid w:val="00800624"/>
    <w:rsid w:val="0080064D"/>
    <w:rsid w:val="008006A0"/>
    <w:rsid w:val="008006A3"/>
    <w:rsid w:val="008006DB"/>
    <w:rsid w:val="008007FD"/>
    <w:rsid w:val="0080083D"/>
    <w:rsid w:val="00800888"/>
    <w:rsid w:val="008008FF"/>
    <w:rsid w:val="00800924"/>
    <w:rsid w:val="008009C6"/>
    <w:rsid w:val="00800A52"/>
    <w:rsid w:val="00800BF9"/>
    <w:rsid w:val="00800C3E"/>
    <w:rsid w:val="00800D5E"/>
    <w:rsid w:val="00800E37"/>
    <w:rsid w:val="00800F78"/>
    <w:rsid w:val="00800FA6"/>
    <w:rsid w:val="00800FC4"/>
    <w:rsid w:val="0080112B"/>
    <w:rsid w:val="008012B2"/>
    <w:rsid w:val="008012DD"/>
    <w:rsid w:val="008012EA"/>
    <w:rsid w:val="00801466"/>
    <w:rsid w:val="008014F5"/>
    <w:rsid w:val="008015BE"/>
    <w:rsid w:val="00801741"/>
    <w:rsid w:val="0080178C"/>
    <w:rsid w:val="008018C5"/>
    <w:rsid w:val="008018FC"/>
    <w:rsid w:val="0080190F"/>
    <w:rsid w:val="0080191C"/>
    <w:rsid w:val="00801988"/>
    <w:rsid w:val="00801A0B"/>
    <w:rsid w:val="00801A89"/>
    <w:rsid w:val="00801B99"/>
    <w:rsid w:val="00801C13"/>
    <w:rsid w:val="00801C3A"/>
    <w:rsid w:val="00801C60"/>
    <w:rsid w:val="00801D5E"/>
    <w:rsid w:val="00801DAF"/>
    <w:rsid w:val="00801F5C"/>
    <w:rsid w:val="00801FD6"/>
    <w:rsid w:val="00801FF5"/>
    <w:rsid w:val="00802044"/>
    <w:rsid w:val="00802112"/>
    <w:rsid w:val="00802141"/>
    <w:rsid w:val="0080230C"/>
    <w:rsid w:val="0080237B"/>
    <w:rsid w:val="008023FA"/>
    <w:rsid w:val="00802411"/>
    <w:rsid w:val="008024A8"/>
    <w:rsid w:val="008024AA"/>
    <w:rsid w:val="00802520"/>
    <w:rsid w:val="008025E7"/>
    <w:rsid w:val="00802624"/>
    <w:rsid w:val="0080262A"/>
    <w:rsid w:val="00802680"/>
    <w:rsid w:val="0080269C"/>
    <w:rsid w:val="008026AC"/>
    <w:rsid w:val="00802847"/>
    <w:rsid w:val="00802884"/>
    <w:rsid w:val="008028C2"/>
    <w:rsid w:val="008028C5"/>
    <w:rsid w:val="008028DF"/>
    <w:rsid w:val="008028F7"/>
    <w:rsid w:val="0080296B"/>
    <w:rsid w:val="00802A93"/>
    <w:rsid w:val="00802B00"/>
    <w:rsid w:val="00802B92"/>
    <w:rsid w:val="00802C0E"/>
    <w:rsid w:val="00802D46"/>
    <w:rsid w:val="00802EA1"/>
    <w:rsid w:val="00802EA7"/>
    <w:rsid w:val="00802FB2"/>
    <w:rsid w:val="00803048"/>
    <w:rsid w:val="0080304E"/>
    <w:rsid w:val="008030A0"/>
    <w:rsid w:val="008030BC"/>
    <w:rsid w:val="008030CD"/>
    <w:rsid w:val="008031CA"/>
    <w:rsid w:val="0080332B"/>
    <w:rsid w:val="00803378"/>
    <w:rsid w:val="00803425"/>
    <w:rsid w:val="00803475"/>
    <w:rsid w:val="0080359C"/>
    <w:rsid w:val="00803698"/>
    <w:rsid w:val="00803718"/>
    <w:rsid w:val="00803741"/>
    <w:rsid w:val="0080379F"/>
    <w:rsid w:val="008037A9"/>
    <w:rsid w:val="00803801"/>
    <w:rsid w:val="00803834"/>
    <w:rsid w:val="0080383D"/>
    <w:rsid w:val="00803AC7"/>
    <w:rsid w:val="00803AFD"/>
    <w:rsid w:val="00803B4C"/>
    <w:rsid w:val="00803C56"/>
    <w:rsid w:val="00803CF0"/>
    <w:rsid w:val="00803D53"/>
    <w:rsid w:val="00803D79"/>
    <w:rsid w:val="00803DF5"/>
    <w:rsid w:val="00803E60"/>
    <w:rsid w:val="00803ECD"/>
    <w:rsid w:val="00804078"/>
    <w:rsid w:val="008040B8"/>
    <w:rsid w:val="008041B6"/>
    <w:rsid w:val="0080425F"/>
    <w:rsid w:val="00804295"/>
    <w:rsid w:val="008042BA"/>
    <w:rsid w:val="008042CB"/>
    <w:rsid w:val="0080433D"/>
    <w:rsid w:val="00804393"/>
    <w:rsid w:val="00804448"/>
    <w:rsid w:val="00804451"/>
    <w:rsid w:val="0080446D"/>
    <w:rsid w:val="008045A9"/>
    <w:rsid w:val="00804622"/>
    <w:rsid w:val="00804664"/>
    <w:rsid w:val="0080468C"/>
    <w:rsid w:val="00804771"/>
    <w:rsid w:val="00804906"/>
    <w:rsid w:val="008049FD"/>
    <w:rsid w:val="00804B20"/>
    <w:rsid w:val="00804BD1"/>
    <w:rsid w:val="00804C6C"/>
    <w:rsid w:val="00804CFC"/>
    <w:rsid w:val="00804D2F"/>
    <w:rsid w:val="00804E0E"/>
    <w:rsid w:val="00804E7C"/>
    <w:rsid w:val="00804F28"/>
    <w:rsid w:val="0080503A"/>
    <w:rsid w:val="0080506D"/>
    <w:rsid w:val="008053DF"/>
    <w:rsid w:val="00805427"/>
    <w:rsid w:val="0080556F"/>
    <w:rsid w:val="00805653"/>
    <w:rsid w:val="0080569F"/>
    <w:rsid w:val="00805722"/>
    <w:rsid w:val="00805791"/>
    <w:rsid w:val="008057C0"/>
    <w:rsid w:val="00805800"/>
    <w:rsid w:val="00805832"/>
    <w:rsid w:val="0080586E"/>
    <w:rsid w:val="0080587C"/>
    <w:rsid w:val="008058D1"/>
    <w:rsid w:val="0080591F"/>
    <w:rsid w:val="008059EC"/>
    <w:rsid w:val="00805AB5"/>
    <w:rsid w:val="00805C2D"/>
    <w:rsid w:val="00805C82"/>
    <w:rsid w:val="00805CCA"/>
    <w:rsid w:val="00805D34"/>
    <w:rsid w:val="00805DA8"/>
    <w:rsid w:val="00805DFE"/>
    <w:rsid w:val="00805E0D"/>
    <w:rsid w:val="008060B3"/>
    <w:rsid w:val="00806414"/>
    <w:rsid w:val="0080649E"/>
    <w:rsid w:val="00806551"/>
    <w:rsid w:val="00806557"/>
    <w:rsid w:val="0080655F"/>
    <w:rsid w:val="00806572"/>
    <w:rsid w:val="008065B1"/>
    <w:rsid w:val="008065FC"/>
    <w:rsid w:val="00806661"/>
    <w:rsid w:val="00806789"/>
    <w:rsid w:val="008067D0"/>
    <w:rsid w:val="0080686D"/>
    <w:rsid w:val="00806967"/>
    <w:rsid w:val="00806A49"/>
    <w:rsid w:val="00806A69"/>
    <w:rsid w:val="00806BDD"/>
    <w:rsid w:val="00806C48"/>
    <w:rsid w:val="00806CB9"/>
    <w:rsid w:val="00806E69"/>
    <w:rsid w:val="00806F17"/>
    <w:rsid w:val="0080701B"/>
    <w:rsid w:val="008070E7"/>
    <w:rsid w:val="0080714C"/>
    <w:rsid w:val="0080718E"/>
    <w:rsid w:val="008071B9"/>
    <w:rsid w:val="008071D0"/>
    <w:rsid w:val="008071E8"/>
    <w:rsid w:val="00807380"/>
    <w:rsid w:val="008074CD"/>
    <w:rsid w:val="0080752F"/>
    <w:rsid w:val="00807533"/>
    <w:rsid w:val="00807610"/>
    <w:rsid w:val="008076AD"/>
    <w:rsid w:val="008076F7"/>
    <w:rsid w:val="008077B1"/>
    <w:rsid w:val="00807851"/>
    <w:rsid w:val="00807B1A"/>
    <w:rsid w:val="00807B2D"/>
    <w:rsid w:val="00807B7F"/>
    <w:rsid w:val="00807D59"/>
    <w:rsid w:val="00807E5F"/>
    <w:rsid w:val="00807FD5"/>
    <w:rsid w:val="00810219"/>
    <w:rsid w:val="0081027E"/>
    <w:rsid w:val="008103E9"/>
    <w:rsid w:val="00810408"/>
    <w:rsid w:val="008104E4"/>
    <w:rsid w:val="00810504"/>
    <w:rsid w:val="00810571"/>
    <w:rsid w:val="008105B1"/>
    <w:rsid w:val="008105E0"/>
    <w:rsid w:val="00810619"/>
    <w:rsid w:val="00810760"/>
    <w:rsid w:val="00810846"/>
    <w:rsid w:val="00810858"/>
    <w:rsid w:val="008109A1"/>
    <w:rsid w:val="00810A2F"/>
    <w:rsid w:val="00810AAD"/>
    <w:rsid w:val="00810ABF"/>
    <w:rsid w:val="00810AC5"/>
    <w:rsid w:val="00810B16"/>
    <w:rsid w:val="00810B3F"/>
    <w:rsid w:val="00810B91"/>
    <w:rsid w:val="00810C67"/>
    <w:rsid w:val="00810DA2"/>
    <w:rsid w:val="00810EA5"/>
    <w:rsid w:val="00810EDE"/>
    <w:rsid w:val="00810F43"/>
    <w:rsid w:val="00810F4B"/>
    <w:rsid w:val="00810F62"/>
    <w:rsid w:val="00810F9E"/>
    <w:rsid w:val="00811151"/>
    <w:rsid w:val="00811227"/>
    <w:rsid w:val="00811281"/>
    <w:rsid w:val="008112D4"/>
    <w:rsid w:val="00811332"/>
    <w:rsid w:val="008113A7"/>
    <w:rsid w:val="00811469"/>
    <w:rsid w:val="008114A2"/>
    <w:rsid w:val="008115B7"/>
    <w:rsid w:val="00811751"/>
    <w:rsid w:val="00811758"/>
    <w:rsid w:val="00811A00"/>
    <w:rsid w:val="00811A5E"/>
    <w:rsid w:val="00811A6B"/>
    <w:rsid w:val="00811B19"/>
    <w:rsid w:val="00811B5B"/>
    <w:rsid w:val="00811BAD"/>
    <w:rsid w:val="00811C35"/>
    <w:rsid w:val="00811CD2"/>
    <w:rsid w:val="00811D5E"/>
    <w:rsid w:val="00811DAC"/>
    <w:rsid w:val="00812047"/>
    <w:rsid w:val="00812076"/>
    <w:rsid w:val="00812188"/>
    <w:rsid w:val="00812228"/>
    <w:rsid w:val="0081223A"/>
    <w:rsid w:val="008122F7"/>
    <w:rsid w:val="00812321"/>
    <w:rsid w:val="0081235F"/>
    <w:rsid w:val="0081236A"/>
    <w:rsid w:val="008123A9"/>
    <w:rsid w:val="008126BB"/>
    <w:rsid w:val="00812726"/>
    <w:rsid w:val="0081283B"/>
    <w:rsid w:val="008129D3"/>
    <w:rsid w:val="00812B06"/>
    <w:rsid w:val="00812BE3"/>
    <w:rsid w:val="00812C0C"/>
    <w:rsid w:val="00812D6B"/>
    <w:rsid w:val="00812E6F"/>
    <w:rsid w:val="00812E7D"/>
    <w:rsid w:val="00813160"/>
    <w:rsid w:val="008131C9"/>
    <w:rsid w:val="00813238"/>
    <w:rsid w:val="00813483"/>
    <w:rsid w:val="008134AC"/>
    <w:rsid w:val="008135B0"/>
    <w:rsid w:val="00813752"/>
    <w:rsid w:val="00813768"/>
    <w:rsid w:val="008137F7"/>
    <w:rsid w:val="0081385C"/>
    <w:rsid w:val="00813887"/>
    <w:rsid w:val="00813895"/>
    <w:rsid w:val="0081399D"/>
    <w:rsid w:val="00813AC1"/>
    <w:rsid w:val="00813BA0"/>
    <w:rsid w:val="00813C17"/>
    <w:rsid w:val="00813CF2"/>
    <w:rsid w:val="00813ED3"/>
    <w:rsid w:val="00813F81"/>
    <w:rsid w:val="00814007"/>
    <w:rsid w:val="0081401E"/>
    <w:rsid w:val="008140C5"/>
    <w:rsid w:val="0081410A"/>
    <w:rsid w:val="00814136"/>
    <w:rsid w:val="00814189"/>
    <w:rsid w:val="008141E0"/>
    <w:rsid w:val="008141F0"/>
    <w:rsid w:val="0081423F"/>
    <w:rsid w:val="00814263"/>
    <w:rsid w:val="008142C6"/>
    <w:rsid w:val="008143BF"/>
    <w:rsid w:val="008144B4"/>
    <w:rsid w:val="00814562"/>
    <w:rsid w:val="00814575"/>
    <w:rsid w:val="0081458A"/>
    <w:rsid w:val="0081462E"/>
    <w:rsid w:val="008146E5"/>
    <w:rsid w:val="0081473A"/>
    <w:rsid w:val="00814746"/>
    <w:rsid w:val="008147A8"/>
    <w:rsid w:val="00814841"/>
    <w:rsid w:val="00814874"/>
    <w:rsid w:val="00814961"/>
    <w:rsid w:val="008149E0"/>
    <w:rsid w:val="00814A7E"/>
    <w:rsid w:val="00814AF7"/>
    <w:rsid w:val="00814B27"/>
    <w:rsid w:val="00814C99"/>
    <w:rsid w:val="00814DB9"/>
    <w:rsid w:val="00814E6B"/>
    <w:rsid w:val="00814F9A"/>
    <w:rsid w:val="0081506D"/>
    <w:rsid w:val="008150F1"/>
    <w:rsid w:val="0081530E"/>
    <w:rsid w:val="00815338"/>
    <w:rsid w:val="0081547B"/>
    <w:rsid w:val="0081550F"/>
    <w:rsid w:val="00815592"/>
    <w:rsid w:val="0081560B"/>
    <w:rsid w:val="0081563C"/>
    <w:rsid w:val="008156DF"/>
    <w:rsid w:val="00815708"/>
    <w:rsid w:val="00815732"/>
    <w:rsid w:val="00815754"/>
    <w:rsid w:val="00815A20"/>
    <w:rsid w:val="00815C2F"/>
    <w:rsid w:val="00815C8E"/>
    <w:rsid w:val="00815D33"/>
    <w:rsid w:val="00815DEC"/>
    <w:rsid w:val="00816062"/>
    <w:rsid w:val="00816154"/>
    <w:rsid w:val="00816346"/>
    <w:rsid w:val="0081649D"/>
    <w:rsid w:val="008166EF"/>
    <w:rsid w:val="00816897"/>
    <w:rsid w:val="008168BB"/>
    <w:rsid w:val="008169F2"/>
    <w:rsid w:val="00816A68"/>
    <w:rsid w:val="00816BC9"/>
    <w:rsid w:val="00816C29"/>
    <w:rsid w:val="00816C7A"/>
    <w:rsid w:val="00816CA0"/>
    <w:rsid w:val="00816E20"/>
    <w:rsid w:val="00816F09"/>
    <w:rsid w:val="00816F2D"/>
    <w:rsid w:val="0081704E"/>
    <w:rsid w:val="0081705B"/>
    <w:rsid w:val="008170F5"/>
    <w:rsid w:val="008171A0"/>
    <w:rsid w:val="0081721D"/>
    <w:rsid w:val="0081722F"/>
    <w:rsid w:val="008172C8"/>
    <w:rsid w:val="00817308"/>
    <w:rsid w:val="008173C5"/>
    <w:rsid w:val="0081744A"/>
    <w:rsid w:val="008174AB"/>
    <w:rsid w:val="0081757D"/>
    <w:rsid w:val="008175C6"/>
    <w:rsid w:val="00817800"/>
    <w:rsid w:val="0081791B"/>
    <w:rsid w:val="00817A0E"/>
    <w:rsid w:val="00817B2D"/>
    <w:rsid w:val="00817BF7"/>
    <w:rsid w:val="00817C4F"/>
    <w:rsid w:val="00817C59"/>
    <w:rsid w:val="00817D47"/>
    <w:rsid w:val="00817DBA"/>
    <w:rsid w:val="00817DBB"/>
    <w:rsid w:val="00817DE2"/>
    <w:rsid w:val="00817F08"/>
    <w:rsid w:val="00817F16"/>
    <w:rsid w:val="00817F99"/>
    <w:rsid w:val="00820043"/>
    <w:rsid w:val="0082008E"/>
    <w:rsid w:val="00820126"/>
    <w:rsid w:val="008201B6"/>
    <w:rsid w:val="008201D2"/>
    <w:rsid w:val="008202C0"/>
    <w:rsid w:val="008202D4"/>
    <w:rsid w:val="0082031D"/>
    <w:rsid w:val="008203EC"/>
    <w:rsid w:val="00820491"/>
    <w:rsid w:val="00820604"/>
    <w:rsid w:val="008209FE"/>
    <w:rsid w:val="00820A32"/>
    <w:rsid w:val="00820A5B"/>
    <w:rsid w:val="00820AED"/>
    <w:rsid w:val="00820AFE"/>
    <w:rsid w:val="00820B8D"/>
    <w:rsid w:val="00820D18"/>
    <w:rsid w:val="00820D32"/>
    <w:rsid w:val="00820F57"/>
    <w:rsid w:val="00820FAB"/>
    <w:rsid w:val="00821014"/>
    <w:rsid w:val="00821027"/>
    <w:rsid w:val="008210BF"/>
    <w:rsid w:val="0082112E"/>
    <w:rsid w:val="0082122A"/>
    <w:rsid w:val="0082123F"/>
    <w:rsid w:val="00821405"/>
    <w:rsid w:val="00821542"/>
    <w:rsid w:val="008215E4"/>
    <w:rsid w:val="00821643"/>
    <w:rsid w:val="0082164D"/>
    <w:rsid w:val="0082176D"/>
    <w:rsid w:val="008217BF"/>
    <w:rsid w:val="00821B20"/>
    <w:rsid w:val="00821B7E"/>
    <w:rsid w:val="00821BB7"/>
    <w:rsid w:val="00821CBF"/>
    <w:rsid w:val="00821F9F"/>
    <w:rsid w:val="00821FAA"/>
    <w:rsid w:val="00821FBA"/>
    <w:rsid w:val="00822034"/>
    <w:rsid w:val="00822218"/>
    <w:rsid w:val="0082230D"/>
    <w:rsid w:val="0082236C"/>
    <w:rsid w:val="0082239F"/>
    <w:rsid w:val="008223CB"/>
    <w:rsid w:val="00822480"/>
    <w:rsid w:val="0082249C"/>
    <w:rsid w:val="0082254C"/>
    <w:rsid w:val="008227A8"/>
    <w:rsid w:val="008227B7"/>
    <w:rsid w:val="00822980"/>
    <w:rsid w:val="008229C1"/>
    <w:rsid w:val="00822AAF"/>
    <w:rsid w:val="00822AB9"/>
    <w:rsid w:val="00822B12"/>
    <w:rsid w:val="00822B22"/>
    <w:rsid w:val="00822B6A"/>
    <w:rsid w:val="00822B72"/>
    <w:rsid w:val="00822BA8"/>
    <w:rsid w:val="00822C75"/>
    <w:rsid w:val="00822CB7"/>
    <w:rsid w:val="00822D58"/>
    <w:rsid w:val="00822D5A"/>
    <w:rsid w:val="00822F38"/>
    <w:rsid w:val="00822FC5"/>
    <w:rsid w:val="0082308D"/>
    <w:rsid w:val="0082308F"/>
    <w:rsid w:val="008231B2"/>
    <w:rsid w:val="008231BB"/>
    <w:rsid w:val="00823389"/>
    <w:rsid w:val="00823443"/>
    <w:rsid w:val="00823446"/>
    <w:rsid w:val="0082346B"/>
    <w:rsid w:val="00823559"/>
    <w:rsid w:val="00823632"/>
    <w:rsid w:val="0082363E"/>
    <w:rsid w:val="00823696"/>
    <w:rsid w:val="008236EC"/>
    <w:rsid w:val="00823840"/>
    <w:rsid w:val="0082384F"/>
    <w:rsid w:val="008238E4"/>
    <w:rsid w:val="0082392E"/>
    <w:rsid w:val="008239FC"/>
    <w:rsid w:val="00823A11"/>
    <w:rsid w:val="00823A21"/>
    <w:rsid w:val="00823BE2"/>
    <w:rsid w:val="00823C29"/>
    <w:rsid w:val="00823CA3"/>
    <w:rsid w:val="00823D3B"/>
    <w:rsid w:val="00823E19"/>
    <w:rsid w:val="00823F77"/>
    <w:rsid w:val="00824051"/>
    <w:rsid w:val="008240C6"/>
    <w:rsid w:val="00824289"/>
    <w:rsid w:val="008242A3"/>
    <w:rsid w:val="00824314"/>
    <w:rsid w:val="00824360"/>
    <w:rsid w:val="008243FD"/>
    <w:rsid w:val="0082441B"/>
    <w:rsid w:val="008244C8"/>
    <w:rsid w:val="008244F7"/>
    <w:rsid w:val="008245F2"/>
    <w:rsid w:val="008246AC"/>
    <w:rsid w:val="0082478E"/>
    <w:rsid w:val="00824826"/>
    <w:rsid w:val="008248BC"/>
    <w:rsid w:val="008248E9"/>
    <w:rsid w:val="00824955"/>
    <w:rsid w:val="008249DA"/>
    <w:rsid w:val="00824A04"/>
    <w:rsid w:val="00824A06"/>
    <w:rsid w:val="00824B12"/>
    <w:rsid w:val="00824E61"/>
    <w:rsid w:val="00824F27"/>
    <w:rsid w:val="00824FF1"/>
    <w:rsid w:val="0082521A"/>
    <w:rsid w:val="008252D4"/>
    <w:rsid w:val="0082535D"/>
    <w:rsid w:val="008254C5"/>
    <w:rsid w:val="008255DA"/>
    <w:rsid w:val="008255F7"/>
    <w:rsid w:val="00825638"/>
    <w:rsid w:val="008256BD"/>
    <w:rsid w:val="008256D5"/>
    <w:rsid w:val="008256E1"/>
    <w:rsid w:val="008257A7"/>
    <w:rsid w:val="008257BA"/>
    <w:rsid w:val="00825A2E"/>
    <w:rsid w:val="00825ACF"/>
    <w:rsid w:val="00825ADD"/>
    <w:rsid w:val="00825AED"/>
    <w:rsid w:val="00825E08"/>
    <w:rsid w:val="00825E61"/>
    <w:rsid w:val="00825E6B"/>
    <w:rsid w:val="00825FB7"/>
    <w:rsid w:val="00825FC4"/>
    <w:rsid w:val="00825FDD"/>
    <w:rsid w:val="008260C8"/>
    <w:rsid w:val="008261A6"/>
    <w:rsid w:val="008262AB"/>
    <w:rsid w:val="00826329"/>
    <w:rsid w:val="008263E8"/>
    <w:rsid w:val="008264E7"/>
    <w:rsid w:val="00826760"/>
    <w:rsid w:val="008267B8"/>
    <w:rsid w:val="00826896"/>
    <w:rsid w:val="0082691A"/>
    <w:rsid w:val="0082694C"/>
    <w:rsid w:val="008269FC"/>
    <w:rsid w:val="00826A69"/>
    <w:rsid w:val="00826AD2"/>
    <w:rsid w:val="00826DB8"/>
    <w:rsid w:val="00826E39"/>
    <w:rsid w:val="00826E4C"/>
    <w:rsid w:val="00826F11"/>
    <w:rsid w:val="00827110"/>
    <w:rsid w:val="008271C2"/>
    <w:rsid w:val="00827317"/>
    <w:rsid w:val="008274C9"/>
    <w:rsid w:val="008274F7"/>
    <w:rsid w:val="00827642"/>
    <w:rsid w:val="00827665"/>
    <w:rsid w:val="008276B2"/>
    <w:rsid w:val="0082770D"/>
    <w:rsid w:val="008277DD"/>
    <w:rsid w:val="00827984"/>
    <w:rsid w:val="00827A89"/>
    <w:rsid w:val="00827ADE"/>
    <w:rsid w:val="00827B80"/>
    <w:rsid w:val="00827BF6"/>
    <w:rsid w:val="00827C06"/>
    <w:rsid w:val="00827DFF"/>
    <w:rsid w:val="00827F09"/>
    <w:rsid w:val="00830090"/>
    <w:rsid w:val="00830112"/>
    <w:rsid w:val="00830136"/>
    <w:rsid w:val="0083017A"/>
    <w:rsid w:val="0083029B"/>
    <w:rsid w:val="008302A8"/>
    <w:rsid w:val="008302AF"/>
    <w:rsid w:val="008302F2"/>
    <w:rsid w:val="00830313"/>
    <w:rsid w:val="00830327"/>
    <w:rsid w:val="00830356"/>
    <w:rsid w:val="00830399"/>
    <w:rsid w:val="0083041C"/>
    <w:rsid w:val="0083045E"/>
    <w:rsid w:val="00830471"/>
    <w:rsid w:val="008305EA"/>
    <w:rsid w:val="008305F5"/>
    <w:rsid w:val="00830679"/>
    <w:rsid w:val="0083082D"/>
    <w:rsid w:val="00830850"/>
    <w:rsid w:val="008308B1"/>
    <w:rsid w:val="00830A11"/>
    <w:rsid w:val="00830AAE"/>
    <w:rsid w:val="00830BC9"/>
    <w:rsid w:val="00830C62"/>
    <w:rsid w:val="00830CA2"/>
    <w:rsid w:val="00830D60"/>
    <w:rsid w:val="00830D94"/>
    <w:rsid w:val="00830F3D"/>
    <w:rsid w:val="00830F85"/>
    <w:rsid w:val="00831061"/>
    <w:rsid w:val="008310BE"/>
    <w:rsid w:val="008310D3"/>
    <w:rsid w:val="008310DD"/>
    <w:rsid w:val="0083115F"/>
    <w:rsid w:val="00831364"/>
    <w:rsid w:val="008315B1"/>
    <w:rsid w:val="008315BA"/>
    <w:rsid w:val="00831647"/>
    <w:rsid w:val="008317BE"/>
    <w:rsid w:val="0083191C"/>
    <w:rsid w:val="00831944"/>
    <w:rsid w:val="00831AB2"/>
    <w:rsid w:val="00831B52"/>
    <w:rsid w:val="00831BBE"/>
    <w:rsid w:val="00831D90"/>
    <w:rsid w:val="00831E39"/>
    <w:rsid w:val="00831E6B"/>
    <w:rsid w:val="00831EDA"/>
    <w:rsid w:val="00831F67"/>
    <w:rsid w:val="00832005"/>
    <w:rsid w:val="0083202B"/>
    <w:rsid w:val="008320D6"/>
    <w:rsid w:val="00832222"/>
    <w:rsid w:val="00832230"/>
    <w:rsid w:val="00832261"/>
    <w:rsid w:val="0083230C"/>
    <w:rsid w:val="00832390"/>
    <w:rsid w:val="00832418"/>
    <w:rsid w:val="0083251D"/>
    <w:rsid w:val="0083258E"/>
    <w:rsid w:val="0083263D"/>
    <w:rsid w:val="008326B0"/>
    <w:rsid w:val="0083270C"/>
    <w:rsid w:val="00832729"/>
    <w:rsid w:val="008327C1"/>
    <w:rsid w:val="00832866"/>
    <w:rsid w:val="008328F0"/>
    <w:rsid w:val="00832A16"/>
    <w:rsid w:val="00832A21"/>
    <w:rsid w:val="00832AFE"/>
    <w:rsid w:val="00832B43"/>
    <w:rsid w:val="00832CEF"/>
    <w:rsid w:val="0083301D"/>
    <w:rsid w:val="0083303C"/>
    <w:rsid w:val="00833097"/>
    <w:rsid w:val="0083320F"/>
    <w:rsid w:val="0083325A"/>
    <w:rsid w:val="008332CB"/>
    <w:rsid w:val="008334C4"/>
    <w:rsid w:val="008334C9"/>
    <w:rsid w:val="008335F8"/>
    <w:rsid w:val="008336C0"/>
    <w:rsid w:val="008337B8"/>
    <w:rsid w:val="008338C2"/>
    <w:rsid w:val="0083394B"/>
    <w:rsid w:val="008339D9"/>
    <w:rsid w:val="008339E4"/>
    <w:rsid w:val="00833A06"/>
    <w:rsid w:val="00833A76"/>
    <w:rsid w:val="00833BE9"/>
    <w:rsid w:val="00833C11"/>
    <w:rsid w:val="00833CA2"/>
    <w:rsid w:val="00833CA9"/>
    <w:rsid w:val="00833DB9"/>
    <w:rsid w:val="00833E64"/>
    <w:rsid w:val="00833EA2"/>
    <w:rsid w:val="00833EC6"/>
    <w:rsid w:val="00833EEC"/>
    <w:rsid w:val="0083409A"/>
    <w:rsid w:val="00834103"/>
    <w:rsid w:val="00834254"/>
    <w:rsid w:val="00834289"/>
    <w:rsid w:val="00834323"/>
    <w:rsid w:val="0083432C"/>
    <w:rsid w:val="00834383"/>
    <w:rsid w:val="0083452F"/>
    <w:rsid w:val="00834559"/>
    <w:rsid w:val="00834663"/>
    <w:rsid w:val="0083474B"/>
    <w:rsid w:val="008347A8"/>
    <w:rsid w:val="00834861"/>
    <w:rsid w:val="008348DA"/>
    <w:rsid w:val="00834CB6"/>
    <w:rsid w:val="00834CBD"/>
    <w:rsid w:val="00834F88"/>
    <w:rsid w:val="00834FD7"/>
    <w:rsid w:val="00834FFA"/>
    <w:rsid w:val="00835300"/>
    <w:rsid w:val="0083532E"/>
    <w:rsid w:val="0083548B"/>
    <w:rsid w:val="008354E2"/>
    <w:rsid w:val="008354F4"/>
    <w:rsid w:val="008355A3"/>
    <w:rsid w:val="0083564F"/>
    <w:rsid w:val="0083574E"/>
    <w:rsid w:val="00835AC7"/>
    <w:rsid w:val="00835B46"/>
    <w:rsid w:val="00835BB0"/>
    <w:rsid w:val="00835BE0"/>
    <w:rsid w:val="00835C60"/>
    <w:rsid w:val="00835D86"/>
    <w:rsid w:val="00835D9A"/>
    <w:rsid w:val="00835EAD"/>
    <w:rsid w:val="00835EF0"/>
    <w:rsid w:val="00836071"/>
    <w:rsid w:val="008360A5"/>
    <w:rsid w:val="00836146"/>
    <w:rsid w:val="00836162"/>
    <w:rsid w:val="008361D0"/>
    <w:rsid w:val="008361EC"/>
    <w:rsid w:val="00836221"/>
    <w:rsid w:val="0083638D"/>
    <w:rsid w:val="008363B5"/>
    <w:rsid w:val="0083640C"/>
    <w:rsid w:val="008364BB"/>
    <w:rsid w:val="008366DC"/>
    <w:rsid w:val="00836810"/>
    <w:rsid w:val="00836814"/>
    <w:rsid w:val="00836862"/>
    <w:rsid w:val="008368DE"/>
    <w:rsid w:val="008368F4"/>
    <w:rsid w:val="0083695D"/>
    <w:rsid w:val="008369A5"/>
    <w:rsid w:val="00836A1D"/>
    <w:rsid w:val="00836AF9"/>
    <w:rsid w:val="00836B51"/>
    <w:rsid w:val="00836C95"/>
    <w:rsid w:val="00836D4A"/>
    <w:rsid w:val="00836D65"/>
    <w:rsid w:val="00836D82"/>
    <w:rsid w:val="00836E99"/>
    <w:rsid w:val="00836EAB"/>
    <w:rsid w:val="00836EF4"/>
    <w:rsid w:val="00836F87"/>
    <w:rsid w:val="00836FDC"/>
    <w:rsid w:val="00837002"/>
    <w:rsid w:val="0083700B"/>
    <w:rsid w:val="0083714C"/>
    <w:rsid w:val="00837250"/>
    <w:rsid w:val="00837276"/>
    <w:rsid w:val="008372A3"/>
    <w:rsid w:val="008372DA"/>
    <w:rsid w:val="0083733E"/>
    <w:rsid w:val="00837531"/>
    <w:rsid w:val="00837643"/>
    <w:rsid w:val="00837647"/>
    <w:rsid w:val="00837699"/>
    <w:rsid w:val="008376DF"/>
    <w:rsid w:val="00837752"/>
    <w:rsid w:val="00837838"/>
    <w:rsid w:val="00837AB6"/>
    <w:rsid w:val="00837B86"/>
    <w:rsid w:val="00837BC4"/>
    <w:rsid w:val="00837DBD"/>
    <w:rsid w:val="00837F4F"/>
    <w:rsid w:val="00837FD1"/>
    <w:rsid w:val="0084005B"/>
    <w:rsid w:val="008401B0"/>
    <w:rsid w:val="00840200"/>
    <w:rsid w:val="00840276"/>
    <w:rsid w:val="008402EE"/>
    <w:rsid w:val="008403E9"/>
    <w:rsid w:val="00840451"/>
    <w:rsid w:val="0084051B"/>
    <w:rsid w:val="008405D0"/>
    <w:rsid w:val="0084062C"/>
    <w:rsid w:val="0084068E"/>
    <w:rsid w:val="0084077B"/>
    <w:rsid w:val="008407B4"/>
    <w:rsid w:val="00840931"/>
    <w:rsid w:val="0084095F"/>
    <w:rsid w:val="00840A62"/>
    <w:rsid w:val="00840A69"/>
    <w:rsid w:val="00840B84"/>
    <w:rsid w:val="00840CD8"/>
    <w:rsid w:val="00840CE8"/>
    <w:rsid w:val="00840DB0"/>
    <w:rsid w:val="00840E69"/>
    <w:rsid w:val="00840E9E"/>
    <w:rsid w:val="00840FCB"/>
    <w:rsid w:val="00841026"/>
    <w:rsid w:val="0084117C"/>
    <w:rsid w:val="008411E4"/>
    <w:rsid w:val="00841208"/>
    <w:rsid w:val="00841351"/>
    <w:rsid w:val="0084138A"/>
    <w:rsid w:val="00841419"/>
    <w:rsid w:val="008415D7"/>
    <w:rsid w:val="008416B7"/>
    <w:rsid w:val="008418C8"/>
    <w:rsid w:val="008419EF"/>
    <w:rsid w:val="008419FD"/>
    <w:rsid w:val="00841A5A"/>
    <w:rsid w:val="00841B6D"/>
    <w:rsid w:val="00841BB1"/>
    <w:rsid w:val="00841BB6"/>
    <w:rsid w:val="00841BD7"/>
    <w:rsid w:val="00841D7C"/>
    <w:rsid w:val="00841DBD"/>
    <w:rsid w:val="00841EA1"/>
    <w:rsid w:val="00841EF9"/>
    <w:rsid w:val="00841F31"/>
    <w:rsid w:val="00841F99"/>
    <w:rsid w:val="0084201D"/>
    <w:rsid w:val="0084208F"/>
    <w:rsid w:val="008420CC"/>
    <w:rsid w:val="0084218B"/>
    <w:rsid w:val="008421AF"/>
    <w:rsid w:val="00842222"/>
    <w:rsid w:val="0084224E"/>
    <w:rsid w:val="00842284"/>
    <w:rsid w:val="008422AF"/>
    <w:rsid w:val="008422F7"/>
    <w:rsid w:val="00842346"/>
    <w:rsid w:val="00842456"/>
    <w:rsid w:val="00842626"/>
    <w:rsid w:val="0084267B"/>
    <w:rsid w:val="008426EA"/>
    <w:rsid w:val="00842708"/>
    <w:rsid w:val="0084274D"/>
    <w:rsid w:val="0084279B"/>
    <w:rsid w:val="008427F6"/>
    <w:rsid w:val="0084280B"/>
    <w:rsid w:val="0084285F"/>
    <w:rsid w:val="008428FC"/>
    <w:rsid w:val="00842ACA"/>
    <w:rsid w:val="00842B26"/>
    <w:rsid w:val="00842C5B"/>
    <w:rsid w:val="00842CD0"/>
    <w:rsid w:val="00842E6A"/>
    <w:rsid w:val="00842E7B"/>
    <w:rsid w:val="00842EAA"/>
    <w:rsid w:val="00842F78"/>
    <w:rsid w:val="0084305D"/>
    <w:rsid w:val="008431B6"/>
    <w:rsid w:val="00843294"/>
    <w:rsid w:val="008432D9"/>
    <w:rsid w:val="008432E5"/>
    <w:rsid w:val="00843311"/>
    <w:rsid w:val="008433E6"/>
    <w:rsid w:val="0084340C"/>
    <w:rsid w:val="00843494"/>
    <w:rsid w:val="008434CB"/>
    <w:rsid w:val="0084361E"/>
    <w:rsid w:val="008436EB"/>
    <w:rsid w:val="008437A0"/>
    <w:rsid w:val="0084383D"/>
    <w:rsid w:val="00843863"/>
    <w:rsid w:val="0084399C"/>
    <w:rsid w:val="00843A55"/>
    <w:rsid w:val="00843A56"/>
    <w:rsid w:val="00843AB2"/>
    <w:rsid w:val="00843BAB"/>
    <w:rsid w:val="00843E0C"/>
    <w:rsid w:val="00843F01"/>
    <w:rsid w:val="00843FDB"/>
    <w:rsid w:val="00844048"/>
    <w:rsid w:val="008440AC"/>
    <w:rsid w:val="008440D8"/>
    <w:rsid w:val="00844130"/>
    <w:rsid w:val="0084422F"/>
    <w:rsid w:val="0084423B"/>
    <w:rsid w:val="008442F8"/>
    <w:rsid w:val="00844432"/>
    <w:rsid w:val="0084447E"/>
    <w:rsid w:val="0084449C"/>
    <w:rsid w:val="008444FA"/>
    <w:rsid w:val="00844574"/>
    <w:rsid w:val="00844665"/>
    <w:rsid w:val="00844786"/>
    <w:rsid w:val="008447B4"/>
    <w:rsid w:val="008447CB"/>
    <w:rsid w:val="00844824"/>
    <w:rsid w:val="008448AB"/>
    <w:rsid w:val="00844905"/>
    <w:rsid w:val="0084495E"/>
    <w:rsid w:val="00844984"/>
    <w:rsid w:val="00844B16"/>
    <w:rsid w:val="00844B3C"/>
    <w:rsid w:val="00844BC0"/>
    <w:rsid w:val="00844C10"/>
    <w:rsid w:val="00844CC9"/>
    <w:rsid w:val="00844E1D"/>
    <w:rsid w:val="0084510C"/>
    <w:rsid w:val="0084514D"/>
    <w:rsid w:val="0084530E"/>
    <w:rsid w:val="00845319"/>
    <w:rsid w:val="0084534A"/>
    <w:rsid w:val="008453A6"/>
    <w:rsid w:val="008453FB"/>
    <w:rsid w:val="0084541C"/>
    <w:rsid w:val="00845470"/>
    <w:rsid w:val="00845495"/>
    <w:rsid w:val="00845567"/>
    <w:rsid w:val="008455F8"/>
    <w:rsid w:val="00845626"/>
    <w:rsid w:val="008457CD"/>
    <w:rsid w:val="0084583C"/>
    <w:rsid w:val="008458DA"/>
    <w:rsid w:val="00845919"/>
    <w:rsid w:val="008459EF"/>
    <w:rsid w:val="00845A48"/>
    <w:rsid w:val="00845A88"/>
    <w:rsid w:val="00845B0C"/>
    <w:rsid w:val="00845B1C"/>
    <w:rsid w:val="00845B7D"/>
    <w:rsid w:val="00845C0B"/>
    <w:rsid w:val="00845D02"/>
    <w:rsid w:val="00845D6C"/>
    <w:rsid w:val="00845E0A"/>
    <w:rsid w:val="00845E33"/>
    <w:rsid w:val="00845F97"/>
    <w:rsid w:val="00846077"/>
    <w:rsid w:val="0084616B"/>
    <w:rsid w:val="0084625E"/>
    <w:rsid w:val="00846270"/>
    <w:rsid w:val="008462CB"/>
    <w:rsid w:val="008462E3"/>
    <w:rsid w:val="00846344"/>
    <w:rsid w:val="00846423"/>
    <w:rsid w:val="00846487"/>
    <w:rsid w:val="0084648C"/>
    <w:rsid w:val="00846582"/>
    <w:rsid w:val="008468DB"/>
    <w:rsid w:val="00846912"/>
    <w:rsid w:val="00846962"/>
    <w:rsid w:val="008469CA"/>
    <w:rsid w:val="00846AE5"/>
    <w:rsid w:val="00846B35"/>
    <w:rsid w:val="00846D00"/>
    <w:rsid w:val="00846D8A"/>
    <w:rsid w:val="00846DCA"/>
    <w:rsid w:val="00846FC0"/>
    <w:rsid w:val="00847269"/>
    <w:rsid w:val="008472F9"/>
    <w:rsid w:val="00847328"/>
    <w:rsid w:val="0084736C"/>
    <w:rsid w:val="008473D7"/>
    <w:rsid w:val="008474CD"/>
    <w:rsid w:val="0084760B"/>
    <w:rsid w:val="0084762B"/>
    <w:rsid w:val="00847B03"/>
    <w:rsid w:val="00847B6D"/>
    <w:rsid w:val="00847BE3"/>
    <w:rsid w:val="00847C12"/>
    <w:rsid w:val="00847C15"/>
    <w:rsid w:val="00847D17"/>
    <w:rsid w:val="00847D38"/>
    <w:rsid w:val="00847D56"/>
    <w:rsid w:val="00847DB0"/>
    <w:rsid w:val="00847E5B"/>
    <w:rsid w:val="00847EE6"/>
    <w:rsid w:val="00847F60"/>
    <w:rsid w:val="00847F9A"/>
    <w:rsid w:val="00847FB8"/>
    <w:rsid w:val="00847FBF"/>
    <w:rsid w:val="00847FD2"/>
    <w:rsid w:val="00850010"/>
    <w:rsid w:val="00850058"/>
    <w:rsid w:val="008500F5"/>
    <w:rsid w:val="00850191"/>
    <w:rsid w:val="008501E7"/>
    <w:rsid w:val="00850261"/>
    <w:rsid w:val="0085027D"/>
    <w:rsid w:val="008502FE"/>
    <w:rsid w:val="00850302"/>
    <w:rsid w:val="00850370"/>
    <w:rsid w:val="008503E9"/>
    <w:rsid w:val="008503F5"/>
    <w:rsid w:val="008503F9"/>
    <w:rsid w:val="00850425"/>
    <w:rsid w:val="0085042B"/>
    <w:rsid w:val="00850463"/>
    <w:rsid w:val="00850496"/>
    <w:rsid w:val="00850499"/>
    <w:rsid w:val="008504D0"/>
    <w:rsid w:val="0085078D"/>
    <w:rsid w:val="00850AAA"/>
    <w:rsid w:val="00850B18"/>
    <w:rsid w:val="00850B41"/>
    <w:rsid w:val="00850B91"/>
    <w:rsid w:val="00850C4F"/>
    <w:rsid w:val="00850C5B"/>
    <w:rsid w:val="00850D39"/>
    <w:rsid w:val="00850E74"/>
    <w:rsid w:val="00850E9E"/>
    <w:rsid w:val="00850EB2"/>
    <w:rsid w:val="00850F0A"/>
    <w:rsid w:val="00850F0B"/>
    <w:rsid w:val="0085100C"/>
    <w:rsid w:val="00851053"/>
    <w:rsid w:val="00851087"/>
    <w:rsid w:val="008510A9"/>
    <w:rsid w:val="0085117F"/>
    <w:rsid w:val="008511CE"/>
    <w:rsid w:val="008512E2"/>
    <w:rsid w:val="008512E8"/>
    <w:rsid w:val="00851302"/>
    <w:rsid w:val="00851335"/>
    <w:rsid w:val="00851361"/>
    <w:rsid w:val="0085139C"/>
    <w:rsid w:val="0085142F"/>
    <w:rsid w:val="00851559"/>
    <w:rsid w:val="008515A8"/>
    <w:rsid w:val="008515BB"/>
    <w:rsid w:val="00851606"/>
    <w:rsid w:val="008516BE"/>
    <w:rsid w:val="008516C0"/>
    <w:rsid w:val="0085175C"/>
    <w:rsid w:val="0085179C"/>
    <w:rsid w:val="008517F1"/>
    <w:rsid w:val="00851933"/>
    <w:rsid w:val="00851A0D"/>
    <w:rsid w:val="00851A8E"/>
    <w:rsid w:val="00851B5F"/>
    <w:rsid w:val="00851B89"/>
    <w:rsid w:val="00851CF9"/>
    <w:rsid w:val="00851F25"/>
    <w:rsid w:val="00852165"/>
    <w:rsid w:val="00852180"/>
    <w:rsid w:val="0085223B"/>
    <w:rsid w:val="0085229B"/>
    <w:rsid w:val="0085232D"/>
    <w:rsid w:val="008523AF"/>
    <w:rsid w:val="008523C8"/>
    <w:rsid w:val="008523E8"/>
    <w:rsid w:val="00852511"/>
    <w:rsid w:val="0085254A"/>
    <w:rsid w:val="00852556"/>
    <w:rsid w:val="008525DF"/>
    <w:rsid w:val="0085272A"/>
    <w:rsid w:val="0085290D"/>
    <w:rsid w:val="00852931"/>
    <w:rsid w:val="00852ADF"/>
    <w:rsid w:val="00852BC9"/>
    <w:rsid w:val="00852BD1"/>
    <w:rsid w:val="00852DDB"/>
    <w:rsid w:val="00852E2D"/>
    <w:rsid w:val="00852E95"/>
    <w:rsid w:val="00852F1C"/>
    <w:rsid w:val="00852F2F"/>
    <w:rsid w:val="0085305D"/>
    <w:rsid w:val="008530F7"/>
    <w:rsid w:val="008530F8"/>
    <w:rsid w:val="00853103"/>
    <w:rsid w:val="00853134"/>
    <w:rsid w:val="0085321E"/>
    <w:rsid w:val="008532DD"/>
    <w:rsid w:val="0085342A"/>
    <w:rsid w:val="008534AA"/>
    <w:rsid w:val="008535D7"/>
    <w:rsid w:val="008536C9"/>
    <w:rsid w:val="00853746"/>
    <w:rsid w:val="008537BA"/>
    <w:rsid w:val="00853849"/>
    <w:rsid w:val="0085385E"/>
    <w:rsid w:val="00853886"/>
    <w:rsid w:val="008539D2"/>
    <w:rsid w:val="008539FF"/>
    <w:rsid w:val="00853A10"/>
    <w:rsid w:val="00853A4D"/>
    <w:rsid w:val="00853BAE"/>
    <w:rsid w:val="00853BC2"/>
    <w:rsid w:val="00853C55"/>
    <w:rsid w:val="00853C78"/>
    <w:rsid w:val="00853CBA"/>
    <w:rsid w:val="00853CC3"/>
    <w:rsid w:val="00853D47"/>
    <w:rsid w:val="00853D88"/>
    <w:rsid w:val="00854049"/>
    <w:rsid w:val="008540F1"/>
    <w:rsid w:val="00854186"/>
    <w:rsid w:val="008541D6"/>
    <w:rsid w:val="008541DF"/>
    <w:rsid w:val="00854223"/>
    <w:rsid w:val="0085422C"/>
    <w:rsid w:val="0085424B"/>
    <w:rsid w:val="00854297"/>
    <w:rsid w:val="00854307"/>
    <w:rsid w:val="0085451B"/>
    <w:rsid w:val="00854597"/>
    <w:rsid w:val="008545D0"/>
    <w:rsid w:val="00854668"/>
    <w:rsid w:val="008546A1"/>
    <w:rsid w:val="008546DA"/>
    <w:rsid w:val="0085488C"/>
    <w:rsid w:val="008548BA"/>
    <w:rsid w:val="0085497E"/>
    <w:rsid w:val="008549C9"/>
    <w:rsid w:val="008549D9"/>
    <w:rsid w:val="00854A14"/>
    <w:rsid w:val="00854A80"/>
    <w:rsid w:val="00854BAD"/>
    <w:rsid w:val="00854BC5"/>
    <w:rsid w:val="00854C17"/>
    <w:rsid w:val="00854C51"/>
    <w:rsid w:val="00854D2F"/>
    <w:rsid w:val="00854EA7"/>
    <w:rsid w:val="00854F04"/>
    <w:rsid w:val="00854FBD"/>
    <w:rsid w:val="00854FCF"/>
    <w:rsid w:val="00855059"/>
    <w:rsid w:val="0085506A"/>
    <w:rsid w:val="00855231"/>
    <w:rsid w:val="00855308"/>
    <w:rsid w:val="0085543B"/>
    <w:rsid w:val="00855518"/>
    <w:rsid w:val="008555BB"/>
    <w:rsid w:val="008555FD"/>
    <w:rsid w:val="0085562B"/>
    <w:rsid w:val="00855652"/>
    <w:rsid w:val="008556E5"/>
    <w:rsid w:val="00855775"/>
    <w:rsid w:val="008558B6"/>
    <w:rsid w:val="00855AAC"/>
    <w:rsid w:val="00855B54"/>
    <w:rsid w:val="00855BFA"/>
    <w:rsid w:val="00855C59"/>
    <w:rsid w:val="00855D10"/>
    <w:rsid w:val="00855E41"/>
    <w:rsid w:val="00855E4D"/>
    <w:rsid w:val="00855EA8"/>
    <w:rsid w:val="00855F45"/>
    <w:rsid w:val="0085603E"/>
    <w:rsid w:val="008561B1"/>
    <w:rsid w:val="008561C0"/>
    <w:rsid w:val="00856255"/>
    <w:rsid w:val="00856294"/>
    <w:rsid w:val="008562A2"/>
    <w:rsid w:val="00856325"/>
    <w:rsid w:val="008563C0"/>
    <w:rsid w:val="0085642F"/>
    <w:rsid w:val="00856447"/>
    <w:rsid w:val="0085647A"/>
    <w:rsid w:val="00856780"/>
    <w:rsid w:val="008567FE"/>
    <w:rsid w:val="008568AA"/>
    <w:rsid w:val="00856A60"/>
    <w:rsid w:val="00856AA8"/>
    <w:rsid w:val="00856B92"/>
    <w:rsid w:val="00856BF8"/>
    <w:rsid w:val="00856CE8"/>
    <w:rsid w:val="00856DEF"/>
    <w:rsid w:val="00856E38"/>
    <w:rsid w:val="00856E64"/>
    <w:rsid w:val="00856E69"/>
    <w:rsid w:val="00856E97"/>
    <w:rsid w:val="00856ED1"/>
    <w:rsid w:val="00856F20"/>
    <w:rsid w:val="00856F60"/>
    <w:rsid w:val="00857002"/>
    <w:rsid w:val="00857176"/>
    <w:rsid w:val="008571A3"/>
    <w:rsid w:val="008571D3"/>
    <w:rsid w:val="008572C8"/>
    <w:rsid w:val="00857337"/>
    <w:rsid w:val="008573E5"/>
    <w:rsid w:val="00857402"/>
    <w:rsid w:val="0085747E"/>
    <w:rsid w:val="008574A4"/>
    <w:rsid w:val="008574E6"/>
    <w:rsid w:val="008574F5"/>
    <w:rsid w:val="0085752C"/>
    <w:rsid w:val="00857532"/>
    <w:rsid w:val="0085767F"/>
    <w:rsid w:val="0085770F"/>
    <w:rsid w:val="008579EB"/>
    <w:rsid w:val="00857AB9"/>
    <w:rsid w:val="00857BB0"/>
    <w:rsid w:val="00857F1C"/>
    <w:rsid w:val="00860035"/>
    <w:rsid w:val="00860043"/>
    <w:rsid w:val="00860133"/>
    <w:rsid w:val="00860193"/>
    <w:rsid w:val="008602C5"/>
    <w:rsid w:val="008602E3"/>
    <w:rsid w:val="008602F1"/>
    <w:rsid w:val="00860405"/>
    <w:rsid w:val="008604F9"/>
    <w:rsid w:val="00860720"/>
    <w:rsid w:val="0086084E"/>
    <w:rsid w:val="008608F6"/>
    <w:rsid w:val="00860A5A"/>
    <w:rsid w:val="00860AB5"/>
    <w:rsid w:val="00860C26"/>
    <w:rsid w:val="00860C3B"/>
    <w:rsid w:val="00860C3E"/>
    <w:rsid w:val="00860D0F"/>
    <w:rsid w:val="00860D3B"/>
    <w:rsid w:val="00860DB1"/>
    <w:rsid w:val="00860DF0"/>
    <w:rsid w:val="00860E17"/>
    <w:rsid w:val="00860EA8"/>
    <w:rsid w:val="00860EFD"/>
    <w:rsid w:val="00860F8B"/>
    <w:rsid w:val="00860FA3"/>
    <w:rsid w:val="00860FD4"/>
    <w:rsid w:val="0086110A"/>
    <w:rsid w:val="008611D0"/>
    <w:rsid w:val="00861294"/>
    <w:rsid w:val="008612CE"/>
    <w:rsid w:val="008613D3"/>
    <w:rsid w:val="008614F6"/>
    <w:rsid w:val="0086151A"/>
    <w:rsid w:val="0086152B"/>
    <w:rsid w:val="0086152C"/>
    <w:rsid w:val="008615BC"/>
    <w:rsid w:val="00861724"/>
    <w:rsid w:val="00861760"/>
    <w:rsid w:val="008617CC"/>
    <w:rsid w:val="008617DF"/>
    <w:rsid w:val="0086184B"/>
    <w:rsid w:val="00861861"/>
    <w:rsid w:val="00861ABD"/>
    <w:rsid w:val="00861C45"/>
    <w:rsid w:val="00861CBA"/>
    <w:rsid w:val="00861D37"/>
    <w:rsid w:val="00861F20"/>
    <w:rsid w:val="00861FA5"/>
    <w:rsid w:val="008620FD"/>
    <w:rsid w:val="00862229"/>
    <w:rsid w:val="008622FD"/>
    <w:rsid w:val="00862324"/>
    <w:rsid w:val="00862326"/>
    <w:rsid w:val="008624B9"/>
    <w:rsid w:val="008624D2"/>
    <w:rsid w:val="008624EC"/>
    <w:rsid w:val="0086255B"/>
    <w:rsid w:val="008626CC"/>
    <w:rsid w:val="00862921"/>
    <w:rsid w:val="00862C6D"/>
    <w:rsid w:val="00862C97"/>
    <w:rsid w:val="00862DF7"/>
    <w:rsid w:val="00862E2E"/>
    <w:rsid w:val="00862F05"/>
    <w:rsid w:val="00862F23"/>
    <w:rsid w:val="00862F3D"/>
    <w:rsid w:val="00862FC4"/>
    <w:rsid w:val="008631D9"/>
    <w:rsid w:val="00863227"/>
    <w:rsid w:val="008632A6"/>
    <w:rsid w:val="0086336E"/>
    <w:rsid w:val="008633CD"/>
    <w:rsid w:val="0086347E"/>
    <w:rsid w:val="00863574"/>
    <w:rsid w:val="008635C0"/>
    <w:rsid w:val="00863633"/>
    <w:rsid w:val="0086367A"/>
    <w:rsid w:val="0086367F"/>
    <w:rsid w:val="008638DC"/>
    <w:rsid w:val="008638E4"/>
    <w:rsid w:val="0086393B"/>
    <w:rsid w:val="00863A48"/>
    <w:rsid w:val="00863B05"/>
    <w:rsid w:val="00863C13"/>
    <w:rsid w:val="00863C3E"/>
    <w:rsid w:val="00863C80"/>
    <w:rsid w:val="00863CC9"/>
    <w:rsid w:val="00863D51"/>
    <w:rsid w:val="00863DDB"/>
    <w:rsid w:val="00863F05"/>
    <w:rsid w:val="00863FCA"/>
    <w:rsid w:val="00863FEC"/>
    <w:rsid w:val="00864023"/>
    <w:rsid w:val="008640E9"/>
    <w:rsid w:val="0086415D"/>
    <w:rsid w:val="00864183"/>
    <w:rsid w:val="00864279"/>
    <w:rsid w:val="008642A1"/>
    <w:rsid w:val="0086438E"/>
    <w:rsid w:val="008643CA"/>
    <w:rsid w:val="00864430"/>
    <w:rsid w:val="008644CD"/>
    <w:rsid w:val="008644ED"/>
    <w:rsid w:val="0086458B"/>
    <w:rsid w:val="008645B1"/>
    <w:rsid w:val="008646A5"/>
    <w:rsid w:val="008646D4"/>
    <w:rsid w:val="008649A5"/>
    <w:rsid w:val="00864AC6"/>
    <w:rsid w:val="00864AFE"/>
    <w:rsid w:val="00864B84"/>
    <w:rsid w:val="00864B8B"/>
    <w:rsid w:val="00864CE9"/>
    <w:rsid w:val="00864D5A"/>
    <w:rsid w:val="00864F1E"/>
    <w:rsid w:val="00864FE8"/>
    <w:rsid w:val="00865051"/>
    <w:rsid w:val="00865170"/>
    <w:rsid w:val="008651B7"/>
    <w:rsid w:val="00865202"/>
    <w:rsid w:val="0086538A"/>
    <w:rsid w:val="008654C4"/>
    <w:rsid w:val="00865521"/>
    <w:rsid w:val="00865528"/>
    <w:rsid w:val="00865668"/>
    <w:rsid w:val="00865728"/>
    <w:rsid w:val="00865771"/>
    <w:rsid w:val="00865867"/>
    <w:rsid w:val="008658CB"/>
    <w:rsid w:val="00865916"/>
    <w:rsid w:val="0086598E"/>
    <w:rsid w:val="00865A09"/>
    <w:rsid w:val="00865A45"/>
    <w:rsid w:val="00865C3D"/>
    <w:rsid w:val="00865CEA"/>
    <w:rsid w:val="00865E05"/>
    <w:rsid w:val="00865E67"/>
    <w:rsid w:val="00865E95"/>
    <w:rsid w:val="00865FFE"/>
    <w:rsid w:val="00866009"/>
    <w:rsid w:val="00866146"/>
    <w:rsid w:val="00866155"/>
    <w:rsid w:val="0086618E"/>
    <w:rsid w:val="0086631E"/>
    <w:rsid w:val="00866327"/>
    <w:rsid w:val="0086644E"/>
    <w:rsid w:val="008665C8"/>
    <w:rsid w:val="00866649"/>
    <w:rsid w:val="00866732"/>
    <w:rsid w:val="00866890"/>
    <w:rsid w:val="008668A5"/>
    <w:rsid w:val="008668AB"/>
    <w:rsid w:val="008668BD"/>
    <w:rsid w:val="00866939"/>
    <w:rsid w:val="00866B9F"/>
    <w:rsid w:val="00866C24"/>
    <w:rsid w:val="00866C45"/>
    <w:rsid w:val="00866CDE"/>
    <w:rsid w:val="00866D15"/>
    <w:rsid w:val="00866D1B"/>
    <w:rsid w:val="00866D5A"/>
    <w:rsid w:val="00866E93"/>
    <w:rsid w:val="00866F4E"/>
    <w:rsid w:val="00866F8F"/>
    <w:rsid w:val="008670BD"/>
    <w:rsid w:val="0086710D"/>
    <w:rsid w:val="00867251"/>
    <w:rsid w:val="00867289"/>
    <w:rsid w:val="00867291"/>
    <w:rsid w:val="008672B6"/>
    <w:rsid w:val="008673B9"/>
    <w:rsid w:val="0086752A"/>
    <w:rsid w:val="00867590"/>
    <w:rsid w:val="008675FF"/>
    <w:rsid w:val="00867620"/>
    <w:rsid w:val="0086780B"/>
    <w:rsid w:val="008678D0"/>
    <w:rsid w:val="008678E3"/>
    <w:rsid w:val="00867944"/>
    <w:rsid w:val="00867A01"/>
    <w:rsid w:val="00867A88"/>
    <w:rsid w:val="00867AC1"/>
    <w:rsid w:val="00867ADC"/>
    <w:rsid w:val="00867B7A"/>
    <w:rsid w:val="00867C74"/>
    <w:rsid w:val="00867CED"/>
    <w:rsid w:val="00867D4D"/>
    <w:rsid w:val="00867EDC"/>
    <w:rsid w:val="00867F10"/>
    <w:rsid w:val="00867F29"/>
    <w:rsid w:val="00870057"/>
    <w:rsid w:val="00870083"/>
    <w:rsid w:val="008700C1"/>
    <w:rsid w:val="008701C9"/>
    <w:rsid w:val="008702C8"/>
    <w:rsid w:val="00870327"/>
    <w:rsid w:val="00870378"/>
    <w:rsid w:val="0087039A"/>
    <w:rsid w:val="0087074D"/>
    <w:rsid w:val="00870818"/>
    <w:rsid w:val="008708B3"/>
    <w:rsid w:val="008708D3"/>
    <w:rsid w:val="00870C5B"/>
    <w:rsid w:val="00870CC0"/>
    <w:rsid w:val="00870E05"/>
    <w:rsid w:val="00870E12"/>
    <w:rsid w:val="00870E68"/>
    <w:rsid w:val="00870EB9"/>
    <w:rsid w:val="00870F12"/>
    <w:rsid w:val="00870FBA"/>
    <w:rsid w:val="008710B3"/>
    <w:rsid w:val="008712BB"/>
    <w:rsid w:val="0087138D"/>
    <w:rsid w:val="008713EA"/>
    <w:rsid w:val="0087140D"/>
    <w:rsid w:val="008717D3"/>
    <w:rsid w:val="00871911"/>
    <w:rsid w:val="00871916"/>
    <w:rsid w:val="00871989"/>
    <w:rsid w:val="0087198F"/>
    <w:rsid w:val="00871C49"/>
    <w:rsid w:val="00871C72"/>
    <w:rsid w:val="00871E2A"/>
    <w:rsid w:val="00871ED7"/>
    <w:rsid w:val="00871F7B"/>
    <w:rsid w:val="00871F99"/>
    <w:rsid w:val="00872009"/>
    <w:rsid w:val="00872034"/>
    <w:rsid w:val="00872178"/>
    <w:rsid w:val="0087246B"/>
    <w:rsid w:val="008724C7"/>
    <w:rsid w:val="00872511"/>
    <w:rsid w:val="0087263E"/>
    <w:rsid w:val="00872807"/>
    <w:rsid w:val="00872840"/>
    <w:rsid w:val="00872849"/>
    <w:rsid w:val="0087288A"/>
    <w:rsid w:val="008728CA"/>
    <w:rsid w:val="008729A8"/>
    <w:rsid w:val="00872A1E"/>
    <w:rsid w:val="00872A80"/>
    <w:rsid w:val="00872A9F"/>
    <w:rsid w:val="00872ADD"/>
    <w:rsid w:val="00872B0E"/>
    <w:rsid w:val="00872B8A"/>
    <w:rsid w:val="00872C70"/>
    <w:rsid w:val="00872D9D"/>
    <w:rsid w:val="00872F5A"/>
    <w:rsid w:val="00873006"/>
    <w:rsid w:val="008732DA"/>
    <w:rsid w:val="008733CC"/>
    <w:rsid w:val="00873640"/>
    <w:rsid w:val="008736DC"/>
    <w:rsid w:val="00873713"/>
    <w:rsid w:val="008737FD"/>
    <w:rsid w:val="008738C4"/>
    <w:rsid w:val="00873925"/>
    <w:rsid w:val="00873A8A"/>
    <w:rsid w:val="00873AD2"/>
    <w:rsid w:val="00873C06"/>
    <w:rsid w:val="00873C28"/>
    <w:rsid w:val="00873CC4"/>
    <w:rsid w:val="00873CCE"/>
    <w:rsid w:val="00874030"/>
    <w:rsid w:val="00874083"/>
    <w:rsid w:val="008740DB"/>
    <w:rsid w:val="00874109"/>
    <w:rsid w:val="00874161"/>
    <w:rsid w:val="00874174"/>
    <w:rsid w:val="008741D2"/>
    <w:rsid w:val="0087423B"/>
    <w:rsid w:val="008742EA"/>
    <w:rsid w:val="008744CD"/>
    <w:rsid w:val="0087453E"/>
    <w:rsid w:val="0087455D"/>
    <w:rsid w:val="0087468C"/>
    <w:rsid w:val="008746EE"/>
    <w:rsid w:val="0087474D"/>
    <w:rsid w:val="00874786"/>
    <w:rsid w:val="00874798"/>
    <w:rsid w:val="008747BA"/>
    <w:rsid w:val="008747C8"/>
    <w:rsid w:val="0087489E"/>
    <w:rsid w:val="008749B6"/>
    <w:rsid w:val="00874A72"/>
    <w:rsid w:val="00874AC2"/>
    <w:rsid w:val="00874B51"/>
    <w:rsid w:val="00874BA9"/>
    <w:rsid w:val="00874BE2"/>
    <w:rsid w:val="00874D17"/>
    <w:rsid w:val="00874D6D"/>
    <w:rsid w:val="00874E1F"/>
    <w:rsid w:val="00874E22"/>
    <w:rsid w:val="00874E5F"/>
    <w:rsid w:val="00874F09"/>
    <w:rsid w:val="00874FF9"/>
    <w:rsid w:val="008750BB"/>
    <w:rsid w:val="0087514E"/>
    <w:rsid w:val="00875315"/>
    <w:rsid w:val="008753F9"/>
    <w:rsid w:val="00875428"/>
    <w:rsid w:val="00875524"/>
    <w:rsid w:val="00875549"/>
    <w:rsid w:val="00875670"/>
    <w:rsid w:val="00875772"/>
    <w:rsid w:val="0087581C"/>
    <w:rsid w:val="0087597F"/>
    <w:rsid w:val="00875A63"/>
    <w:rsid w:val="00875ABE"/>
    <w:rsid w:val="00875B94"/>
    <w:rsid w:val="00875BB5"/>
    <w:rsid w:val="00875BCC"/>
    <w:rsid w:val="00875BD0"/>
    <w:rsid w:val="00875C36"/>
    <w:rsid w:val="00875CBB"/>
    <w:rsid w:val="00875CC3"/>
    <w:rsid w:val="00875D26"/>
    <w:rsid w:val="00875D7C"/>
    <w:rsid w:val="00875D87"/>
    <w:rsid w:val="00875EF2"/>
    <w:rsid w:val="00875F1F"/>
    <w:rsid w:val="00875F37"/>
    <w:rsid w:val="00876286"/>
    <w:rsid w:val="0087634E"/>
    <w:rsid w:val="0087636B"/>
    <w:rsid w:val="008763D9"/>
    <w:rsid w:val="00876412"/>
    <w:rsid w:val="0087645C"/>
    <w:rsid w:val="008764D1"/>
    <w:rsid w:val="0087652C"/>
    <w:rsid w:val="008765D6"/>
    <w:rsid w:val="008765ED"/>
    <w:rsid w:val="008768D8"/>
    <w:rsid w:val="0087695C"/>
    <w:rsid w:val="00876992"/>
    <w:rsid w:val="008769D3"/>
    <w:rsid w:val="00876A52"/>
    <w:rsid w:val="00876A6C"/>
    <w:rsid w:val="00876ADB"/>
    <w:rsid w:val="00876B8C"/>
    <w:rsid w:val="00876C92"/>
    <w:rsid w:val="00876DC5"/>
    <w:rsid w:val="00876DD8"/>
    <w:rsid w:val="00876DDE"/>
    <w:rsid w:val="00876E96"/>
    <w:rsid w:val="00876F2B"/>
    <w:rsid w:val="00876F92"/>
    <w:rsid w:val="00877031"/>
    <w:rsid w:val="008770F1"/>
    <w:rsid w:val="0087713A"/>
    <w:rsid w:val="0087724D"/>
    <w:rsid w:val="00877324"/>
    <w:rsid w:val="00877366"/>
    <w:rsid w:val="00877449"/>
    <w:rsid w:val="0087744F"/>
    <w:rsid w:val="008774B9"/>
    <w:rsid w:val="008774F0"/>
    <w:rsid w:val="008774F2"/>
    <w:rsid w:val="00877571"/>
    <w:rsid w:val="008775BE"/>
    <w:rsid w:val="008775EF"/>
    <w:rsid w:val="00877645"/>
    <w:rsid w:val="00877755"/>
    <w:rsid w:val="008779A6"/>
    <w:rsid w:val="008779AF"/>
    <w:rsid w:val="00877A71"/>
    <w:rsid w:val="00877B07"/>
    <w:rsid w:val="00877B6B"/>
    <w:rsid w:val="00877B8D"/>
    <w:rsid w:val="00877D59"/>
    <w:rsid w:val="00877E4A"/>
    <w:rsid w:val="00877E64"/>
    <w:rsid w:val="00877E6E"/>
    <w:rsid w:val="00877F31"/>
    <w:rsid w:val="00877FB4"/>
    <w:rsid w:val="0088002B"/>
    <w:rsid w:val="008801E4"/>
    <w:rsid w:val="00880220"/>
    <w:rsid w:val="008803B6"/>
    <w:rsid w:val="008803CB"/>
    <w:rsid w:val="0088050F"/>
    <w:rsid w:val="00880607"/>
    <w:rsid w:val="00880661"/>
    <w:rsid w:val="008808BD"/>
    <w:rsid w:val="00880915"/>
    <w:rsid w:val="0088095C"/>
    <w:rsid w:val="00880ABE"/>
    <w:rsid w:val="00880BB4"/>
    <w:rsid w:val="00880C6E"/>
    <w:rsid w:val="00880D2C"/>
    <w:rsid w:val="00880D6A"/>
    <w:rsid w:val="00880D98"/>
    <w:rsid w:val="00880E9F"/>
    <w:rsid w:val="00880FBB"/>
    <w:rsid w:val="008810CA"/>
    <w:rsid w:val="00881380"/>
    <w:rsid w:val="00881386"/>
    <w:rsid w:val="008813FF"/>
    <w:rsid w:val="00881628"/>
    <w:rsid w:val="008816D8"/>
    <w:rsid w:val="008817C2"/>
    <w:rsid w:val="008817FB"/>
    <w:rsid w:val="0088186A"/>
    <w:rsid w:val="0088198F"/>
    <w:rsid w:val="008819E4"/>
    <w:rsid w:val="008819E7"/>
    <w:rsid w:val="00881C7E"/>
    <w:rsid w:val="00881E72"/>
    <w:rsid w:val="00881F10"/>
    <w:rsid w:val="00882013"/>
    <w:rsid w:val="0088204D"/>
    <w:rsid w:val="00882128"/>
    <w:rsid w:val="00882136"/>
    <w:rsid w:val="008822AB"/>
    <w:rsid w:val="008822E0"/>
    <w:rsid w:val="00882423"/>
    <w:rsid w:val="0088252B"/>
    <w:rsid w:val="00882945"/>
    <w:rsid w:val="00882BBD"/>
    <w:rsid w:val="00882DAB"/>
    <w:rsid w:val="00882E82"/>
    <w:rsid w:val="00882EF8"/>
    <w:rsid w:val="00882F95"/>
    <w:rsid w:val="00882FB4"/>
    <w:rsid w:val="00882FCA"/>
    <w:rsid w:val="00883089"/>
    <w:rsid w:val="0088311A"/>
    <w:rsid w:val="00883144"/>
    <w:rsid w:val="00883186"/>
    <w:rsid w:val="008832B1"/>
    <w:rsid w:val="008833FF"/>
    <w:rsid w:val="0088341D"/>
    <w:rsid w:val="00883560"/>
    <w:rsid w:val="008837C0"/>
    <w:rsid w:val="008837D5"/>
    <w:rsid w:val="0088383D"/>
    <w:rsid w:val="00883899"/>
    <w:rsid w:val="008838D6"/>
    <w:rsid w:val="008839C0"/>
    <w:rsid w:val="00883ACF"/>
    <w:rsid w:val="00883AE6"/>
    <w:rsid w:val="00883B0C"/>
    <w:rsid w:val="00883C68"/>
    <w:rsid w:val="00883D6C"/>
    <w:rsid w:val="00883E52"/>
    <w:rsid w:val="00883EEE"/>
    <w:rsid w:val="00883F22"/>
    <w:rsid w:val="00883FC9"/>
    <w:rsid w:val="00884057"/>
    <w:rsid w:val="00884180"/>
    <w:rsid w:val="00884201"/>
    <w:rsid w:val="008844BB"/>
    <w:rsid w:val="008845BF"/>
    <w:rsid w:val="00884649"/>
    <w:rsid w:val="008847B1"/>
    <w:rsid w:val="008847BF"/>
    <w:rsid w:val="00884978"/>
    <w:rsid w:val="008849C4"/>
    <w:rsid w:val="00884A37"/>
    <w:rsid w:val="00884AB5"/>
    <w:rsid w:val="00884B3F"/>
    <w:rsid w:val="00884CD7"/>
    <w:rsid w:val="00884E61"/>
    <w:rsid w:val="00884E67"/>
    <w:rsid w:val="00884E9D"/>
    <w:rsid w:val="00884EF0"/>
    <w:rsid w:val="00885025"/>
    <w:rsid w:val="008850A5"/>
    <w:rsid w:val="00885377"/>
    <w:rsid w:val="008853D0"/>
    <w:rsid w:val="008853F5"/>
    <w:rsid w:val="0088543A"/>
    <w:rsid w:val="00885493"/>
    <w:rsid w:val="008854C3"/>
    <w:rsid w:val="0088556F"/>
    <w:rsid w:val="008855A9"/>
    <w:rsid w:val="00885734"/>
    <w:rsid w:val="00885925"/>
    <w:rsid w:val="00885928"/>
    <w:rsid w:val="00885ACE"/>
    <w:rsid w:val="00885AF7"/>
    <w:rsid w:val="00885B5C"/>
    <w:rsid w:val="00885CAB"/>
    <w:rsid w:val="00885CAD"/>
    <w:rsid w:val="00885E09"/>
    <w:rsid w:val="00885E14"/>
    <w:rsid w:val="00885E54"/>
    <w:rsid w:val="00886068"/>
    <w:rsid w:val="008860AF"/>
    <w:rsid w:val="008860FA"/>
    <w:rsid w:val="00886112"/>
    <w:rsid w:val="008861D4"/>
    <w:rsid w:val="008862D5"/>
    <w:rsid w:val="00886303"/>
    <w:rsid w:val="008863BE"/>
    <w:rsid w:val="00886439"/>
    <w:rsid w:val="00886459"/>
    <w:rsid w:val="008864D7"/>
    <w:rsid w:val="008865FB"/>
    <w:rsid w:val="00886603"/>
    <w:rsid w:val="00886639"/>
    <w:rsid w:val="00886640"/>
    <w:rsid w:val="0088677A"/>
    <w:rsid w:val="0088678A"/>
    <w:rsid w:val="00886851"/>
    <w:rsid w:val="00886875"/>
    <w:rsid w:val="00886884"/>
    <w:rsid w:val="008869BB"/>
    <w:rsid w:val="00886A06"/>
    <w:rsid w:val="00886B13"/>
    <w:rsid w:val="00886B8C"/>
    <w:rsid w:val="00886BAA"/>
    <w:rsid w:val="00886C14"/>
    <w:rsid w:val="00886C94"/>
    <w:rsid w:val="00886D6E"/>
    <w:rsid w:val="00886E43"/>
    <w:rsid w:val="00886F55"/>
    <w:rsid w:val="00886F84"/>
    <w:rsid w:val="00886FF1"/>
    <w:rsid w:val="008871AF"/>
    <w:rsid w:val="00887255"/>
    <w:rsid w:val="0088753B"/>
    <w:rsid w:val="0088762B"/>
    <w:rsid w:val="008876C4"/>
    <w:rsid w:val="00887704"/>
    <w:rsid w:val="00887708"/>
    <w:rsid w:val="0088775D"/>
    <w:rsid w:val="00887774"/>
    <w:rsid w:val="00887823"/>
    <w:rsid w:val="00887A21"/>
    <w:rsid w:val="00887B00"/>
    <w:rsid w:val="00887B04"/>
    <w:rsid w:val="00887BE9"/>
    <w:rsid w:val="00887CCC"/>
    <w:rsid w:val="00887D1C"/>
    <w:rsid w:val="00887DBA"/>
    <w:rsid w:val="00887E9D"/>
    <w:rsid w:val="008900D6"/>
    <w:rsid w:val="0089029A"/>
    <w:rsid w:val="008902AB"/>
    <w:rsid w:val="0089031A"/>
    <w:rsid w:val="00890384"/>
    <w:rsid w:val="008903CD"/>
    <w:rsid w:val="00890412"/>
    <w:rsid w:val="0089043E"/>
    <w:rsid w:val="00890485"/>
    <w:rsid w:val="008904E3"/>
    <w:rsid w:val="0089055B"/>
    <w:rsid w:val="00890589"/>
    <w:rsid w:val="008905E2"/>
    <w:rsid w:val="0089074D"/>
    <w:rsid w:val="00890762"/>
    <w:rsid w:val="00890811"/>
    <w:rsid w:val="00890841"/>
    <w:rsid w:val="00890859"/>
    <w:rsid w:val="0089088A"/>
    <w:rsid w:val="00890CE7"/>
    <w:rsid w:val="00890DE6"/>
    <w:rsid w:val="00890DFE"/>
    <w:rsid w:val="00890E69"/>
    <w:rsid w:val="00890E84"/>
    <w:rsid w:val="00890F36"/>
    <w:rsid w:val="00890F43"/>
    <w:rsid w:val="00891042"/>
    <w:rsid w:val="00891057"/>
    <w:rsid w:val="0089106A"/>
    <w:rsid w:val="0089106B"/>
    <w:rsid w:val="00891113"/>
    <w:rsid w:val="00891144"/>
    <w:rsid w:val="00891152"/>
    <w:rsid w:val="00891240"/>
    <w:rsid w:val="008913DC"/>
    <w:rsid w:val="008914B0"/>
    <w:rsid w:val="008914E6"/>
    <w:rsid w:val="00891500"/>
    <w:rsid w:val="0089151C"/>
    <w:rsid w:val="00891666"/>
    <w:rsid w:val="00891690"/>
    <w:rsid w:val="0089183A"/>
    <w:rsid w:val="00891896"/>
    <w:rsid w:val="00891A99"/>
    <w:rsid w:val="00891AB5"/>
    <w:rsid w:val="00891BB1"/>
    <w:rsid w:val="00891BB8"/>
    <w:rsid w:val="00891CFC"/>
    <w:rsid w:val="00891D5D"/>
    <w:rsid w:val="00891E2B"/>
    <w:rsid w:val="00891E58"/>
    <w:rsid w:val="00891EE2"/>
    <w:rsid w:val="00891F2F"/>
    <w:rsid w:val="008920EC"/>
    <w:rsid w:val="00892176"/>
    <w:rsid w:val="008921B3"/>
    <w:rsid w:val="008921F8"/>
    <w:rsid w:val="008922A1"/>
    <w:rsid w:val="0089241D"/>
    <w:rsid w:val="00892461"/>
    <w:rsid w:val="008924F6"/>
    <w:rsid w:val="00892563"/>
    <w:rsid w:val="0089268F"/>
    <w:rsid w:val="00892703"/>
    <w:rsid w:val="0089282A"/>
    <w:rsid w:val="008929BF"/>
    <w:rsid w:val="00892A37"/>
    <w:rsid w:val="00892A70"/>
    <w:rsid w:val="00892ABD"/>
    <w:rsid w:val="00892ACF"/>
    <w:rsid w:val="00892AF6"/>
    <w:rsid w:val="00892BCB"/>
    <w:rsid w:val="00892C1C"/>
    <w:rsid w:val="00892C44"/>
    <w:rsid w:val="00892DBF"/>
    <w:rsid w:val="00892DFB"/>
    <w:rsid w:val="00892F43"/>
    <w:rsid w:val="0089307C"/>
    <w:rsid w:val="008931D3"/>
    <w:rsid w:val="00893262"/>
    <w:rsid w:val="008932E1"/>
    <w:rsid w:val="0089337E"/>
    <w:rsid w:val="0089343F"/>
    <w:rsid w:val="00893606"/>
    <w:rsid w:val="00893608"/>
    <w:rsid w:val="0089367D"/>
    <w:rsid w:val="008937D5"/>
    <w:rsid w:val="00893827"/>
    <w:rsid w:val="0089394F"/>
    <w:rsid w:val="00893A34"/>
    <w:rsid w:val="00893BD8"/>
    <w:rsid w:val="00893C1C"/>
    <w:rsid w:val="00893C28"/>
    <w:rsid w:val="00893C62"/>
    <w:rsid w:val="00893C89"/>
    <w:rsid w:val="00893C9B"/>
    <w:rsid w:val="00893CBF"/>
    <w:rsid w:val="00893DA3"/>
    <w:rsid w:val="00893DBE"/>
    <w:rsid w:val="00893E14"/>
    <w:rsid w:val="00893E38"/>
    <w:rsid w:val="00893E6C"/>
    <w:rsid w:val="00893E90"/>
    <w:rsid w:val="00893EB8"/>
    <w:rsid w:val="00893F7E"/>
    <w:rsid w:val="00893FBF"/>
    <w:rsid w:val="008941C5"/>
    <w:rsid w:val="00894209"/>
    <w:rsid w:val="008942F0"/>
    <w:rsid w:val="008943BE"/>
    <w:rsid w:val="008944E9"/>
    <w:rsid w:val="008945F4"/>
    <w:rsid w:val="0089472C"/>
    <w:rsid w:val="00894767"/>
    <w:rsid w:val="0089484F"/>
    <w:rsid w:val="00894946"/>
    <w:rsid w:val="00894AEC"/>
    <w:rsid w:val="00894B08"/>
    <w:rsid w:val="00894B14"/>
    <w:rsid w:val="00894C27"/>
    <w:rsid w:val="00894DFF"/>
    <w:rsid w:val="00894E27"/>
    <w:rsid w:val="00894E76"/>
    <w:rsid w:val="00894EEB"/>
    <w:rsid w:val="00894F77"/>
    <w:rsid w:val="00895053"/>
    <w:rsid w:val="0089519B"/>
    <w:rsid w:val="008951AE"/>
    <w:rsid w:val="008951F1"/>
    <w:rsid w:val="00895308"/>
    <w:rsid w:val="00895312"/>
    <w:rsid w:val="0089537E"/>
    <w:rsid w:val="00895380"/>
    <w:rsid w:val="008953C0"/>
    <w:rsid w:val="0089548C"/>
    <w:rsid w:val="008954F4"/>
    <w:rsid w:val="0089554B"/>
    <w:rsid w:val="008955BA"/>
    <w:rsid w:val="00895623"/>
    <w:rsid w:val="008956A2"/>
    <w:rsid w:val="0089579D"/>
    <w:rsid w:val="008957A6"/>
    <w:rsid w:val="0089586A"/>
    <w:rsid w:val="0089587F"/>
    <w:rsid w:val="00895895"/>
    <w:rsid w:val="008958C9"/>
    <w:rsid w:val="00895913"/>
    <w:rsid w:val="00895929"/>
    <w:rsid w:val="0089599B"/>
    <w:rsid w:val="008959DB"/>
    <w:rsid w:val="00895BC8"/>
    <w:rsid w:val="00895BD2"/>
    <w:rsid w:val="00895BFD"/>
    <w:rsid w:val="00895C0A"/>
    <w:rsid w:val="00895C10"/>
    <w:rsid w:val="00895C6F"/>
    <w:rsid w:val="00895CF7"/>
    <w:rsid w:val="00895F52"/>
    <w:rsid w:val="00895FED"/>
    <w:rsid w:val="008960C2"/>
    <w:rsid w:val="00896146"/>
    <w:rsid w:val="00896169"/>
    <w:rsid w:val="00896180"/>
    <w:rsid w:val="00896312"/>
    <w:rsid w:val="00896337"/>
    <w:rsid w:val="0089637F"/>
    <w:rsid w:val="00896387"/>
    <w:rsid w:val="008964DD"/>
    <w:rsid w:val="0089665E"/>
    <w:rsid w:val="008967B6"/>
    <w:rsid w:val="00896851"/>
    <w:rsid w:val="00896963"/>
    <w:rsid w:val="00896978"/>
    <w:rsid w:val="00896A24"/>
    <w:rsid w:val="00896B12"/>
    <w:rsid w:val="00896C30"/>
    <w:rsid w:val="00896C48"/>
    <w:rsid w:val="00896C5D"/>
    <w:rsid w:val="00896CF0"/>
    <w:rsid w:val="00896D96"/>
    <w:rsid w:val="00896E1F"/>
    <w:rsid w:val="00896EA0"/>
    <w:rsid w:val="00896EC3"/>
    <w:rsid w:val="0089727D"/>
    <w:rsid w:val="008973AA"/>
    <w:rsid w:val="0089745F"/>
    <w:rsid w:val="008974D9"/>
    <w:rsid w:val="008975A2"/>
    <w:rsid w:val="00897613"/>
    <w:rsid w:val="008976DA"/>
    <w:rsid w:val="008976DB"/>
    <w:rsid w:val="00897706"/>
    <w:rsid w:val="00897858"/>
    <w:rsid w:val="008978E4"/>
    <w:rsid w:val="008979CE"/>
    <w:rsid w:val="00897BD2"/>
    <w:rsid w:val="00897C5D"/>
    <w:rsid w:val="00897CE8"/>
    <w:rsid w:val="00897D0C"/>
    <w:rsid w:val="00897DB4"/>
    <w:rsid w:val="00897DF2"/>
    <w:rsid w:val="00897EF2"/>
    <w:rsid w:val="00897F61"/>
    <w:rsid w:val="008A000A"/>
    <w:rsid w:val="008A00E6"/>
    <w:rsid w:val="008A01D7"/>
    <w:rsid w:val="008A020A"/>
    <w:rsid w:val="008A029B"/>
    <w:rsid w:val="008A0410"/>
    <w:rsid w:val="008A0419"/>
    <w:rsid w:val="008A04DA"/>
    <w:rsid w:val="008A059C"/>
    <w:rsid w:val="008A05A6"/>
    <w:rsid w:val="008A05D2"/>
    <w:rsid w:val="008A0875"/>
    <w:rsid w:val="008A08EB"/>
    <w:rsid w:val="008A08FE"/>
    <w:rsid w:val="008A0930"/>
    <w:rsid w:val="008A09A3"/>
    <w:rsid w:val="008A0AAB"/>
    <w:rsid w:val="008A0BDB"/>
    <w:rsid w:val="008A0C77"/>
    <w:rsid w:val="008A0DD1"/>
    <w:rsid w:val="008A103C"/>
    <w:rsid w:val="008A11D7"/>
    <w:rsid w:val="008A1204"/>
    <w:rsid w:val="008A12B9"/>
    <w:rsid w:val="008A12C3"/>
    <w:rsid w:val="008A13C4"/>
    <w:rsid w:val="008A149E"/>
    <w:rsid w:val="008A1553"/>
    <w:rsid w:val="008A162C"/>
    <w:rsid w:val="008A16CF"/>
    <w:rsid w:val="008A1716"/>
    <w:rsid w:val="008A1775"/>
    <w:rsid w:val="008A1879"/>
    <w:rsid w:val="008A18CA"/>
    <w:rsid w:val="008A19B8"/>
    <w:rsid w:val="008A1B74"/>
    <w:rsid w:val="008A1CCC"/>
    <w:rsid w:val="008A1E8F"/>
    <w:rsid w:val="008A1F5A"/>
    <w:rsid w:val="008A1FD1"/>
    <w:rsid w:val="008A20AA"/>
    <w:rsid w:val="008A2188"/>
    <w:rsid w:val="008A2231"/>
    <w:rsid w:val="008A2253"/>
    <w:rsid w:val="008A2266"/>
    <w:rsid w:val="008A23C6"/>
    <w:rsid w:val="008A23ED"/>
    <w:rsid w:val="008A2474"/>
    <w:rsid w:val="008A2577"/>
    <w:rsid w:val="008A2694"/>
    <w:rsid w:val="008A2786"/>
    <w:rsid w:val="008A27CF"/>
    <w:rsid w:val="008A28BC"/>
    <w:rsid w:val="008A28C5"/>
    <w:rsid w:val="008A28E9"/>
    <w:rsid w:val="008A28FB"/>
    <w:rsid w:val="008A2A37"/>
    <w:rsid w:val="008A2B76"/>
    <w:rsid w:val="008A2B85"/>
    <w:rsid w:val="008A2DF8"/>
    <w:rsid w:val="008A2E07"/>
    <w:rsid w:val="008A2E15"/>
    <w:rsid w:val="008A2ED8"/>
    <w:rsid w:val="008A2F3F"/>
    <w:rsid w:val="008A2F93"/>
    <w:rsid w:val="008A3011"/>
    <w:rsid w:val="008A301C"/>
    <w:rsid w:val="008A3113"/>
    <w:rsid w:val="008A3196"/>
    <w:rsid w:val="008A3223"/>
    <w:rsid w:val="008A32FA"/>
    <w:rsid w:val="008A3313"/>
    <w:rsid w:val="008A331D"/>
    <w:rsid w:val="008A3336"/>
    <w:rsid w:val="008A33CF"/>
    <w:rsid w:val="008A3434"/>
    <w:rsid w:val="008A347A"/>
    <w:rsid w:val="008A3576"/>
    <w:rsid w:val="008A362A"/>
    <w:rsid w:val="008A3640"/>
    <w:rsid w:val="008A394B"/>
    <w:rsid w:val="008A39F3"/>
    <w:rsid w:val="008A3A08"/>
    <w:rsid w:val="008A3C73"/>
    <w:rsid w:val="008A3CA6"/>
    <w:rsid w:val="008A3CCD"/>
    <w:rsid w:val="008A3E92"/>
    <w:rsid w:val="008A402A"/>
    <w:rsid w:val="008A403C"/>
    <w:rsid w:val="008A4110"/>
    <w:rsid w:val="008A419D"/>
    <w:rsid w:val="008A431D"/>
    <w:rsid w:val="008A43E3"/>
    <w:rsid w:val="008A442B"/>
    <w:rsid w:val="008A44A1"/>
    <w:rsid w:val="008A4581"/>
    <w:rsid w:val="008A45FD"/>
    <w:rsid w:val="008A4697"/>
    <w:rsid w:val="008A4710"/>
    <w:rsid w:val="008A474F"/>
    <w:rsid w:val="008A47D8"/>
    <w:rsid w:val="008A492E"/>
    <w:rsid w:val="008A4936"/>
    <w:rsid w:val="008A49D7"/>
    <w:rsid w:val="008A49DF"/>
    <w:rsid w:val="008A49E6"/>
    <w:rsid w:val="008A4ACD"/>
    <w:rsid w:val="008A4ADE"/>
    <w:rsid w:val="008A4ADF"/>
    <w:rsid w:val="008A4C60"/>
    <w:rsid w:val="008A4CD4"/>
    <w:rsid w:val="008A4E00"/>
    <w:rsid w:val="008A4E6C"/>
    <w:rsid w:val="008A4F4F"/>
    <w:rsid w:val="008A5189"/>
    <w:rsid w:val="008A5426"/>
    <w:rsid w:val="008A56F5"/>
    <w:rsid w:val="008A5735"/>
    <w:rsid w:val="008A5776"/>
    <w:rsid w:val="008A5782"/>
    <w:rsid w:val="008A57C6"/>
    <w:rsid w:val="008A57F3"/>
    <w:rsid w:val="008A586B"/>
    <w:rsid w:val="008A5969"/>
    <w:rsid w:val="008A59C6"/>
    <w:rsid w:val="008A5A0A"/>
    <w:rsid w:val="008A5A42"/>
    <w:rsid w:val="008A5C69"/>
    <w:rsid w:val="008A5D26"/>
    <w:rsid w:val="008A5E2E"/>
    <w:rsid w:val="008A5FC8"/>
    <w:rsid w:val="008A6019"/>
    <w:rsid w:val="008A601C"/>
    <w:rsid w:val="008A615B"/>
    <w:rsid w:val="008A626D"/>
    <w:rsid w:val="008A62CB"/>
    <w:rsid w:val="008A6323"/>
    <w:rsid w:val="008A6535"/>
    <w:rsid w:val="008A6592"/>
    <w:rsid w:val="008A65C0"/>
    <w:rsid w:val="008A6784"/>
    <w:rsid w:val="008A6865"/>
    <w:rsid w:val="008A6891"/>
    <w:rsid w:val="008A6921"/>
    <w:rsid w:val="008A6997"/>
    <w:rsid w:val="008A6A9B"/>
    <w:rsid w:val="008A6AE3"/>
    <w:rsid w:val="008A6B4F"/>
    <w:rsid w:val="008A6C5B"/>
    <w:rsid w:val="008A6D28"/>
    <w:rsid w:val="008A6E2F"/>
    <w:rsid w:val="008A6E73"/>
    <w:rsid w:val="008A6E87"/>
    <w:rsid w:val="008A6EB2"/>
    <w:rsid w:val="008A6EE5"/>
    <w:rsid w:val="008A6F88"/>
    <w:rsid w:val="008A6F97"/>
    <w:rsid w:val="008A7117"/>
    <w:rsid w:val="008A713E"/>
    <w:rsid w:val="008A72C6"/>
    <w:rsid w:val="008A72D9"/>
    <w:rsid w:val="008A73B3"/>
    <w:rsid w:val="008A73F7"/>
    <w:rsid w:val="008A746E"/>
    <w:rsid w:val="008A74FE"/>
    <w:rsid w:val="008A759F"/>
    <w:rsid w:val="008A7667"/>
    <w:rsid w:val="008A7668"/>
    <w:rsid w:val="008A7842"/>
    <w:rsid w:val="008A786F"/>
    <w:rsid w:val="008A7920"/>
    <w:rsid w:val="008A7A7C"/>
    <w:rsid w:val="008A7AB2"/>
    <w:rsid w:val="008A7C3B"/>
    <w:rsid w:val="008A7C42"/>
    <w:rsid w:val="008A7CC2"/>
    <w:rsid w:val="008A7DC8"/>
    <w:rsid w:val="008A7E7F"/>
    <w:rsid w:val="008A7F02"/>
    <w:rsid w:val="008A7F28"/>
    <w:rsid w:val="008B01E1"/>
    <w:rsid w:val="008B0232"/>
    <w:rsid w:val="008B026D"/>
    <w:rsid w:val="008B0291"/>
    <w:rsid w:val="008B02FC"/>
    <w:rsid w:val="008B0352"/>
    <w:rsid w:val="008B04C3"/>
    <w:rsid w:val="008B04C7"/>
    <w:rsid w:val="008B04E8"/>
    <w:rsid w:val="008B04ED"/>
    <w:rsid w:val="008B051E"/>
    <w:rsid w:val="008B053D"/>
    <w:rsid w:val="008B064C"/>
    <w:rsid w:val="008B0926"/>
    <w:rsid w:val="008B0A3D"/>
    <w:rsid w:val="008B0AF9"/>
    <w:rsid w:val="008B0CE3"/>
    <w:rsid w:val="008B0D7A"/>
    <w:rsid w:val="008B0E93"/>
    <w:rsid w:val="008B0F17"/>
    <w:rsid w:val="008B0FA0"/>
    <w:rsid w:val="008B101A"/>
    <w:rsid w:val="008B1098"/>
    <w:rsid w:val="008B1106"/>
    <w:rsid w:val="008B1113"/>
    <w:rsid w:val="008B1163"/>
    <w:rsid w:val="008B1165"/>
    <w:rsid w:val="008B11C2"/>
    <w:rsid w:val="008B11E0"/>
    <w:rsid w:val="008B123F"/>
    <w:rsid w:val="008B1282"/>
    <w:rsid w:val="008B13C7"/>
    <w:rsid w:val="008B1475"/>
    <w:rsid w:val="008B14A1"/>
    <w:rsid w:val="008B15C5"/>
    <w:rsid w:val="008B169E"/>
    <w:rsid w:val="008B1748"/>
    <w:rsid w:val="008B185D"/>
    <w:rsid w:val="008B1916"/>
    <w:rsid w:val="008B1987"/>
    <w:rsid w:val="008B198F"/>
    <w:rsid w:val="008B19AA"/>
    <w:rsid w:val="008B1AB8"/>
    <w:rsid w:val="008B1D0C"/>
    <w:rsid w:val="008B1D0D"/>
    <w:rsid w:val="008B1DC0"/>
    <w:rsid w:val="008B1E50"/>
    <w:rsid w:val="008B1E8E"/>
    <w:rsid w:val="008B1F4F"/>
    <w:rsid w:val="008B1F84"/>
    <w:rsid w:val="008B20C5"/>
    <w:rsid w:val="008B21E1"/>
    <w:rsid w:val="008B228D"/>
    <w:rsid w:val="008B2379"/>
    <w:rsid w:val="008B2482"/>
    <w:rsid w:val="008B258F"/>
    <w:rsid w:val="008B25F7"/>
    <w:rsid w:val="008B2729"/>
    <w:rsid w:val="008B273D"/>
    <w:rsid w:val="008B28B0"/>
    <w:rsid w:val="008B29A7"/>
    <w:rsid w:val="008B2A8B"/>
    <w:rsid w:val="008B2A98"/>
    <w:rsid w:val="008B2B03"/>
    <w:rsid w:val="008B2B08"/>
    <w:rsid w:val="008B2CA0"/>
    <w:rsid w:val="008B2CDA"/>
    <w:rsid w:val="008B2D44"/>
    <w:rsid w:val="008B2D77"/>
    <w:rsid w:val="008B2DA8"/>
    <w:rsid w:val="008B2E5B"/>
    <w:rsid w:val="008B2EF3"/>
    <w:rsid w:val="008B320E"/>
    <w:rsid w:val="008B3291"/>
    <w:rsid w:val="008B329B"/>
    <w:rsid w:val="008B32BF"/>
    <w:rsid w:val="008B32DD"/>
    <w:rsid w:val="008B3338"/>
    <w:rsid w:val="008B347F"/>
    <w:rsid w:val="008B34B0"/>
    <w:rsid w:val="008B34C7"/>
    <w:rsid w:val="008B3530"/>
    <w:rsid w:val="008B3578"/>
    <w:rsid w:val="008B367E"/>
    <w:rsid w:val="008B3702"/>
    <w:rsid w:val="008B389B"/>
    <w:rsid w:val="008B3AB4"/>
    <w:rsid w:val="008B3AB6"/>
    <w:rsid w:val="008B3BA5"/>
    <w:rsid w:val="008B3BE0"/>
    <w:rsid w:val="008B3D4E"/>
    <w:rsid w:val="008B3EB4"/>
    <w:rsid w:val="008B3FD9"/>
    <w:rsid w:val="008B40AD"/>
    <w:rsid w:val="008B424F"/>
    <w:rsid w:val="008B4281"/>
    <w:rsid w:val="008B4296"/>
    <w:rsid w:val="008B4380"/>
    <w:rsid w:val="008B43F2"/>
    <w:rsid w:val="008B4405"/>
    <w:rsid w:val="008B440B"/>
    <w:rsid w:val="008B4439"/>
    <w:rsid w:val="008B4473"/>
    <w:rsid w:val="008B44B4"/>
    <w:rsid w:val="008B4530"/>
    <w:rsid w:val="008B463B"/>
    <w:rsid w:val="008B46B3"/>
    <w:rsid w:val="008B46EE"/>
    <w:rsid w:val="008B4730"/>
    <w:rsid w:val="008B4802"/>
    <w:rsid w:val="008B48A3"/>
    <w:rsid w:val="008B498E"/>
    <w:rsid w:val="008B4AAF"/>
    <w:rsid w:val="008B4B37"/>
    <w:rsid w:val="008B4B98"/>
    <w:rsid w:val="008B4D53"/>
    <w:rsid w:val="008B4D9E"/>
    <w:rsid w:val="008B4DDD"/>
    <w:rsid w:val="008B4E87"/>
    <w:rsid w:val="008B4FE1"/>
    <w:rsid w:val="008B5015"/>
    <w:rsid w:val="008B501C"/>
    <w:rsid w:val="008B5150"/>
    <w:rsid w:val="008B5153"/>
    <w:rsid w:val="008B5166"/>
    <w:rsid w:val="008B5214"/>
    <w:rsid w:val="008B52BB"/>
    <w:rsid w:val="008B5328"/>
    <w:rsid w:val="008B5332"/>
    <w:rsid w:val="008B54C9"/>
    <w:rsid w:val="008B54CD"/>
    <w:rsid w:val="008B5563"/>
    <w:rsid w:val="008B569B"/>
    <w:rsid w:val="008B56F7"/>
    <w:rsid w:val="008B5798"/>
    <w:rsid w:val="008B58CB"/>
    <w:rsid w:val="008B595D"/>
    <w:rsid w:val="008B5B88"/>
    <w:rsid w:val="008B5BFA"/>
    <w:rsid w:val="008B5BFC"/>
    <w:rsid w:val="008B5D56"/>
    <w:rsid w:val="008B5E2E"/>
    <w:rsid w:val="008B5EA5"/>
    <w:rsid w:val="008B5F0F"/>
    <w:rsid w:val="008B601E"/>
    <w:rsid w:val="008B606D"/>
    <w:rsid w:val="008B6088"/>
    <w:rsid w:val="008B608B"/>
    <w:rsid w:val="008B60B2"/>
    <w:rsid w:val="008B60C8"/>
    <w:rsid w:val="008B6200"/>
    <w:rsid w:val="008B62E9"/>
    <w:rsid w:val="008B63B4"/>
    <w:rsid w:val="008B6433"/>
    <w:rsid w:val="008B64CF"/>
    <w:rsid w:val="008B6680"/>
    <w:rsid w:val="008B6719"/>
    <w:rsid w:val="008B6746"/>
    <w:rsid w:val="008B6774"/>
    <w:rsid w:val="008B6866"/>
    <w:rsid w:val="008B68D6"/>
    <w:rsid w:val="008B6A05"/>
    <w:rsid w:val="008B6A19"/>
    <w:rsid w:val="008B6A8A"/>
    <w:rsid w:val="008B6B0E"/>
    <w:rsid w:val="008B6B62"/>
    <w:rsid w:val="008B6BD2"/>
    <w:rsid w:val="008B6C53"/>
    <w:rsid w:val="008B6CF8"/>
    <w:rsid w:val="008B6E6B"/>
    <w:rsid w:val="008B6F05"/>
    <w:rsid w:val="008B709F"/>
    <w:rsid w:val="008B70E5"/>
    <w:rsid w:val="008B7196"/>
    <w:rsid w:val="008B72C3"/>
    <w:rsid w:val="008B749A"/>
    <w:rsid w:val="008B76E0"/>
    <w:rsid w:val="008B77A7"/>
    <w:rsid w:val="008B77CF"/>
    <w:rsid w:val="008B7810"/>
    <w:rsid w:val="008B789E"/>
    <w:rsid w:val="008B7965"/>
    <w:rsid w:val="008B7BA3"/>
    <w:rsid w:val="008B7BFA"/>
    <w:rsid w:val="008B7C0F"/>
    <w:rsid w:val="008B7C57"/>
    <w:rsid w:val="008B7D01"/>
    <w:rsid w:val="008B7DCB"/>
    <w:rsid w:val="008B7DFB"/>
    <w:rsid w:val="008B7F66"/>
    <w:rsid w:val="008C0082"/>
    <w:rsid w:val="008C0086"/>
    <w:rsid w:val="008C00BC"/>
    <w:rsid w:val="008C01C1"/>
    <w:rsid w:val="008C01DA"/>
    <w:rsid w:val="008C0205"/>
    <w:rsid w:val="008C0469"/>
    <w:rsid w:val="008C04BD"/>
    <w:rsid w:val="008C052E"/>
    <w:rsid w:val="008C05BA"/>
    <w:rsid w:val="008C064A"/>
    <w:rsid w:val="008C065A"/>
    <w:rsid w:val="008C0831"/>
    <w:rsid w:val="008C09E1"/>
    <w:rsid w:val="008C0A13"/>
    <w:rsid w:val="008C0A8C"/>
    <w:rsid w:val="008C0CFA"/>
    <w:rsid w:val="008C0D6D"/>
    <w:rsid w:val="008C0E9C"/>
    <w:rsid w:val="008C0FAB"/>
    <w:rsid w:val="008C1095"/>
    <w:rsid w:val="008C10B9"/>
    <w:rsid w:val="008C13AD"/>
    <w:rsid w:val="008C146C"/>
    <w:rsid w:val="008C1616"/>
    <w:rsid w:val="008C1688"/>
    <w:rsid w:val="008C171A"/>
    <w:rsid w:val="008C1849"/>
    <w:rsid w:val="008C1920"/>
    <w:rsid w:val="008C1937"/>
    <w:rsid w:val="008C1A42"/>
    <w:rsid w:val="008C1BA4"/>
    <w:rsid w:val="008C1C77"/>
    <w:rsid w:val="008C1C99"/>
    <w:rsid w:val="008C1CDC"/>
    <w:rsid w:val="008C1CF2"/>
    <w:rsid w:val="008C1F4F"/>
    <w:rsid w:val="008C2321"/>
    <w:rsid w:val="008C24B1"/>
    <w:rsid w:val="008C25EC"/>
    <w:rsid w:val="008C2679"/>
    <w:rsid w:val="008C26BA"/>
    <w:rsid w:val="008C27C2"/>
    <w:rsid w:val="008C27F7"/>
    <w:rsid w:val="008C2811"/>
    <w:rsid w:val="008C2858"/>
    <w:rsid w:val="008C2885"/>
    <w:rsid w:val="008C292A"/>
    <w:rsid w:val="008C29FB"/>
    <w:rsid w:val="008C2AA4"/>
    <w:rsid w:val="008C2BA9"/>
    <w:rsid w:val="008C2D00"/>
    <w:rsid w:val="008C2DA7"/>
    <w:rsid w:val="008C2DD3"/>
    <w:rsid w:val="008C2E25"/>
    <w:rsid w:val="008C2EE6"/>
    <w:rsid w:val="008C3032"/>
    <w:rsid w:val="008C303F"/>
    <w:rsid w:val="008C30B3"/>
    <w:rsid w:val="008C30BF"/>
    <w:rsid w:val="008C30D3"/>
    <w:rsid w:val="008C313B"/>
    <w:rsid w:val="008C31AF"/>
    <w:rsid w:val="008C31EF"/>
    <w:rsid w:val="008C3202"/>
    <w:rsid w:val="008C326C"/>
    <w:rsid w:val="008C32BB"/>
    <w:rsid w:val="008C3385"/>
    <w:rsid w:val="008C342D"/>
    <w:rsid w:val="008C351B"/>
    <w:rsid w:val="008C36A7"/>
    <w:rsid w:val="008C36D7"/>
    <w:rsid w:val="008C376B"/>
    <w:rsid w:val="008C383B"/>
    <w:rsid w:val="008C3968"/>
    <w:rsid w:val="008C39F9"/>
    <w:rsid w:val="008C3B41"/>
    <w:rsid w:val="008C3C71"/>
    <w:rsid w:val="008C3D12"/>
    <w:rsid w:val="008C3D5C"/>
    <w:rsid w:val="008C3D6F"/>
    <w:rsid w:val="008C3EDC"/>
    <w:rsid w:val="008C3EE7"/>
    <w:rsid w:val="008C3EF5"/>
    <w:rsid w:val="008C3F2B"/>
    <w:rsid w:val="008C3F2E"/>
    <w:rsid w:val="008C40A6"/>
    <w:rsid w:val="008C40BF"/>
    <w:rsid w:val="008C413B"/>
    <w:rsid w:val="008C4175"/>
    <w:rsid w:val="008C41AC"/>
    <w:rsid w:val="008C421B"/>
    <w:rsid w:val="008C4234"/>
    <w:rsid w:val="008C423B"/>
    <w:rsid w:val="008C430F"/>
    <w:rsid w:val="008C4395"/>
    <w:rsid w:val="008C4455"/>
    <w:rsid w:val="008C46B7"/>
    <w:rsid w:val="008C4785"/>
    <w:rsid w:val="008C47FC"/>
    <w:rsid w:val="008C483A"/>
    <w:rsid w:val="008C4905"/>
    <w:rsid w:val="008C491D"/>
    <w:rsid w:val="008C49FE"/>
    <w:rsid w:val="008C4AA2"/>
    <w:rsid w:val="008C4B51"/>
    <w:rsid w:val="008C4B90"/>
    <w:rsid w:val="008C4C52"/>
    <w:rsid w:val="008C4CF3"/>
    <w:rsid w:val="008C4D4C"/>
    <w:rsid w:val="008C4D50"/>
    <w:rsid w:val="008C4D7A"/>
    <w:rsid w:val="008C4E31"/>
    <w:rsid w:val="008C4E38"/>
    <w:rsid w:val="008C4E85"/>
    <w:rsid w:val="008C4FEA"/>
    <w:rsid w:val="008C5013"/>
    <w:rsid w:val="008C5023"/>
    <w:rsid w:val="008C5139"/>
    <w:rsid w:val="008C5142"/>
    <w:rsid w:val="008C51E4"/>
    <w:rsid w:val="008C52EB"/>
    <w:rsid w:val="008C5316"/>
    <w:rsid w:val="008C5398"/>
    <w:rsid w:val="008C539B"/>
    <w:rsid w:val="008C548A"/>
    <w:rsid w:val="008C55EC"/>
    <w:rsid w:val="008C55F4"/>
    <w:rsid w:val="008C5712"/>
    <w:rsid w:val="008C577C"/>
    <w:rsid w:val="008C585B"/>
    <w:rsid w:val="008C5903"/>
    <w:rsid w:val="008C590A"/>
    <w:rsid w:val="008C590F"/>
    <w:rsid w:val="008C5921"/>
    <w:rsid w:val="008C59D6"/>
    <w:rsid w:val="008C5A61"/>
    <w:rsid w:val="008C5AA7"/>
    <w:rsid w:val="008C5AAB"/>
    <w:rsid w:val="008C5BDC"/>
    <w:rsid w:val="008C5C3F"/>
    <w:rsid w:val="008C5DF9"/>
    <w:rsid w:val="008C5E88"/>
    <w:rsid w:val="008C604C"/>
    <w:rsid w:val="008C608E"/>
    <w:rsid w:val="008C60EF"/>
    <w:rsid w:val="008C6106"/>
    <w:rsid w:val="008C6157"/>
    <w:rsid w:val="008C6169"/>
    <w:rsid w:val="008C62BF"/>
    <w:rsid w:val="008C6319"/>
    <w:rsid w:val="008C6395"/>
    <w:rsid w:val="008C639D"/>
    <w:rsid w:val="008C64A6"/>
    <w:rsid w:val="008C6509"/>
    <w:rsid w:val="008C652B"/>
    <w:rsid w:val="008C6877"/>
    <w:rsid w:val="008C68FB"/>
    <w:rsid w:val="008C6989"/>
    <w:rsid w:val="008C69C6"/>
    <w:rsid w:val="008C6A01"/>
    <w:rsid w:val="008C6A0D"/>
    <w:rsid w:val="008C6AD2"/>
    <w:rsid w:val="008C6B55"/>
    <w:rsid w:val="008C6C26"/>
    <w:rsid w:val="008C6C4D"/>
    <w:rsid w:val="008C6C60"/>
    <w:rsid w:val="008C6CAB"/>
    <w:rsid w:val="008C6DED"/>
    <w:rsid w:val="008C6E07"/>
    <w:rsid w:val="008C6E1E"/>
    <w:rsid w:val="008C6F01"/>
    <w:rsid w:val="008C7067"/>
    <w:rsid w:val="008C70B9"/>
    <w:rsid w:val="008C710D"/>
    <w:rsid w:val="008C72C6"/>
    <w:rsid w:val="008C730F"/>
    <w:rsid w:val="008C7468"/>
    <w:rsid w:val="008C748B"/>
    <w:rsid w:val="008C74AA"/>
    <w:rsid w:val="008C75FD"/>
    <w:rsid w:val="008C7622"/>
    <w:rsid w:val="008C781E"/>
    <w:rsid w:val="008C782F"/>
    <w:rsid w:val="008C78B5"/>
    <w:rsid w:val="008C78CA"/>
    <w:rsid w:val="008C798E"/>
    <w:rsid w:val="008C79A0"/>
    <w:rsid w:val="008C7A0B"/>
    <w:rsid w:val="008C7A58"/>
    <w:rsid w:val="008C7B49"/>
    <w:rsid w:val="008C7F3A"/>
    <w:rsid w:val="008C7F91"/>
    <w:rsid w:val="008C7FA1"/>
    <w:rsid w:val="008D0085"/>
    <w:rsid w:val="008D00AF"/>
    <w:rsid w:val="008D00F8"/>
    <w:rsid w:val="008D010E"/>
    <w:rsid w:val="008D01A0"/>
    <w:rsid w:val="008D025B"/>
    <w:rsid w:val="008D0458"/>
    <w:rsid w:val="008D04D2"/>
    <w:rsid w:val="008D0593"/>
    <w:rsid w:val="008D05C1"/>
    <w:rsid w:val="008D082D"/>
    <w:rsid w:val="008D08F7"/>
    <w:rsid w:val="008D09AC"/>
    <w:rsid w:val="008D0AED"/>
    <w:rsid w:val="008D0B87"/>
    <w:rsid w:val="008D0CF7"/>
    <w:rsid w:val="008D0E79"/>
    <w:rsid w:val="008D0F44"/>
    <w:rsid w:val="008D1064"/>
    <w:rsid w:val="008D111E"/>
    <w:rsid w:val="008D11E6"/>
    <w:rsid w:val="008D1391"/>
    <w:rsid w:val="008D1427"/>
    <w:rsid w:val="008D142A"/>
    <w:rsid w:val="008D144F"/>
    <w:rsid w:val="008D14F5"/>
    <w:rsid w:val="008D1526"/>
    <w:rsid w:val="008D16D1"/>
    <w:rsid w:val="008D1717"/>
    <w:rsid w:val="008D17DA"/>
    <w:rsid w:val="008D189B"/>
    <w:rsid w:val="008D18E4"/>
    <w:rsid w:val="008D19A5"/>
    <w:rsid w:val="008D1AD2"/>
    <w:rsid w:val="008D1CAD"/>
    <w:rsid w:val="008D1CD7"/>
    <w:rsid w:val="008D1CDC"/>
    <w:rsid w:val="008D1ECC"/>
    <w:rsid w:val="008D1EF5"/>
    <w:rsid w:val="008D2069"/>
    <w:rsid w:val="008D20DF"/>
    <w:rsid w:val="008D2143"/>
    <w:rsid w:val="008D21BC"/>
    <w:rsid w:val="008D21CB"/>
    <w:rsid w:val="008D2291"/>
    <w:rsid w:val="008D2344"/>
    <w:rsid w:val="008D23BD"/>
    <w:rsid w:val="008D24DA"/>
    <w:rsid w:val="008D24EF"/>
    <w:rsid w:val="008D2527"/>
    <w:rsid w:val="008D25F5"/>
    <w:rsid w:val="008D260C"/>
    <w:rsid w:val="008D2653"/>
    <w:rsid w:val="008D2703"/>
    <w:rsid w:val="008D2844"/>
    <w:rsid w:val="008D284C"/>
    <w:rsid w:val="008D28C1"/>
    <w:rsid w:val="008D2918"/>
    <w:rsid w:val="008D295A"/>
    <w:rsid w:val="008D2995"/>
    <w:rsid w:val="008D29CB"/>
    <w:rsid w:val="008D2A4D"/>
    <w:rsid w:val="008D2AD7"/>
    <w:rsid w:val="008D2C07"/>
    <w:rsid w:val="008D2D7D"/>
    <w:rsid w:val="008D2EEE"/>
    <w:rsid w:val="008D2F5A"/>
    <w:rsid w:val="008D2FCF"/>
    <w:rsid w:val="008D3085"/>
    <w:rsid w:val="008D31E8"/>
    <w:rsid w:val="008D3506"/>
    <w:rsid w:val="008D3597"/>
    <w:rsid w:val="008D360E"/>
    <w:rsid w:val="008D3674"/>
    <w:rsid w:val="008D36A6"/>
    <w:rsid w:val="008D3852"/>
    <w:rsid w:val="008D386B"/>
    <w:rsid w:val="008D397F"/>
    <w:rsid w:val="008D3988"/>
    <w:rsid w:val="008D399B"/>
    <w:rsid w:val="008D39D2"/>
    <w:rsid w:val="008D39E8"/>
    <w:rsid w:val="008D3A01"/>
    <w:rsid w:val="008D3AD1"/>
    <w:rsid w:val="008D3C7F"/>
    <w:rsid w:val="008D3CC4"/>
    <w:rsid w:val="008D3CE8"/>
    <w:rsid w:val="008D3CEA"/>
    <w:rsid w:val="008D3D80"/>
    <w:rsid w:val="008D3D95"/>
    <w:rsid w:val="008D3E3F"/>
    <w:rsid w:val="008D3E5B"/>
    <w:rsid w:val="008D3ED9"/>
    <w:rsid w:val="008D3EF3"/>
    <w:rsid w:val="008D3F64"/>
    <w:rsid w:val="008D3F8F"/>
    <w:rsid w:val="008D408F"/>
    <w:rsid w:val="008D409F"/>
    <w:rsid w:val="008D40D1"/>
    <w:rsid w:val="008D40E1"/>
    <w:rsid w:val="008D4292"/>
    <w:rsid w:val="008D439C"/>
    <w:rsid w:val="008D43D9"/>
    <w:rsid w:val="008D4402"/>
    <w:rsid w:val="008D44A6"/>
    <w:rsid w:val="008D45B4"/>
    <w:rsid w:val="008D4644"/>
    <w:rsid w:val="008D46B9"/>
    <w:rsid w:val="008D481E"/>
    <w:rsid w:val="008D483B"/>
    <w:rsid w:val="008D49A4"/>
    <w:rsid w:val="008D49E4"/>
    <w:rsid w:val="008D49E7"/>
    <w:rsid w:val="008D4AC6"/>
    <w:rsid w:val="008D4B49"/>
    <w:rsid w:val="008D4DA5"/>
    <w:rsid w:val="008D4E47"/>
    <w:rsid w:val="008D4E79"/>
    <w:rsid w:val="008D4E93"/>
    <w:rsid w:val="008D4EE0"/>
    <w:rsid w:val="008D4F7B"/>
    <w:rsid w:val="008D4FA4"/>
    <w:rsid w:val="008D5050"/>
    <w:rsid w:val="008D5153"/>
    <w:rsid w:val="008D5197"/>
    <w:rsid w:val="008D52B4"/>
    <w:rsid w:val="008D5353"/>
    <w:rsid w:val="008D5435"/>
    <w:rsid w:val="008D544A"/>
    <w:rsid w:val="008D55CD"/>
    <w:rsid w:val="008D564E"/>
    <w:rsid w:val="008D56AD"/>
    <w:rsid w:val="008D56B9"/>
    <w:rsid w:val="008D573F"/>
    <w:rsid w:val="008D575A"/>
    <w:rsid w:val="008D57C4"/>
    <w:rsid w:val="008D5824"/>
    <w:rsid w:val="008D58AA"/>
    <w:rsid w:val="008D5939"/>
    <w:rsid w:val="008D5945"/>
    <w:rsid w:val="008D59FA"/>
    <w:rsid w:val="008D5A44"/>
    <w:rsid w:val="008D5B1E"/>
    <w:rsid w:val="008D5B35"/>
    <w:rsid w:val="008D5B5C"/>
    <w:rsid w:val="008D5BAD"/>
    <w:rsid w:val="008D5BCE"/>
    <w:rsid w:val="008D5C10"/>
    <w:rsid w:val="008D5DAE"/>
    <w:rsid w:val="008D5E04"/>
    <w:rsid w:val="008D5EC6"/>
    <w:rsid w:val="008D5F94"/>
    <w:rsid w:val="008D5FC4"/>
    <w:rsid w:val="008D6014"/>
    <w:rsid w:val="008D6023"/>
    <w:rsid w:val="008D60E7"/>
    <w:rsid w:val="008D60F9"/>
    <w:rsid w:val="008D6165"/>
    <w:rsid w:val="008D6279"/>
    <w:rsid w:val="008D63FE"/>
    <w:rsid w:val="008D646A"/>
    <w:rsid w:val="008D657D"/>
    <w:rsid w:val="008D6689"/>
    <w:rsid w:val="008D68CC"/>
    <w:rsid w:val="008D695E"/>
    <w:rsid w:val="008D69C9"/>
    <w:rsid w:val="008D69DA"/>
    <w:rsid w:val="008D6A7F"/>
    <w:rsid w:val="008D6AA1"/>
    <w:rsid w:val="008D6ABC"/>
    <w:rsid w:val="008D6B92"/>
    <w:rsid w:val="008D6C1A"/>
    <w:rsid w:val="008D6D23"/>
    <w:rsid w:val="008D6D27"/>
    <w:rsid w:val="008D6DF8"/>
    <w:rsid w:val="008D6E3C"/>
    <w:rsid w:val="008D6E4B"/>
    <w:rsid w:val="008D6F91"/>
    <w:rsid w:val="008D70CD"/>
    <w:rsid w:val="008D713A"/>
    <w:rsid w:val="008D714F"/>
    <w:rsid w:val="008D7154"/>
    <w:rsid w:val="008D71CB"/>
    <w:rsid w:val="008D721F"/>
    <w:rsid w:val="008D72DD"/>
    <w:rsid w:val="008D7596"/>
    <w:rsid w:val="008D75DC"/>
    <w:rsid w:val="008D75FD"/>
    <w:rsid w:val="008D7634"/>
    <w:rsid w:val="008D7769"/>
    <w:rsid w:val="008D7789"/>
    <w:rsid w:val="008D7820"/>
    <w:rsid w:val="008D7860"/>
    <w:rsid w:val="008D7862"/>
    <w:rsid w:val="008D789C"/>
    <w:rsid w:val="008D7936"/>
    <w:rsid w:val="008D796C"/>
    <w:rsid w:val="008D7A82"/>
    <w:rsid w:val="008D7CFE"/>
    <w:rsid w:val="008D7D3C"/>
    <w:rsid w:val="008D7D53"/>
    <w:rsid w:val="008D7D86"/>
    <w:rsid w:val="008D7E31"/>
    <w:rsid w:val="008D7EBA"/>
    <w:rsid w:val="008D7FA7"/>
    <w:rsid w:val="008D7FAE"/>
    <w:rsid w:val="008D7FB0"/>
    <w:rsid w:val="008E0007"/>
    <w:rsid w:val="008E0018"/>
    <w:rsid w:val="008E0071"/>
    <w:rsid w:val="008E0279"/>
    <w:rsid w:val="008E030F"/>
    <w:rsid w:val="008E0406"/>
    <w:rsid w:val="008E045D"/>
    <w:rsid w:val="008E0483"/>
    <w:rsid w:val="008E048A"/>
    <w:rsid w:val="008E04AF"/>
    <w:rsid w:val="008E05CD"/>
    <w:rsid w:val="008E0616"/>
    <w:rsid w:val="008E08B1"/>
    <w:rsid w:val="008E08DD"/>
    <w:rsid w:val="008E090D"/>
    <w:rsid w:val="008E091D"/>
    <w:rsid w:val="008E0955"/>
    <w:rsid w:val="008E0B60"/>
    <w:rsid w:val="008E0B93"/>
    <w:rsid w:val="008E0C0B"/>
    <w:rsid w:val="008E0CC6"/>
    <w:rsid w:val="008E0CD0"/>
    <w:rsid w:val="008E0DFA"/>
    <w:rsid w:val="008E10C6"/>
    <w:rsid w:val="008E1212"/>
    <w:rsid w:val="008E1273"/>
    <w:rsid w:val="008E12CD"/>
    <w:rsid w:val="008E135A"/>
    <w:rsid w:val="008E136C"/>
    <w:rsid w:val="008E1397"/>
    <w:rsid w:val="008E148A"/>
    <w:rsid w:val="008E14C8"/>
    <w:rsid w:val="008E158D"/>
    <w:rsid w:val="008E160D"/>
    <w:rsid w:val="008E165B"/>
    <w:rsid w:val="008E1703"/>
    <w:rsid w:val="008E18B3"/>
    <w:rsid w:val="008E18EF"/>
    <w:rsid w:val="008E1A8D"/>
    <w:rsid w:val="008E1B65"/>
    <w:rsid w:val="008E1B8D"/>
    <w:rsid w:val="008E1BB7"/>
    <w:rsid w:val="008E1BD7"/>
    <w:rsid w:val="008E1D8B"/>
    <w:rsid w:val="008E1E4E"/>
    <w:rsid w:val="008E1F5A"/>
    <w:rsid w:val="008E1FBC"/>
    <w:rsid w:val="008E1FD0"/>
    <w:rsid w:val="008E20B5"/>
    <w:rsid w:val="008E2283"/>
    <w:rsid w:val="008E2317"/>
    <w:rsid w:val="008E242D"/>
    <w:rsid w:val="008E2486"/>
    <w:rsid w:val="008E24B8"/>
    <w:rsid w:val="008E25D1"/>
    <w:rsid w:val="008E262F"/>
    <w:rsid w:val="008E269F"/>
    <w:rsid w:val="008E26B9"/>
    <w:rsid w:val="008E277A"/>
    <w:rsid w:val="008E28D2"/>
    <w:rsid w:val="008E29CE"/>
    <w:rsid w:val="008E2C09"/>
    <w:rsid w:val="008E2C74"/>
    <w:rsid w:val="008E2D00"/>
    <w:rsid w:val="008E2D03"/>
    <w:rsid w:val="008E2E10"/>
    <w:rsid w:val="008E3136"/>
    <w:rsid w:val="008E3254"/>
    <w:rsid w:val="008E3287"/>
    <w:rsid w:val="008E32A8"/>
    <w:rsid w:val="008E331A"/>
    <w:rsid w:val="008E33B5"/>
    <w:rsid w:val="008E3419"/>
    <w:rsid w:val="008E3420"/>
    <w:rsid w:val="008E3426"/>
    <w:rsid w:val="008E3432"/>
    <w:rsid w:val="008E3573"/>
    <w:rsid w:val="008E35D5"/>
    <w:rsid w:val="008E3600"/>
    <w:rsid w:val="008E3652"/>
    <w:rsid w:val="008E36D4"/>
    <w:rsid w:val="008E3761"/>
    <w:rsid w:val="008E3870"/>
    <w:rsid w:val="008E38C2"/>
    <w:rsid w:val="008E39B5"/>
    <w:rsid w:val="008E3A02"/>
    <w:rsid w:val="008E3A38"/>
    <w:rsid w:val="008E3A49"/>
    <w:rsid w:val="008E3A80"/>
    <w:rsid w:val="008E3B40"/>
    <w:rsid w:val="008E3B9C"/>
    <w:rsid w:val="008E3D41"/>
    <w:rsid w:val="008E3DE6"/>
    <w:rsid w:val="008E3E73"/>
    <w:rsid w:val="008E3EF4"/>
    <w:rsid w:val="008E3F65"/>
    <w:rsid w:val="008E4036"/>
    <w:rsid w:val="008E405E"/>
    <w:rsid w:val="008E409A"/>
    <w:rsid w:val="008E4129"/>
    <w:rsid w:val="008E418D"/>
    <w:rsid w:val="008E41B9"/>
    <w:rsid w:val="008E41BE"/>
    <w:rsid w:val="008E4257"/>
    <w:rsid w:val="008E42D0"/>
    <w:rsid w:val="008E4380"/>
    <w:rsid w:val="008E4477"/>
    <w:rsid w:val="008E4515"/>
    <w:rsid w:val="008E451E"/>
    <w:rsid w:val="008E4589"/>
    <w:rsid w:val="008E469F"/>
    <w:rsid w:val="008E46D5"/>
    <w:rsid w:val="008E4843"/>
    <w:rsid w:val="008E4B45"/>
    <w:rsid w:val="008E4D37"/>
    <w:rsid w:val="008E4D9A"/>
    <w:rsid w:val="008E4EC8"/>
    <w:rsid w:val="008E4EFF"/>
    <w:rsid w:val="008E4F1F"/>
    <w:rsid w:val="008E4FC7"/>
    <w:rsid w:val="008E5138"/>
    <w:rsid w:val="008E51BF"/>
    <w:rsid w:val="008E51D8"/>
    <w:rsid w:val="008E525A"/>
    <w:rsid w:val="008E525D"/>
    <w:rsid w:val="008E526E"/>
    <w:rsid w:val="008E53F7"/>
    <w:rsid w:val="008E5535"/>
    <w:rsid w:val="008E554C"/>
    <w:rsid w:val="008E558B"/>
    <w:rsid w:val="008E57EC"/>
    <w:rsid w:val="008E58F8"/>
    <w:rsid w:val="008E5950"/>
    <w:rsid w:val="008E5975"/>
    <w:rsid w:val="008E5A04"/>
    <w:rsid w:val="008E5B88"/>
    <w:rsid w:val="008E5BBC"/>
    <w:rsid w:val="008E5BC6"/>
    <w:rsid w:val="008E5C3A"/>
    <w:rsid w:val="008E5CBC"/>
    <w:rsid w:val="008E5CC9"/>
    <w:rsid w:val="008E5DC8"/>
    <w:rsid w:val="008E5E40"/>
    <w:rsid w:val="008E60DE"/>
    <w:rsid w:val="008E60E8"/>
    <w:rsid w:val="008E6165"/>
    <w:rsid w:val="008E6197"/>
    <w:rsid w:val="008E62AE"/>
    <w:rsid w:val="008E6344"/>
    <w:rsid w:val="008E634F"/>
    <w:rsid w:val="008E6383"/>
    <w:rsid w:val="008E6409"/>
    <w:rsid w:val="008E6469"/>
    <w:rsid w:val="008E6474"/>
    <w:rsid w:val="008E657E"/>
    <w:rsid w:val="008E65B5"/>
    <w:rsid w:val="008E6685"/>
    <w:rsid w:val="008E66EE"/>
    <w:rsid w:val="008E66F1"/>
    <w:rsid w:val="008E68D3"/>
    <w:rsid w:val="008E68F5"/>
    <w:rsid w:val="008E6971"/>
    <w:rsid w:val="008E69BB"/>
    <w:rsid w:val="008E6A0E"/>
    <w:rsid w:val="008E6A13"/>
    <w:rsid w:val="008E6AF2"/>
    <w:rsid w:val="008E6C69"/>
    <w:rsid w:val="008E6D14"/>
    <w:rsid w:val="008E6DC3"/>
    <w:rsid w:val="008E6E3F"/>
    <w:rsid w:val="008E6F82"/>
    <w:rsid w:val="008E701E"/>
    <w:rsid w:val="008E710F"/>
    <w:rsid w:val="008E7151"/>
    <w:rsid w:val="008E71C7"/>
    <w:rsid w:val="008E724F"/>
    <w:rsid w:val="008E7610"/>
    <w:rsid w:val="008E7767"/>
    <w:rsid w:val="008E7771"/>
    <w:rsid w:val="008E7852"/>
    <w:rsid w:val="008E7866"/>
    <w:rsid w:val="008E78BE"/>
    <w:rsid w:val="008E7A03"/>
    <w:rsid w:val="008E7BF6"/>
    <w:rsid w:val="008E7C01"/>
    <w:rsid w:val="008E7C31"/>
    <w:rsid w:val="008E7C4A"/>
    <w:rsid w:val="008E7CE7"/>
    <w:rsid w:val="008E7E5A"/>
    <w:rsid w:val="008E7F5E"/>
    <w:rsid w:val="008E7F80"/>
    <w:rsid w:val="008F00B3"/>
    <w:rsid w:val="008F0148"/>
    <w:rsid w:val="008F01C5"/>
    <w:rsid w:val="008F020E"/>
    <w:rsid w:val="008F0352"/>
    <w:rsid w:val="008F04B9"/>
    <w:rsid w:val="008F04DD"/>
    <w:rsid w:val="008F05FB"/>
    <w:rsid w:val="008F063A"/>
    <w:rsid w:val="008F0676"/>
    <w:rsid w:val="008F06D7"/>
    <w:rsid w:val="008F08F5"/>
    <w:rsid w:val="008F0A48"/>
    <w:rsid w:val="008F0A74"/>
    <w:rsid w:val="008F0BC8"/>
    <w:rsid w:val="008F0C11"/>
    <w:rsid w:val="008F0C1D"/>
    <w:rsid w:val="008F0CE8"/>
    <w:rsid w:val="008F0D51"/>
    <w:rsid w:val="008F0D52"/>
    <w:rsid w:val="008F0E02"/>
    <w:rsid w:val="008F0E47"/>
    <w:rsid w:val="008F0ECD"/>
    <w:rsid w:val="008F0F7E"/>
    <w:rsid w:val="008F10FE"/>
    <w:rsid w:val="008F1194"/>
    <w:rsid w:val="008F11B3"/>
    <w:rsid w:val="008F12F5"/>
    <w:rsid w:val="008F1504"/>
    <w:rsid w:val="008F1634"/>
    <w:rsid w:val="008F164A"/>
    <w:rsid w:val="008F1954"/>
    <w:rsid w:val="008F1A6C"/>
    <w:rsid w:val="008F1AA4"/>
    <w:rsid w:val="008F1BA9"/>
    <w:rsid w:val="008F1BE2"/>
    <w:rsid w:val="008F1CA5"/>
    <w:rsid w:val="008F1D75"/>
    <w:rsid w:val="008F1DC8"/>
    <w:rsid w:val="008F1E10"/>
    <w:rsid w:val="008F1E34"/>
    <w:rsid w:val="008F1E5A"/>
    <w:rsid w:val="008F1ED8"/>
    <w:rsid w:val="008F1EE1"/>
    <w:rsid w:val="008F1FF0"/>
    <w:rsid w:val="008F210C"/>
    <w:rsid w:val="008F2145"/>
    <w:rsid w:val="008F216E"/>
    <w:rsid w:val="008F224B"/>
    <w:rsid w:val="008F22F7"/>
    <w:rsid w:val="008F2302"/>
    <w:rsid w:val="008F2420"/>
    <w:rsid w:val="008F2560"/>
    <w:rsid w:val="008F25FC"/>
    <w:rsid w:val="008F2615"/>
    <w:rsid w:val="008F2632"/>
    <w:rsid w:val="008F2780"/>
    <w:rsid w:val="008F27B7"/>
    <w:rsid w:val="008F27FF"/>
    <w:rsid w:val="008F284B"/>
    <w:rsid w:val="008F28D5"/>
    <w:rsid w:val="008F291E"/>
    <w:rsid w:val="008F2A42"/>
    <w:rsid w:val="008F2D69"/>
    <w:rsid w:val="008F2E18"/>
    <w:rsid w:val="008F2F58"/>
    <w:rsid w:val="008F2F62"/>
    <w:rsid w:val="008F3053"/>
    <w:rsid w:val="008F329A"/>
    <w:rsid w:val="008F32D2"/>
    <w:rsid w:val="008F3412"/>
    <w:rsid w:val="008F353B"/>
    <w:rsid w:val="008F355D"/>
    <w:rsid w:val="008F3562"/>
    <w:rsid w:val="008F35AD"/>
    <w:rsid w:val="008F3621"/>
    <w:rsid w:val="008F3646"/>
    <w:rsid w:val="008F36C7"/>
    <w:rsid w:val="008F375B"/>
    <w:rsid w:val="008F377E"/>
    <w:rsid w:val="008F38C7"/>
    <w:rsid w:val="008F3A30"/>
    <w:rsid w:val="008F3AEC"/>
    <w:rsid w:val="008F3B47"/>
    <w:rsid w:val="008F3BEA"/>
    <w:rsid w:val="008F3C5D"/>
    <w:rsid w:val="008F3D0D"/>
    <w:rsid w:val="008F3D5B"/>
    <w:rsid w:val="008F3DD1"/>
    <w:rsid w:val="008F3E0C"/>
    <w:rsid w:val="008F3F70"/>
    <w:rsid w:val="008F402B"/>
    <w:rsid w:val="008F40A5"/>
    <w:rsid w:val="008F40CC"/>
    <w:rsid w:val="008F41B3"/>
    <w:rsid w:val="008F422C"/>
    <w:rsid w:val="008F42AD"/>
    <w:rsid w:val="008F433E"/>
    <w:rsid w:val="008F447C"/>
    <w:rsid w:val="008F4481"/>
    <w:rsid w:val="008F44A1"/>
    <w:rsid w:val="008F44A5"/>
    <w:rsid w:val="008F44A8"/>
    <w:rsid w:val="008F46ED"/>
    <w:rsid w:val="008F4787"/>
    <w:rsid w:val="008F4906"/>
    <w:rsid w:val="008F4A2D"/>
    <w:rsid w:val="008F4C1B"/>
    <w:rsid w:val="008F4D3C"/>
    <w:rsid w:val="008F4F25"/>
    <w:rsid w:val="008F509C"/>
    <w:rsid w:val="008F5107"/>
    <w:rsid w:val="008F5173"/>
    <w:rsid w:val="008F5234"/>
    <w:rsid w:val="008F52E5"/>
    <w:rsid w:val="008F53B8"/>
    <w:rsid w:val="008F5460"/>
    <w:rsid w:val="008F5536"/>
    <w:rsid w:val="008F5622"/>
    <w:rsid w:val="008F56D6"/>
    <w:rsid w:val="008F57E3"/>
    <w:rsid w:val="008F5889"/>
    <w:rsid w:val="008F589F"/>
    <w:rsid w:val="008F58D5"/>
    <w:rsid w:val="008F58EF"/>
    <w:rsid w:val="008F5954"/>
    <w:rsid w:val="008F59AB"/>
    <w:rsid w:val="008F5A09"/>
    <w:rsid w:val="008F5E0D"/>
    <w:rsid w:val="008F5E2C"/>
    <w:rsid w:val="008F5ECB"/>
    <w:rsid w:val="008F5FAC"/>
    <w:rsid w:val="008F60F5"/>
    <w:rsid w:val="008F614E"/>
    <w:rsid w:val="008F6181"/>
    <w:rsid w:val="008F61C3"/>
    <w:rsid w:val="008F629B"/>
    <w:rsid w:val="008F62A0"/>
    <w:rsid w:val="008F63C7"/>
    <w:rsid w:val="008F64E4"/>
    <w:rsid w:val="008F6548"/>
    <w:rsid w:val="008F6598"/>
    <w:rsid w:val="008F65D0"/>
    <w:rsid w:val="008F6658"/>
    <w:rsid w:val="008F6674"/>
    <w:rsid w:val="008F6680"/>
    <w:rsid w:val="008F66FF"/>
    <w:rsid w:val="008F6711"/>
    <w:rsid w:val="008F673A"/>
    <w:rsid w:val="008F6830"/>
    <w:rsid w:val="008F6A2D"/>
    <w:rsid w:val="008F6CFC"/>
    <w:rsid w:val="008F6D42"/>
    <w:rsid w:val="008F6E91"/>
    <w:rsid w:val="008F6ECA"/>
    <w:rsid w:val="008F6EDA"/>
    <w:rsid w:val="008F6FE4"/>
    <w:rsid w:val="008F7172"/>
    <w:rsid w:val="008F71F5"/>
    <w:rsid w:val="008F74E4"/>
    <w:rsid w:val="008F7737"/>
    <w:rsid w:val="008F7A1D"/>
    <w:rsid w:val="008F7A38"/>
    <w:rsid w:val="008F7ACD"/>
    <w:rsid w:val="008F7B37"/>
    <w:rsid w:val="008F7C58"/>
    <w:rsid w:val="008F7CB3"/>
    <w:rsid w:val="008F7D90"/>
    <w:rsid w:val="008F7DE2"/>
    <w:rsid w:val="008F7E30"/>
    <w:rsid w:val="008F7E36"/>
    <w:rsid w:val="008F7EDD"/>
    <w:rsid w:val="008F7F53"/>
    <w:rsid w:val="008F7F75"/>
    <w:rsid w:val="008F7F89"/>
    <w:rsid w:val="00900053"/>
    <w:rsid w:val="009000C2"/>
    <w:rsid w:val="0090011E"/>
    <w:rsid w:val="00900209"/>
    <w:rsid w:val="0090021E"/>
    <w:rsid w:val="00900229"/>
    <w:rsid w:val="00900246"/>
    <w:rsid w:val="0090033D"/>
    <w:rsid w:val="009003D3"/>
    <w:rsid w:val="00900410"/>
    <w:rsid w:val="0090044A"/>
    <w:rsid w:val="009005F8"/>
    <w:rsid w:val="00900641"/>
    <w:rsid w:val="00900678"/>
    <w:rsid w:val="0090067B"/>
    <w:rsid w:val="009006E1"/>
    <w:rsid w:val="00900758"/>
    <w:rsid w:val="00900828"/>
    <w:rsid w:val="00900A6A"/>
    <w:rsid w:val="00900ABA"/>
    <w:rsid w:val="00900AC5"/>
    <w:rsid w:val="00900B79"/>
    <w:rsid w:val="00900B85"/>
    <w:rsid w:val="00900CF7"/>
    <w:rsid w:val="00900D0F"/>
    <w:rsid w:val="00900E64"/>
    <w:rsid w:val="00900EB0"/>
    <w:rsid w:val="00900F80"/>
    <w:rsid w:val="00900FF7"/>
    <w:rsid w:val="009010A0"/>
    <w:rsid w:val="00901137"/>
    <w:rsid w:val="0090118F"/>
    <w:rsid w:val="009012E6"/>
    <w:rsid w:val="00901451"/>
    <w:rsid w:val="00901485"/>
    <w:rsid w:val="009015A5"/>
    <w:rsid w:val="00901696"/>
    <w:rsid w:val="009016CB"/>
    <w:rsid w:val="00901736"/>
    <w:rsid w:val="009017AE"/>
    <w:rsid w:val="00901802"/>
    <w:rsid w:val="0090185B"/>
    <w:rsid w:val="009018B5"/>
    <w:rsid w:val="00901956"/>
    <w:rsid w:val="009019FA"/>
    <w:rsid w:val="00901B1A"/>
    <w:rsid w:val="00901B78"/>
    <w:rsid w:val="00901C51"/>
    <w:rsid w:val="00901C85"/>
    <w:rsid w:val="00901D72"/>
    <w:rsid w:val="00901D8F"/>
    <w:rsid w:val="00901D90"/>
    <w:rsid w:val="00901DB2"/>
    <w:rsid w:val="00901E4A"/>
    <w:rsid w:val="0090220A"/>
    <w:rsid w:val="0090235D"/>
    <w:rsid w:val="009023C0"/>
    <w:rsid w:val="009023F6"/>
    <w:rsid w:val="00902540"/>
    <w:rsid w:val="00902553"/>
    <w:rsid w:val="00902600"/>
    <w:rsid w:val="00902724"/>
    <w:rsid w:val="00902744"/>
    <w:rsid w:val="0090275E"/>
    <w:rsid w:val="009027D8"/>
    <w:rsid w:val="0090289D"/>
    <w:rsid w:val="00902976"/>
    <w:rsid w:val="009029EE"/>
    <w:rsid w:val="00902A38"/>
    <w:rsid w:val="00902AD3"/>
    <w:rsid w:val="00902B66"/>
    <w:rsid w:val="00902B83"/>
    <w:rsid w:val="00902BE9"/>
    <w:rsid w:val="00902D55"/>
    <w:rsid w:val="00902E30"/>
    <w:rsid w:val="00902EA3"/>
    <w:rsid w:val="00902F8D"/>
    <w:rsid w:val="00903069"/>
    <w:rsid w:val="00903079"/>
    <w:rsid w:val="009031D6"/>
    <w:rsid w:val="009032C9"/>
    <w:rsid w:val="00903360"/>
    <w:rsid w:val="009033AA"/>
    <w:rsid w:val="00903420"/>
    <w:rsid w:val="009035F4"/>
    <w:rsid w:val="0090361F"/>
    <w:rsid w:val="0090365B"/>
    <w:rsid w:val="00903694"/>
    <w:rsid w:val="00903716"/>
    <w:rsid w:val="00903736"/>
    <w:rsid w:val="009038C0"/>
    <w:rsid w:val="00903905"/>
    <w:rsid w:val="00903988"/>
    <w:rsid w:val="00903AD1"/>
    <w:rsid w:val="00903C70"/>
    <w:rsid w:val="00903CBA"/>
    <w:rsid w:val="00903EC8"/>
    <w:rsid w:val="009040CB"/>
    <w:rsid w:val="0090415A"/>
    <w:rsid w:val="00904308"/>
    <w:rsid w:val="00904423"/>
    <w:rsid w:val="009044C7"/>
    <w:rsid w:val="009044E3"/>
    <w:rsid w:val="00904539"/>
    <w:rsid w:val="00904567"/>
    <w:rsid w:val="009045F8"/>
    <w:rsid w:val="00904688"/>
    <w:rsid w:val="0090469D"/>
    <w:rsid w:val="00904784"/>
    <w:rsid w:val="00904874"/>
    <w:rsid w:val="009048D5"/>
    <w:rsid w:val="0090494C"/>
    <w:rsid w:val="00904AFB"/>
    <w:rsid w:val="00904AFC"/>
    <w:rsid w:val="00904B5B"/>
    <w:rsid w:val="00904BE1"/>
    <w:rsid w:val="00904D9F"/>
    <w:rsid w:val="00904DA1"/>
    <w:rsid w:val="00904DA8"/>
    <w:rsid w:val="00904DAE"/>
    <w:rsid w:val="00904E17"/>
    <w:rsid w:val="00904EA6"/>
    <w:rsid w:val="00904FE0"/>
    <w:rsid w:val="00904FF2"/>
    <w:rsid w:val="009050DE"/>
    <w:rsid w:val="009051A3"/>
    <w:rsid w:val="00905367"/>
    <w:rsid w:val="00905380"/>
    <w:rsid w:val="009053B5"/>
    <w:rsid w:val="00905406"/>
    <w:rsid w:val="009055AA"/>
    <w:rsid w:val="009055C4"/>
    <w:rsid w:val="009057CC"/>
    <w:rsid w:val="0090587B"/>
    <w:rsid w:val="00905959"/>
    <w:rsid w:val="009059C8"/>
    <w:rsid w:val="00905CF6"/>
    <w:rsid w:val="00905DEA"/>
    <w:rsid w:val="00905E16"/>
    <w:rsid w:val="00905E90"/>
    <w:rsid w:val="00905F72"/>
    <w:rsid w:val="00905F89"/>
    <w:rsid w:val="00905FEA"/>
    <w:rsid w:val="00906061"/>
    <w:rsid w:val="009060C9"/>
    <w:rsid w:val="00906162"/>
    <w:rsid w:val="00906244"/>
    <w:rsid w:val="0090625B"/>
    <w:rsid w:val="00906364"/>
    <w:rsid w:val="0090644E"/>
    <w:rsid w:val="00906557"/>
    <w:rsid w:val="009065AF"/>
    <w:rsid w:val="0090663A"/>
    <w:rsid w:val="00906663"/>
    <w:rsid w:val="00906695"/>
    <w:rsid w:val="00906715"/>
    <w:rsid w:val="0090672B"/>
    <w:rsid w:val="0090674A"/>
    <w:rsid w:val="00906792"/>
    <w:rsid w:val="009068F8"/>
    <w:rsid w:val="009069C2"/>
    <w:rsid w:val="00906A15"/>
    <w:rsid w:val="00906BA7"/>
    <w:rsid w:val="00906BDD"/>
    <w:rsid w:val="00906CAC"/>
    <w:rsid w:val="00906CD9"/>
    <w:rsid w:val="00906D5C"/>
    <w:rsid w:val="00906D92"/>
    <w:rsid w:val="00906E1F"/>
    <w:rsid w:val="00906E2D"/>
    <w:rsid w:val="00906E59"/>
    <w:rsid w:val="00906EDE"/>
    <w:rsid w:val="00906FFF"/>
    <w:rsid w:val="0090700E"/>
    <w:rsid w:val="009070EF"/>
    <w:rsid w:val="0090712D"/>
    <w:rsid w:val="009071A5"/>
    <w:rsid w:val="009071FD"/>
    <w:rsid w:val="00907241"/>
    <w:rsid w:val="009072F8"/>
    <w:rsid w:val="00907314"/>
    <w:rsid w:val="00907364"/>
    <w:rsid w:val="0090739A"/>
    <w:rsid w:val="00907405"/>
    <w:rsid w:val="00907555"/>
    <w:rsid w:val="00907720"/>
    <w:rsid w:val="0090774D"/>
    <w:rsid w:val="009077D6"/>
    <w:rsid w:val="00907858"/>
    <w:rsid w:val="00907895"/>
    <w:rsid w:val="009078A7"/>
    <w:rsid w:val="009079A2"/>
    <w:rsid w:val="00907A63"/>
    <w:rsid w:val="00907AAF"/>
    <w:rsid w:val="00907B3E"/>
    <w:rsid w:val="00907BB2"/>
    <w:rsid w:val="00907C79"/>
    <w:rsid w:val="00907CB9"/>
    <w:rsid w:val="00907CE7"/>
    <w:rsid w:val="00907F20"/>
    <w:rsid w:val="0091026D"/>
    <w:rsid w:val="00910270"/>
    <w:rsid w:val="00910275"/>
    <w:rsid w:val="009105A2"/>
    <w:rsid w:val="0091069B"/>
    <w:rsid w:val="009106E0"/>
    <w:rsid w:val="009106E2"/>
    <w:rsid w:val="009106EB"/>
    <w:rsid w:val="009106ED"/>
    <w:rsid w:val="009107A6"/>
    <w:rsid w:val="0091085D"/>
    <w:rsid w:val="0091087B"/>
    <w:rsid w:val="009108D9"/>
    <w:rsid w:val="00910914"/>
    <w:rsid w:val="00910920"/>
    <w:rsid w:val="00910A3A"/>
    <w:rsid w:val="00910AF4"/>
    <w:rsid w:val="00910AF8"/>
    <w:rsid w:val="00910B1B"/>
    <w:rsid w:val="00910B40"/>
    <w:rsid w:val="00910C48"/>
    <w:rsid w:val="00910CC5"/>
    <w:rsid w:val="00910D3E"/>
    <w:rsid w:val="00910DC0"/>
    <w:rsid w:val="00910E17"/>
    <w:rsid w:val="00910FD4"/>
    <w:rsid w:val="00910FE7"/>
    <w:rsid w:val="00911057"/>
    <w:rsid w:val="009111DE"/>
    <w:rsid w:val="00911302"/>
    <w:rsid w:val="00911401"/>
    <w:rsid w:val="00911411"/>
    <w:rsid w:val="009115D9"/>
    <w:rsid w:val="009115F4"/>
    <w:rsid w:val="00911780"/>
    <w:rsid w:val="00911895"/>
    <w:rsid w:val="009118C7"/>
    <w:rsid w:val="00911941"/>
    <w:rsid w:val="00911972"/>
    <w:rsid w:val="009119EA"/>
    <w:rsid w:val="00911AF1"/>
    <w:rsid w:val="00911B7A"/>
    <w:rsid w:val="00911C44"/>
    <w:rsid w:val="00911CE3"/>
    <w:rsid w:val="00911D63"/>
    <w:rsid w:val="00911E9A"/>
    <w:rsid w:val="00911ED3"/>
    <w:rsid w:val="00911F02"/>
    <w:rsid w:val="00911F20"/>
    <w:rsid w:val="00911F70"/>
    <w:rsid w:val="00911FF3"/>
    <w:rsid w:val="00912011"/>
    <w:rsid w:val="00912018"/>
    <w:rsid w:val="00912036"/>
    <w:rsid w:val="00912062"/>
    <w:rsid w:val="00912075"/>
    <w:rsid w:val="0091211E"/>
    <w:rsid w:val="00912180"/>
    <w:rsid w:val="0091221F"/>
    <w:rsid w:val="00912226"/>
    <w:rsid w:val="00912338"/>
    <w:rsid w:val="0091235A"/>
    <w:rsid w:val="009123D7"/>
    <w:rsid w:val="00912416"/>
    <w:rsid w:val="00912487"/>
    <w:rsid w:val="00912497"/>
    <w:rsid w:val="00912578"/>
    <w:rsid w:val="00912580"/>
    <w:rsid w:val="0091261C"/>
    <w:rsid w:val="0091270E"/>
    <w:rsid w:val="00912779"/>
    <w:rsid w:val="00912814"/>
    <w:rsid w:val="00912875"/>
    <w:rsid w:val="00912903"/>
    <w:rsid w:val="00912977"/>
    <w:rsid w:val="0091299E"/>
    <w:rsid w:val="00912A5B"/>
    <w:rsid w:val="00912A70"/>
    <w:rsid w:val="00912BEB"/>
    <w:rsid w:val="00912C25"/>
    <w:rsid w:val="00912C9A"/>
    <w:rsid w:val="00912DFA"/>
    <w:rsid w:val="00912E06"/>
    <w:rsid w:val="00912E27"/>
    <w:rsid w:val="00912F19"/>
    <w:rsid w:val="00912F54"/>
    <w:rsid w:val="00912F62"/>
    <w:rsid w:val="009131D4"/>
    <w:rsid w:val="00913200"/>
    <w:rsid w:val="00913203"/>
    <w:rsid w:val="00913226"/>
    <w:rsid w:val="00913293"/>
    <w:rsid w:val="00913400"/>
    <w:rsid w:val="0091346E"/>
    <w:rsid w:val="0091348C"/>
    <w:rsid w:val="009134C4"/>
    <w:rsid w:val="009134D9"/>
    <w:rsid w:val="009134DB"/>
    <w:rsid w:val="00913524"/>
    <w:rsid w:val="009135AD"/>
    <w:rsid w:val="009135C3"/>
    <w:rsid w:val="009135CC"/>
    <w:rsid w:val="009136AC"/>
    <w:rsid w:val="009136C7"/>
    <w:rsid w:val="00913740"/>
    <w:rsid w:val="009138AA"/>
    <w:rsid w:val="0091396D"/>
    <w:rsid w:val="009139FA"/>
    <w:rsid w:val="00913AC0"/>
    <w:rsid w:val="00913B5B"/>
    <w:rsid w:val="00913B68"/>
    <w:rsid w:val="00913C93"/>
    <w:rsid w:val="00913D53"/>
    <w:rsid w:val="00913E01"/>
    <w:rsid w:val="00913E20"/>
    <w:rsid w:val="00913E7B"/>
    <w:rsid w:val="00913FB4"/>
    <w:rsid w:val="00914014"/>
    <w:rsid w:val="00914024"/>
    <w:rsid w:val="009140E0"/>
    <w:rsid w:val="00914122"/>
    <w:rsid w:val="0091413F"/>
    <w:rsid w:val="009141C8"/>
    <w:rsid w:val="00914561"/>
    <w:rsid w:val="009145AB"/>
    <w:rsid w:val="009145D2"/>
    <w:rsid w:val="00914738"/>
    <w:rsid w:val="00914786"/>
    <w:rsid w:val="009147E7"/>
    <w:rsid w:val="00914A0C"/>
    <w:rsid w:val="00914A52"/>
    <w:rsid w:val="00914A5C"/>
    <w:rsid w:val="00914ADC"/>
    <w:rsid w:val="00914AEC"/>
    <w:rsid w:val="00914B3B"/>
    <w:rsid w:val="00914B80"/>
    <w:rsid w:val="00914BC7"/>
    <w:rsid w:val="00914BE6"/>
    <w:rsid w:val="00914C77"/>
    <w:rsid w:val="00914CC5"/>
    <w:rsid w:val="00914D49"/>
    <w:rsid w:val="00914DB4"/>
    <w:rsid w:val="00914DCC"/>
    <w:rsid w:val="00914E46"/>
    <w:rsid w:val="0091509C"/>
    <w:rsid w:val="009151E9"/>
    <w:rsid w:val="00915285"/>
    <w:rsid w:val="0091529D"/>
    <w:rsid w:val="00915396"/>
    <w:rsid w:val="00915422"/>
    <w:rsid w:val="00915423"/>
    <w:rsid w:val="009154AF"/>
    <w:rsid w:val="009154C2"/>
    <w:rsid w:val="00915505"/>
    <w:rsid w:val="009155F4"/>
    <w:rsid w:val="00915655"/>
    <w:rsid w:val="009156DE"/>
    <w:rsid w:val="0091576D"/>
    <w:rsid w:val="00915773"/>
    <w:rsid w:val="00915774"/>
    <w:rsid w:val="00915884"/>
    <w:rsid w:val="00915A91"/>
    <w:rsid w:val="00915AE0"/>
    <w:rsid w:val="00915AF1"/>
    <w:rsid w:val="00915B45"/>
    <w:rsid w:val="00915BD1"/>
    <w:rsid w:val="00915C3B"/>
    <w:rsid w:val="00915C8E"/>
    <w:rsid w:val="00915CCF"/>
    <w:rsid w:val="00915D52"/>
    <w:rsid w:val="00915DE3"/>
    <w:rsid w:val="00915E71"/>
    <w:rsid w:val="00915F5F"/>
    <w:rsid w:val="00916093"/>
    <w:rsid w:val="0091610C"/>
    <w:rsid w:val="00916114"/>
    <w:rsid w:val="0091618C"/>
    <w:rsid w:val="0091620B"/>
    <w:rsid w:val="009163F1"/>
    <w:rsid w:val="0091640B"/>
    <w:rsid w:val="009164AA"/>
    <w:rsid w:val="009164B0"/>
    <w:rsid w:val="009164C5"/>
    <w:rsid w:val="009164F4"/>
    <w:rsid w:val="009165D5"/>
    <w:rsid w:val="009165D7"/>
    <w:rsid w:val="00916602"/>
    <w:rsid w:val="0091665E"/>
    <w:rsid w:val="00916759"/>
    <w:rsid w:val="0091677F"/>
    <w:rsid w:val="00916862"/>
    <w:rsid w:val="009168B2"/>
    <w:rsid w:val="00916BAD"/>
    <w:rsid w:val="00916BB5"/>
    <w:rsid w:val="00916CE4"/>
    <w:rsid w:val="00916DF5"/>
    <w:rsid w:val="00916E6F"/>
    <w:rsid w:val="00916EBA"/>
    <w:rsid w:val="00916F9B"/>
    <w:rsid w:val="0091700C"/>
    <w:rsid w:val="009170CF"/>
    <w:rsid w:val="00917204"/>
    <w:rsid w:val="009172EF"/>
    <w:rsid w:val="009173AD"/>
    <w:rsid w:val="00917425"/>
    <w:rsid w:val="00917516"/>
    <w:rsid w:val="00917528"/>
    <w:rsid w:val="00917583"/>
    <w:rsid w:val="009175A1"/>
    <w:rsid w:val="009176B8"/>
    <w:rsid w:val="00917939"/>
    <w:rsid w:val="00917980"/>
    <w:rsid w:val="0091798A"/>
    <w:rsid w:val="00917996"/>
    <w:rsid w:val="00917A67"/>
    <w:rsid w:val="00917A70"/>
    <w:rsid w:val="00917B7A"/>
    <w:rsid w:val="00917BE8"/>
    <w:rsid w:val="00917C4C"/>
    <w:rsid w:val="00917CEB"/>
    <w:rsid w:val="00917E31"/>
    <w:rsid w:val="00917E57"/>
    <w:rsid w:val="00917F69"/>
    <w:rsid w:val="00917FB0"/>
    <w:rsid w:val="0092006C"/>
    <w:rsid w:val="009200A6"/>
    <w:rsid w:val="0092013F"/>
    <w:rsid w:val="009201D5"/>
    <w:rsid w:val="009201E9"/>
    <w:rsid w:val="0092030C"/>
    <w:rsid w:val="00920324"/>
    <w:rsid w:val="00920326"/>
    <w:rsid w:val="009203AB"/>
    <w:rsid w:val="009204D4"/>
    <w:rsid w:val="00920551"/>
    <w:rsid w:val="00920574"/>
    <w:rsid w:val="009205B9"/>
    <w:rsid w:val="009206DE"/>
    <w:rsid w:val="0092079A"/>
    <w:rsid w:val="0092084A"/>
    <w:rsid w:val="009208AB"/>
    <w:rsid w:val="009208BD"/>
    <w:rsid w:val="0092091D"/>
    <w:rsid w:val="00920A19"/>
    <w:rsid w:val="00920BE1"/>
    <w:rsid w:val="00920BF8"/>
    <w:rsid w:val="00920C33"/>
    <w:rsid w:val="00920D10"/>
    <w:rsid w:val="00920D58"/>
    <w:rsid w:val="00920E59"/>
    <w:rsid w:val="00920EC5"/>
    <w:rsid w:val="00920EE5"/>
    <w:rsid w:val="00920F2E"/>
    <w:rsid w:val="00921039"/>
    <w:rsid w:val="009210F6"/>
    <w:rsid w:val="00921165"/>
    <w:rsid w:val="009211BF"/>
    <w:rsid w:val="00921379"/>
    <w:rsid w:val="0092138A"/>
    <w:rsid w:val="0092139B"/>
    <w:rsid w:val="009213B0"/>
    <w:rsid w:val="00921418"/>
    <w:rsid w:val="00921490"/>
    <w:rsid w:val="009214B9"/>
    <w:rsid w:val="00921675"/>
    <w:rsid w:val="009217C1"/>
    <w:rsid w:val="00921871"/>
    <w:rsid w:val="00921890"/>
    <w:rsid w:val="009218B0"/>
    <w:rsid w:val="009218F8"/>
    <w:rsid w:val="009219D7"/>
    <w:rsid w:val="00921A97"/>
    <w:rsid w:val="00921B1F"/>
    <w:rsid w:val="00921B39"/>
    <w:rsid w:val="00921BA2"/>
    <w:rsid w:val="00921BC0"/>
    <w:rsid w:val="00921C00"/>
    <w:rsid w:val="00921CAD"/>
    <w:rsid w:val="00921CF1"/>
    <w:rsid w:val="00921D7D"/>
    <w:rsid w:val="00921F3E"/>
    <w:rsid w:val="00921F47"/>
    <w:rsid w:val="00921F52"/>
    <w:rsid w:val="00921F67"/>
    <w:rsid w:val="00922001"/>
    <w:rsid w:val="00922006"/>
    <w:rsid w:val="00922194"/>
    <w:rsid w:val="00922195"/>
    <w:rsid w:val="009221A0"/>
    <w:rsid w:val="009221E5"/>
    <w:rsid w:val="009222B4"/>
    <w:rsid w:val="00922322"/>
    <w:rsid w:val="0092245F"/>
    <w:rsid w:val="00922622"/>
    <w:rsid w:val="009227B4"/>
    <w:rsid w:val="00922867"/>
    <w:rsid w:val="009228DA"/>
    <w:rsid w:val="00922905"/>
    <w:rsid w:val="00922987"/>
    <w:rsid w:val="00922AC2"/>
    <w:rsid w:val="00922AC5"/>
    <w:rsid w:val="00922AD4"/>
    <w:rsid w:val="00922B16"/>
    <w:rsid w:val="00922C0F"/>
    <w:rsid w:val="00922D60"/>
    <w:rsid w:val="00922FF9"/>
    <w:rsid w:val="00922FFA"/>
    <w:rsid w:val="00923003"/>
    <w:rsid w:val="0092303C"/>
    <w:rsid w:val="009230ED"/>
    <w:rsid w:val="00923102"/>
    <w:rsid w:val="00923166"/>
    <w:rsid w:val="00923219"/>
    <w:rsid w:val="009232FE"/>
    <w:rsid w:val="009233C7"/>
    <w:rsid w:val="009233CA"/>
    <w:rsid w:val="009233DC"/>
    <w:rsid w:val="009234FB"/>
    <w:rsid w:val="009237C6"/>
    <w:rsid w:val="009237D6"/>
    <w:rsid w:val="009237E6"/>
    <w:rsid w:val="0092383C"/>
    <w:rsid w:val="0092389B"/>
    <w:rsid w:val="00923922"/>
    <w:rsid w:val="00923963"/>
    <w:rsid w:val="00923B46"/>
    <w:rsid w:val="00923B79"/>
    <w:rsid w:val="00923C35"/>
    <w:rsid w:val="00923CAB"/>
    <w:rsid w:val="00923CB8"/>
    <w:rsid w:val="00923CDA"/>
    <w:rsid w:val="00923D1D"/>
    <w:rsid w:val="00923DE4"/>
    <w:rsid w:val="00923E41"/>
    <w:rsid w:val="00923E95"/>
    <w:rsid w:val="00923EDF"/>
    <w:rsid w:val="0092407C"/>
    <w:rsid w:val="009242F1"/>
    <w:rsid w:val="009243F3"/>
    <w:rsid w:val="009243FA"/>
    <w:rsid w:val="009244F2"/>
    <w:rsid w:val="00924561"/>
    <w:rsid w:val="00924787"/>
    <w:rsid w:val="009247F3"/>
    <w:rsid w:val="00924896"/>
    <w:rsid w:val="009248D9"/>
    <w:rsid w:val="00924A2C"/>
    <w:rsid w:val="00924ACB"/>
    <w:rsid w:val="00924CDE"/>
    <w:rsid w:val="00924D25"/>
    <w:rsid w:val="00924D49"/>
    <w:rsid w:val="00924DA2"/>
    <w:rsid w:val="00924DAF"/>
    <w:rsid w:val="00924DB6"/>
    <w:rsid w:val="00924F4A"/>
    <w:rsid w:val="00924FB7"/>
    <w:rsid w:val="00925014"/>
    <w:rsid w:val="00925048"/>
    <w:rsid w:val="0092508A"/>
    <w:rsid w:val="00925135"/>
    <w:rsid w:val="009252BB"/>
    <w:rsid w:val="00925464"/>
    <w:rsid w:val="009255ED"/>
    <w:rsid w:val="00925757"/>
    <w:rsid w:val="00925880"/>
    <w:rsid w:val="00925A1B"/>
    <w:rsid w:val="00925A2B"/>
    <w:rsid w:val="00925C99"/>
    <w:rsid w:val="00925CE0"/>
    <w:rsid w:val="00925D05"/>
    <w:rsid w:val="00925D18"/>
    <w:rsid w:val="00925D54"/>
    <w:rsid w:val="00925D78"/>
    <w:rsid w:val="00925DEB"/>
    <w:rsid w:val="00925E2B"/>
    <w:rsid w:val="00925FE2"/>
    <w:rsid w:val="0092612D"/>
    <w:rsid w:val="00926148"/>
    <w:rsid w:val="0092617A"/>
    <w:rsid w:val="009261E0"/>
    <w:rsid w:val="0092626B"/>
    <w:rsid w:val="0092635E"/>
    <w:rsid w:val="0092665D"/>
    <w:rsid w:val="00926704"/>
    <w:rsid w:val="00926754"/>
    <w:rsid w:val="00926824"/>
    <w:rsid w:val="00926841"/>
    <w:rsid w:val="00926996"/>
    <w:rsid w:val="00926ACC"/>
    <w:rsid w:val="00926AD2"/>
    <w:rsid w:val="00926AE4"/>
    <w:rsid w:val="00926B12"/>
    <w:rsid w:val="00926B62"/>
    <w:rsid w:val="00926BAB"/>
    <w:rsid w:val="00926BBB"/>
    <w:rsid w:val="00926CD1"/>
    <w:rsid w:val="00926D16"/>
    <w:rsid w:val="00926D4C"/>
    <w:rsid w:val="00926D98"/>
    <w:rsid w:val="00926E66"/>
    <w:rsid w:val="00926F2E"/>
    <w:rsid w:val="00926F9F"/>
    <w:rsid w:val="00927043"/>
    <w:rsid w:val="00927056"/>
    <w:rsid w:val="0092707D"/>
    <w:rsid w:val="00927197"/>
    <w:rsid w:val="00927212"/>
    <w:rsid w:val="00927310"/>
    <w:rsid w:val="00927483"/>
    <w:rsid w:val="0092751F"/>
    <w:rsid w:val="0092754F"/>
    <w:rsid w:val="009275D1"/>
    <w:rsid w:val="00927631"/>
    <w:rsid w:val="00927657"/>
    <w:rsid w:val="00927659"/>
    <w:rsid w:val="009276B0"/>
    <w:rsid w:val="009276F5"/>
    <w:rsid w:val="00927700"/>
    <w:rsid w:val="00927757"/>
    <w:rsid w:val="00927A0C"/>
    <w:rsid w:val="00927C7B"/>
    <w:rsid w:val="00927D1A"/>
    <w:rsid w:val="00927DC5"/>
    <w:rsid w:val="00927ED6"/>
    <w:rsid w:val="00927FB9"/>
    <w:rsid w:val="00927FD6"/>
    <w:rsid w:val="009301FD"/>
    <w:rsid w:val="00930201"/>
    <w:rsid w:val="0093025F"/>
    <w:rsid w:val="0093036F"/>
    <w:rsid w:val="0093042C"/>
    <w:rsid w:val="0093045D"/>
    <w:rsid w:val="00930479"/>
    <w:rsid w:val="0093048E"/>
    <w:rsid w:val="0093053F"/>
    <w:rsid w:val="009305F7"/>
    <w:rsid w:val="00930722"/>
    <w:rsid w:val="0093073C"/>
    <w:rsid w:val="00930877"/>
    <w:rsid w:val="0093088D"/>
    <w:rsid w:val="00930CBE"/>
    <w:rsid w:val="00930D28"/>
    <w:rsid w:val="00930F01"/>
    <w:rsid w:val="00930F81"/>
    <w:rsid w:val="00930F9C"/>
    <w:rsid w:val="009310D5"/>
    <w:rsid w:val="009311B7"/>
    <w:rsid w:val="009311C0"/>
    <w:rsid w:val="009311FD"/>
    <w:rsid w:val="00931283"/>
    <w:rsid w:val="009312BF"/>
    <w:rsid w:val="009312C0"/>
    <w:rsid w:val="00931388"/>
    <w:rsid w:val="009313F3"/>
    <w:rsid w:val="0093153A"/>
    <w:rsid w:val="00931567"/>
    <w:rsid w:val="0093157D"/>
    <w:rsid w:val="009315CA"/>
    <w:rsid w:val="0093165E"/>
    <w:rsid w:val="00931678"/>
    <w:rsid w:val="00931712"/>
    <w:rsid w:val="00931781"/>
    <w:rsid w:val="00931788"/>
    <w:rsid w:val="0093192B"/>
    <w:rsid w:val="009319CB"/>
    <w:rsid w:val="00931A57"/>
    <w:rsid w:val="00931A7B"/>
    <w:rsid w:val="00931AC4"/>
    <w:rsid w:val="00931BA4"/>
    <w:rsid w:val="00931C3F"/>
    <w:rsid w:val="00931D29"/>
    <w:rsid w:val="00932013"/>
    <w:rsid w:val="009320E1"/>
    <w:rsid w:val="00932155"/>
    <w:rsid w:val="009321A4"/>
    <w:rsid w:val="0093229B"/>
    <w:rsid w:val="009322C0"/>
    <w:rsid w:val="0093252D"/>
    <w:rsid w:val="00932564"/>
    <w:rsid w:val="009325F0"/>
    <w:rsid w:val="009326D8"/>
    <w:rsid w:val="009326E4"/>
    <w:rsid w:val="009327B6"/>
    <w:rsid w:val="00932824"/>
    <w:rsid w:val="00932873"/>
    <w:rsid w:val="0093288C"/>
    <w:rsid w:val="009328B4"/>
    <w:rsid w:val="009328BD"/>
    <w:rsid w:val="009329D8"/>
    <w:rsid w:val="009329FA"/>
    <w:rsid w:val="00932D1E"/>
    <w:rsid w:val="00932FE7"/>
    <w:rsid w:val="0093301C"/>
    <w:rsid w:val="0093309D"/>
    <w:rsid w:val="00933223"/>
    <w:rsid w:val="00933271"/>
    <w:rsid w:val="00933277"/>
    <w:rsid w:val="00933291"/>
    <w:rsid w:val="00933303"/>
    <w:rsid w:val="00933332"/>
    <w:rsid w:val="00933483"/>
    <w:rsid w:val="009334F4"/>
    <w:rsid w:val="0093353A"/>
    <w:rsid w:val="009335A3"/>
    <w:rsid w:val="009335CF"/>
    <w:rsid w:val="0093364F"/>
    <w:rsid w:val="00933669"/>
    <w:rsid w:val="00933775"/>
    <w:rsid w:val="009338BC"/>
    <w:rsid w:val="00933973"/>
    <w:rsid w:val="00933A30"/>
    <w:rsid w:val="00933ACC"/>
    <w:rsid w:val="00933CBB"/>
    <w:rsid w:val="00933D04"/>
    <w:rsid w:val="00933D2D"/>
    <w:rsid w:val="00934033"/>
    <w:rsid w:val="00934038"/>
    <w:rsid w:val="0093408C"/>
    <w:rsid w:val="009340C0"/>
    <w:rsid w:val="009342B6"/>
    <w:rsid w:val="00934369"/>
    <w:rsid w:val="0093438C"/>
    <w:rsid w:val="00934444"/>
    <w:rsid w:val="00934494"/>
    <w:rsid w:val="009344CA"/>
    <w:rsid w:val="009344FA"/>
    <w:rsid w:val="0093450A"/>
    <w:rsid w:val="009345D7"/>
    <w:rsid w:val="00934632"/>
    <w:rsid w:val="00934699"/>
    <w:rsid w:val="00934709"/>
    <w:rsid w:val="009347B4"/>
    <w:rsid w:val="00934820"/>
    <w:rsid w:val="00934BB8"/>
    <w:rsid w:val="00934BBC"/>
    <w:rsid w:val="00934C0C"/>
    <w:rsid w:val="00935032"/>
    <w:rsid w:val="00935093"/>
    <w:rsid w:val="009350C2"/>
    <w:rsid w:val="00935174"/>
    <w:rsid w:val="009352F9"/>
    <w:rsid w:val="0093532E"/>
    <w:rsid w:val="009353EF"/>
    <w:rsid w:val="009353F4"/>
    <w:rsid w:val="00935621"/>
    <w:rsid w:val="0093571A"/>
    <w:rsid w:val="00935748"/>
    <w:rsid w:val="0093589A"/>
    <w:rsid w:val="00935977"/>
    <w:rsid w:val="00935B43"/>
    <w:rsid w:val="00935D9C"/>
    <w:rsid w:val="00935DED"/>
    <w:rsid w:val="00935E20"/>
    <w:rsid w:val="00935EE8"/>
    <w:rsid w:val="009360E4"/>
    <w:rsid w:val="00936171"/>
    <w:rsid w:val="009361F5"/>
    <w:rsid w:val="00936321"/>
    <w:rsid w:val="009363A0"/>
    <w:rsid w:val="0093645E"/>
    <w:rsid w:val="00936510"/>
    <w:rsid w:val="00936545"/>
    <w:rsid w:val="009365A0"/>
    <w:rsid w:val="009365B9"/>
    <w:rsid w:val="00936624"/>
    <w:rsid w:val="0093669D"/>
    <w:rsid w:val="009366D0"/>
    <w:rsid w:val="00936779"/>
    <w:rsid w:val="0093681C"/>
    <w:rsid w:val="00936968"/>
    <w:rsid w:val="00936A11"/>
    <w:rsid w:val="00936B0B"/>
    <w:rsid w:val="00936B58"/>
    <w:rsid w:val="00936C44"/>
    <w:rsid w:val="00936CB1"/>
    <w:rsid w:val="00936CD4"/>
    <w:rsid w:val="00936E20"/>
    <w:rsid w:val="00936E5A"/>
    <w:rsid w:val="00936E8A"/>
    <w:rsid w:val="00936EA9"/>
    <w:rsid w:val="00936F18"/>
    <w:rsid w:val="00936F21"/>
    <w:rsid w:val="00936F6E"/>
    <w:rsid w:val="00936FC6"/>
    <w:rsid w:val="00936FC7"/>
    <w:rsid w:val="0093705F"/>
    <w:rsid w:val="00937083"/>
    <w:rsid w:val="009370B9"/>
    <w:rsid w:val="009370DF"/>
    <w:rsid w:val="009371FA"/>
    <w:rsid w:val="009372C4"/>
    <w:rsid w:val="00937305"/>
    <w:rsid w:val="0093734E"/>
    <w:rsid w:val="00937460"/>
    <w:rsid w:val="00937499"/>
    <w:rsid w:val="009374B3"/>
    <w:rsid w:val="009374F3"/>
    <w:rsid w:val="00937735"/>
    <w:rsid w:val="0093775D"/>
    <w:rsid w:val="00937767"/>
    <w:rsid w:val="0093776F"/>
    <w:rsid w:val="00937786"/>
    <w:rsid w:val="00937968"/>
    <w:rsid w:val="009379C5"/>
    <w:rsid w:val="00937BCB"/>
    <w:rsid w:val="00937C18"/>
    <w:rsid w:val="00937CE8"/>
    <w:rsid w:val="00937DD0"/>
    <w:rsid w:val="00937E0D"/>
    <w:rsid w:val="00937FE0"/>
    <w:rsid w:val="0094004E"/>
    <w:rsid w:val="00940063"/>
    <w:rsid w:val="009400A2"/>
    <w:rsid w:val="009401E3"/>
    <w:rsid w:val="0094023E"/>
    <w:rsid w:val="0094038A"/>
    <w:rsid w:val="00940450"/>
    <w:rsid w:val="00940459"/>
    <w:rsid w:val="009404C8"/>
    <w:rsid w:val="00940527"/>
    <w:rsid w:val="00940555"/>
    <w:rsid w:val="00940593"/>
    <w:rsid w:val="009405FF"/>
    <w:rsid w:val="00940785"/>
    <w:rsid w:val="00940901"/>
    <w:rsid w:val="0094094C"/>
    <w:rsid w:val="00940984"/>
    <w:rsid w:val="009409D8"/>
    <w:rsid w:val="00940AEC"/>
    <w:rsid w:val="00940B28"/>
    <w:rsid w:val="00940BC7"/>
    <w:rsid w:val="00940CDE"/>
    <w:rsid w:val="00940D39"/>
    <w:rsid w:val="00940ECD"/>
    <w:rsid w:val="00941053"/>
    <w:rsid w:val="009410D3"/>
    <w:rsid w:val="00941120"/>
    <w:rsid w:val="0094119C"/>
    <w:rsid w:val="00941263"/>
    <w:rsid w:val="009412D6"/>
    <w:rsid w:val="0094139A"/>
    <w:rsid w:val="00941738"/>
    <w:rsid w:val="009417A8"/>
    <w:rsid w:val="009418AD"/>
    <w:rsid w:val="009419AB"/>
    <w:rsid w:val="00941A7D"/>
    <w:rsid w:val="00941B76"/>
    <w:rsid w:val="00941BB6"/>
    <w:rsid w:val="00941CB8"/>
    <w:rsid w:val="00941D19"/>
    <w:rsid w:val="00941EEE"/>
    <w:rsid w:val="00941FCC"/>
    <w:rsid w:val="0094215B"/>
    <w:rsid w:val="0094222C"/>
    <w:rsid w:val="009422A4"/>
    <w:rsid w:val="009422AE"/>
    <w:rsid w:val="0094230A"/>
    <w:rsid w:val="0094232A"/>
    <w:rsid w:val="009424EB"/>
    <w:rsid w:val="00942513"/>
    <w:rsid w:val="00942620"/>
    <w:rsid w:val="009426FE"/>
    <w:rsid w:val="009427FA"/>
    <w:rsid w:val="009428AA"/>
    <w:rsid w:val="009428BE"/>
    <w:rsid w:val="009429CD"/>
    <w:rsid w:val="00942AB3"/>
    <w:rsid w:val="00942B23"/>
    <w:rsid w:val="00942C01"/>
    <w:rsid w:val="00942C8B"/>
    <w:rsid w:val="00942E06"/>
    <w:rsid w:val="00942E0E"/>
    <w:rsid w:val="00942E34"/>
    <w:rsid w:val="00942E51"/>
    <w:rsid w:val="00943037"/>
    <w:rsid w:val="00943091"/>
    <w:rsid w:val="009430F1"/>
    <w:rsid w:val="009430FC"/>
    <w:rsid w:val="0094333C"/>
    <w:rsid w:val="00943397"/>
    <w:rsid w:val="0094354C"/>
    <w:rsid w:val="00943583"/>
    <w:rsid w:val="0094363D"/>
    <w:rsid w:val="009436C3"/>
    <w:rsid w:val="0094383C"/>
    <w:rsid w:val="0094388B"/>
    <w:rsid w:val="009438B5"/>
    <w:rsid w:val="0094390F"/>
    <w:rsid w:val="0094394E"/>
    <w:rsid w:val="009439FC"/>
    <w:rsid w:val="00943B56"/>
    <w:rsid w:val="00943CCB"/>
    <w:rsid w:val="00943D81"/>
    <w:rsid w:val="00943DC7"/>
    <w:rsid w:val="00943DD6"/>
    <w:rsid w:val="00943E70"/>
    <w:rsid w:val="00943F70"/>
    <w:rsid w:val="00944159"/>
    <w:rsid w:val="009441E1"/>
    <w:rsid w:val="009442B8"/>
    <w:rsid w:val="00944306"/>
    <w:rsid w:val="00944367"/>
    <w:rsid w:val="009443C5"/>
    <w:rsid w:val="00944515"/>
    <w:rsid w:val="0094480D"/>
    <w:rsid w:val="0094486F"/>
    <w:rsid w:val="00944881"/>
    <w:rsid w:val="009449E0"/>
    <w:rsid w:val="00944A12"/>
    <w:rsid w:val="00944A6E"/>
    <w:rsid w:val="00944AFF"/>
    <w:rsid w:val="00944B1C"/>
    <w:rsid w:val="00944CCA"/>
    <w:rsid w:val="00944CE0"/>
    <w:rsid w:val="00944D1D"/>
    <w:rsid w:val="00944DC9"/>
    <w:rsid w:val="00944DD4"/>
    <w:rsid w:val="00944E5D"/>
    <w:rsid w:val="0094500F"/>
    <w:rsid w:val="00945043"/>
    <w:rsid w:val="0094506B"/>
    <w:rsid w:val="00945082"/>
    <w:rsid w:val="009451B1"/>
    <w:rsid w:val="009451F2"/>
    <w:rsid w:val="00945257"/>
    <w:rsid w:val="0094535B"/>
    <w:rsid w:val="009454D4"/>
    <w:rsid w:val="0094566B"/>
    <w:rsid w:val="00945717"/>
    <w:rsid w:val="0094582D"/>
    <w:rsid w:val="0094582E"/>
    <w:rsid w:val="00945937"/>
    <w:rsid w:val="00945970"/>
    <w:rsid w:val="009459F2"/>
    <w:rsid w:val="00945A60"/>
    <w:rsid w:val="00945AEB"/>
    <w:rsid w:val="00945B04"/>
    <w:rsid w:val="00945B11"/>
    <w:rsid w:val="00945B1E"/>
    <w:rsid w:val="00945B33"/>
    <w:rsid w:val="00945C10"/>
    <w:rsid w:val="00945C1D"/>
    <w:rsid w:val="00945D72"/>
    <w:rsid w:val="00945E42"/>
    <w:rsid w:val="00945FB0"/>
    <w:rsid w:val="00945FBF"/>
    <w:rsid w:val="00945FCB"/>
    <w:rsid w:val="0094617F"/>
    <w:rsid w:val="009461E3"/>
    <w:rsid w:val="009461F9"/>
    <w:rsid w:val="00946378"/>
    <w:rsid w:val="00946382"/>
    <w:rsid w:val="0094638A"/>
    <w:rsid w:val="009463B3"/>
    <w:rsid w:val="00946447"/>
    <w:rsid w:val="009464C3"/>
    <w:rsid w:val="00946562"/>
    <w:rsid w:val="0094677E"/>
    <w:rsid w:val="009468B7"/>
    <w:rsid w:val="0094697C"/>
    <w:rsid w:val="00946A44"/>
    <w:rsid w:val="00946AC7"/>
    <w:rsid w:val="00946BA3"/>
    <w:rsid w:val="00946C30"/>
    <w:rsid w:val="00946C44"/>
    <w:rsid w:val="00946D76"/>
    <w:rsid w:val="00946F18"/>
    <w:rsid w:val="00946FED"/>
    <w:rsid w:val="009470D7"/>
    <w:rsid w:val="00947109"/>
    <w:rsid w:val="009471F5"/>
    <w:rsid w:val="0094723E"/>
    <w:rsid w:val="0094728C"/>
    <w:rsid w:val="0094739A"/>
    <w:rsid w:val="009473B3"/>
    <w:rsid w:val="009473C0"/>
    <w:rsid w:val="009475AA"/>
    <w:rsid w:val="009475CB"/>
    <w:rsid w:val="00947726"/>
    <w:rsid w:val="00947871"/>
    <w:rsid w:val="00947942"/>
    <w:rsid w:val="0094795E"/>
    <w:rsid w:val="009479AA"/>
    <w:rsid w:val="00947B56"/>
    <w:rsid w:val="00947BA3"/>
    <w:rsid w:val="00947C63"/>
    <w:rsid w:val="00947CC7"/>
    <w:rsid w:val="00947D61"/>
    <w:rsid w:val="00947EAA"/>
    <w:rsid w:val="00947EE4"/>
    <w:rsid w:val="00947F2D"/>
    <w:rsid w:val="00947F49"/>
    <w:rsid w:val="00947FF4"/>
    <w:rsid w:val="00950099"/>
    <w:rsid w:val="009500AA"/>
    <w:rsid w:val="00950228"/>
    <w:rsid w:val="00950242"/>
    <w:rsid w:val="009502B7"/>
    <w:rsid w:val="009502ED"/>
    <w:rsid w:val="00950303"/>
    <w:rsid w:val="0095045E"/>
    <w:rsid w:val="00950650"/>
    <w:rsid w:val="00950BCF"/>
    <w:rsid w:val="00950DCF"/>
    <w:rsid w:val="00950E27"/>
    <w:rsid w:val="00950F33"/>
    <w:rsid w:val="00950F8C"/>
    <w:rsid w:val="009510E1"/>
    <w:rsid w:val="00951525"/>
    <w:rsid w:val="0095158B"/>
    <w:rsid w:val="009515EB"/>
    <w:rsid w:val="0095163F"/>
    <w:rsid w:val="0095164E"/>
    <w:rsid w:val="00951783"/>
    <w:rsid w:val="0095181E"/>
    <w:rsid w:val="0095189A"/>
    <w:rsid w:val="009518F1"/>
    <w:rsid w:val="00951A32"/>
    <w:rsid w:val="00951A5A"/>
    <w:rsid w:val="00951BC7"/>
    <w:rsid w:val="00951C87"/>
    <w:rsid w:val="00951DD5"/>
    <w:rsid w:val="00951EBF"/>
    <w:rsid w:val="00952027"/>
    <w:rsid w:val="009520E1"/>
    <w:rsid w:val="009522A9"/>
    <w:rsid w:val="009522C6"/>
    <w:rsid w:val="009522C7"/>
    <w:rsid w:val="009522E0"/>
    <w:rsid w:val="00952359"/>
    <w:rsid w:val="0095242F"/>
    <w:rsid w:val="0095244D"/>
    <w:rsid w:val="00952490"/>
    <w:rsid w:val="009525B3"/>
    <w:rsid w:val="009525FB"/>
    <w:rsid w:val="009526B8"/>
    <w:rsid w:val="009526E1"/>
    <w:rsid w:val="00952782"/>
    <w:rsid w:val="009527BD"/>
    <w:rsid w:val="0095287D"/>
    <w:rsid w:val="009529CE"/>
    <w:rsid w:val="009529FB"/>
    <w:rsid w:val="00952A5B"/>
    <w:rsid w:val="00952ACE"/>
    <w:rsid w:val="00952AE0"/>
    <w:rsid w:val="00952BA9"/>
    <w:rsid w:val="00952BD0"/>
    <w:rsid w:val="00952C5D"/>
    <w:rsid w:val="00952D8B"/>
    <w:rsid w:val="00952DFE"/>
    <w:rsid w:val="00952E27"/>
    <w:rsid w:val="00952E52"/>
    <w:rsid w:val="00952E61"/>
    <w:rsid w:val="00952EA9"/>
    <w:rsid w:val="00952F99"/>
    <w:rsid w:val="00952FB4"/>
    <w:rsid w:val="00952FC8"/>
    <w:rsid w:val="009530AD"/>
    <w:rsid w:val="009531B1"/>
    <w:rsid w:val="0095320D"/>
    <w:rsid w:val="00953225"/>
    <w:rsid w:val="00953293"/>
    <w:rsid w:val="009532A8"/>
    <w:rsid w:val="0095339E"/>
    <w:rsid w:val="00953403"/>
    <w:rsid w:val="00953471"/>
    <w:rsid w:val="00953650"/>
    <w:rsid w:val="00953659"/>
    <w:rsid w:val="00953715"/>
    <w:rsid w:val="00953742"/>
    <w:rsid w:val="00953747"/>
    <w:rsid w:val="009537B3"/>
    <w:rsid w:val="009537EA"/>
    <w:rsid w:val="00953833"/>
    <w:rsid w:val="00953914"/>
    <w:rsid w:val="0095396F"/>
    <w:rsid w:val="00953983"/>
    <w:rsid w:val="00953991"/>
    <w:rsid w:val="009539C7"/>
    <w:rsid w:val="00953A00"/>
    <w:rsid w:val="00953A45"/>
    <w:rsid w:val="00953CA9"/>
    <w:rsid w:val="00953D45"/>
    <w:rsid w:val="00953D91"/>
    <w:rsid w:val="00953DC6"/>
    <w:rsid w:val="00953F7F"/>
    <w:rsid w:val="00953FB7"/>
    <w:rsid w:val="009540C9"/>
    <w:rsid w:val="009542C3"/>
    <w:rsid w:val="0095430A"/>
    <w:rsid w:val="0095433F"/>
    <w:rsid w:val="0095434C"/>
    <w:rsid w:val="009543DC"/>
    <w:rsid w:val="009544B9"/>
    <w:rsid w:val="009544EB"/>
    <w:rsid w:val="00954509"/>
    <w:rsid w:val="00954687"/>
    <w:rsid w:val="0095472D"/>
    <w:rsid w:val="00954762"/>
    <w:rsid w:val="0095489A"/>
    <w:rsid w:val="00954951"/>
    <w:rsid w:val="00954A46"/>
    <w:rsid w:val="00954B2C"/>
    <w:rsid w:val="00954B8A"/>
    <w:rsid w:val="00954C4E"/>
    <w:rsid w:val="00954D82"/>
    <w:rsid w:val="00954DCF"/>
    <w:rsid w:val="00954E5E"/>
    <w:rsid w:val="00954EE6"/>
    <w:rsid w:val="00954EE7"/>
    <w:rsid w:val="00954EF7"/>
    <w:rsid w:val="00954F0C"/>
    <w:rsid w:val="00954F7F"/>
    <w:rsid w:val="009550FC"/>
    <w:rsid w:val="009553D7"/>
    <w:rsid w:val="009553D9"/>
    <w:rsid w:val="00955451"/>
    <w:rsid w:val="00955508"/>
    <w:rsid w:val="0095550E"/>
    <w:rsid w:val="0095554B"/>
    <w:rsid w:val="00955839"/>
    <w:rsid w:val="009558B1"/>
    <w:rsid w:val="00955947"/>
    <w:rsid w:val="00955983"/>
    <w:rsid w:val="009559A1"/>
    <w:rsid w:val="00955A20"/>
    <w:rsid w:val="00955A6F"/>
    <w:rsid w:val="00955B1A"/>
    <w:rsid w:val="00955B90"/>
    <w:rsid w:val="00955B95"/>
    <w:rsid w:val="00955BE0"/>
    <w:rsid w:val="00955C97"/>
    <w:rsid w:val="00955CC0"/>
    <w:rsid w:val="00955D02"/>
    <w:rsid w:val="00955E0E"/>
    <w:rsid w:val="0095603B"/>
    <w:rsid w:val="009560AF"/>
    <w:rsid w:val="009561BC"/>
    <w:rsid w:val="00956293"/>
    <w:rsid w:val="009563BE"/>
    <w:rsid w:val="009563C7"/>
    <w:rsid w:val="009564B3"/>
    <w:rsid w:val="00956556"/>
    <w:rsid w:val="0095669D"/>
    <w:rsid w:val="009566AB"/>
    <w:rsid w:val="00956788"/>
    <w:rsid w:val="009567B9"/>
    <w:rsid w:val="009567F7"/>
    <w:rsid w:val="009568A7"/>
    <w:rsid w:val="009568F0"/>
    <w:rsid w:val="00956955"/>
    <w:rsid w:val="00956C5D"/>
    <w:rsid w:val="00956C6A"/>
    <w:rsid w:val="00956C85"/>
    <w:rsid w:val="00956E0F"/>
    <w:rsid w:val="00956E65"/>
    <w:rsid w:val="00956E85"/>
    <w:rsid w:val="00956EEA"/>
    <w:rsid w:val="00956FE7"/>
    <w:rsid w:val="00956FEA"/>
    <w:rsid w:val="00957068"/>
    <w:rsid w:val="009570F7"/>
    <w:rsid w:val="00957134"/>
    <w:rsid w:val="009572F0"/>
    <w:rsid w:val="00957381"/>
    <w:rsid w:val="00957386"/>
    <w:rsid w:val="00957539"/>
    <w:rsid w:val="00957700"/>
    <w:rsid w:val="0095773D"/>
    <w:rsid w:val="00957756"/>
    <w:rsid w:val="009577C0"/>
    <w:rsid w:val="00957888"/>
    <w:rsid w:val="00957890"/>
    <w:rsid w:val="009578CF"/>
    <w:rsid w:val="0095791F"/>
    <w:rsid w:val="0095793A"/>
    <w:rsid w:val="00957C77"/>
    <w:rsid w:val="00957CE0"/>
    <w:rsid w:val="00957DB9"/>
    <w:rsid w:val="00957E76"/>
    <w:rsid w:val="00957E93"/>
    <w:rsid w:val="00957EA5"/>
    <w:rsid w:val="00960051"/>
    <w:rsid w:val="009600E7"/>
    <w:rsid w:val="009603BF"/>
    <w:rsid w:val="009604B5"/>
    <w:rsid w:val="009606A4"/>
    <w:rsid w:val="009606B1"/>
    <w:rsid w:val="009606C6"/>
    <w:rsid w:val="009606D0"/>
    <w:rsid w:val="00960888"/>
    <w:rsid w:val="009608EC"/>
    <w:rsid w:val="00960902"/>
    <w:rsid w:val="0096095F"/>
    <w:rsid w:val="009609A7"/>
    <w:rsid w:val="00960A83"/>
    <w:rsid w:val="00960A9B"/>
    <w:rsid w:val="00960C0D"/>
    <w:rsid w:val="00960CEA"/>
    <w:rsid w:val="00960D1C"/>
    <w:rsid w:val="00960D79"/>
    <w:rsid w:val="00960E38"/>
    <w:rsid w:val="00960F29"/>
    <w:rsid w:val="00960F31"/>
    <w:rsid w:val="00960F55"/>
    <w:rsid w:val="00960FBB"/>
    <w:rsid w:val="00961095"/>
    <w:rsid w:val="009610AF"/>
    <w:rsid w:val="00961115"/>
    <w:rsid w:val="009611B0"/>
    <w:rsid w:val="009612CF"/>
    <w:rsid w:val="009613FF"/>
    <w:rsid w:val="0096145E"/>
    <w:rsid w:val="009614EA"/>
    <w:rsid w:val="009614FF"/>
    <w:rsid w:val="00961509"/>
    <w:rsid w:val="0096152F"/>
    <w:rsid w:val="009615EF"/>
    <w:rsid w:val="00961695"/>
    <w:rsid w:val="009616D3"/>
    <w:rsid w:val="009616DC"/>
    <w:rsid w:val="009618EE"/>
    <w:rsid w:val="0096195D"/>
    <w:rsid w:val="009619CD"/>
    <w:rsid w:val="00961AB4"/>
    <w:rsid w:val="00961BB5"/>
    <w:rsid w:val="00961BBB"/>
    <w:rsid w:val="00961BD4"/>
    <w:rsid w:val="00961CDA"/>
    <w:rsid w:val="00961D99"/>
    <w:rsid w:val="00961DA7"/>
    <w:rsid w:val="00961EC8"/>
    <w:rsid w:val="00961F83"/>
    <w:rsid w:val="00961F88"/>
    <w:rsid w:val="00961F9F"/>
    <w:rsid w:val="00962126"/>
    <w:rsid w:val="0096216D"/>
    <w:rsid w:val="0096219D"/>
    <w:rsid w:val="0096222A"/>
    <w:rsid w:val="009623E0"/>
    <w:rsid w:val="00962434"/>
    <w:rsid w:val="00962539"/>
    <w:rsid w:val="00962561"/>
    <w:rsid w:val="0096261D"/>
    <w:rsid w:val="00962636"/>
    <w:rsid w:val="009626AE"/>
    <w:rsid w:val="0096287D"/>
    <w:rsid w:val="009628B3"/>
    <w:rsid w:val="0096290C"/>
    <w:rsid w:val="0096291E"/>
    <w:rsid w:val="0096299F"/>
    <w:rsid w:val="009629A5"/>
    <w:rsid w:val="009629DD"/>
    <w:rsid w:val="00962A14"/>
    <w:rsid w:val="00962A24"/>
    <w:rsid w:val="00962BC1"/>
    <w:rsid w:val="00962C95"/>
    <w:rsid w:val="00962D16"/>
    <w:rsid w:val="00962DF3"/>
    <w:rsid w:val="00962E61"/>
    <w:rsid w:val="00962F2C"/>
    <w:rsid w:val="00962F32"/>
    <w:rsid w:val="0096302F"/>
    <w:rsid w:val="00963039"/>
    <w:rsid w:val="00963095"/>
    <w:rsid w:val="009630A8"/>
    <w:rsid w:val="00963185"/>
    <w:rsid w:val="009631E4"/>
    <w:rsid w:val="00963297"/>
    <w:rsid w:val="0096349E"/>
    <w:rsid w:val="00963532"/>
    <w:rsid w:val="0096362A"/>
    <w:rsid w:val="00963813"/>
    <w:rsid w:val="00963876"/>
    <w:rsid w:val="009638DB"/>
    <w:rsid w:val="009638EF"/>
    <w:rsid w:val="0096392E"/>
    <w:rsid w:val="00963A27"/>
    <w:rsid w:val="00963A37"/>
    <w:rsid w:val="00963A3A"/>
    <w:rsid w:val="00963A91"/>
    <w:rsid w:val="00963B88"/>
    <w:rsid w:val="00963C24"/>
    <w:rsid w:val="00963CDD"/>
    <w:rsid w:val="00963EAA"/>
    <w:rsid w:val="00963FBA"/>
    <w:rsid w:val="00963FD6"/>
    <w:rsid w:val="00964047"/>
    <w:rsid w:val="00964057"/>
    <w:rsid w:val="00964092"/>
    <w:rsid w:val="0096415D"/>
    <w:rsid w:val="00964166"/>
    <w:rsid w:val="00964215"/>
    <w:rsid w:val="009642FE"/>
    <w:rsid w:val="0096434D"/>
    <w:rsid w:val="00964429"/>
    <w:rsid w:val="0096445D"/>
    <w:rsid w:val="0096451E"/>
    <w:rsid w:val="0096456D"/>
    <w:rsid w:val="009645C4"/>
    <w:rsid w:val="0096469F"/>
    <w:rsid w:val="00964757"/>
    <w:rsid w:val="00964772"/>
    <w:rsid w:val="0096477C"/>
    <w:rsid w:val="009647A5"/>
    <w:rsid w:val="009648A1"/>
    <w:rsid w:val="009648C7"/>
    <w:rsid w:val="00964961"/>
    <w:rsid w:val="00964A01"/>
    <w:rsid w:val="00964A66"/>
    <w:rsid w:val="00964BC8"/>
    <w:rsid w:val="00964CAB"/>
    <w:rsid w:val="00964D38"/>
    <w:rsid w:val="00964DE3"/>
    <w:rsid w:val="00964E19"/>
    <w:rsid w:val="00964F69"/>
    <w:rsid w:val="00964F74"/>
    <w:rsid w:val="00964FA6"/>
    <w:rsid w:val="0096503A"/>
    <w:rsid w:val="00965059"/>
    <w:rsid w:val="009651C4"/>
    <w:rsid w:val="009652B6"/>
    <w:rsid w:val="00965302"/>
    <w:rsid w:val="0096531E"/>
    <w:rsid w:val="00965398"/>
    <w:rsid w:val="009654A6"/>
    <w:rsid w:val="009654C2"/>
    <w:rsid w:val="009654DD"/>
    <w:rsid w:val="00965592"/>
    <w:rsid w:val="009655A4"/>
    <w:rsid w:val="009655AB"/>
    <w:rsid w:val="009655B3"/>
    <w:rsid w:val="009656C1"/>
    <w:rsid w:val="00965769"/>
    <w:rsid w:val="0096599C"/>
    <w:rsid w:val="00965C04"/>
    <w:rsid w:val="00965C2B"/>
    <w:rsid w:val="00965D58"/>
    <w:rsid w:val="00965ED2"/>
    <w:rsid w:val="00965ED5"/>
    <w:rsid w:val="00965F3F"/>
    <w:rsid w:val="00965FD6"/>
    <w:rsid w:val="00966169"/>
    <w:rsid w:val="009661C6"/>
    <w:rsid w:val="009661D9"/>
    <w:rsid w:val="009661F2"/>
    <w:rsid w:val="00966277"/>
    <w:rsid w:val="00966299"/>
    <w:rsid w:val="00966456"/>
    <w:rsid w:val="00966583"/>
    <w:rsid w:val="00966588"/>
    <w:rsid w:val="0096659C"/>
    <w:rsid w:val="009666E5"/>
    <w:rsid w:val="00966736"/>
    <w:rsid w:val="00966864"/>
    <w:rsid w:val="009668E8"/>
    <w:rsid w:val="009668EB"/>
    <w:rsid w:val="009668F2"/>
    <w:rsid w:val="00966910"/>
    <w:rsid w:val="009669EA"/>
    <w:rsid w:val="00966A33"/>
    <w:rsid w:val="00966A47"/>
    <w:rsid w:val="00966BBD"/>
    <w:rsid w:val="00966C15"/>
    <w:rsid w:val="00966CB4"/>
    <w:rsid w:val="00966D38"/>
    <w:rsid w:val="00966E57"/>
    <w:rsid w:val="00966EB5"/>
    <w:rsid w:val="00967270"/>
    <w:rsid w:val="009672EA"/>
    <w:rsid w:val="009672FA"/>
    <w:rsid w:val="00967471"/>
    <w:rsid w:val="009674C1"/>
    <w:rsid w:val="00967546"/>
    <w:rsid w:val="00967651"/>
    <w:rsid w:val="00967868"/>
    <w:rsid w:val="009678F5"/>
    <w:rsid w:val="00967A5C"/>
    <w:rsid w:val="00967ACC"/>
    <w:rsid w:val="00967B4A"/>
    <w:rsid w:val="00967C8D"/>
    <w:rsid w:val="00967C9F"/>
    <w:rsid w:val="00967CD5"/>
    <w:rsid w:val="00967D19"/>
    <w:rsid w:val="00967D27"/>
    <w:rsid w:val="00967D61"/>
    <w:rsid w:val="00967DB4"/>
    <w:rsid w:val="00967DE4"/>
    <w:rsid w:val="00967E0D"/>
    <w:rsid w:val="00967E99"/>
    <w:rsid w:val="00967EB7"/>
    <w:rsid w:val="00967F4C"/>
    <w:rsid w:val="00970166"/>
    <w:rsid w:val="00970354"/>
    <w:rsid w:val="0097039F"/>
    <w:rsid w:val="009704C5"/>
    <w:rsid w:val="0097059E"/>
    <w:rsid w:val="009705B7"/>
    <w:rsid w:val="00970687"/>
    <w:rsid w:val="009706C2"/>
    <w:rsid w:val="00970778"/>
    <w:rsid w:val="009707DB"/>
    <w:rsid w:val="00970852"/>
    <w:rsid w:val="009708C3"/>
    <w:rsid w:val="009708EE"/>
    <w:rsid w:val="00970946"/>
    <w:rsid w:val="00970A12"/>
    <w:rsid w:val="00970A6F"/>
    <w:rsid w:val="00970B12"/>
    <w:rsid w:val="00970D58"/>
    <w:rsid w:val="00970D7E"/>
    <w:rsid w:val="00970DCA"/>
    <w:rsid w:val="00970DEA"/>
    <w:rsid w:val="00970E2F"/>
    <w:rsid w:val="00970E59"/>
    <w:rsid w:val="00970E92"/>
    <w:rsid w:val="00970EE0"/>
    <w:rsid w:val="009710D7"/>
    <w:rsid w:val="00971108"/>
    <w:rsid w:val="0097115D"/>
    <w:rsid w:val="00971166"/>
    <w:rsid w:val="009711A7"/>
    <w:rsid w:val="0097120F"/>
    <w:rsid w:val="009712A6"/>
    <w:rsid w:val="009713D2"/>
    <w:rsid w:val="00971432"/>
    <w:rsid w:val="0097145D"/>
    <w:rsid w:val="009714CB"/>
    <w:rsid w:val="0097151D"/>
    <w:rsid w:val="0097159F"/>
    <w:rsid w:val="009716EF"/>
    <w:rsid w:val="0097173D"/>
    <w:rsid w:val="0097194B"/>
    <w:rsid w:val="00971964"/>
    <w:rsid w:val="00971AE9"/>
    <w:rsid w:val="00971B28"/>
    <w:rsid w:val="00971B3D"/>
    <w:rsid w:val="00971B5A"/>
    <w:rsid w:val="00971DCE"/>
    <w:rsid w:val="00971DF4"/>
    <w:rsid w:val="00971EBA"/>
    <w:rsid w:val="00971FD1"/>
    <w:rsid w:val="00972017"/>
    <w:rsid w:val="0097207D"/>
    <w:rsid w:val="0097214C"/>
    <w:rsid w:val="00972192"/>
    <w:rsid w:val="00972226"/>
    <w:rsid w:val="00972298"/>
    <w:rsid w:val="009724BB"/>
    <w:rsid w:val="00972531"/>
    <w:rsid w:val="009726D3"/>
    <w:rsid w:val="009726E4"/>
    <w:rsid w:val="0097287B"/>
    <w:rsid w:val="009728C2"/>
    <w:rsid w:val="0097294C"/>
    <w:rsid w:val="00972986"/>
    <w:rsid w:val="009729C5"/>
    <w:rsid w:val="009729D6"/>
    <w:rsid w:val="00972A3A"/>
    <w:rsid w:val="00972B8E"/>
    <w:rsid w:val="00972C11"/>
    <w:rsid w:val="00972D5F"/>
    <w:rsid w:val="00972E87"/>
    <w:rsid w:val="00972EA3"/>
    <w:rsid w:val="00972F0B"/>
    <w:rsid w:val="00973098"/>
    <w:rsid w:val="00973167"/>
    <w:rsid w:val="009731A6"/>
    <w:rsid w:val="0097325A"/>
    <w:rsid w:val="0097338B"/>
    <w:rsid w:val="009733AE"/>
    <w:rsid w:val="00973458"/>
    <w:rsid w:val="00973510"/>
    <w:rsid w:val="00973512"/>
    <w:rsid w:val="00973531"/>
    <w:rsid w:val="0097353A"/>
    <w:rsid w:val="0097379B"/>
    <w:rsid w:val="0097391F"/>
    <w:rsid w:val="0097396F"/>
    <w:rsid w:val="00973993"/>
    <w:rsid w:val="00973AF1"/>
    <w:rsid w:val="00973C42"/>
    <w:rsid w:val="00973C63"/>
    <w:rsid w:val="00973F2D"/>
    <w:rsid w:val="00973F4F"/>
    <w:rsid w:val="0097406B"/>
    <w:rsid w:val="009741B4"/>
    <w:rsid w:val="009742A5"/>
    <w:rsid w:val="009742C4"/>
    <w:rsid w:val="00974430"/>
    <w:rsid w:val="0097444A"/>
    <w:rsid w:val="0097456B"/>
    <w:rsid w:val="0097459D"/>
    <w:rsid w:val="009745C1"/>
    <w:rsid w:val="009745D4"/>
    <w:rsid w:val="00974669"/>
    <w:rsid w:val="0097499A"/>
    <w:rsid w:val="009749BA"/>
    <w:rsid w:val="009749F7"/>
    <w:rsid w:val="00974A2A"/>
    <w:rsid w:val="00974A5E"/>
    <w:rsid w:val="00974A5F"/>
    <w:rsid w:val="00974AAB"/>
    <w:rsid w:val="00974B21"/>
    <w:rsid w:val="00974B23"/>
    <w:rsid w:val="00974B6B"/>
    <w:rsid w:val="00974BE6"/>
    <w:rsid w:val="00974DB9"/>
    <w:rsid w:val="00974EB3"/>
    <w:rsid w:val="00974F2F"/>
    <w:rsid w:val="00974FC7"/>
    <w:rsid w:val="009750A0"/>
    <w:rsid w:val="00975105"/>
    <w:rsid w:val="00975157"/>
    <w:rsid w:val="009751C4"/>
    <w:rsid w:val="00975228"/>
    <w:rsid w:val="009752F7"/>
    <w:rsid w:val="00975332"/>
    <w:rsid w:val="009753B6"/>
    <w:rsid w:val="00975430"/>
    <w:rsid w:val="0097544B"/>
    <w:rsid w:val="009754A4"/>
    <w:rsid w:val="00975535"/>
    <w:rsid w:val="00975589"/>
    <w:rsid w:val="0097558A"/>
    <w:rsid w:val="00975885"/>
    <w:rsid w:val="00975917"/>
    <w:rsid w:val="00975A44"/>
    <w:rsid w:val="00975A7E"/>
    <w:rsid w:val="00975ADD"/>
    <w:rsid w:val="00975B5E"/>
    <w:rsid w:val="00975BC0"/>
    <w:rsid w:val="00975CA8"/>
    <w:rsid w:val="00975F64"/>
    <w:rsid w:val="009760BA"/>
    <w:rsid w:val="00976110"/>
    <w:rsid w:val="009761A5"/>
    <w:rsid w:val="009762D4"/>
    <w:rsid w:val="009762E0"/>
    <w:rsid w:val="009763D3"/>
    <w:rsid w:val="0097645B"/>
    <w:rsid w:val="009765CD"/>
    <w:rsid w:val="0097667E"/>
    <w:rsid w:val="009766ED"/>
    <w:rsid w:val="0097672A"/>
    <w:rsid w:val="00976740"/>
    <w:rsid w:val="0097678B"/>
    <w:rsid w:val="0097682B"/>
    <w:rsid w:val="009769E1"/>
    <w:rsid w:val="00976A3C"/>
    <w:rsid w:val="00976A71"/>
    <w:rsid w:val="00976B0F"/>
    <w:rsid w:val="00976B45"/>
    <w:rsid w:val="00976BE8"/>
    <w:rsid w:val="00976C2A"/>
    <w:rsid w:val="00976CD5"/>
    <w:rsid w:val="00976D49"/>
    <w:rsid w:val="00976ED8"/>
    <w:rsid w:val="00976ED9"/>
    <w:rsid w:val="00976F8C"/>
    <w:rsid w:val="00976FFC"/>
    <w:rsid w:val="00977012"/>
    <w:rsid w:val="00977017"/>
    <w:rsid w:val="009770D4"/>
    <w:rsid w:val="00977185"/>
    <w:rsid w:val="009771C8"/>
    <w:rsid w:val="009771FD"/>
    <w:rsid w:val="009773B7"/>
    <w:rsid w:val="009773EE"/>
    <w:rsid w:val="00977410"/>
    <w:rsid w:val="0097748E"/>
    <w:rsid w:val="009774A0"/>
    <w:rsid w:val="009774D1"/>
    <w:rsid w:val="009776FE"/>
    <w:rsid w:val="0097784D"/>
    <w:rsid w:val="00977860"/>
    <w:rsid w:val="009779CE"/>
    <w:rsid w:val="00977AD2"/>
    <w:rsid w:val="00977BE3"/>
    <w:rsid w:val="00977CB1"/>
    <w:rsid w:val="00977F13"/>
    <w:rsid w:val="00977FD9"/>
    <w:rsid w:val="0098001F"/>
    <w:rsid w:val="00980045"/>
    <w:rsid w:val="00980051"/>
    <w:rsid w:val="00980176"/>
    <w:rsid w:val="0098033B"/>
    <w:rsid w:val="009803BB"/>
    <w:rsid w:val="00980414"/>
    <w:rsid w:val="0098045D"/>
    <w:rsid w:val="00980575"/>
    <w:rsid w:val="009806BB"/>
    <w:rsid w:val="009807DB"/>
    <w:rsid w:val="009807E9"/>
    <w:rsid w:val="0098087B"/>
    <w:rsid w:val="0098087C"/>
    <w:rsid w:val="009808DF"/>
    <w:rsid w:val="009809A0"/>
    <w:rsid w:val="00980BFB"/>
    <w:rsid w:val="00980C21"/>
    <w:rsid w:val="00980C67"/>
    <w:rsid w:val="00980CAB"/>
    <w:rsid w:val="00980D59"/>
    <w:rsid w:val="00980D6A"/>
    <w:rsid w:val="00980EDC"/>
    <w:rsid w:val="00980F2E"/>
    <w:rsid w:val="00980F4B"/>
    <w:rsid w:val="0098105F"/>
    <w:rsid w:val="009810BD"/>
    <w:rsid w:val="00981115"/>
    <w:rsid w:val="00981161"/>
    <w:rsid w:val="0098121B"/>
    <w:rsid w:val="0098124E"/>
    <w:rsid w:val="009812DF"/>
    <w:rsid w:val="0098135E"/>
    <w:rsid w:val="00981392"/>
    <w:rsid w:val="00981396"/>
    <w:rsid w:val="009813A9"/>
    <w:rsid w:val="009813BB"/>
    <w:rsid w:val="00981500"/>
    <w:rsid w:val="00981585"/>
    <w:rsid w:val="0098164F"/>
    <w:rsid w:val="0098170E"/>
    <w:rsid w:val="0098182D"/>
    <w:rsid w:val="009818E2"/>
    <w:rsid w:val="00981B27"/>
    <w:rsid w:val="00981BC5"/>
    <w:rsid w:val="00981D0B"/>
    <w:rsid w:val="00981DBB"/>
    <w:rsid w:val="00981E06"/>
    <w:rsid w:val="00981E15"/>
    <w:rsid w:val="00981E86"/>
    <w:rsid w:val="00981F06"/>
    <w:rsid w:val="0098201E"/>
    <w:rsid w:val="0098208F"/>
    <w:rsid w:val="00982140"/>
    <w:rsid w:val="00982194"/>
    <w:rsid w:val="0098223A"/>
    <w:rsid w:val="00982444"/>
    <w:rsid w:val="009824F3"/>
    <w:rsid w:val="00982573"/>
    <w:rsid w:val="00982576"/>
    <w:rsid w:val="0098264A"/>
    <w:rsid w:val="0098275C"/>
    <w:rsid w:val="00982786"/>
    <w:rsid w:val="00982808"/>
    <w:rsid w:val="00982818"/>
    <w:rsid w:val="0098283F"/>
    <w:rsid w:val="00982849"/>
    <w:rsid w:val="00982903"/>
    <w:rsid w:val="00982B22"/>
    <w:rsid w:val="00982B96"/>
    <w:rsid w:val="00982CE8"/>
    <w:rsid w:val="00982D16"/>
    <w:rsid w:val="00982D1C"/>
    <w:rsid w:val="00982E59"/>
    <w:rsid w:val="00982ECA"/>
    <w:rsid w:val="00982F08"/>
    <w:rsid w:val="00982F5E"/>
    <w:rsid w:val="00982F84"/>
    <w:rsid w:val="00982FF9"/>
    <w:rsid w:val="00983165"/>
    <w:rsid w:val="009831F9"/>
    <w:rsid w:val="00983228"/>
    <w:rsid w:val="0098342E"/>
    <w:rsid w:val="0098348D"/>
    <w:rsid w:val="009835CF"/>
    <w:rsid w:val="009836D2"/>
    <w:rsid w:val="009836F4"/>
    <w:rsid w:val="009837D4"/>
    <w:rsid w:val="009837E6"/>
    <w:rsid w:val="009838AA"/>
    <w:rsid w:val="0098392E"/>
    <w:rsid w:val="00983946"/>
    <w:rsid w:val="00983A1A"/>
    <w:rsid w:val="00983AD9"/>
    <w:rsid w:val="00983B23"/>
    <w:rsid w:val="00983B26"/>
    <w:rsid w:val="00983B51"/>
    <w:rsid w:val="00983BDA"/>
    <w:rsid w:val="00983CEC"/>
    <w:rsid w:val="00983DD4"/>
    <w:rsid w:val="00983E98"/>
    <w:rsid w:val="00983ECE"/>
    <w:rsid w:val="00983EF7"/>
    <w:rsid w:val="00983F0B"/>
    <w:rsid w:val="00983F37"/>
    <w:rsid w:val="00984001"/>
    <w:rsid w:val="009840BD"/>
    <w:rsid w:val="009840BF"/>
    <w:rsid w:val="00984101"/>
    <w:rsid w:val="00984154"/>
    <w:rsid w:val="00984233"/>
    <w:rsid w:val="0098423B"/>
    <w:rsid w:val="00984296"/>
    <w:rsid w:val="009843AF"/>
    <w:rsid w:val="009843B1"/>
    <w:rsid w:val="009844E8"/>
    <w:rsid w:val="00984683"/>
    <w:rsid w:val="009846F0"/>
    <w:rsid w:val="00984858"/>
    <w:rsid w:val="00984914"/>
    <w:rsid w:val="00984927"/>
    <w:rsid w:val="0098492D"/>
    <w:rsid w:val="009849E4"/>
    <w:rsid w:val="00984B0F"/>
    <w:rsid w:val="00984B42"/>
    <w:rsid w:val="00984B5F"/>
    <w:rsid w:val="00984B79"/>
    <w:rsid w:val="00984D66"/>
    <w:rsid w:val="00984E13"/>
    <w:rsid w:val="00984EE8"/>
    <w:rsid w:val="00984F80"/>
    <w:rsid w:val="00985012"/>
    <w:rsid w:val="0098502E"/>
    <w:rsid w:val="00985041"/>
    <w:rsid w:val="009850B1"/>
    <w:rsid w:val="009850D4"/>
    <w:rsid w:val="0098518B"/>
    <w:rsid w:val="009851BC"/>
    <w:rsid w:val="0098520B"/>
    <w:rsid w:val="00985401"/>
    <w:rsid w:val="00985450"/>
    <w:rsid w:val="00985452"/>
    <w:rsid w:val="00985473"/>
    <w:rsid w:val="00985477"/>
    <w:rsid w:val="00985602"/>
    <w:rsid w:val="0098567D"/>
    <w:rsid w:val="009856A9"/>
    <w:rsid w:val="0098598A"/>
    <w:rsid w:val="009859A7"/>
    <w:rsid w:val="009859CD"/>
    <w:rsid w:val="00985ADE"/>
    <w:rsid w:val="00985BCC"/>
    <w:rsid w:val="00985D56"/>
    <w:rsid w:val="00985D93"/>
    <w:rsid w:val="00985F7C"/>
    <w:rsid w:val="0098602B"/>
    <w:rsid w:val="00986189"/>
    <w:rsid w:val="0098625A"/>
    <w:rsid w:val="009863CD"/>
    <w:rsid w:val="0098647C"/>
    <w:rsid w:val="00986493"/>
    <w:rsid w:val="0098698A"/>
    <w:rsid w:val="00986A0A"/>
    <w:rsid w:val="00986AE1"/>
    <w:rsid w:val="00986B18"/>
    <w:rsid w:val="00986B98"/>
    <w:rsid w:val="00986BB9"/>
    <w:rsid w:val="00986CFB"/>
    <w:rsid w:val="00986D28"/>
    <w:rsid w:val="00986EA0"/>
    <w:rsid w:val="00986F24"/>
    <w:rsid w:val="00986F6A"/>
    <w:rsid w:val="00986FA6"/>
    <w:rsid w:val="00986FB2"/>
    <w:rsid w:val="009870AB"/>
    <w:rsid w:val="009870C2"/>
    <w:rsid w:val="00987145"/>
    <w:rsid w:val="009871C2"/>
    <w:rsid w:val="0098736D"/>
    <w:rsid w:val="0098743D"/>
    <w:rsid w:val="009874B3"/>
    <w:rsid w:val="009874E5"/>
    <w:rsid w:val="0098759C"/>
    <w:rsid w:val="00987644"/>
    <w:rsid w:val="0098766A"/>
    <w:rsid w:val="0098770D"/>
    <w:rsid w:val="009878AB"/>
    <w:rsid w:val="009878E5"/>
    <w:rsid w:val="00987A02"/>
    <w:rsid w:val="00987A04"/>
    <w:rsid w:val="00987A0F"/>
    <w:rsid w:val="00987B60"/>
    <w:rsid w:val="00987B8D"/>
    <w:rsid w:val="00987BF7"/>
    <w:rsid w:val="00987C5F"/>
    <w:rsid w:val="00987D12"/>
    <w:rsid w:val="00987D37"/>
    <w:rsid w:val="00987D9E"/>
    <w:rsid w:val="00987FF5"/>
    <w:rsid w:val="00990029"/>
    <w:rsid w:val="00990086"/>
    <w:rsid w:val="009900E0"/>
    <w:rsid w:val="0099015D"/>
    <w:rsid w:val="00990176"/>
    <w:rsid w:val="0099018B"/>
    <w:rsid w:val="009902F4"/>
    <w:rsid w:val="0099035D"/>
    <w:rsid w:val="00990453"/>
    <w:rsid w:val="00990465"/>
    <w:rsid w:val="00990480"/>
    <w:rsid w:val="009904B2"/>
    <w:rsid w:val="00990519"/>
    <w:rsid w:val="0099054D"/>
    <w:rsid w:val="009905E6"/>
    <w:rsid w:val="00990608"/>
    <w:rsid w:val="00990677"/>
    <w:rsid w:val="00990683"/>
    <w:rsid w:val="00990769"/>
    <w:rsid w:val="00990775"/>
    <w:rsid w:val="00990870"/>
    <w:rsid w:val="00990A6A"/>
    <w:rsid w:val="00990C17"/>
    <w:rsid w:val="00990CEB"/>
    <w:rsid w:val="00990D12"/>
    <w:rsid w:val="00990D1E"/>
    <w:rsid w:val="00990D3B"/>
    <w:rsid w:val="00990DDA"/>
    <w:rsid w:val="00990E7F"/>
    <w:rsid w:val="00990E94"/>
    <w:rsid w:val="00990EEB"/>
    <w:rsid w:val="00990EFF"/>
    <w:rsid w:val="00990F0B"/>
    <w:rsid w:val="00990F1E"/>
    <w:rsid w:val="0099100B"/>
    <w:rsid w:val="00991054"/>
    <w:rsid w:val="009910D5"/>
    <w:rsid w:val="0099110E"/>
    <w:rsid w:val="00991233"/>
    <w:rsid w:val="0099124F"/>
    <w:rsid w:val="0099133D"/>
    <w:rsid w:val="00991358"/>
    <w:rsid w:val="00991374"/>
    <w:rsid w:val="009913D7"/>
    <w:rsid w:val="0099150A"/>
    <w:rsid w:val="0099152D"/>
    <w:rsid w:val="0099167C"/>
    <w:rsid w:val="00991681"/>
    <w:rsid w:val="009916E9"/>
    <w:rsid w:val="00991721"/>
    <w:rsid w:val="00991806"/>
    <w:rsid w:val="00991915"/>
    <w:rsid w:val="00991916"/>
    <w:rsid w:val="0099196B"/>
    <w:rsid w:val="009919B0"/>
    <w:rsid w:val="00991CCF"/>
    <w:rsid w:val="00991D3C"/>
    <w:rsid w:val="00991EC2"/>
    <w:rsid w:val="00991ECF"/>
    <w:rsid w:val="00991EEB"/>
    <w:rsid w:val="00992036"/>
    <w:rsid w:val="009920E2"/>
    <w:rsid w:val="00992329"/>
    <w:rsid w:val="00992525"/>
    <w:rsid w:val="0099253A"/>
    <w:rsid w:val="0099258A"/>
    <w:rsid w:val="009925A3"/>
    <w:rsid w:val="009926FE"/>
    <w:rsid w:val="0099277C"/>
    <w:rsid w:val="009927C3"/>
    <w:rsid w:val="00992812"/>
    <w:rsid w:val="00992814"/>
    <w:rsid w:val="009928A1"/>
    <w:rsid w:val="00992A71"/>
    <w:rsid w:val="00992AFB"/>
    <w:rsid w:val="00992B04"/>
    <w:rsid w:val="00992B3C"/>
    <w:rsid w:val="00992B59"/>
    <w:rsid w:val="00992CFF"/>
    <w:rsid w:val="00992D07"/>
    <w:rsid w:val="00992DC0"/>
    <w:rsid w:val="00992DCA"/>
    <w:rsid w:val="00992DE5"/>
    <w:rsid w:val="00992E28"/>
    <w:rsid w:val="00992EEC"/>
    <w:rsid w:val="009930FB"/>
    <w:rsid w:val="0099313B"/>
    <w:rsid w:val="00993551"/>
    <w:rsid w:val="009935BC"/>
    <w:rsid w:val="00993743"/>
    <w:rsid w:val="00993776"/>
    <w:rsid w:val="009937AD"/>
    <w:rsid w:val="0099387B"/>
    <w:rsid w:val="00993970"/>
    <w:rsid w:val="00993C13"/>
    <w:rsid w:val="00993DCB"/>
    <w:rsid w:val="00993DD6"/>
    <w:rsid w:val="00993DF7"/>
    <w:rsid w:val="00993F28"/>
    <w:rsid w:val="00993FB1"/>
    <w:rsid w:val="009940AE"/>
    <w:rsid w:val="009940B9"/>
    <w:rsid w:val="009940C6"/>
    <w:rsid w:val="0099423B"/>
    <w:rsid w:val="00994292"/>
    <w:rsid w:val="009943EA"/>
    <w:rsid w:val="009943ED"/>
    <w:rsid w:val="00994483"/>
    <w:rsid w:val="0099455C"/>
    <w:rsid w:val="009945BA"/>
    <w:rsid w:val="00994702"/>
    <w:rsid w:val="00994711"/>
    <w:rsid w:val="009949AE"/>
    <w:rsid w:val="00994AD8"/>
    <w:rsid w:val="00994B48"/>
    <w:rsid w:val="00994B8F"/>
    <w:rsid w:val="00994C17"/>
    <w:rsid w:val="00994C85"/>
    <w:rsid w:val="00994F3A"/>
    <w:rsid w:val="00994F45"/>
    <w:rsid w:val="00994F7A"/>
    <w:rsid w:val="00995049"/>
    <w:rsid w:val="009950C6"/>
    <w:rsid w:val="009952B6"/>
    <w:rsid w:val="009952C0"/>
    <w:rsid w:val="00995389"/>
    <w:rsid w:val="00995483"/>
    <w:rsid w:val="00995495"/>
    <w:rsid w:val="009954B0"/>
    <w:rsid w:val="00995506"/>
    <w:rsid w:val="00995509"/>
    <w:rsid w:val="00995688"/>
    <w:rsid w:val="00995820"/>
    <w:rsid w:val="00995871"/>
    <w:rsid w:val="00995984"/>
    <w:rsid w:val="009959FC"/>
    <w:rsid w:val="00995A15"/>
    <w:rsid w:val="00995A4D"/>
    <w:rsid w:val="00995A7B"/>
    <w:rsid w:val="00995B14"/>
    <w:rsid w:val="00995B4A"/>
    <w:rsid w:val="00995BD6"/>
    <w:rsid w:val="00995BF9"/>
    <w:rsid w:val="00995C8F"/>
    <w:rsid w:val="00995D58"/>
    <w:rsid w:val="00995ED4"/>
    <w:rsid w:val="00995EF8"/>
    <w:rsid w:val="00995F78"/>
    <w:rsid w:val="00996065"/>
    <w:rsid w:val="00996087"/>
    <w:rsid w:val="00996143"/>
    <w:rsid w:val="0099615F"/>
    <w:rsid w:val="00996360"/>
    <w:rsid w:val="0099648D"/>
    <w:rsid w:val="009964BE"/>
    <w:rsid w:val="00996514"/>
    <w:rsid w:val="00996579"/>
    <w:rsid w:val="00996626"/>
    <w:rsid w:val="009966D7"/>
    <w:rsid w:val="00996745"/>
    <w:rsid w:val="0099677F"/>
    <w:rsid w:val="00996885"/>
    <w:rsid w:val="00996946"/>
    <w:rsid w:val="00996995"/>
    <w:rsid w:val="00996A89"/>
    <w:rsid w:val="00996C22"/>
    <w:rsid w:val="00996C48"/>
    <w:rsid w:val="00996CD3"/>
    <w:rsid w:val="00996DD5"/>
    <w:rsid w:val="00996E34"/>
    <w:rsid w:val="00996F29"/>
    <w:rsid w:val="00996F4A"/>
    <w:rsid w:val="00997037"/>
    <w:rsid w:val="0099704A"/>
    <w:rsid w:val="0099712D"/>
    <w:rsid w:val="0099712E"/>
    <w:rsid w:val="009972F9"/>
    <w:rsid w:val="00997610"/>
    <w:rsid w:val="00997647"/>
    <w:rsid w:val="009976B5"/>
    <w:rsid w:val="009976EE"/>
    <w:rsid w:val="0099781E"/>
    <w:rsid w:val="00997868"/>
    <w:rsid w:val="0099797C"/>
    <w:rsid w:val="00997A12"/>
    <w:rsid w:val="00997A52"/>
    <w:rsid w:val="00997A9C"/>
    <w:rsid w:val="00997AD8"/>
    <w:rsid w:val="00997B7B"/>
    <w:rsid w:val="00997C25"/>
    <w:rsid w:val="00997C4F"/>
    <w:rsid w:val="00997D49"/>
    <w:rsid w:val="00997D73"/>
    <w:rsid w:val="00997EE8"/>
    <w:rsid w:val="009A007D"/>
    <w:rsid w:val="009A00A4"/>
    <w:rsid w:val="009A022A"/>
    <w:rsid w:val="009A0231"/>
    <w:rsid w:val="009A02FF"/>
    <w:rsid w:val="009A0390"/>
    <w:rsid w:val="009A045C"/>
    <w:rsid w:val="009A0536"/>
    <w:rsid w:val="009A06A7"/>
    <w:rsid w:val="009A07EC"/>
    <w:rsid w:val="009A081E"/>
    <w:rsid w:val="009A0874"/>
    <w:rsid w:val="009A091D"/>
    <w:rsid w:val="009A0968"/>
    <w:rsid w:val="009A09B6"/>
    <w:rsid w:val="009A09D9"/>
    <w:rsid w:val="009A0A98"/>
    <w:rsid w:val="009A0BE9"/>
    <w:rsid w:val="009A0C0F"/>
    <w:rsid w:val="009A0C2D"/>
    <w:rsid w:val="009A0C88"/>
    <w:rsid w:val="009A0D47"/>
    <w:rsid w:val="009A0DFA"/>
    <w:rsid w:val="009A0E55"/>
    <w:rsid w:val="009A0E72"/>
    <w:rsid w:val="009A0F3C"/>
    <w:rsid w:val="009A0F3D"/>
    <w:rsid w:val="009A0FCA"/>
    <w:rsid w:val="009A1255"/>
    <w:rsid w:val="009A12C8"/>
    <w:rsid w:val="009A12CA"/>
    <w:rsid w:val="009A1307"/>
    <w:rsid w:val="009A13B8"/>
    <w:rsid w:val="009A145B"/>
    <w:rsid w:val="009A14CD"/>
    <w:rsid w:val="009A14F3"/>
    <w:rsid w:val="009A15BC"/>
    <w:rsid w:val="009A1666"/>
    <w:rsid w:val="009A16A1"/>
    <w:rsid w:val="009A172B"/>
    <w:rsid w:val="009A17A1"/>
    <w:rsid w:val="009A17E5"/>
    <w:rsid w:val="009A1894"/>
    <w:rsid w:val="009A18F3"/>
    <w:rsid w:val="009A1A09"/>
    <w:rsid w:val="009A1A6E"/>
    <w:rsid w:val="009A1A90"/>
    <w:rsid w:val="009A1AD8"/>
    <w:rsid w:val="009A1B11"/>
    <w:rsid w:val="009A1B2D"/>
    <w:rsid w:val="009A1B93"/>
    <w:rsid w:val="009A1DD2"/>
    <w:rsid w:val="009A1E44"/>
    <w:rsid w:val="009A20ED"/>
    <w:rsid w:val="009A215D"/>
    <w:rsid w:val="009A2168"/>
    <w:rsid w:val="009A2240"/>
    <w:rsid w:val="009A2448"/>
    <w:rsid w:val="009A244D"/>
    <w:rsid w:val="009A2521"/>
    <w:rsid w:val="009A2660"/>
    <w:rsid w:val="009A2698"/>
    <w:rsid w:val="009A2701"/>
    <w:rsid w:val="009A285E"/>
    <w:rsid w:val="009A2918"/>
    <w:rsid w:val="009A2AF9"/>
    <w:rsid w:val="009A2DF8"/>
    <w:rsid w:val="009A2E06"/>
    <w:rsid w:val="009A2F3A"/>
    <w:rsid w:val="009A3009"/>
    <w:rsid w:val="009A302A"/>
    <w:rsid w:val="009A30C1"/>
    <w:rsid w:val="009A30CD"/>
    <w:rsid w:val="009A3311"/>
    <w:rsid w:val="009A34B6"/>
    <w:rsid w:val="009A357E"/>
    <w:rsid w:val="009A3617"/>
    <w:rsid w:val="009A377E"/>
    <w:rsid w:val="009A37C1"/>
    <w:rsid w:val="009A37D2"/>
    <w:rsid w:val="009A39CC"/>
    <w:rsid w:val="009A39D4"/>
    <w:rsid w:val="009A3A00"/>
    <w:rsid w:val="009A3A42"/>
    <w:rsid w:val="009A3C3D"/>
    <w:rsid w:val="009A3CBC"/>
    <w:rsid w:val="009A3D19"/>
    <w:rsid w:val="009A3EC6"/>
    <w:rsid w:val="009A3F0C"/>
    <w:rsid w:val="009A3F32"/>
    <w:rsid w:val="009A3FE0"/>
    <w:rsid w:val="009A40DE"/>
    <w:rsid w:val="009A4467"/>
    <w:rsid w:val="009A453C"/>
    <w:rsid w:val="009A45D7"/>
    <w:rsid w:val="009A4694"/>
    <w:rsid w:val="009A47F5"/>
    <w:rsid w:val="009A4852"/>
    <w:rsid w:val="009A48A7"/>
    <w:rsid w:val="009A48E3"/>
    <w:rsid w:val="009A4935"/>
    <w:rsid w:val="009A4A29"/>
    <w:rsid w:val="009A4B32"/>
    <w:rsid w:val="009A4BF8"/>
    <w:rsid w:val="009A4C4B"/>
    <w:rsid w:val="009A4CD7"/>
    <w:rsid w:val="009A4DF6"/>
    <w:rsid w:val="009A4EB1"/>
    <w:rsid w:val="009A4ED2"/>
    <w:rsid w:val="009A5073"/>
    <w:rsid w:val="009A50A8"/>
    <w:rsid w:val="009A50F1"/>
    <w:rsid w:val="009A51E7"/>
    <w:rsid w:val="009A5228"/>
    <w:rsid w:val="009A527E"/>
    <w:rsid w:val="009A5289"/>
    <w:rsid w:val="009A52E5"/>
    <w:rsid w:val="009A5367"/>
    <w:rsid w:val="009A553E"/>
    <w:rsid w:val="009A565E"/>
    <w:rsid w:val="009A58EA"/>
    <w:rsid w:val="009A5970"/>
    <w:rsid w:val="009A5B4C"/>
    <w:rsid w:val="009A5B51"/>
    <w:rsid w:val="009A5CDF"/>
    <w:rsid w:val="009A5D09"/>
    <w:rsid w:val="009A5DBB"/>
    <w:rsid w:val="009A5EA7"/>
    <w:rsid w:val="009A5FDE"/>
    <w:rsid w:val="009A6003"/>
    <w:rsid w:val="009A600F"/>
    <w:rsid w:val="009A6126"/>
    <w:rsid w:val="009A6299"/>
    <w:rsid w:val="009A62A3"/>
    <w:rsid w:val="009A6317"/>
    <w:rsid w:val="009A63D0"/>
    <w:rsid w:val="009A63FE"/>
    <w:rsid w:val="009A6469"/>
    <w:rsid w:val="009A64A6"/>
    <w:rsid w:val="009A655C"/>
    <w:rsid w:val="009A65E6"/>
    <w:rsid w:val="009A67B4"/>
    <w:rsid w:val="009A685C"/>
    <w:rsid w:val="009A6928"/>
    <w:rsid w:val="009A6A0D"/>
    <w:rsid w:val="009A6A17"/>
    <w:rsid w:val="009A6B4D"/>
    <w:rsid w:val="009A6BDD"/>
    <w:rsid w:val="009A6D60"/>
    <w:rsid w:val="009A6DC6"/>
    <w:rsid w:val="009A6E1E"/>
    <w:rsid w:val="009A6EEC"/>
    <w:rsid w:val="009A6F0E"/>
    <w:rsid w:val="009A6F0F"/>
    <w:rsid w:val="009A70C0"/>
    <w:rsid w:val="009A71D5"/>
    <w:rsid w:val="009A7231"/>
    <w:rsid w:val="009A723A"/>
    <w:rsid w:val="009A729F"/>
    <w:rsid w:val="009A72CF"/>
    <w:rsid w:val="009A7319"/>
    <w:rsid w:val="009A7333"/>
    <w:rsid w:val="009A7349"/>
    <w:rsid w:val="009A73C6"/>
    <w:rsid w:val="009A74AD"/>
    <w:rsid w:val="009A75C1"/>
    <w:rsid w:val="009A75DB"/>
    <w:rsid w:val="009A7677"/>
    <w:rsid w:val="009A76FB"/>
    <w:rsid w:val="009A776B"/>
    <w:rsid w:val="009A7774"/>
    <w:rsid w:val="009A7798"/>
    <w:rsid w:val="009A77C1"/>
    <w:rsid w:val="009A787A"/>
    <w:rsid w:val="009A7883"/>
    <w:rsid w:val="009A7B3B"/>
    <w:rsid w:val="009A7C4A"/>
    <w:rsid w:val="009A7CC4"/>
    <w:rsid w:val="009A7D73"/>
    <w:rsid w:val="009A7DBD"/>
    <w:rsid w:val="009A7E1C"/>
    <w:rsid w:val="009A7E7B"/>
    <w:rsid w:val="009A7F41"/>
    <w:rsid w:val="009A7F71"/>
    <w:rsid w:val="009B0081"/>
    <w:rsid w:val="009B017F"/>
    <w:rsid w:val="009B0263"/>
    <w:rsid w:val="009B0368"/>
    <w:rsid w:val="009B03BB"/>
    <w:rsid w:val="009B0428"/>
    <w:rsid w:val="009B0458"/>
    <w:rsid w:val="009B04D0"/>
    <w:rsid w:val="009B0555"/>
    <w:rsid w:val="009B0584"/>
    <w:rsid w:val="009B05C8"/>
    <w:rsid w:val="009B05CA"/>
    <w:rsid w:val="009B0613"/>
    <w:rsid w:val="009B0657"/>
    <w:rsid w:val="009B0686"/>
    <w:rsid w:val="009B07E9"/>
    <w:rsid w:val="009B0868"/>
    <w:rsid w:val="009B0909"/>
    <w:rsid w:val="009B09B9"/>
    <w:rsid w:val="009B09E6"/>
    <w:rsid w:val="009B0B89"/>
    <w:rsid w:val="009B0C3B"/>
    <w:rsid w:val="009B0C62"/>
    <w:rsid w:val="009B0DAE"/>
    <w:rsid w:val="009B0E36"/>
    <w:rsid w:val="009B0F0E"/>
    <w:rsid w:val="009B0F7E"/>
    <w:rsid w:val="009B1063"/>
    <w:rsid w:val="009B11E6"/>
    <w:rsid w:val="009B11E9"/>
    <w:rsid w:val="009B1207"/>
    <w:rsid w:val="009B12BA"/>
    <w:rsid w:val="009B12EC"/>
    <w:rsid w:val="009B12F8"/>
    <w:rsid w:val="009B1613"/>
    <w:rsid w:val="009B163B"/>
    <w:rsid w:val="009B16CE"/>
    <w:rsid w:val="009B1771"/>
    <w:rsid w:val="009B1870"/>
    <w:rsid w:val="009B1961"/>
    <w:rsid w:val="009B19A1"/>
    <w:rsid w:val="009B1A3D"/>
    <w:rsid w:val="009B1A59"/>
    <w:rsid w:val="009B1BCD"/>
    <w:rsid w:val="009B1CCF"/>
    <w:rsid w:val="009B1D91"/>
    <w:rsid w:val="009B1DE0"/>
    <w:rsid w:val="009B1E17"/>
    <w:rsid w:val="009B1EB0"/>
    <w:rsid w:val="009B1F0B"/>
    <w:rsid w:val="009B1F45"/>
    <w:rsid w:val="009B1FDA"/>
    <w:rsid w:val="009B209A"/>
    <w:rsid w:val="009B20F6"/>
    <w:rsid w:val="009B2314"/>
    <w:rsid w:val="009B2319"/>
    <w:rsid w:val="009B2335"/>
    <w:rsid w:val="009B2482"/>
    <w:rsid w:val="009B2584"/>
    <w:rsid w:val="009B2619"/>
    <w:rsid w:val="009B2628"/>
    <w:rsid w:val="009B26B8"/>
    <w:rsid w:val="009B2784"/>
    <w:rsid w:val="009B2797"/>
    <w:rsid w:val="009B2AD7"/>
    <w:rsid w:val="009B2B9B"/>
    <w:rsid w:val="009B2CD7"/>
    <w:rsid w:val="009B2E60"/>
    <w:rsid w:val="009B2E99"/>
    <w:rsid w:val="009B2EAB"/>
    <w:rsid w:val="009B2FFA"/>
    <w:rsid w:val="009B30AC"/>
    <w:rsid w:val="009B329C"/>
    <w:rsid w:val="009B331D"/>
    <w:rsid w:val="009B33F3"/>
    <w:rsid w:val="009B34D6"/>
    <w:rsid w:val="009B3675"/>
    <w:rsid w:val="009B378E"/>
    <w:rsid w:val="009B38B0"/>
    <w:rsid w:val="009B38C7"/>
    <w:rsid w:val="009B3B8E"/>
    <w:rsid w:val="009B3C08"/>
    <w:rsid w:val="009B3C5F"/>
    <w:rsid w:val="009B3D89"/>
    <w:rsid w:val="009B3D92"/>
    <w:rsid w:val="009B3DE0"/>
    <w:rsid w:val="009B3F43"/>
    <w:rsid w:val="009B3FF1"/>
    <w:rsid w:val="009B407A"/>
    <w:rsid w:val="009B422A"/>
    <w:rsid w:val="009B4307"/>
    <w:rsid w:val="009B4310"/>
    <w:rsid w:val="009B438E"/>
    <w:rsid w:val="009B43F2"/>
    <w:rsid w:val="009B44E0"/>
    <w:rsid w:val="009B46AD"/>
    <w:rsid w:val="009B4703"/>
    <w:rsid w:val="009B47CD"/>
    <w:rsid w:val="009B484D"/>
    <w:rsid w:val="009B489D"/>
    <w:rsid w:val="009B48A4"/>
    <w:rsid w:val="009B48BC"/>
    <w:rsid w:val="009B48CC"/>
    <w:rsid w:val="009B4BE5"/>
    <w:rsid w:val="009B4C04"/>
    <w:rsid w:val="009B4C23"/>
    <w:rsid w:val="009B4D12"/>
    <w:rsid w:val="009B4DAB"/>
    <w:rsid w:val="009B4E96"/>
    <w:rsid w:val="009B4ED9"/>
    <w:rsid w:val="009B4EEB"/>
    <w:rsid w:val="009B4F40"/>
    <w:rsid w:val="009B4F6D"/>
    <w:rsid w:val="009B4FAE"/>
    <w:rsid w:val="009B4FAF"/>
    <w:rsid w:val="009B503A"/>
    <w:rsid w:val="009B5137"/>
    <w:rsid w:val="009B518C"/>
    <w:rsid w:val="009B5382"/>
    <w:rsid w:val="009B5394"/>
    <w:rsid w:val="009B563F"/>
    <w:rsid w:val="009B56C9"/>
    <w:rsid w:val="009B56E4"/>
    <w:rsid w:val="009B579B"/>
    <w:rsid w:val="009B57FE"/>
    <w:rsid w:val="009B5880"/>
    <w:rsid w:val="009B5929"/>
    <w:rsid w:val="009B5971"/>
    <w:rsid w:val="009B5AB9"/>
    <w:rsid w:val="009B5B3B"/>
    <w:rsid w:val="009B5B4F"/>
    <w:rsid w:val="009B5BDC"/>
    <w:rsid w:val="009B5DB0"/>
    <w:rsid w:val="009B5E29"/>
    <w:rsid w:val="009B5E2D"/>
    <w:rsid w:val="009B5F99"/>
    <w:rsid w:val="009B6031"/>
    <w:rsid w:val="009B60A7"/>
    <w:rsid w:val="009B60BB"/>
    <w:rsid w:val="009B60E6"/>
    <w:rsid w:val="009B60FA"/>
    <w:rsid w:val="009B615B"/>
    <w:rsid w:val="009B617B"/>
    <w:rsid w:val="009B629A"/>
    <w:rsid w:val="009B6308"/>
    <w:rsid w:val="009B643D"/>
    <w:rsid w:val="009B649A"/>
    <w:rsid w:val="009B655F"/>
    <w:rsid w:val="009B6685"/>
    <w:rsid w:val="009B6706"/>
    <w:rsid w:val="009B6708"/>
    <w:rsid w:val="009B6770"/>
    <w:rsid w:val="009B67A9"/>
    <w:rsid w:val="009B6881"/>
    <w:rsid w:val="009B6959"/>
    <w:rsid w:val="009B6B3F"/>
    <w:rsid w:val="009B6BC1"/>
    <w:rsid w:val="009B6BE6"/>
    <w:rsid w:val="009B6C20"/>
    <w:rsid w:val="009B6D08"/>
    <w:rsid w:val="009B6DF8"/>
    <w:rsid w:val="009B6E28"/>
    <w:rsid w:val="009B6E65"/>
    <w:rsid w:val="009B6F99"/>
    <w:rsid w:val="009B7039"/>
    <w:rsid w:val="009B710C"/>
    <w:rsid w:val="009B7207"/>
    <w:rsid w:val="009B72C2"/>
    <w:rsid w:val="009B72D0"/>
    <w:rsid w:val="009B72EF"/>
    <w:rsid w:val="009B73DF"/>
    <w:rsid w:val="009B750E"/>
    <w:rsid w:val="009B751F"/>
    <w:rsid w:val="009B7669"/>
    <w:rsid w:val="009B7678"/>
    <w:rsid w:val="009B7849"/>
    <w:rsid w:val="009B78E5"/>
    <w:rsid w:val="009B7932"/>
    <w:rsid w:val="009B7973"/>
    <w:rsid w:val="009B7D9B"/>
    <w:rsid w:val="009B7DA2"/>
    <w:rsid w:val="009B7E55"/>
    <w:rsid w:val="009B7F17"/>
    <w:rsid w:val="009B7FF9"/>
    <w:rsid w:val="009C0083"/>
    <w:rsid w:val="009C00D3"/>
    <w:rsid w:val="009C0108"/>
    <w:rsid w:val="009C01D3"/>
    <w:rsid w:val="009C026A"/>
    <w:rsid w:val="009C03A0"/>
    <w:rsid w:val="009C043B"/>
    <w:rsid w:val="009C0468"/>
    <w:rsid w:val="009C04E8"/>
    <w:rsid w:val="009C0641"/>
    <w:rsid w:val="009C080B"/>
    <w:rsid w:val="009C0896"/>
    <w:rsid w:val="009C08B9"/>
    <w:rsid w:val="009C08BF"/>
    <w:rsid w:val="009C0A70"/>
    <w:rsid w:val="009C0AD3"/>
    <w:rsid w:val="009C0AE5"/>
    <w:rsid w:val="009C0B3B"/>
    <w:rsid w:val="009C0BAF"/>
    <w:rsid w:val="009C0C2B"/>
    <w:rsid w:val="009C0D45"/>
    <w:rsid w:val="009C0D54"/>
    <w:rsid w:val="009C0D93"/>
    <w:rsid w:val="009C0E40"/>
    <w:rsid w:val="009C0F36"/>
    <w:rsid w:val="009C0F38"/>
    <w:rsid w:val="009C0FE1"/>
    <w:rsid w:val="009C109D"/>
    <w:rsid w:val="009C1249"/>
    <w:rsid w:val="009C1279"/>
    <w:rsid w:val="009C12A7"/>
    <w:rsid w:val="009C1374"/>
    <w:rsid w:val="009C149C"/>
    <w:rsid w:val="009C14A3"/>
    <w:rsid w:val="009C14A9"/>
    <w:rsid w:val="009C150D"/>
    <w:rsid w:val="009C1525"/>
    <w:rsid w:val="009C156C"/>
    <w:rsid w:val="009C1676"/>
    <w:rsid w:val="009C17FF"/>
    <w:rsid w:val="009C1819"/>
    <w:rsid w:val="009C181E"/>
    <w:rsid w:val="009C1974"/>
    <w:rsid w:val="009C1978"/>
    <w:rsid w:val="009C1BC0"/>
    <w:rsid w:val="009C1BE3"/>
    <w:rsid w:val="009C1C8E"/>
    <w:rsid w:val="009C1CCA"/>
    <w:rsid w:val="009C1D1C"/>
    <w:rsid w:val="009C1FE7"/>
    <w:rsid w:val="009C2098"/>
    <w:rsid w:val="009C2153"/>
    <w:rsid w:val="009C2250"/>
    <w:rsid w:val="009C22A6"/>
    <w:rsid w:val="009C2318"/>
    <w:rsid w:val="009C2388"/>
    <w:rsid w:val="009C239E"/>
    <w:rsid w:val="009C24F4"/>
    <w:rsid w:val="009C2525"/>
    <w:rsid w:val="009C255A"/>
    <w:rsid w:val="009C27C2"/>
    <w:rsid w:val="009C2827"/>
    <w:rsid w:val="009C28C9"/>
    <w:rsid w:val="009C28CC"/>
    <w:rsid w:val="009C295E"/>
    <w:rsid w:val="009C29D2"/>
    <w:rsid w:val="009C2B12"/>
    <w:rsid w:val="009C2C03"/>
    <w:rsid w:val="009C2C42"/>
    <w:rsid w:val="009C2CAF"/>
    <w:rsid w:val="009C2DA8"/>
    <w:rsid w:val="009C2EBC"/>
    <w:rsid w:val="009C2ED4"/>
    <w:rsid w:val="009C3056"/>
    <w:rsid w:val="009C3088"/>
    <w:rsid w:val="009C30D7"/>
    <w:rsid w:val="009C30E5"/>
    <w:rsid w:val="009C31A6"/>
    <w:rsid w:val="009C31D9"/>
    <w:rsid w:val="009C31F1"/>
    <w:rsid w:val="009C3219"/>
    <w:rsid w:val="009C33C2"/>
    <w:rsid w:val="009C3477"/>
    <w:rsid w:val="009C351F"/>
    <w:rsid w:val="009C3588"/>
    <w:rsid w:val="009C36D9"/>
    <w:rsid w:val="009C3705"/>
    <w:rsid w:val="009C383F"/>
    <w:rsid w:val="009C3850"/>
    <w:rsid w:val="009C396F"/>
    <w:rsid w:val="009C39E3"/>
    <w:rsid w:val="009C3A6E"/>
    <w:rsid w:val="009C3A86"/>
    <w:rsid w:val="009C3B04"/>
    <w:rsid w:val="009C3B5E"/>
    <w:rsid w:val="009C3DFB"/>
    <w:rsid w:val="009C3E0A"/>
    <w:rsid w:val="009C3E38"/>
    <w:rsid w:val="009C3E84"/>
    <w:rsid w:val="009C3EBC"/>
    <w:rsid w:val="009C3FBA"/>
    <w:rsid w:val="009C4033"/>
    <w:rsid w:val="009C4059"/>
    <w:rsid w:val="009C405E"/>
    <w:rsid w:val="009C420D"/>
    <w:rsid w:val="009C42D6"/>
    <w:rsid w:val="009C4400"/>
    <w:rsid w:val="009C45EC"/>
    <w:rsid w:val="009C481A"/>
    <w:rsid w:val="009C4841"/>
    <w:rsid w:val="009C4879"/>
    <w:rsid w:val="009C495A"/>
    <w:rsid w:val="009C4998"/>
    <w:rsid w:val="009C49A6"/>
    <w:rsid w:val="009C4CDB"/>
    <w:rsid w:val="009C4D96"/>
    <w:rsid w:val="009C4DA7"/>
    <w:rsid w:val="009C4F93"/>
    <w:rsid w:val="009C4FFD"/>
    <w:rsid w:val="009C506B"/>
    <w:rsid w:val="009C508C"/>
    <w:rsid w:val="009C543B"/>
    <w:rsid w:val="009C5816"/>
    <w:rsid w:val="009C58A8"/>
    <w:rsid w:val="009C5A0D"/>
    <w:rsid w:val="009C5A41"/>
    <w:rsid w:val="009C5A5D"/>
    <w:rsid w:val="009C5AD6"/>
    <w:rsid w:val="009C5C7A"/>
    <w:rsid w:val="009C5CE9"/>
    <w:rsid w:val="009C5D31"/>
    <w:rsid w:val="009C5D75"/>
    <w:rsid w:val="009C5E30"/>
    <w:rsid w:val="009C6029"/>
    <w:rsid w:val="009C60DB"/>
    <w:rsid w:val="009C6126"/>
    <w:rsid w:val="009C61C5"/>
    <w:rsid w:val="009C6369"/>
    <w:rsid w:val="009C63EC"/>
    <w:rsid w:val="009C64A4"/>
    <w:rsid w:val="009C65BE"/>
    <w:rsid w:val="009C6637"/>
    <w:rsid w:val="009C66C2"/>
    <w:rsid w:val="009C6784"/>
    <w:rsid w:val="009C690B"/>
    <w:rsid w:val="009C6949"/>
    <w:rsid w:val="009C69E0"/>
    <w:rsid w:val="009C6A5E"/>
    <w:rsid w:val="009C6A6F"/>
    <w:rsid w:val="009C6AF5"/>
    <w:rsid w:val="009C6C13"/>
    <w:rsid w:val="009C6E07"/>
    <w:rsid w:val="009C6E24"/>
    <w:rsid w:val="009C6E47"/>
    <w:rsid w:val="009C6EEB"/>
    <w:rsid w:val="009C7095"/>
    <w:rsid w:val="009C710F"/>
    <w:rsid w:val="009C715F"/>
    <w:rsid w:val="009C7165"/>
    <w:rsid w:val="009C7173"/>
    <w:rsid w:val="009C731F"/>
    <w:rsid w:val="009C73A9"/>
    <w:rsid w:val="009C7599"/>
    <w:rsid w:val="009C78BE"/>
    <w:rsid w:val="009C78E7"/>
    <w:rsid w:val="009C79AD"/>
    <w:rsid w:val="009C79EF"/>
    <w:rsid w:val="009C7A76"/>
    <w:rsid w:val="009C7AD7"/>
    <w:rsid w:val="009C7ADB"/>
    <w:rsid w:val="009C7BD2"/>
    <w:rsid w:val="009C7C03"/>
    <w:rsid w:val="009C7C9E"/>
    <w:rsid w:val="009C7CF3"/>
    <w:rsid w:val="009C7CF8"/>
    <w:rsid w:val="009C7D0E"/>
    <w:rsid w:val="009C7FA9"/>
    <w:rsid w:val="009D009B"/>
    <w:rsid w:val="009D0221"/>
    <w:rsid w:val="009D0256"/>
    <w:rsid w:val="009D0294"/>
    <w:rsid w:val="009D02E5"/>
    <w:rsid w:val="009D030B"/>
    <w:rsid w:val="009D0329"/>
    <w:rsid w:val="009D042E"/>
    <w:rsid w:val="009D0453"/>
    <w:rsid w:val="009D0503"/>
    <w:rsid w:val="009D05C6"/>
    <w:rsid w:val="009D06DF"/>
    <w:rsid w:val="009D076B"/>
    <w:rsid w:val="009D07EA"/>
    <w:rsid w:val="009D082E"/>
    <w:rsid w:val="009D08FF"/>
    <w:rsid w:val="009D0979"/>
    <w:rsid w:val="009D0992"/>
    <w:rsid w:val="009D0A1F"/>
    <w:rsid w:val="009D0A9E"/>
    <w:rsid w:val="009D0B27"/>
    <w:rsid w:val="009D0B9A"/>
    <w:rsid w:val="009D0C54"/>
    <w:rsid w:val="009D0C6A"/>
    <w:rsid w:val="009D0D7E"/>
    <w:rsid w:val="009D0EBA"/>
    <w:rsid w:val="009D10B1"/>
    <w:rsid w:val="009D1200"/>
    <w:rsid w:val="009D1354"/>
    <w:rsid w:val="009D13F2"/>
    <w:rsid w:val="009D149E"/>
    <w:rsid w:val="009D14E3"/>
    <w:rsid w:val="009D14FD"/>
    <w:rsid w:val="009D158B"/>
    <w:rsid w:val="009D15E5"/>
    <w:rsid w:val="009D164A"/>
    <w:rsid w:val="009D16CA"/>
    <w:rsid w:val="009D1764"/>
    <w:rsid w:val="009D177D"/>
    <w:rsid w:val="009D17F5"/>
    <w:rsid w:val="009D1837"/>
    <w:rsid w:val="009D1937"/>
    <w:rsid w:val="009D19BA"/>
    <w:rsid w:val="009D1A04"/>
    <w:rsid w:val="009D1AE0"/>
    <w:rsid w:val="009D1BE2"/>
    <w:rsid w:val="009D1D61"/>
    <w:rsid w:val="009D1D88"/>
    <w:rsid w:val="009D1F9F"/>
    <w:rsid w:val="009D1FB7"/>
    <w:rsid w:val="009D20E8"/>
    <w:rsid w:val="009D21C9"/>
    <w:rsid w:val="009D21EB"/>
    <w:rsid w:val="009D228E"/>
    <w:rsid w:val="009D23B2"/>
    <w:rsid w:val="009D23DD"/>
    <w:rsid w:val="009D23F7"/>
    <w:rsid w:val="009D2408"/>
    <w:rsid w:val="009D24AC"/>
    <w:rsid w:val="009D251A"/>
    <w:rsid w:val="009D2564"/>
    <w:rsid w:val="009D2759"/>
    <w:rsid w:val="009D27E3"/>
    <w:rsid w:val="009D2846"/>
    <w:rsid w:val="009D28C0"/>
    <w:rsid w:val="009D2980"/>
    <w:rsid w:val="009D299C"/>
    <w:rsid w:val="009D2A51"/>
    <w:rsid w:val="009D2A55"/>
    <w:rsid w:val="009D2A6B"/>
    <w:rsid w:val="009D2AFE"/>
    <w:rsid w:val="009D2B73"/>
    <w:rsid w:val="009D2BAF"/>
    <w:rsid w:val="009D2CDA"/>
    <w:rsid w:val="009D2D57"/>
    <w:rsid w:val="009D2D74"/>
    <w:rsid w:val="009D2E00"/>
    <w:rsid w:val="009D302F"/>
    <w:rsid w:val="009D3101"/>
    <w:rsid w:val="009D32E2"/>
    <w:rsid w:val="009D336D"/>
    <w:rsid w:val="009D37D7"/>
    <w:rsid w:val="009D3802"/>
    <w:rsid w:val="009D38AB"/>
    <w:rsid w:val="009D3997"/>
    <w:rsid w:val="009D3B37"/>
    <w:rsid w:val="009D3CC8"/>
    <w:rsid w:val="009D3E47"/>
    <w:rsid w:val="009D3E76"/>
    <w:rsid w:val="009D3E99"/>
    <w:rsid w:val="009D3EB6"/>
    <w:rsid w:val="009D3EC0"/>
    <w:rsid w:val="009D3F9F"/>
    <w:rsid w:val="009D4041"/>
    <w:rsid w:val="009D406A"/>
    <w:rsid w:val="009D42E8"/>
    <w:rsid w:val="009D4535"/>
    <w:rsid w:val="009D46D4"/>
    <w:rsid w:val="009D47E7"/>
    <w:rsid w:val="009D4873"/>
    <w:rsid w:val="009D4949"/>
    <w:rsid w:val="009D49AC"/>
    <w:rsid w:val="009D4A98"/>
    <w:rsid w:val="009D4AE9"/>
    <w:rsid w:val="009D4B1A"/>
    <w:rsid w:val="009D4B40"/>
    <w:rsid w:val="009D4CC1"/>
    <w:rsid w:val="009D4F8F"/>
    <w:rsid w:val="009D503B"/>
    <w:rsid w:val="009D51BF"/>
    <w:rsid w:val="009D529B"/>
    <w:rsid w:val="009D52E6"/>
    <w:rsid w:val="009D52E8"/>
    <w:rsid w:val="009D5309"/>
    <w:rsid w:val="009D537A"/>
    <w:rsid w:val="009D53EE"/>
    <w:rsid w:val="009D550B"/>
    <w:rsid w:val="009D5564"/>
    <w:rsid w:val="009D568E"/>
    <w:rsid w:val="009D56EE"/>
    <w:rsid w:val="009D572F"/>
    <w:rsid w:val="009D5753"/>
    <w:rsid w:val="009D5799"/>
    <w:rsid w:val="009D5825"/>
    <w:rsid w:val="009D58D4"/>
    <w:rsid w:val="009D590D"/>
    <w:rsid w:val="009D593C"/>
    <w:rsid w:val="009D5991"/>
    <w:rsid w:val="009D5B6F"/>
    <w:rsid w:val="009D5B91"/>
    <w:rsid w:val="009D5C70"/>
    <w:rsid w:val="009D5CCC"/>
    <w:rsid w:val="009D5D74"/>
    <w:rsid w:val="009D5D91"/>
    <w:rsid w:val="009D5FBA"/>
    <w:rsid w:val="009D6003"/>
    <w:rsid w:val="009D60C7"/>
    <w:rsid w:val="009D60D9"/>
    <w:rsid w:val="009D61A7"/>
    <w:rsid w:val="009D61A9"/>
    <w:rsid w:val="009D61F9"/>
    <w:rsid w:val="009D6213"/>
    <w:rsid w:val="009D6372"/>
    <w:rsid w:val="009D649D"/>
    <w:rsid w:val="009D67BC"/>
    <w:rsid w:val="009D682E"/>
    <w:rsid w:val="009D69BE"/>
    <w:rsid w:val="009D6A03"/>
    <w:rsid w:val="009D6A17"/>
    <w:rsid w:val="009D6AF6"/>
    <w:rsid w:val="009D6D28"/>
    <w:rsid w:val="009D6DAA"/>
    <w:rsid w:val="009D6DCB"/>
    <w:rsid w:val="009D6EE5"/>
    <w:rsid w:val="009D6F4E"/>
    <w:rsid w:val="009D6FC5"/>
    <w:rsid w:val="009D7022"/>
    <w:rsid w:val="009D706B"/>
    <w:rsid w:val="009D7078"/>
    <w:rsid w:val="009D734B"/>
    <w:rsid w:val="009D7408"/>
    <w:rsid w:val="009D7502"/>
    <w:rsid w:val="009D7519"/>
    <w:rsid w:val="009D7542"/>
    <w:rsid w:val="009D757C"/>
    <w:rsid w:val="009D76D0"/>
    <w:rsid w:val="009D7752"/>
    <w:rsid w:val="009D78A3"/>
    <w:rsid w:val="009D7942"/>
    <w:rsid w:val="009D7964"/>
    <w:rsid w:val="009D7A61"/>
    <w:rsid w:val="009D7A81"/>
    <w:rsid w:val="009D7AB2"/>
    <w:rsid w:val="009D7ADC"/>
    <w:rsid w:val="009D7AED"/>
    <w:rsid w:val="009D7B3B"/>
    <w:rsid w:val="009D7B61"/>
    <w:rsid w:val="009D7B80"/>
    <w:rsid w:val="009D7BA8"/>
    <w:rsid w:val="009D7CF0"/>
    <w:rsid w:val="009D7D30"/>
    <w:rsid w:val="009D7DC3"/>
    <w:rsid w:val="009D7E54"/>
    <w:rsid w:val="009D7FB1"/>
    <w:rsid w:val="009E008B"/>
    <w:rsid w:val="009E01E0"/>
    <w:rsid w:val="009E0263"/>
    <w:rsid w:val="009E0431"/>
    <w:rsid w:val="009E0463"/>
    <w:rsid w:val="009E048E"/>
    <w:rsid w:val="009E04A7"/>
    <w:rsid w:val="009E05E5"/>
    <w:rsid w:val="009E05EC"/>
    <w:rsid w:val="009E0660"/>
    <w:rsid w:val="009E0783"/>
    <w:rsid w:val="009E085C"/>
    <w:rsid w:val="009E08C9"/>
    <w:rsid w:val="009E0906"/>
    <w:rsid w:val="009E092C"/>
    <w:rsid w:val="009E097F"/>
    <w:rsid w:val="009E09A8"/>
    <w:rsid w:val="009E09F7"/>
    <w:rsid w:val="009E0A51"/>
    <w:rsid w:val="009E0A92"/>
    <w:rsid w:val="009E0B2A"/>
    <w:rsid w:val="009E0B9F"/>
    <w:rsid w:val="009E0BB9"/>
    <w:rsid w:val="009E0D02"/>
    <w:rsid w:val="009E0D1B"/>
    <w:rsid w:val="009E0D4E"/>
    <w:rsid w:val="009E0EFC"/>
    <w:rsid w:val="009E0F46"/>
    <w:rsid w:val="009E0FC5"/>
    <w:rsid w:val="009E1177"/>
    <w:rsid w:val="009E11D9"/>
    <w:rsid w:val="009E11E4"/>
    <w:rsid w:val="009E12EF"/>
    <w:rsid w:val="009E1462"/>
    <w:rsid w:val="009E14F4"/>
    <w:rsid w:val="009E1545"/>
    <w:rsid w:val="009E1640"/>
    <w:rsid w:val="009E171C"/>
    <w:rsid w:val="009E172A"/>
    <w:rsid w:val="009E1732"/>
    <w:rsid w:val="009E1756"/>
    <w:rsid w:val="009E19CA"/>
    <w:rsid w:val="009E1AEE"/>
    <w:rsid w:val="009E1B9A"/>
    <w:rsid w:val="009E1C08"/>
    <w:rsid w:val="009E1C62"/>
    <w:rsid w:val="009E1C82"/>
    <w:rsid w:val="009E1D0D"/>
    <w:rsid w:val="009E1D2D"/>
    <w:rsid w:val="009E1E5A"/>
    <w:rsid w:val="009E1E70"/>
    <w:rsid w:val="009E1EA8"/>
    <w:rsid w:val="009E1EFE"/>
    <w:rsid w:val="009E202D"/>
    <w:rsid w:val="009E2144"/>
    <w:rsid w:val="009E224B"/>
    <w:rsid w:val="009E2261"/>
    <w:rsid w:val="009E2284"/>
    <w:rsid w:val="009E2430"/>
    <w:rsid w:val="009E24CB"/>
    <w:rsid w:val="009E2544"/>
    <w:rsid w:val="009E254C"/>
    <w:rsid w:val="009E2563"/>
    <w:rsid w:val="009E2659"/>
    <w:rsid w:val="009E2783"/>
    <w:rsid w:val="009E280A"/>
    <w:rsid w:val="009E282A"/>
    <w:rsid w:val="009E29BF"/>
    <w:rsid w:val="009E2B6D"/>
    <w:rsid w:val="009E2C21"/>
    <w:rsid w:val="009E2D9C"/>
    <w:rsid w:val="009E2DBF"/>
    <w:rsid w:val="009E2EF0"/>
    <w:rsid w:val="009E2F08"/>
    <w:rsid w:val="009E2FF2"/>
    <w:rsid w:val="009E3149"/>
    <w:rsid w:val="009E31C9"/>
    <w:rsid w:val="009E338A"/>
    <w:rsid w:val="009E3421"/>
    <w:rsid w:val="009E3476"/>
    <w:rsid w:val="009E349D"/>
    <w:rsid w:val="009E367F"/>
    <w:rsid w:val="009E370B"/>
    <w:rsid w:val="009E38C4"/>
    <w:rsid w:val="009E38EB"/>
    <w:rsid w:val="009E3A7C"/>
    <w:rsid w:val="009E3AAD"/>
    <w:rsid w:val="009E3AFB"/>
    <w:rsid w:val="009E3B64"/>
    <w:rsid w:val="009E3C82"/>
    <w:rsid w:val="009E3CD9"/>
    <w:rsid w:val="009E3F98"/>
    <w:rsid w:val="009E3FA5"/>
    <w:rsid w:val="009E41DE"/>
    <w:rsid w:val="009E428F"/>
    <w:rsid w:val="009E4337"/>
    <w:rsid w:val="009E4394"/>
    <w:rsid w:val="009E44F0"/>
    <w:rsid w:val="009E4557"/>
    <w:rsid w:val="009E4637"/>
    <w:rsid w:val="009E4645"/>
    <w:rsid w:val="009E479B"/>
    <w:rsid w:val="009E47A7"/>
    <w:rsid w:val="009E47B7"/>
    <w:rsid w:val="009E4854"/>
    <w:rsid w:val="009E4A37"/>
    <w:rsid w:val="009E4A66"/>
    <w:rsid w:val="009E4AED"/>
    <w:rsid w:val="009E4B0A"/>
    <w:rsid w:val="009E4B72"/>
    <w:rsid w:val="009E4BAC"/>
    <w:rsid w:val="009E4C88"/>
    <w:rsid w:val="009E4CA3"/>
    <w:rsid w:val="009E4D20"/>
    <w:rsid w:val="009E4DB2"/>
    <w:rsid w:val="009E4E81"/>
    <w:rsid w:val="009E4F27"/>
    <w:rsid w:val="009E5123"/>
    <w:rsid w:val="009E51E1"/>
    <w:rsid w:val="009E5245"/>
    <w:rsid w:val="009E5299"/>
    <w:rsid w:val="009E52AF"/>
    <w:rsid w:val="009E5379"/>
    <w:rsid w:val="009E53AC"/>
    <w:rsid w:val="009E53F4"/>
    <w:rsid w:val="009E543E"/>
    <w:rsid w:val="009E544E"/>
    <w:rsid w:val="009E5510"/>
    <w:rsid w:val="009E55F1"/>
    <w:rsid w:val="009E5617"/>
    <w:rsid w:val="009E56A7"/>
    <w:rsid w:val="009E5704"/>
    <w:rsid w:val="009E58B6"/>
    <w:rsid w:val="009E58DC"/>
    <w:rsid w:val="009E5A8E"/>
    <w:rsid w:val="009E5AF6"/>
    <w:rsid w:val="009E5BB6"/>
    <w:rsid w:val="009E5BBD"/>
    <w:rsid w:val="009E5C64"/>
    <w:rsid w:val="009E5D8B"/>
    <w:rsid w:val="009E5DA7"/>
    <w:rsid w:val="009E5F07"/>
    <w:rsid w:val="009E6000"/>
    <w:rsid w:val="009E6093"/>
    <w:rsid w:val="009E6356"/>
    <w:rsid w:val="009E6407"/>
    <w:rsid w:val="009E6457"/>
    <w:rsid w:val="009E65A7"/>
    <w:rsid w:val="009E6818"/>
    <w:rsid w:val="009E683C"/>
    <w:rsid w:val="009E68C0"/>
    <w:rsid w:val="009E6954"/>
    <w:rsid w:val="009E69C9"/>
    <w:rsid w:val="009E6B08"/>
    <w:rsid w:val="009E6B3C"/>
    <w:rsid w:val="009E6BAA"/>
    <w:rsid w:val="009E6BAD"/>
    <w:rsid w:val="009E6BB3"/>
    <w:rsid w:val="009E6CA0"/>
    <w:rsid w:val="009E6DBA"/>
    <w:rsid w:val="009E6DD1"/>
    <w:rsid w:val="009E6EBA"/>
    <w:rsid w:val="009E7058"/>
    <w:rsid w:val="009E705F"/>
    <w:rsid w:val="009E71BA"/>
    <w:rsid w:val="009E736B"/>
    <w:rsid w:val="009E7381"/>
    <w:rsid w:val="009E7401"/>
    <w:rsid w:val="009E743A"/>
    <w:rsid w:val="009E755F"/>
    <w:rsid w:val="009E75B5"/>
    <w:rsid w:val="009E75FE"/>
    <w:rsid w:val="009E7629"/>
    <w:rsid w:val="009E7662"/>
    <w:rsid w:val="009E77AC"/>
    <w:rsid w:val="009E77B8"/>
    <w:rsid w:val="009E7968"/>
    <w:rsid w:val="009E7AEF"/>
    <w:rsid w:val="009E7B59"/>
    <w:rsid w:val="009E7B8D"/>
    <w:rsid w:val="009E7B94"/>
    <w:rsid w:val="009E7B9F"/>
    <w:rsid w:val="009E7BC1"/>
    <w:rsid w:val="009E7BFF"/>
    <w:rsid w:val="009E7F82"/>
    <w:rsid w:val="009F0027"/>
    <w:rsid w:val="009F0100"/>
    <w:rsid w:val="009F01B1"/>
    <w:rsid w:val="009F01FA"/>
    <w:rsid w:val="009F03BF"/>
    <w:rsid w:val="009F0515"/>
    <w:rsid w:val="009F05AA"/>
    <w:rsid w:val="009F05E0"/>
    <w:rsid w:val="009F0601"/>
    <w:rsid w:val="009F0627"/>
    <w:rsid w:val="009F062E"/>
    <w:rsid w:val="009F066A"/>
    <w:rsid w:val="009F06B1"/>
    <w:rsid w:val="009F0783"/>
    <w:rsid w:val="009F08F6"/>
    <w:rsid w:val="009F0A23"/>
    <w:rsid w:val="009F0A72"/>
    <w:rsid w:val="009F0C49"/>
    <w:rsid w:val="009F0C8B"/>
    <w:rsid w:val="009F0E9A"/>
    <w:rsid w:val="009F0EE6"/>
    <w:rsid w:val="009F1004"/>
    <w:rsid w:val="009F1071"/>
    <w:rsid w:val="009F1072"/>
    <w:rsid w:val="009F11F1"/>
    <w:rsid w:val="009F134F"/>
    <w:rsid w:val="009F1443"/>
    <w:rsid w:val="009F1533"/>
    <w:rsid w:val="009F1613"/>
    <w:rsid w:val="009F163C"/>
    <w:rsid w:val="009F16ED"/>
    <w:rsid w:val="009F174D"/>
    <w:rsid w:val="009F18AC"/>
    <w:rsid w:val="009F1918"/>
    <w:rsid w:val="009F19BD"/>
    <w:rsid w:val="009F1A95"/>
    <w:rsid w:val="009F1AFB"/>
    <w:rsid w:val="009F1B28"/>
    <w:rsid w:val="009F1B44"/>
    <w:rsid w:val="009F1B55"/>
    <w:rsid w:val="009F1BBD"/>
    <w:rsid w:val="009F1C05"/>
    <w:rsid w:val="009F1C28"/>
    <w:rsid w:val="009F1C95"/>
    <w:rsid w:val="009F1D41"/>
    <w:rsid w:val="009F1D4D"/>
    <w:rsid w:val="009F1EB2"/>
    <w:rsid w:val="009F1F23"/>
    <w:rsid w:val="009F1FFF"/>
    <w:rsid w:val="009F207E"/>
    <w:rsid w:val="009F223D"/>
    <w:rsid w:val="009F22C4"/>
    <w:rsid w:val="009F243A"/>
    <w:rsid w:val="009F2597"/>
    <w:rsid w:val="009F25C7"/>
    <w:rsid w:val="009F27D1"/>
    <w:rsid w:val="009F2887"/>
    <w:rsid w:val="009F29D6"/>
    <w:rsid w:val="009F2A4A"/>
    <w:rsid w:val="009F2AA9"/>
    <w:rsid w:val="009F2ACA"/>
    <w:rsid w:val="009F2B6F"/>
    <w:rsid w:val="009F2BA7"/>
    <w:rsid w:val="009F2BCE"/>
    <w:rsid w:val="009F2C73"/>
    <w:rsid w:val="009F2D15"/>
    <w:rsid w:val="009F2DDE"/>
    <w:rsid w:val="009F2DE3"/>
    <w:rsid w:val="009F2E6F"/>
    <w:rsid w:val="009F2ECC"/>
    <w:rsid w:val="009F3194"/>
    <w:rsid w:val="009F31F5"/>
    <w:rsid w:val="009F32A1"/>
    <w:rsid w:val="009F32D8"/>
    <w:rsid w:val="009F3317"/>
    <w:rsid w:val="009F340E"/>
    <w:rsid w:val="009F35B7"/>
    <w:rsid w:val="009F35BC"/>
    <w:rsid w:val="009F35D1"/>
    <w:rsid w:val="009F3608"/>
    <w:rsid w:val="009F366F"/>
    <w:rsid w:val="009F37BB"/>
    <w:rsid w:val="009F37FA"/>
    <w:rsid w:val="009F38B5"/>
    <w:rsid w:val="009F3911"/>
    <w:rsid w:val="009F3982"/>
    <w:rsid w:val="009F3A14"/>
    <w:rsid w:val="009F3A2C"/>
    <w:rsid w:val="009F3A78"/>
    <w:rsid w:val="009F3B5B"/>
    <w:rsid w:val="009F3C2B"/>
    <w:rsid w:val="009F3C59"/>
    <w:rsid w:val="009F3CC8"/>
    <w:rsid w:val="009F3CEC"/>
    <w:rsid w:val="009F3D28"/>
    <w:rsid w:val="009F3D95"/>
    <w:rsid w:val="009F3F21"/>
    <w:rsid w:val="009F3F3C"/>
    <w:rsid w:val="009F4064"/>
    <w:rsid w:val="009F4143"/>
    <w:rsid w:val="009F416D"/>
    <w:rsid w:val="009F4219"/>
    <w:rsid w:val="009F431B"/>
    <w:rsid w:val="009F43CA"/>
    <w:rsid w:val="009F450B"/>
    <w:rsid w:val="009F4533"/>
    <w:rsid w:val="009F4661"/>
    <w:rsid w:val="009F46B9"/>
    <w:rsid w:val="009F481D"/>
    <w:rsid w:val="009F485D"/>
    <w:rsid w:val="009F4A31"/>
    <w:rsid w:val="009F4B03"/>
    <w:rsid w:val="009F4B04"/>
    <w:rsid w:val="009F4B52"/>
    <w:rsid w:val="009F4C0A"/>
    <w:rsid w:val="009F4C2B"/>
    <w:rsid w:val="009F4E3A"/>
    <w:rsid w:val="009F4EBA"/>
    <w:rsid w:val="009F4F02"/>
    <w:rsid w:val="009F4F4C"/>
    <w:rsid w:val="009F4FD0"/>
    <w:rsid w:val="009F5020"/>
    <w:rsid w:val="009F5092"/>
    <w:rsid w:val="009F51CB"/>
    <w:rsid w:val="009F523A"/>
    <w:rsid w:val="009F526B"/>
    <w:rsid w:val="009F528A"/>
    <w:rsid w:val="009F52B8"/>
    <w:rsid w:val="009F5373"/>
    <w:rsid w:val="009F53F6"/>
    <w:rsid w:val="009F5581"/>
    <w:rsid w:val="009F565F"/>
    <w:rsid w:val="009F56A9"/>
    <w:rsid w:val="009F56EA"/>
    <w:rsid w:val="009F5747"/>
    <w:rsid w:val="009F578A"/>
    <w:rsid w:val="009F57BD"/>
    <w:rsid w:val="009F58BD"/>
    <w:rsid w:val="009F58FC"/>
    <w:rsid w:val="009F5A94"/>
    <w:rsid w:val="009F5AAF"/>
    <w:rsid w:val="009F5B57"/>
    <w:rsid w:val="009F5B68"/>
    <w:rsid w:val="009F5CC2"/>
    <w:rsid w:val="009F5DF2"/>
    <w:rsid w:val="009F5E2B"/>
    <w:rsid w:val="009F5EBA"/>
    <w:rsid w:val="009F614D"/>
    <w:rsid w:val="009F6184"/>
    <w:rsid w:val="009F619C"/>
    <w:rsid w:val="009F63A2"/>
    <w:rsid w:val="009F65A8"/>
    <w:rsid w:val="009F6619"/>
    <w:rsid w:val="009F668B"/>
    <w:rsid w:val="009F66C5"/>
    <w:rsid w:val="009F67B7"/>
    <w:rsid w:val="009F6825"/>
    <w:rsid w:val="009F6916"/>
    <w:rsid w:val="009F6A35"/>
    <w:rsid w:val="009F6A73"/>
    <w:rsid w:val="009F6B0C"/>
    <w:rsid w:val="009F6B16"/>
    <w:rsid w:val="009F6B17"/>
    <w:rsid w:val="009F6B5D"/>
    <w:rsid w:val="009F6B6C"/>
    <w:rsid w:val="009F6B70"/>
    <w:rsid w:val="009F6BF4"/>
    <w:rsid w:val="009F6D1B"/>
    <w:rsid w:val="009F6EA0"/>
    <w:rsid w:val="009F6EBE"/>
    <w:rsid w:val="009F6ED2"/>
    <w:rsid w:val="009F70C7"/>
    <w:rsid w:val="009F70F9"/>
    <w:rsid w:val="009F7221"/>
    <w:rsid w:val="009F7316"/>
    <w:rsid w:val="009F73A7"/>
    <w:rsid w:val="009F73A9"/>
    <w:rsid w:val="009F73CE"/>
    <w:rsid w:val="009F747E"/>
    <w:rsid w:val="009F7572"/>
    <w:rsid w:val="009F760B"/>
    <w:rsid w:val="009F760F"/>
    <w:rsid w:val="009F7645"/>
    <w:rsid w:val="009F777A"/>
    <w:rsid w:val="009F77CE"/>
    <w:rsid w:val="009F7892"/>
    <w:rsid w:val="009F7943"/>
    <w:rsid w:val="009F797D"/>
    <w:rsid w:val="009F79A3"/>
    <w:rsid w:val="009F7A5D"/>
    <w:rsid w:val="009F7A78"/>
    <w:rsid w:val="009F7B19"/>
    <w:rsid w:val="009F7C17"/>
    <w:rsid w:val="009F7D1F"/>
    <w:rsid w:val="009F7D42"/>
    <w:rsid w:val="009F7D4C"/>
    <w:rsid w:val="009F7D5E"/>
    <w:rsid w:val="009F7DA3"/>
    <w:rsid w:val="009F7E16"/>
    <w:rsid w:val="009F7E7F"/>
    <w:rsid w:val="009F7F07"/>
    <w:rsid w:val="009F7F91"/>
    <w:rsid w:val="00A00018"/>
    <w:rsid w:val="00A0002C"/>
    <w:rsid w:val="00A00078"/>
    <w:rsid w:val="00A00109"/>
    <w:rsid w:val="00A0019E"/>
    <w:rsid w:val="00A00243"/>
    <w:rsid w:val="00A00296"/>
    <w:rsid w:val="00A00348"/>
    <w:rsid w:val="00A00382"/>
    <w:rsid w:val="00A003F5"/>
    <w:rsid w:val="00A00443"/>
    <w:rsid w:val="00A004B8"/>
    <w:rsid w:val="00A00507"/>
    <w:rsid w:val="00A0056F"/>
    <w:rsid w:val="00A005A2"/>
    <w:rsid w:val="00A0062D"/>
    <w:rsid w:val="00A0064F"/>
    <w:rsid w:val="00A00668"/>
    <w:rsid w:val="00A00687"/>
    <w:rsid w:val="00A0086C"/>
    <w:rsid w:val="00A008C0"/>
    <w:rsid w:val="00A008D4"/>
    <w:rsid w:val="00A008E8"/>
    <w:rsid w:val="00A00972"/>
    <w:rsid w:val="00A0098F"/>
    <w:rsid w:val="00A009EB"/>
    <w:rsid w:val="00A00A4A"/>
    <w:rsid w:val="00A00A6D"/>
    <w:rsid w:val="00A00BA4"/>
    <w:rsid w:val="00A00BE8"/>
    <w:rsid w:val="00A00DA5"/>
    <w:rsid w:val="00A00E3E"/>
    <w:rsid w:val="00A01046"/>
    <w:rsid w:val="00A01049"/>
    <w:rsid w:val="00A01086"/>
    <w:rsid w:val="00A0109A"/>
    <w:rsid w:val="00A010F4"/>
    <w:rsid w:val="00A010FC"/>
    <w:rsid w:val="00A01247"/>
    <w:rsid w:val="00A012B8"/>
    <w:rsid w:val="00A01341"/>
    <w:rsid w:val="00A0135E"/>
    <w:rsid w:val="00A01375"/>
    <w:rsid w:val="00A01463"/>
    <w:rsid w:val="00A01513"/>
    <w:rsid w:val="00A015A5"/>
    <w:rsid w:val="00A015ED"/>
    <w:rsid w:val="00A01707"/>
    <w:rsid w:val="00A0174F"/>
    <w:rsid w:val="00A01775"/>
    <w:rsid w:val="00A0183D"/>
    <w:rsid w:val="00A01938"/>
    <w:rsid w:val="00A01977"/>
    <w:rsid w:val="00A019C6"/>
    <w:rsid w:val="00A01A42"/>
    <w:rsid w:val="00A01E8D"/>
    <w:rsid w:val="00A01F02"/>
    <w:rsid w:val="00A01F32"/>
    <w:rsid w:val="00A01F92"/>
    <w:rsid w:val="00A01FEB"/>
    <w:rsid w:val="00A0203C"/>
    <w:rsid w:val="00A020A8"/>
    <w:rsid w:val="00A02153"/>
    <w:rsid w:val="00A02163"/>
    <w:rsid w:val="00A02195"/>
    <w:rsid w:val="00A0219C"/>
    <w:rsid w:val="00A02375"/>
    <w:rsid w:val="00A024BE"/>
    <w:rsid w:val="00A02551"/>
    <w:rsid w:val="00A02563"/>
    <w:rsid w:val="00A02596"/>
    <w:rsid w:val="00A025BA"/>
    <w:rsid w:val="00A026C9"/>
    <w:rsid w:val="00A02711"/>
    <w:rsid w:val="00A027F1"/>
    <w:rsid w:val="00A02875"/>
    <w:rsid w:val="00A028A7"/>
    <w:rsid w:val="00A02913"/>
    <w:rsid w:val="00A02A3B"/>
    <w:rsid w:val="00A02A5E"/>
    <w:rsid w:val="00A02A7A"/>
    <w:rsid w:val="00A02B2F"/>
    <w:rsid w:val="00A02B80"/>
    <w:rsid w:val="00A02BA9"/>
    <w:rsid w:val="00A02C35"/>
    <w:rsid w:val="00A02CCD"/>
    <w:rsid w:val="00A02D1C"/>
    <w:rsid w:val="00A02DB0"/>
    <w:rsid w:val="00A02F9B"/>
    <w:rsid w:val="00A03029"/>
    <w:rsid w:val="00A030DC"/>
    <w:rsid w:val="00A030E7"/>
    <w:rsid w:val="00A03194"/>
    <w:rsid w:val="00A031B7"/>
    <w:rsid w:val="00A031FB"/>
    <w:rsid w:val="00A03299"/>
    <w:rsid w:val="00A03436"/>
    <w:rsid w:val="00A03439"/>
    <w:rsid w:val="00A0345E"/>
    <w:rsid w:val="00A034FE"/>
    <w:rsid w:val="00A03521"/>
    <w:rsid w:val="00A03546"/>
    <w:rsid w:val="00A03667"/>
    <w:rsid w:val="00A037A6"/>
    <w:rsid w:val="00A03825"/>
    <w:rsid w:val="00A038B1"/>
    <w:rsid w:val="00A0394D"/>
    <w:rsid w:val="00A03A44"/>
    <w:rsid w:val="00A03C20"/>
    <w:rsid w:val="00A03D0A"/>
    <w:rsid w:val="00A03D92"/>
    <w:rsid w:val="00A03E4B"/>
    <w:rsid w:val="00A03E91"/>
    <w:rsid w:val="00A0400A"/>
    <w:rsid w:val="00A04058"/>
    <w:rsid w:val="00A040F7"/>
    <w:rsid w:val="00A04139"/>
    <w:rsid w:val="00A04309"/>
    <w:rsid w:val="00A04417"/>
    <w:rsid w:val="00A0442E"/>
    <w:rsid w:val="00A0447A"/>
    <w:rsid w:val="00A044A6"/>
    <w:rsid w:val="00A04514"/>
    <w:rsid w:val="00A04528"/>
    <w:rsid w:val="00A0459E"/>
    <w:rsid w:val="00A045B0"/>
    <w:rsid w:val="00A04693"/>
    <w:rsid w:val="00A0476A"/>
    <w:rsid w:val="00A047E0"/>
    <w:rsid w:val="00A04824"/>
    <w:rsid w:val="00A0487D"/>
    <w:rsid w:val="00A04901"/>
    <w:rsid w:val="00A04976"/>
    <w:rsid w:val="00A049AF"/>
    <w:rsid w:val="00A04B63"/>
    <w:rsid w:val="00A04B6D"/>
    <w:rsid w:val="00A04BBB"/>
    <w:rsid w:val="00A04C74"/>
    <w:rsid w:val="00A04CC9"/>
    <w:rsid w:val="00A04CEB"/>
    <w:rsid w:val="00A04D36"/>
    <w:rsid w:val="00A04EDD"/>
    <w:rsid w:val="00A04EDF"/>
    <w:rsid w:val="00A04F15"/>
    <w:rsid w:val="00A04FFA"/>
    <w:rsid w:val="00A050DB"/>
    <w:rsid w:val="00A05181"/>
    <w:rsid w:val="00A05249"/>
    <w:rsid w:val="00A05365"/>
    <w:rsid w:val="00A053BD"/>
    <w:rsid w:val="00A053CD"/>
    <w:rsid w:val="00A05434"/>
    <w:rsid w:val="00A05465"/>
    <w:rsid w:val="00A05548"/>
    <w:rsid w:val="00A0563A"/>
    <w:rsid w:val="00A056EB"/>
    <w:rsid w:val="00A057C1"/>
    <w:rsid w:val="00A057F7"/>
    <w:rsid w:val="00A0590F"/>
    <w:rsid w:val="00A05A27"/>
    <w:rsid w:val="00A05B7C"/>
    <w:rsid w:val="00A05B95"/>
    <w:rsid w:val="00A05BD8"/>
    <w:rsid w:val="00A05C46"/>
    <w:rsid w:val="00A05CC0"/>
    <w:rsid w:val="00A05CEF"/>
    <w:rsid w:val="00A05E9A"/>
    <w:rsid w:val="00A05EAB"/>
    <w:rsid w:val="00A05F1F"/>
    <w:rsid w:val="00A05F4D"/>
    <w:rsid w:val="00A05FC3"/>
    <w:rsid w:val="00A05FF2"/>
    <w:rsid w:val="00A0637D"/>
    <w:rsid w:val="00A06388"/>
    <w:rsid w:val="00A065BD"/>
    <w:rsid w:val="00A065C7"/>
    <w:rsid w:val="00A06704"/>
    <w:rsid w:val="00A06745"/>
    <w:rsid w:val="00A0675B"/>
    <w:rsid w:val="00A0679F"/>
    <w:rsid w:val="00A067C8"/>
    <w:rsid w:val="00A067D7"/>
    <w:rsid w:val="00A0695D"/>
    <w:rsid w:val="00A06A3B"/>
    <w:rsid w:val="00A06A48"/>
    <w:rsid w:val="00A06A61"/>
    <w:rsid w:val="00A06C38"/>
    <w:rsid w:val="00A06D5C"/>
    <w:rsid w:val="00A06D9C"/>
    <w:rsid w:val="00A06DAA"/>
    <w:rsid w:val="00A06F9E"/>
    <w:rsid w:val="00A06FB8"/>
    <w:rsid w:val="00A07007"/>
    <w:rsid w:val="00A070AA"/>
    <w:rsid w:val="00A07120"/>
    <w:rsid w:val="00A071A3"/>
    <w:rsid w:val="00A07227"/>
    <w:rsid w:val="00A074A5"/>
    <w:rsid w:val="00A074E4"/>
    <w:rsid w:val="00A075E2"/>
    <w:rsid w:val="00A07668"/>
    <w:rsid w:val="00A07671"/>
    <w:rsid w:val="00A07745"/>
    <w:rsid w:val="00A077A5"/>
    <w:rsid w:val="00A078FD"/>
    <w:rsid w:val="00A07A2A"/>
    <w:rsid w:val="00A07AA1"/>
    <w:rsid w:val="00A07B42"/>
    <w:rsid w:val="00A07B68"/>
    <w:rsid w:val="00A07BBF"/>
    <w:rsid w:val="00A07C9C"/>
    <w:rsid w:val="00A07CE5"/>
    <w:rsid w:val="00A07CE9"/>
    <w:rsid w:val="00A07D96"/>
    <w:rsid w:val="00A07DB4"/>
    <w:rsid w:val="00A07DFD"/>
    <w:rsid w:val="00A07E21"/>
    <w:rsid w:val="00A10242"/>
    <w:rsid w:val="00A1026F"/>
    <w:rsid w:val="00A10332"/>
    <w:rsid w:val="00A103B2"/>
    <w:rsid w:val="00A104DA"/>
    <w:rsid w:val="00A10585"/>
    <w:rsid w:val="00A1059A"/>
    <w:rsid w:val="00A1065B"/>
    <w:rsid w:val="00A1066C"/>
    <w:rsid w:val="00A10679"/>
    <w:rsid w:val="00A1070B"/>
    <w:rsid w:val="00A1086D"/>
    <w:rsid w:val="00A10957"/>
    <w:rsid w:val="00A109AD"/>
    <w:rsid w:val="00A109B5"/>
    <w:rsid w:val="00A10A22"/>
    <w:rsid w:val="00A10A56"/>
    <w:rsid w:val="00A10C28"/>
    <w:rsid w:val="00A10C30"/>
    <w:rsid w:val="00A10D3C"/>
    <w:rsid w:val="00A10D81"/>
    <w:rsid w:val="00A10DA0"/>
    <w:rsid w:val="00A10DA4"/>
    <w:rsid w:val="00A10DBA"/>
    <w:rsid w:val="00A10E3F"/>
    <w:rsid w:val="00A10F36"/>
    <w:rsid w:val="00A10F64"/>
    <w:rsid w:val="00A11041"/>
    <w:rsid w:val="00A1108B"/>
    <w:rsid w:val="00A110C6"/>
    <w:rsid w:val="00A11104"/>
    <w:rsid w:val="00A11167"/>
    <w:rsid w:val="00A111A3"/>
    <w:rsid w:val="00A112A1"/>
    <w:rsid w:val="00A112C4"/>
    <w:rsid w:val="00A112DF"/>
    <w:rsid w:val="00A11405"/>
    <w:rsid w:val="00A1142D"/>
    <w:rsid w:val="00A11430"/>
    <w:rsid w:val="00A1146D"/>
    <w:rsid w:val="00A11580"/>
    <w:rsid w:val="00A116F0"/>
    <w:rsid w:val="00A11746"/>
    <w:rsid w:val="00A1176C"/>
    <w:rsid w:val="00A11874"/>
    <w:rsid w:val="00A118D5"/>
    <w:rsid w:val="00A1197A"/>
    <w:rsid w:val="00A11A0C"/>
    <w:rsid w:val="00A11A23"/>
    <w:rsid w:val="00A11BE1"/>
    <w:rsid w:val="00A11BF0"/>
    <w:rsid w:val="00A11C88"/>
    <w:rsid w:val="00A11CF1"/>
    <w:rsid w:val="00A11D35"/>
    <w:rsid w:val="00A11D4A"/>
    <w:rsid w:val="00A11E6D"/>
    <w:rsid w:val="00A11E86"/>
    <w:rsid w:val="00A1201F"/>
    <w:rsid w:val="00A1207C"/>
    <w:rsid w:val="00A122A2"/>
    <w:rsid w:val="00A12334"/>
    <w:rsid w:val="00A12436"/>
    <w:rsid w:val="00A1246D"/>
    <w:rsid w:val="00A125CF"/>
    <w:rsid w:val="00A126EB"/>
    <w:rsid w:val="00A127DA"/>
    <w:rsid w:val="00A12A5A"/>
    <w:rsid w:val="00A12AA6"/>
    <w:rsid w:val="00A12AB3"/>
    <w:rsid w:val="00A12B7B"/>
    <w:rsid w:val="00A12BD2"/>
    <w:rsid w:val="00A12E24"/>
    <w:rsid w:val="00A12E75"/>
    <w:rsid w:val="00A12F0B"/>
    <w:rsid w:val="00A13018"/>
    <w:rsid w:val="00A131E3"/>
    <w:rsid w:val="00A13237"/>
    <w:rsid w:val="00A13240"/>
    <w:rsid w:val="00A133B8"/>
    <w:rsid w:val="00A1340F"/>
    <w:rsid w:val="00A134CE"/>
    <w:rsid w:val="00A13653"/>
    <w:rsid w:val="00A13694"/>
    <w:rsid w:val="00A13753"/>
    <w:rsid w:val="00A137E9"/>
    <w:rsid w:val="00A138FE"/>
    <w:rsid w:val="00A13978"/>
    <w:rsid w:val="00A13A15"/>
    <w:rsid w:val="00A13CBF"/>
    <w:rsid w:val="00A13D35"/>
    <w:rsid w:val="00A13D5C"/>
    <w:rsid w:val="00A13E6D"/>
    <w:rsid w:val="00A13F77"/>
    <w:rsid w:val="00A13FCC"/>
    <w:rsid w:val="00A1439C"/>
    <w:rsid w:val="00A143F7"/>
    <w:rsid w:val="00A1441B"/>
    <w:rsid w:val="00A145BB"/>
    <w:rsid w:val="00A14603"/>
    <w:rsid w:val="00A14633"/>
    <w:rsid w:val="00A14715"/>
    <w:rsid w:val="00A147B9"/>
    <w:rsid w:val="00A14824"/>
    <w:rsid w:val="00A148C5"/>
    <w:rsid w:val="00A14939"/>
    <w:rsid w:val="00A14B1B"/>
    <w:rsid w:val="00A14B84"/>
    <w:rsid w:val="00A14BC2"/>
    <w:rsid w:val="00A14BC8"/>
    <w:rsid w:val="00A14C8B"/>
    <w:rsid w:val="00A14E4C"/>
    <w:rsid w:val="00A14E70"/>
    <w:rsid w:val="00A14EAD"/>
    <w:rsid w:val="00A14EC5"/>
    <w:rsid w:val="00A14EE6"/>
    <w:rsid w:val="00A14F2A"/>
    <w:rsid w:val="00A14F60"/>
    <w:rsid w:val="00A14F6D"/>
    <w:rsid w:val="00A14FE7"/>
    <w:rsid w:val="00A1509B"/>
    <w:rsid w:val="00A150A9"/>
    <w:rsid w:val="00A151EF"/>
    <w:rsid w:val="00A15294"/>
    <w:rsid w:val="00A152FA"/>
    <w:rsid w:val="00A1540A"/>
    <w:rsid w:val="00A15442"/>
    <w:rsid w:val="00A154C1"/>
    <w:rsid w:val="00A154E8"/>
    <w:rsid w:val="00A155CA"/>
    <w:rsid w:val="00A15683"/>
    <w:rsid w:val="00A15758"/>
    <w:rsid w:val="00A157BC"/>
    <w:rsid w:val="00A15922"/>
    <w:rsid w:val="00A15A7A"/>
    <w:rsid w:val="00A15ADA"/>
    <w:rsid w:val="00A15AEA"/>
    <w:rsid w:val="00A15B6F"/>
    <w:rsid w:val="00A15B70"/>
    <w:rsid w:val="00A15BDD"/>
    <w:rsid w:val="00A15BE4"/>
    <w:rsid w:val="00A15C93"/>
    <w:rsid w:val="00A15CAC"/>
    <w:rsid w:val="00A15D7D"/>
    <w:rsid w:val="00A15F2A"/>
    <w:rsid w:val="00A16084"/>
    <w:rsid w:val="00A16094"/>
    <w:rsid w:val="00A1615A"/>
    <w:rsid w:val="00A161B1"/>
    <w:rsid w:val="00A161D6"/>
    <w:rsid w:val="00A1621F"/>
    <w:rsid w:val="00A16231"/>
    <w:rsid w:val="00A16268"/>
    <w:rsid w:val="00A16274"/>
    <w:rsid w:val="00A162A7"/>
    <w:rsid w:val="00A162D7"/>
    <w:rsid w:val="00A16562"/>
    <w:rsid w:val="00A165B0"/>
    <w:rsid w:val="00A16658"/>
    <w:rsid w:val="00A166AB"/>
    <w:rsid w:val="00A166EA"/>
    <w:rsid w:val="00A16769"/>
    <w:rsid w:val="00A167A5"/>
    <w:rsid w:val="00A16873"/>
    <w:rsid w:val="00A168C7"/>
    <w:rsid w:val="00A16964"/>
    <w:rsid w:val="00A16973"/>
    <w:rsid w:val="00A16A81"/>
    <w:rsid w:val="00A16AD5"/>
    <w:rsid w:val="00A16AEE"/>
    <w:rsid w:val="00A16BDB"/>
    <w:rsid w:val="00A16D49"/>
    <w:rsid w:val="00A16E32"/>
    <w:rsid w:val="00A16E5F"/>
    <w:rsid w:val="00A16F08"/>
    <w:rsid w:val="00A16F47"/>
    <w:rsid w:val="00A16F5A"/>
    <w:rsid w:val="00A16F6A"/>
    <w:rsid w:val="00A1701F"/>
    <w:rsid w:val="00A17125"/>
    <w:rsid w:val="00A171E9"/>
    <w:rsid w:val="00A17291"/>
    <w:rsid w:val="00A17333"/>
    <w:rsid w:val="00A174BC"/>
    <w:rsid w:val="00A1760F"/>
    <w:rsid w:val="00A1761C"/>
    <w:rsid w:val="00A176A5"/>
    <w:rsid w:val="00A17754"/>
    <w:rsid w:val="00A17770"/>
    <w:rsid w:val="00A1781D"/>
    <w:rsid w:val="00A178A7"/>
    <w:rsid w:val="00A178E6"/>
    <w:rsid w:val="00A17A00"/>
    <w:rsid w:val="00A17AB3"/>
    <w:rsid w:val="00A17BD1"/>
    <w:rsid w:val="00A17C89"/>
    <w:rsid w:val="00A17CA7"/>
    <w:rsid w:val="00A17FB5"/>
    <w:rsid w:val="00A20016"/>
    <w:rsid w:val="00A2018B"/>
    <w:rsid w:val="00A201A3"/>
    <w:rsid w:val="00A201BA"/>
    <w:rsid w:val="00A201DD"/>
    <w:rsid w:val="00A203BB"/>
    <w:rsid w:val="00A2044A"/>
    <w:rsid w:val="00A204E0"/>
    <w:rsid w:val="00A20515"/>
    <w:rsid w:val="00A2059A"/>
    <w:rsid w:val="00A205EC"/>
    <w:rsid w:val="00A2068A"/>
    <w:rsid w:val="00A20720"/>
    <w:rsid w:val="00A20786"/>
    <w:rsid w:val="00A20789"/>
    <w:rsid w:val="00A207CF"/>
    <w:rsid w:val="00A2080F"/>
    <w:rsid w:val="00A2094B"/>
    <w:rsid w:val="00A209B2"/>
    <w:rsid w:val="00A20A40"/>
    <w:rsid w:val="00A20AB2"/>
    <w:rsid w:val="00A20B57"/>
    <w:rsid w:val="00A20C45"/>
    <w:rsid w:val="00A20CBD"/>
    <w:rsid w:val="00A20D7E"/>
    <w:rsid w:val="00A20DDD"/>
    <w:rsid w:val="00A20E14"/>
    <w:rsid w:val="00A2106D"/>
    <w:rsid w:val="00A210A5"/>
    <w:rsid w:val="00A210C2"/>
    <w:rsid w:val="00A21138"/>
    <w:rsid w:val="00A211A8"/>
    <w:rsid w:val="00A21267"/>
    <w:rsid w:val="00A212CF"/>
    <w:rsid w:val="00A2134E"/>
    <w:rsid w:val="00A213D2"/>
    <w:rsid w:val="00A213D3"/>
    <w:rsid w:val="00A213F5"/>
    <w:rsid w:val="00A213F6"/>
    <w:rsid w:val="00A21410"/>
    <w:rsid w:val="00A21581"/>
    <w:rsid w:val="00A2162B"/>
    <w:rsid w:val="00A2165E"/>
    <w:rsid w:val="00A216BA"/>
    <w:rsid w:val="00A216BB"/>
    <w:rsid w:val="00A216EB"/>
    <w:rsid w:val="00A217C7"/>
    <w:rsid w:val="00A217D3"/>
    <w:rsid w:val="00A21814"/>
    <w:rsid w:val="00A21820"/>
    <w:rsid w:val="00A218B3"/>
    <w:rsid w:val="00A219FE"/>
    <w:rsid w:val="00A21A09"/>
    <w:rsid w:val="00A21AA1"/>
    <w:rsid w:val="00A21B12"/>
    <w:rsid w:val="00A21B2C"/>
    <w:rsid w:val="00A21B36"/>
    <w:rsid w:val="00A21B3C"/>
    <w:rsid w:val="00A21B5C"/>
    <w:rsid w:val="00A21B71"/>
    <w:rsid w:val="00A21D15"/>
    <w:rsid w:val="00A21D6B"/>
    <w:rsid w:val="00A21ED5"/>
    <w:rsid w:val="00A21EF5"/>
    <w:rsid w:val="00A21F41"/>
    <w:rsid w:val="00A21FB4"/>
    <w:rsid w:val="00A2206D"/>
    <w:rsid w:val="00A221C5"/>
    <w:rsid w:val="00A2223F"/>
    <w:rsid w:val="00A22280"/>
    <w:rsid w:val="00A22360"/>
    <w:rsid w:val="00A2237D"/>
    <w:rsid w:val="00A223ED"/>
    <w:rsid w:val="00A223EE"/>
    <w:rsid w:val="00A22459"/>
    <w:rsid w:val="00A22555"/>
    <w:rsid w:val="00A2261E"/>
    <w:rsid w:val="00A22688"/>
    <w:rsid w:val="00A2269D"/>
    <w:rsid w:val="00A226E3"/>
    <w:rsid w:val="00A2278E"/>
    <w:rsid w:val="00A227A4"/>
    <w:rsid w:val="00A227C8"/>
    <w:rsid w:val="00A227D4"/>
    <w:rsid w:val="00A22959"/>
    <w:rsid w:val="00A22A1A"/>
    <w:rsid w:val="00A22A3F"/>
    <w:rsid w:val="00A22AB6"/>
    <w:rsid w:val="00A22B3D"/>
    <w:rsid w:val="00A22C84"/>
    <w:rsid w:val="00A22C8C"/>
    <w:rsid w:val="00A22CF4"/>
    <w:rsid w:val="00A22D09"/>
    <w:rsid w:val="00A22D82"/>
    <w:rsid w:val="00A22DAB"/>
    <w:rsid w:val="00A22DC4"/>
    <w:rsid w:val="00A22E88"/>
    <w:rsid w:val="00A22F93"/>
    <w:rsid w:val="00A2305E"/>
    <w:rsid w:val="00A23084"/>
    <w:rsid w:val="00A230EB"/>
    <w:rsid w:val="00A231BF"/>
    <w:rsid w:val="00A23222"/>
    <w:rsid w:val="00A2323A"/>
    <w:rsid w:val="00A232C5"/>
    <w:rsid w:val="00A23354"/>
    <w:rsid w:val="00A23438"/>
    <w:rsid w:val="00A23465"/>
    <w:rsid w:val="00A23545"/>
    <w:rsid w:val="00A2365B"/>
    <w:rsid w:val="00A23905"/>
    <w:rsid w:val="00A23941"/>
    <w:rsid w:val="00A23945"/>
    <w:rsid w:val="00A23B24"/>
    <w:rsid w:val="00A23B49"/>
    <w:rsid w:val="00A23B7F"/>
    <w:rsid w:val="00A23C20"/>
    <w:rsid w:val="00A23C6F"/>
    <w:rsid w:val="00A23D2C"/>
    <w:rsid w:val="00A23D65"/>
    <w:rsid w:val="00A23E65"/>
    <w:rsid w:val="00A23E7B"/>
    <w:rsid w:val="00A23EA0"/>
    <w:rsid w:val="00A23EC1"/>
    <w:rsid w:val="00A23FBA"/>
    <w:rsid w:val="00A2401E"/>
    <w:rsid w:val="00A24068"/>
    <w:rsid w:val="00A240E5"/>
    <w:rsid w:val="00A24132"/>
    <w:rsid w:val="00A24198"/>
    <w:rsid w:val="00A241A3"/>
    <w:rsid w:val="00A241C7"/>
    <w:rsid w:val="00A242EB"/>
    <w:rsid w:val="00A242F6"/>
    <w:rsid w:val="00A242FB"/>
    <w:rsid w:val="00A2430D"/>
    <w:rsid w:val="00A24336"/>
    <w:rsid w:val="00A243E3"/>
    <w:rsid w:val="00A243FC"/>
    <w:rsid w:val="00A24407"/>
    <w:rsid w:val="00A24555"/>
    <w:rsid w:val="00A245B9"/>
    <w:rsid w:val="00A245BD"/>
    <w:rsid w:val="00A24646"/>
    <w:rsid w:val="00A246A0"/>
    <w:rsid w:val="00A246A7"/>
    <w:rsid w:val="00A24764"/>
    <w:rsid w:val="00A2477B"/>
    <w:rsid w:val="00A24807"/>
    <w:rsid w:val="00A24825"/>
    <w:rsid w:val="00A24880"/>
    <w:rsid w:val="00A2492E"/>
    <w:rsid w:val="00A2496D"/>
    <w:rsid w:val="00A249AF"/>
    <w:rsid w:val="00A249CB"/>
    <w:rsid w:val="00A24B57"/>
    <w:rsid w:val="00A24B5F"/>
    <w:rsid w:val="00A24B8A"/>
    <w:rsid w:val="00A24CBE"/>
    <w:rsid w:val="00A24D98"/>
    <w:rsid w:val="00A24D9C"/>
    <w:rsid w:val="00A24E79"/>
    <w:rsid w:val="00A24F50"/>
    <w:rsid w:val="00A24FC6"/>
    <w:rsid w:val="00A24FCF"/>
    <w:rsid w:val="00A25051"/>
    <w:rsid w:val="00A250A3"/>
    <w:rsid w:val="00A2524A"/>
    <w:rsid w:val="00A25298"/>
    <w:rsid w:val="00A25370"/>
    <w:rsid w:val="00A253C2"/>
    <w:rsid w:val="00A254AE"/>
    <w:rsid w:val="00A25548"/>
    <w:rsid w:val="00A256AD"/>
    <w:rsid w:val="00A256B9"/>
    <w:rsid w:val="00A256D2"/>
    <w:rsid w:val="00A256D5"/>
    <w:rsid w:val="00A25719"/>
    <w:rsid w:val="00A257D2"/>
    <w:rsid w:val="00A257DB"/>
    <w:rsid w:val="00A25820"/>
    <w:rsid w:val="00A25888"/>
    <w:rsid w:val="00A258A1"/>
    <w:rsid w:val="00A259A1"/>
    <w:rsid w:val="00A259DA"/>
    <w:rsid w:val="00A25B0D"/>
    <w:rsid w:val="00A25BBA"/>
    <w:rsid w:val="00A25BD0"/>
    <w:rsid w:val="00A25BFD"/>
    <w:rsid w:val="00A25C15"/>
    <w:rsid w:val="00A25CD4"/>
    <w:rsid w:val="00A25CF3"/>
    <w:rsid w:val="00A25E9A"/>
    <w:rsid w:val="00A25EEA"/>
    <w:rsid w:val="00A25F93"/>
    <w:rsid w:val="00A260DA"/>
    <w:rsid w:val="00A26163"/>
    <w:rsid w:val="00A262C8"/>
    <w:rsid w:val="00A26351"/>
    <w:rsid w:val="00A26362"/>
    <w:rsid w:val="00A263EE"/>
    <w:rsid w:val="00A26466"/>
    <w:rsid w:val="00A2649F"/>
    <w:rsid w:val="00A265FD"/>
    <w:rsid w:val="00A26619"/>
    <w:rsid w:val="00A2664A"/>
    <w:rsid w:val="00A26731"/>
    <w:rsid w:val="00A26797"/>
    <w:rsid w:val="00A267F5"/>
    <w:rsid w:val="00A268B8"/>
    <w:rsid w:val="00A2690E"/>
    <w:rsid w:val="00A26967"/>
    <w:rsid w:val="00A269B6"/>
    <w:rsid w:val="00A269C9"/>
    <w:rsid w:val="00A26B6B"/>
    <w:rsid w:val="00A26B90"/>
    <w:rsid w:val="00A26C1F"/>
    <w:rsid w:val="00A26C4C"/>
    <w:rsid w:val="00A26C93"/>
    <w:rsid w:val="00A26DBA"/>
    <w:rsid w:val="00A26E13"/>
    <w:rsid w:val="00A26E8C"/>
    <w:rsid w:val="00A26EF3"/>
    <w:rsid w:val="00A26EFD"/>
    <w:rsid w:val="00A26F01"/>
    <w:rsid w:val="00A26FFC"/>
    <w:rsid w:val="00A2705E"/>
    <w:rsid w:val="00A27098"/>
    <w:rsid w:val="00A27132"/>
    <w:rsid w:val="00A271F7"/>
    <w:rsid w:val="00A27254"/>
    <w:rsid w:val="00A27300"/>
    <w:rsid w:val="00A273E3"/>
    <w:rsid w:val="00A27660"/>
    <w:rsid w:val="00A27672"/>
    <w:rsid w:val="00A27694"/>
    <w:rsid w:val="00A276EB"/>
    <w:rsid w:val="00A276EF"/>
    <w:rsid w:val="00A277DC"/>
    <w:rsid w:val="00A27865"/>
    <w:rsid w:val="00A2786A"/>
    <w:rsid w:val="00A2787A"/>
    <w:rsid w:val="00A278FC"/>
    <w:rsid w:val="00A2792A"/>
    <w:rsid w:val="00A27947"/>
    <w:rsid w:val="00A2799D"/>
    <w:rsid w:val="00A279CE"/>
    <w:rsid w:val="00A27AA9"/>
    <w:rsid w:val="00A27AE8"/>
    <w:rsid w:val="00A27C17"/>
    <w:rsid w:val="00A27C24"/>
    <w:rsid w:val="00A27C5F"/>
    <w:rsid w:val="00A27C92"/>
    <w:rsid w:val="00A27CDE"/>
    <w:rsid w:val="00A27F77"/>
    <w:rsid w:val="00A27FC5"/>
    <w:rsid w:val="00A27FD7"/>
    <w:rsid w:val="00A30007"/>
    <w:rsid w:val="00A3008A"/>
    <w:rsid w:val="00A300F8"/>
    <w:rsid w:val="00A30155"/>
    <w:rsid w:val="00A30178"/>
    <w:rsid w:val="00A301C2"/>
    <w:rsid w:val="00A301F6"/>
    <w:rsid w:val="00A30202"/>
    <w:rsid w:val="00A30207"/>
    <w:rsid w:val="00A302AC"/>
    <w:rsid w:val="00A302D4"/>
    <w:rsid w:val="00A303EC"/>
    <w:rsid w:val="00A30404"/>
    <w:rsid w:val="00A30489"/>
    <w:rsid w:val="00A3049E"/>
    <w:rsid w:val="00A30595"/>
    <w:rsid w:val="00A30672"/>
    <w:rsid w:val="00A30718"/>
    <w:rsid w:val="00A30873"/>
    <w:rsid w:val="00A30A15"/>
    <w:rsid w:val="00A30B15"/>
    <w:rsid w:val="00A30C1F"/>
    <w:rsid w:val="00A30CC2"/>
    <w:rsid w:val="00A30DA9"/>
    <w:rsid w:val="00A30F78"/>
    <w:rsid w:val="00A31024"/>
    <w:rsid w:val="00A3111F"/>
    <w:rsid w:val="00A312C0"/>
    <w:rsid w:val="00A313A5"/>
    <w:rsid w:val="00A313B8"/>
    <w:rsid w:val="00A31428"/>
    <w:rsid w:val="00A31501"/>
    <w:rsid w:val="00A3152A"/>
    <w:rsid w:val="00A316F7"/>
    <w:rsid w:val="00A3189E"/>
    <w:rsid w:val="00A318F6"/>
    <w:rsid w:val="00A31AD7"/>
    <w:rsid w:val="00A31AE4"/>
    <w:rsid w:val="00A31BA3"/>
    <w:rsid w:val="00A31C07"/>
    <w:rsid w:val="00A31E5D"/>
    <w:rsid w:val="00A31ED7"/>
    <w:rsid w:val="00A31EE8"/>
    <w:rsid w:val="00A31EEF"/>
    <w:rsid w:val="00A31FC8"/>
    <w:rsid w:val="00A32053"/>
    <w:rsid w:val="00A320FE"/>
    <w:rsid w:val="00A321CC"/>
    <w:rsid w:val="00A322EB"/>
    <w:rsid w:val="00A323B5"/>
    <w:rsid w:val="00A323EA"/>
    <w:rsid w:val="00A323F4"/>
    <w:rsid w:val="00A3240F"/>
    <w:rsid w:val="00A32506"/>
    <w:rsid w:val="00A325C2"/>
    <w:rsid w:val="00A3286D"/>
    <w:rsid w:val="00A328BE"/>
    <w:rsid w:val="00A328F8"/>
    <w:rsid w:val="00A32A6E"/>
    <w:rsid w:val="00A32AA9"/>
    <w:rsid w:val="00A32AE3"/>
    <w:rsid w:val="00A32C43"/>
    <w:rsid w:val="00A32C61"/>
    <w:rsid w:val="00A32DA6"/>
    <w:rsid w:val="00A32DB8"/>
    <w:rsid w:val="00A32DD6"/>
    <w:rsid w:val="00A32DE0"/>
    <w:rsid w:val="00A32E2D"/>
    <w:rsid w:val="00A32EA6"/>
    <w:rsid w:val="00A32F1F"/>
    <w:rsid w:val="00A32F52"/>
    <w:rsid w:val="00A32FFF"/>
    <w:rsid w:val="00A331C2"/>
    <w:rsid w:val="00A33257"/>
    <w:rsid w:val="00A3326A"/>
    <w:rsid w:val="00A33379"/>
    <w:rsid w:val="00A33386"/>
    <w:rsid w:val="00A3349F"/>
    <w:rsid w:val="00A335AB"/>
    <w:rsid w:val="00A3366E"/>
    <w:rsid w:val="00A3368F"/>
    <w:rsid w:val="00A336DF"/>
    <w:rsid w:val="00A33A31"/>
    <w:rsid w:val="00A33A3A"/>
    <w:rsid w:val="00A33A60"/>
    <w:rsid w:val="00A33C04"/>
    <w:rsid w:val="00A33CD7"/>
    <w:rsid w:val="00A33D78"/>
    <w:rsid w:val="00A33D9E"/>
    <w:rsid w:val="00A33DA4"/>
    <w:rsid w:val="00A33DFF"/>
    <w:rsid w:val="00A33F73"/>
    <w:rsid w:val="00A34052"/>
    <w:rsid w:val="00A341C2"/>
    <w:rsid w:val="00A341ED"/>
    <w:rsid w:val="00A3430E"/>
    <w:rsid w:val="00A343AC"/>
    <w:rsid w:val="00A3446B"/>
    <w:rsid w:val="00A3446E"/>
    <w:rsid w:val="00A344C0"/>
    <w:rsid w:val="00A34569"/>
    <w:rsid w:val="00A3471A"/>
    <w:rsid w:val="00A34947"/>
    <w:rsid w:val="00A349CD"/>
    <w:rsid w:val="00A34A59"/>
    <w:rsid w:val="00A34CD4"/>
    <w:rsid w:val="00A34DBA"/>
    <w:rsid w:val="00A34FD4"/>
    <w:rsid w:val="00A35001"/>
    <w:rsid w:val="00A350F8"/>
    <w:rsid w:val="00A35152"/>
    <w:rsid w:val="00A351AC"/>
    <w:rsid w:val="00A35344"/>
    <w:rsid w:val="00A35425"/>
    <w:rsid w:val="00A35529"/>
    <w:rsid w:val="00A3552E"/>
    <w:rsid w:val="00A3559C"/>
    <w:rsid w:val="00A35600"/>
    <w:rsid w:val="00A35691"/>
    <w:rsid w:val="00A3573C"/>
    <w:rsid w:val="00A35B98"/>
    <w:rsid w:val="00A35C22"/>
    <w:rsid w:val="00A35C9D"/>
    <w:rsid w:val="00A35F0C"/>
    <w:rsid w:val="00A35FBF"/>
    <w:rsid w:val="00A36017"/>
    <w:rsid w:val="00A3606F"/>
    <w:rsid w:val="00A360CA"/>
    <w:rsid w:val="00A36124"/>
    <w:rsid w:val="00A361D4"/>
    <w:rsid w:val="00A361D9"/>
    <w:rsid w:val="00A361E5"/>
    <w:rsid w:val="00A36215"/>
    <w:rsid w:val="00A3623B"/>
    <w:rsid w:val="00A36259"/>
    <w:rsid w:val="00A362B0"/>
    <w:rsid w:val="00A36396"/>
    <w:rsid w:val="00A36437"/>
    <w:rsid w:val="00A36447"/>
    <w:rsid w:val="00A3644B"/>
    <w:rsid w:val="00A36457"/>
    <w:rsid w:val="00A364A9"/>
    <w:rsid w:val="00A36525"/>
    <w:rsid w:val="00A3661D"/>
    <w:rsid w:val="00A36710"/>
    <w:rsid w:val="00A36721"/>
    <w:rsid w:val="00A36790"/>
    <w:rsid w:val="00A3682F"/>
    <w:rsid w:val="00A3686E"/>
    <w:rsid w:val="00A36874"/>
    <w:rsid w:val="00A368D9"/>
    <w:rsid w:val="00A3691F"/>
    <w:rsid w:val="00A36932"/>
    <w:rsid w:val="00A36A9C"/>
    <w:rsid w:val="00A36C6B"/>
    <w:rsid w:val="00A36C80"/>
    <w:rsid w:val="00A36CBA"/>
    <w:rsid w:val="00A36D24"/>
    <w:rsid w:val="00A36DAF"/>
    <w:rsid w:val="00A36E2A"/>
    <w:rsid w:val="00A36E5B"/>
    <w:rsid w:val="00A3708F"/>
    <w:rsid w:val="00A37182"/>
    <w:rsid w:val="00A3724C"/>
    <w:rsid w:val="00A37291"/>
    <w:rsid w:val="00A373E9"/>
    <w:rsid w:val="00A374A9"/>
    <w:rsid w:val="00A374C5"/>
    <w:rsid w:val="00A375D5"/>
    <w:rsid w:val="00A3779A"/>
    <w:rsid w:val="00A377DC"/>
    <w:rsid w:val="00A378C4"/>
    <w:rsid w:val="00A37B21"/>
    <w:rsid w:val="00A37C9F"/>
    <w:rsid w:val="00A37D7C"/>
    <w:rsid w:val="00A37D88"/>
    <w:rsid w:val="00A37ECE"/>
    <w:rsid w:val="00A37EF5"/>
    <w:rsid w:val="00A37F43"/>
    <w:rsid w:val="00A37F93"/>
    <w:rsid w:val="00A400DF"/>
    <w:rsid w:val="00A40240"/>
    <w:rsid w:val="00A4025F"/>
    <w:rsid w:val="00A40271"/>
    <w:rsid w:val="00A403D9"/>
    <w:rsid w:val="00A403EC"/>
    <w:rsid w:val="00A4051A"/>
    <w:rsid w:val="00A405EB"/>
    <w:rsid w:val="00A40653"/>
    <w:rsid w:val="00A40703"/>
    <w:rsid w:val="00A4086D"/>
    <w:rsid w:val="00A409B3"/>
    <w:rsid w:val="00A409E0"/>
    <w:rsid w:val="00A40ADD"/>
    <w:rsid w:val="00A40B48"/>
    <w:rsid w:val="00A40D2E"/>
    <w:rsid w:val="00A40DD1"/>
    <w:rsid w:val="00A40EA2"/>
    <w:rsid w:val="00A40EB4"/>
    <w:rsid w:val="00A40ECE"/>
    <w:rsid w:val="00A40F72"/>
    <w:rsid w:val="00A41072"/>
    <w:rsid w:val="00A41141"/>
    <w:rsid w:val="00A41159"/>
    <w:rsid w:val="00A411B3"/>
    <w:rsid w:val="00A411E0"/>
    <w:rsid w:val="00A412E6"/>
    <w:rsid w:val="00A4136E"/>
    <w:rsid w:val="00A414DA"/>
    <w:rsid w:val="00A414FB"/>
    <w:rsid w:val="00A41604"/>
    <w:rsid w:val="00A416BA"/>
    <w:rsid w:val="00A41751"/>
    <w:rsid w:val="00A41761"/>
    <w:rsid w:val="00A41789"/>
    <w:rsid w:val="00A41827"/>
    <w:rsid w:val="00A41949"/>
    <w:rsid w:val="00A41964"/>
    <w:rsid w:val="00A41972"/>
    <w:rsid w:val="00A419C2"/>
    <w:rsid w:val="00A419F9"/>
    <w:rsid w:val="00A41A58"/>
    <w:rsid w:val="00A41B89"/>
    <w:rsid w:val="00A41C64"/>
    <w:rsid w:val="00A41CDA"/>
    <w:rsid w:val="00A41D58"/>
    <w:rsid w:val="00A41D97"/>
    <w:rsid w:val="00A42027"/>
    <w:rsid w:val="00A42266"/>
    <w:rsid w:val="00A42358"/>
    <w:rsid w:val="00A4236D"/>
    <w:rsid w:val="00A423BF"/>
    <w:rsid w:val="00A4257D"/>
    <w:rsid w:val="00A42850"/>
    <w:rsid w:val="00A4288B"/>
    <w:rsid w:val="00A42A3D"/>
    <w:rsid w:val="00A42AFD"/>
    <w:rsid w:val="00A42B2C"/>
    <w:rsid w:val="00A42B32"/>
    <w:rsid w:val="00A42C68"/>
    <w:rsid w:val="00A42C81"/>
    <w:rsid w:val="00A42CEB"/>
    <w:rsid w:val="00A42E0E"/>
    <w:rsid w:val="00A43012"/>
    <w:rsid w:val="00A430A9"/>
    <w:rsid w:val="00A4313C"/>
    <w:rsid w:val="00A431A8"/>
    <w:rsid w:val="00A4321A"/>
    <w:rsid w:val="00A432F8"/>
    <w:rsid w:val="00A43318"/>
    <w:rsid w:val="00A4332F"/>
    <w:rsid w:val="00A43370"/>
    <w:rsid w:val="00A43413"/>
    <w:rsid w:val="00A43455"/>
    <w:rsid w:val="00A434F5"/>
    <w:rsid w:val="00A43658"/>
    <w:rsid w:val="00A4367C"/>
    <w:rsid w:val="00A436E6"/>
    <w:rsid w:val="00A437AD"/>
    <w:rsid w:val="00A437D1"/>
    <w:rsid w:val="00A43849"/>
    <w:rsid w:val="00A438C8"/>
    <w:rsid w:val="00A43944"/>
    <w:rsid w:val="00A439A7"/>
    <w:rsid w:val="00A439C2"/>
    <w:rsid w:val="00A43A39"/>
    <w:rsid w:val="00A43A3F"/>
    <w:rsid w:val="00A43A40"/>
    <w:rsid w:val="00A43BE9"/>
    <w:rsid w:val="00A43C4D"/>
    <w:rsid w:val="00A43C89"/>
    <w:rsid w:val="00A43D66"/>
    <w:rsid w:val="00A43DA0"/>
    <w:rsid w:val="00A43F1D"/>
    <w:rsid w:val="00A43F57"/>
    <w:rsid w:val="00A43F91"/>
    <w:rsid w:val="00A43FA9"/>
    <w:rsid w:val="00A440CA"/>
    <w:rsid w:val="00A4415F"/>
    <w:rsid w:val="00A44166"/>
    <w:rsid w:val="00A442FC"/>
    <w:rsid w:val="00A44498"/>
    <w:rsid w:val="00A444DB"/>
    <w:rsid w:val="00A444DD"/>
    <w:rsid w:val="00A44527"/>
    <w:rsid w:val="00A44548"/>
    <w:rsid w:val="00A4461E"/>
    <w:rsid w:val="00A44923"/>
    <w:rsid w:val="00A44966"/>
    <w:rsid w:val="00A449FB"/>
    <w:rsid w:val="00A44A4F"/>
    <w:rsid w:val="00A44B35"/>
    <w:rsid w:val="00A44B65"/>
    <w:rsid w:val="00A44C93"/>
    <w:rsid w:val="00A44E9C"/>
    <w:rsid w:val="00A4500F"/>
    <w:rsid w:val="00A450E7"/>
    <w:rsid w:val="00A45100"/>
    <w:rsid w:val="00A4510B"/>
    <w:rsid w:val="00A45199"/>
    <w:rsid w:val="00A452F3"/>
    <w:rsid w:val="00A4538D"/>
    <w:rsid w:val="00A4538E"/>
    <w:rsid w:val="00A45395"/>
    <w:rsid w:val="00A4540C"/>
    <w:rsid w:val="00A45413"/>
    <w:rsid w:val="00A4544E"/>
    <w:rsid w:val="00A454AC"/>
    <w:rsid w:val="00A4573F"/>
    <w:rsid w:val="00A45839"/>
    <w:rsid w:val="00A4587D"/>
    <w:rsid w:val="00A45960"/>
    <w:rsid w:val="00A45B31"/>
    <w:rsid w:val="00A45B7F"/>
    <w:rsid w:val="00A45C88"/>
    <w:rsid w:val="00A45F1E"/>
    <w:rsid w:val="00A46012"/>
    <w:rsid w:val="00A46069"/>
    <w:rsid w:val="00A46268"/>
    <w:rsid w:val="00A46270"/>
    <w:rsid w:val="00A4630C"/>
    <w:rsid w:val="00A463C8"/>
    <w:rsid w:val="00A4658C"/>
    <w:rsid w:val="00A465A0"/>
    <w:rsid w:val="00A465AD"/>
    <w:rsid w:val="00A466AD"/>
    <w:rsid w:val="00A46735"/>
    <w:rsid w:val="00A46760"/>
    <w:rsid w:val="00A4679D"/>
    <w:rsid w:val="00A468D0"/>
    <w:rsid w:val="00A46986"/>
    <w:rsid w:val="00A469C6"/>
    <w:rsid w:val="00A46A28"/>
    <w:rsid w:val="00A46AFC"/>
    <w:rsid w:val="00A46C50"/>
    <w:rsid w:val="00A46D76"/>
    <w:rsid w:val="00A46EDE"/>
    <w:rsid w:val="00A46F00"/>
    <w:rsid w:val="00A46F07"/>
    <w:rsid w:val="00A47066"/>
    <w:rsid w:val="00A470D1"/>
    <w:rsid w:val="00A47361"/>
    <w:rsid w:val="00A474B8"/>
    <w:rsid w:val="00A474D2"/>
    <w:rsid w:val="00A474FD"/>
    <w:rsid w:val="00A47585"/>
    <w:rsid w:val="00A475F9"/>
    <w:rsid w:val="00A47664"/>
    <w:rsid w:val="00A476DF"/>
    <w:rsid w:val="00A4775F"/>
    <w:rsid w:val="00A477A8"/>
    <w:rsid w:val="00A477DA"/>
    <w:rsid w:val="00A477F3"/>
    <w:rsid w:val="00A478EF"/>
    <w:rsid w:val="00A47937"/>
    <w:rsid w:val="00A47938"/>
    <w:rsid w:val="00A47969"/>
    <w:rsid w:val="00A47A42"/>
    <w:rsid w:val="00A47B5A"/>
    <w:rsid w:val="00A47D24"/>
    <w:rsid w:val="00A47D5B"/>
    <w:rsid w:val="00A47DBD"/>
    <w:rsid w:val="00A47E59"/>
    <w:rsid w:val="00A47E8F"/>
    <w:rsid w:val="00A47F44"/>
    <w:rsid w:val="00A50051"/>
    <w:rsid w:val="00A500BD"/>
    <w:rsid w:val="00A50192"/>
    <w:rsid w:val="00A50199"/>
    <w:rsid w:val="00A50505"/>
    <w:rsid w:val="00A5071C"/>
    <w:rsid w:val="00A507ED"/>
    <w:rsid w:val="00A50922"/>
    <w:rsid w:val="00A509CC"/>
    <w:rsid w:val="00A509D0"/>
    <w:rsid w:val="00A50B22"/>
    <w:rsid w:val="00A50B3B"/>
    <w:rsid w:val="00A50BB3"/>
    <w:rsid w:val="00A50D9A"/>
    <w:rsid w:val="00A50E25"/>
    <w:rsid w:val="00A50E47"/>
    <w:rsid w:val="00A50F30"/>
    <w:rsid w:val="00A50FEF"/>
    <w:rsid w:val="00A5107B"/>
    <w:rsid w:val="00A510B6"/>
    <w:rsid w:val="00A5119A"/>
    <w:rsid w:val="00A511D7"/>
    <w:rsid w:val="00A51267"/>
    <w:rsid w:val="00A513FB"/>
    <w:rsid w:val="00A5146E"/>
    <w:rsid w:val="00A5186A"/>
    <w:rsid w:val="00A5186F"/>
    <w:rsid w:val="00A51985"/>
    <w:rsid w:val="00A51B3A"/>
    <w:rsid w:val="00A51B9B"/>
    <w:rsid w:val="00A51C4D"/>
    <w:rsid w:val="00A51C66"/>
    <w:rsid w:val="00A51D4A"/>
    <w:rsid w:val="00A51D8F"/>
    <w:rsid w:val="00A51DD6"/>
    <w:rsid w:val="00A51E5B"/>
    <w:rsid w:val="00A51F2D"/>
    <w:rsid w:val="00A51F4E"/>
    <w:rsid w:val="00A51F66"/>
    <w:rsid w:val="00A5205C"/>
    <w:rsid w:val="00A52177"/>
    <w:rsid w:val="00A52179"/>
    <w:rsid w:val="00A52263"/>
    <w:rsid w:val="00A52277"/>
    <w:rsid w:val="00A5245C"/>
    <w:rsid w:val="00A524DF"/>
    <w:rsid w:val="00A52543"/>
    <w:rsid w:val="00A525A4"/>
    <w:rsid w:val="00A525B1"/>
    <w:rsid w:val="00A52647"/>
    <w:rsid w:val="00A5264A"/>
    <w:rsid w:val="00A5264E"/>
    <w:rsid w:val="00A526F7"/>
    <w:rsid w:val="00A5286D"/>
    <w:rsid w:val="00A52956"/>
    <w:rsid w:val="00A529C8"/>
    <w:rsid w:val="00A52BAE"/>
    <w:rsid w:val="00A52C2D"/>
    <w:rsid w:val="00A52C8B"/>
    <w:rsid w:val="00A52CEB"/>
    <w:rsid w:val="00A52E81"/>
    <w:rsid w:val="00A52F61"/>
    <w:rsid w:val="00A52F68"/>
    <w:rsid w:val="00A52FC7"/>
    <w:rsid w:val="00A5300C"/>
    <w:rsid w:val="00A530A7"/>
    <w:rsid w:val="00A530D0"/>
    <w:rsid w:val="00A531A5"/>
    <w:rsid w:val="00A531D3"/>
    <w:rsid w:val="00A53275"/>
    <w:rsid w:val="00A53295"/>
    <w:rsid w:val="00A5336B"/>
    <w:rsid w:val="00A533AF"/>
    <w:rsid w:val="00A533E7"/>
    <w:rsid w:val="00A5346F"/>
    <w:rsid w:val="00A5347D"/>
    <w:rsid w:val="00A53682"/>
    <w:rsid w:val="00A5375C"/>
    <w:rsid w:val="00A537EA"/>
    <w:rsid w:val="00A53831"/>
    <w:rsid w:val="00A53836"/>
    <w:rsid w:val="00A5393B"/>
    <w:rsid w:val="00A5396C"/>
    <w:rsid w:val="00A539EC"/>
    <w:rsid w:val="00A53A15"/>
    <w:rsid w:val="00A53A99"/>
    <w:rsid w:val="00A53AAF"/>
    <w:rsid w:val="00A53DFA"/>
    <w:rsid w:val="00A53EA0"/>
    <w:rsid w:val="00A53EA3"/>
    <w:rsid w:val="00A53EB7"/>
    <w:rsid w:val="00A54061"/>
    <w:rsid w:val="00A54086"/>
    <w:rsid w:val="00A540F1"/>
    <w:rsid w:val="00A54107"/>
    <w:rsid w:val="00A54162"/>
    <w:rsid w:val="00A54170"/>
    <w:rsid w:val="00A541BA"/>
    <w:rsid w:val="00A54215"/>
    <w:rsid w:val="00A5452A"/>
    <w:rsid w:val="00A5456F"/>
    <w:rsid w:val="00A54684"/>
    <w:rsid w:val="00A5468D"/>
    <w:rsid w:val="00A546AA"/>
    <w:rsid w:val="00A5477E"/>
    <w:rsid w:val="00A54794"/>
    <w:rsid w:val="00A547A1"/>
    <w:rsid w:val="00A5499D"/>
    <w:rsid w:val="00A54A43"/>
    <w:rsid w:val="00A54A70"/>
    <w:rsid w:val="00A54AA4"/>
    <w:rsid w:val="00A54AFA"/>
    <w:rsid w:val="00A54B23"/>
    <w:rsid w:val="00A54B3F"/>
    <w:rsid w:val="00A54DA2"/>
    <w:rsid w:val="00A54E2B"/>
    <w:rsid w:val="00A54EF7"/>
    <w:rsid w:val="00A54F9E"/>
    <w:rsid w:val="00A54FCC"/>
    <w:rsid w:val="00A55002"/>
    <w:rsid w:val="00A5509C"/>
    <w:rsid w:val="00A550F0"/>
    <w:rsid w:val="00A5516C"/>
    <w:rsid w:val="00A55181"/>
    <w:rsid w:val="00A55345"/>
    <w:rsid w:val="00A553C3"/>
    <w:rsid w:val="00A553EF"/>
    <w:rsid w:val="00A5549C"/>
    <w:rsid w:val="00A554C4"/>
    <w:rsid w:val="00A55537"/>
    <w:rsid w:val="00A555D2"/>
    <w:rsid w:val="00A555F9"/>
    <w:rsid w:val="00A5594E"/>
    <w:rsid w:val="00A559C8"/>
    <w:rsid w:val="00A559E8"/>
    <w:rsid w:val="00A55B07"/>
    <w:rsid w:val="00A55B50"/>
    <w:rsid w:val="00A55BDA"/>
    <w:rsid w:val="00A55C36"/>
    <w:rsid w:val="00A55C52"/>
    <w:rsid w:val="00A55CBA"/>
    <w:rsid w:val="00A55CDB"/>
    <w:rsid w:val="00A55D34"/>
    <w:rsid w:val="00A55D6E"/>
    <w:rsid w:val="00A55D8A"/>
    <w:rsid w:val="00A55DB1"/>
    <w:rsid w:val="00A561CF"/>
    <w:rsid w:val="00A56219"/>
    <w:rsid w:val="00A56240"/>
    <w:rsid w:val="00A5626F"/>
    <w:rsid w:val="00A56420"/>
    <w:rsid w:val="00A564D0"/>
    <w:rsid w:val="00A5659C"/>
    <w:rsid w:val="00A56623"/>
    <w:rsid w:val="00A56878"/>
    <w:rsid w:val="00A568A0"/>
    <w:rsid w:val="00A5692B"/>
    <w:rsid w:val="00A5695D"/>
    <w:rsid w:val="00A5699B"/>
    <w:rsid w:val="00A569A4"/>
    <w:rsid w:val="00A56A38"/>
    <w:rsid w:val="00A56A52"/>
    <w:rsid w:val="00A56AF5"/>
    <w:rsid w:val="00A56B64"/>
    <w:rsid w:val="00A56BC9"/>
    <w:rsid w:val="00A56CA5"/>
    <w:rsid w:val="00A56D04"/>
    <w:rsid w:val="00A56D1C"/>
    <w:rsid w:val="00A56E64"/>
    <w:rsid w:val="00A56E7A"/>
    <w:rsid w:val="00A56ED7"/>
    <w:rsid w:val="00A56FC1"/>
    <w:rsid w:val="00A570C5"/>
    <w:rsid w:val="00A5711E"/>
    <w:rsid w:val="00A5712E"/>
    <w:rsid w:val="00A573F8"/>
    <w:rsid w:val="00A575F6"/>
    <w:rsid w:val="00A57606"/>
    <w:rsid w:val="00A5771C"/>
    <w:rsid w:val="00A577B4"/>
    <w:rsid w:val="00A5786E"/>
    <w:rsid w:val="00A578EA"/>
    <w:rsid w:val="00A57947"/>
    <w:rsid w:val="00A5797A"/>
    <w:rsid w:val="00A5797D"/>
    <w:rsid w:val="00A57AD5"/>
    <w:rsid w:val="00A57C54"/>
    <w:rsid w:val="00A57CB0"/>
    <w:rsid w:val="00A57CF7"/>
    <w:rsid w:val="00A57D62"/>
    <w:rsid w:val="00A57D72"/>
    <w:rsid w:val="00A57E05"/>
    <w:rsid w:val="00A57EDF"/>
    <w:rsid w:val="00A57FDC"/>
    <w:rsid w:val="00A57FE1"/>
    <w:rsid w:val="00A60009"/>
    <w:rsid w:val="00A6003B"/>
    <w:rsid w:val="00A601B5"/>
    <w:rsid w:val="00A601CE"/>
    <w:rsid w:val="00A6027E"/>
    <w:rsid w:val="00A602D7"/>
    <w:rsid w:val="00A60324"/>
    <w:rsid w:val="00A60429"/>
    <w:rsid w:val="00A60438"/>
    <w:rsid w:val="00A604BE"/>
    <w:rsid w:val="00A60566"/>
    <w:rsid w:val="00A606B2"/>
    <w:rsid w:val="00A60713"/>
    <w:rsid w:val="00A608DE"/>
    <w:rsid w:val="00A60952"/>
    <w:rsid w:val="00A60A82"/>
    <w:rsid w:val="00A60C2B"/>
    <w:rsid w:val="00A60D03"/>
    <w:rsid w:val="00A60D78"/>
    <w:rsid w:val="00A60DA1"/>
    <w:rsid w:val="00A60DF1"/>
    <w:rsid w:val="00A60E5F"/>
    <w:rsid w:val="00A6106B"/>
    <w:rsid w:val="00A6128F"/>
    <w:rsid w:val="00A6138C"/>
    <w:rsid w:val="00A613AE"/>
    <w:rsid w:val="00A613E9"/>
    <w:rsid w:val="00A614C4"/>
    <w:rsid w:val="00A615F2"/>
    <w:rsid w:val="00A6168B"/>
    <w:rsid w:val="00A616B0"/>
    <w:rsid w:val="00A61707"/>
    <w:rsid w:val="00A61713"/>
    <w:rsid w:val="00A6174E"/>
    <w:rsid w:val="00A61796"/>
    <w:rsid w:val="00A6180D"/>
    <w:rsid w:val="00A61820"/>
    <w:rsid w:val="00A618C7"/>
    <w:rsid w:val="00A6195B"/>
    <w:rsid w:val="00A61A88"/>
    <w:rsid w:val="00A61C4B"/>
    <w:rsid w:val="00A61C4C"/>
    <w:rsid w:val="00A61C85"/>
    <w:rsid w:val="00A61CDF"/>
    <w:rsid w:val="00A61D24"/>
    <w:rsid w:val="00A61E11"/>
    <w:rsid w:val="00A61F04"/>
    <w:rsid w:val="00A6204A"/>
    <w:rsid w:val="00A6207A"/>
    <w:rsid w:val="00A6209B"/>
    <w:rsid w:val="00A62120"/>
    <w:rsid w:val="00A62255"/>
    <w:rsid w:val="00A62385"/>
    <w:rsid w:val="00A623CB"/>
    <w:rsid w:val="00A62499"/>
    <w:rsid w:val="00A6258E"/>
    <w:rsid w:val="00A6264B"/>
    <w:rsid w:val="00A62694"/>
    <w:rsid w:val="00A627D6"/>
    <w:rsid w:val="00A6288A"/>
    <w:rsid w:val="00A628BD"/>
    <w:rsid w:val="00A6294C"/>
    <w:rsid w:val="00A629CB"/>
    <w:rsid w:val="00A629CD"/>
    <w:rsid w:val="00A62A25"/>
    <w:rsid w:val="00A62C70"/>
    <w:rsid w:val="00A631D6"/>
    <w:rsid w:val="00A63211"/>
    <w:rsid w:val="00A63253"/>
    <w:rsid w:val="00A632C8"/>
    <w:rsid w:val="00A6335C"/>
    <w:rsid w:val="00A6349E"/>
    <w:rsid w:val="00A635EF"/>
    <w:rsid w:val="00A63631"/>
    <w:rsid w:val="00A636E2"/>
    <w:rsid w:val="00A637BF"/>
    <w:rsid w:val="00A6385E"/>
    <w:rsid w:val="00A6388A"/>
    <w:rsid w:val="00A638BB"/>
    <w:rsid w:val="00A638CF"/>
    <w:rsid w:val="00A63970"/>
    <w:rsid w:val="00A63A21"/>
    <w:rsid w:val="00A63A2C"/>
    <w:rsid w:val="00A63A9F"/>
    <w:rsid w:val="00A63B35"/>
    <w:rsid w:val="00A63C2C"/>
    <w:rsid w:val="00A63C66"/>
    <w:rsid w:val="00A63C8D"/>
    <w:rsid w:val="00A63C99"/>
    <w:rsid w:val="00A63D66"/>
    <w:rsid w:val="00A63E58"/>
    <w:rsid w:val="00A63E67"/>
    <w:rsid w:val="00A63EDD"/>
    <w:rsid w:val="00A63F2B"/>
    <w:rsid w:val="00A64006"/>
    <w:rsid w:val="00A64085"/>
    <w:rsid w:val="00A6408A"/>
    <w:rsid w:val="00A640CC"/>
    <w:rsid w:val="00A64131"/>
    <w:rsid w:val="00A641D8"/>
    <w:rsid w:val="00A642C8"/>
    <w:rsid w:val="00A64469"/>
    <w:rsid w:val="00A644D8"/>
    <w:rsid w:val="00A6455A"/>
    <w:rsid w:val="00A645BF"/>
    <w:rsid w:val="00A64600"/>
    <w:rsid w:val="00A646F3"/>
    <w:rsid w:val="00A64785"/>
    <w:rsid w:val="00A64792"/>
    <w:rsid w:val="00A648E6"/>
    <w:rsid w:val="00A649EF"/>
    <w:rsid w:val="00A64B4A"/>
    <w:rsid w:val="00A64BBC"/>
    <w:rsid w:val="00A64BEC"/>
    <w:rsid w:val="00A64BFD"/>
    <w:rsid w:val="00A64C18"/>
    <w:rsid w:val="00A64C27"/>
    <w:rsid w:val="00A64C81"/>
    <w:rsid w:val="00A64CB0"/>
    <w:rsid w:val="00A64CE5"/>
    <w:rsid w:val="00A64CFD"/>
    <w:rsid w:val="00A64DB7"/>
    <w:rsid w:val="00A64E4A"/>
    <w:rsid w:val="00A64EC1"/>
    <w:rsid w:val="00A64F23"/>
    <w:rsid w:val="00A64F28"/>
    <w:rsid w:val="00A65081"/>
    <w:rsid w:val="00A65150"/>
    <w:rsid w:val="00A65221"/>
    <w:rsid w:val="00A65283"/>
    <w:rsid w:val="00A653DC"/>
    <w:rsid w:val="00A65436"/>
    <w:rsid w:val="00A654C8"/>
    <w:rsid w:val="00A654DB"/>
    <w:rsid w:val="00A655FD"/>
    <w:rsid w:val="00A6569E"/>
    <w:rsid w:val="00A657DF"/>
    <w:rsid w:val="00A658C7"/>
    <w:rsid w:val="00A658F6"/>
    <w:rsid w:val="00A65A9F"/>
    <w:rsid w:val="00A65B08"/>
    <w:rsid w:val="00A65B2B"/>
    <w:rsid w:val="00A65C24"/>
    <w:rsid w:val="00A65CDE"/>
    <w:rsid w:val="00A65CEC"/>
    <w:rsid w:val="00A65D24"/>
    <w:rsid w:val="00A65E05"/>
    <w:rsid w:val="00A65E6F"/>
    <w:rsid w:val="00A65E7A"/>
    <w:rsid w:val="00A660D9"/>
    <w:rsid w:val="00A6611F"/>
    <w:rsid w:val="00A6635F"/>
    <w:rsid w:val="00A66393"/>
    <w:rsid w:val="00A664C4"/>
    <w:rsid w:val="00A664C7"/>
    <w:rsid w:val="00A665C7"/>
    <w:rsid w:val="00A6676D"/>
    <w:rsid w:val="00A66795"/>
    <w:rsid w:val="00A667CF"/>
    <w:rsid w:val="00A6686A"/>
    <w:rsid w:val="00A668FC"/>
    <w:rsid w:val="00A669A8"/>
    <w:rsid w:val="00A669B3"/>
    <w:rsid w:val="00A66CB6"/>
    <w:rsid w:val="00A66D77"/>
    <w:rsid w:val="00A66DD1"/>
    <w:rsid w:val="00A66EBE"/>
    <w:rsid w:val="00A66F17"/>
    <w:rsid w:val="00A66F4A"/>
    <w:rsid w:val="00A670F5"/>
    <w:rsid w:val="00A6713B"/>
    <w:rsid w:val="00A6719C"/>
    <w:rsid w:val="00A6740C"/>
    <w:rsid w:val="00A67465"/>
    <w:rsid w:val="00A6749A"/>
    <w:rsid w:val="00A674D2"/>
    <w:rsid w:val="00A67611"/>
    <w:rsid w:val="00A677E9"/>
    <w:rsid w:val="00A678E7"/>
    <w:rsid w:val="00A67946"/>
    <w:rsid w:val="00A67A11"/>
    <w:rsid w:val="00A67B2A"/>
    <w:rsid w:val="00A67B8C"/>
    <w:rsid w:val="00A67C34"/>
    <w:rsid w:val="00A67CC2"/>
    <w:rsid w:val="00A67CE4"/>
    <w:rsid w:val="00A67EBC"/>
    <w:rsid w:val="00A67EC5"/>
    <w:rsid w:val="00A67EE8"/>
    <w:rsid w:val="00A67F68"/>
    <w:rsid w:val="00A70058"/>
    <w:rsid w:val="00A70119"/>
    <w:rsid w:val="00A7014A"/>
    <w:rsid w:val="00A70220"/>
    <w:rsid w:val="00A70278"/>
    <w:rsid w:val="00A702A0"/>
    <w:rsid w:val="00A702B5"/>
    <w:rsid w:val="00A702B9"/>
    <w:rsid w:val="00A702C8"/>
    <w:rsid w:val="00A703A6"/>
    <w:rsid w:val="00A7044E"/>
    <w:rsid w:val="00A704F7"/>
    <w:rsid w:val="00A7050E"/>
    <w:rsid w:val="00A706D6"/>
    <w:rsid w:val="00A706F3"/>
    <w:rsid w:val="00A708EC"/>
    <w:rsid w:val="00A70AB9"/>
    <w:rsid w:val="00A70B7D"/>
    <w:rsid w:val="00A70BCE"/>
    <w:rsid w:val="00A70D52"/>
    <w:rsid w:val="00A70D75"/>
    <w:rsid w:val="00A70E17"/>
    <w:rsid w:val="00A70E25"/>
    <w:rsid w:val="00A70E74"/>
    <w:rsid w:val="00A70EEF"/>
    <w:rsid w:val="00A70F6B"/>
    <w:rsid w:val="00A70F97"/>
    <w:rsid w:val="00A711F5"/>
    <w:rsid w:val="00A712BF"/>
    <w:rsid w:val="00A71318"/>
    <w:rsid w:val="00A71426"/>
    <w:rsid w:val="00A7143C"/>
    <w:rsid w:val="00A715E1"/>
    <w:rsid w:val="00A71807"/>
    <w:rsid w:val="00A718D9"/>
    <w:rsid w:val="00A71905"/>
    <w:rsid w:val="00A719BB"/>
    <w:rsid w:val="00A719C3"/>
    <w:rsid w:val="00A71AB3"/>
    <w:rsid w:val="00A71B4F"/>
    <w:rsid w:val="00A71BD5"/>
    <w:rsid w:val="00A71C1C"/>
    <w:rsid w:val="00A71C32"/>
    <w:rsid w:val="00A71C40"/>
    <w:rsid w:val="00A71E43"/>
    <w:rsid w:val="00A71E98"/>
    <w:rsid w:val="00A71EBF"/>
    <w:rsid w:val="00A71EDD"/>
    <w:rsid w:val="00A71EF0"/>
    <w:rsid w:val="00A72076"/>
    <w:rsid w:val="00A72193"/>
    <w:rsid w:val="00A72283"/>
    <w:rsid w:val="00A72313"/>
    <w:rsid w:val="00A72328"/>
    <w:rsid w:val="00A723CD"/>
    <w:rsid w:val="00A72436"/>
    <w:rsid w:val="00A725AB"/>
    <w:rsid w:val="00A725B8"/>
    <w:rsid w:val="00A72691"/>
    <w:rsid w:val="00A726A3"/>
    <w:rsid w:val="00A72715"/>
    <w:rsid w:val="00A7278D"/>
    <w:rsid w:val="00A727F1"/>
    <w:rsid w:val="00A72833"/>
    <w:rsid w:val="00A728F4"/>
    <w:rsid w:val="00A72977"/>
    <w:rsid w:val="00A729E8"/>
    <w:rsid w:val="00A72A20"/>
    <w:rsid w:val="00A72A45"/>
    <w:rsid w:val="00A72B66"/>
    <w:rsid w:val="00A72B86"/>
    <w:rsid w:val="00A72BDA"/>
    <w:rsid w:val="00A72C8D"/>
    <w:rsid w:val="00A72C9B"/>
    <w:rsid w:val="00A72CD7"/>
    <w:rsid w:val="00A72D5F"/>
    <w:rsid w:val="00A72E07"/>
    <w:rsid w:val="00A72E38"/>
    <w:rsid w:val="00A72E44"/>
    <w:rsid w:val="00A72E75"/>
    <w:rsid w:val="00A72EEB"/>
    <w:rsid w:val="00A72F0E"/>
    <w:rsid w:val="00A73005"/>
    <w:rsid w:val="00A7305C"/>
    <w:rsid w:val="00A730E9"/>
    <w:rsid w:val="00A7319D"/>
    <w:rsid w:val="00A731AD"/>
    <w:rsid w:val="00A7330A"/>
    <w:rsid w:val="00A73330"/>
    <w:rsid w:val="00A733F5"/>
    <w:rsid w:val="00A734D8"/>
    <w:rsid w:val="00A7356E"/>
    <w:rsid w:val="00A735E6"/>
    <w:rsid w:val="00A73631"/>
    <w:rsid w:val="00A73724"/>
    <w:rsid w:val="00A7379E"/>
    <w:rsid w:val="00A737DC"/>
    <w:rsid w:val="00A737E2"/>
    <w:rsid w:val="00A73A0F"/>
    <w:rsid w:val="00A73A77"/>
    <w:rsid w:val="00A73B8A"/>
    <w:rsid w:val="00A73BAD"/>
    <w:rsid w:val="00A73C8C"/>
    <w:rsid w:val="00A73CE8"/>
    <w:rsid w:val="00A73CFA"/>
    <w:rsid w:val="00A73D93"/>
    <w:rsid w:val="00A73D9A"/>
    <w:rsid w:val="00A73DCE"/>
    <w:rsid w:val="00A73E03"/>
    <w:rsid w:val="00A73EC1"/>
    <w:rsid w:val="00A73EC8"/>
    <w:rsid w:val="00A73FD6"/>
    <w:rsid w:val="00A7406E"/>
    <w:rsid w:val="00A74091"/>
    <w:rsid w:val="00A74137"/>
    <w:rsid w:val="00A742AF"/>
    <w:rsid w:val="00A742C5"/>
    <w:rsid w:val="00A74354"/>
    <w:rsid w:val="00A74490"/>
    <w:rsid w:val="00A74494"/>
    <w:rsid w:val="00A74514"/>
    <w:rsid w:val="00A74547"/>
    <w:rsid w:val="00A7455F"/>
    <w:rsid w:val="00A745A3"/>
    <w:rsid w:val="00A74650"/>
    <w:rsid w:val="00A746F1"/>
    <w:rsid w:val="00A746F7"/>
    <w:rsid w:val="00A74707"/>
    <w:rsid w:val="00A74775"/>
    <w:rsid w:val="00A747FE"/>
    <w:rsid w:val="00A74884"/>
    <w:rsid w:val="00A748BD"/>
    <w:rsid w:val="00A748D0"/>
    <w:rsid w:val="00A74957"/>
    <w:rsid w:val="00A749D0"/>
    <w:rsid w:val="00A749EE"/>
    <w:rsid w:val="00A74A7E"/>
    <w:rsid w:val="00A74AC1"/>
    <w:rsid w:val="00A74ADC"/>
    <w:rsid w:val="00A74C02"/>
    <w:rsid w:val="00A74C75"/>
    <w:rsid w:val="00A74D17"/>
    <w:rsid w:val="00A74D8D"/>
    <w:rsid w:val="00A74E76"/>
    <w:rsid w:val="00A752D5"/>
    <w:rsid w:val="00A75397"/>
    <w:rsid w:val="00A753D3"/>
    <w:rsid w:val="00A7543F"/>
    <w:rsid w:val="00A755C4"/>
    <w:rsid w:val="00A7560E"/>
    <w:rsid w:val="00A75661"/>
    <w:rsid w:val="00A756B0"/>
    <w:rsid w:val="00A756E1"/>
    <w:rsid w:val="00A756FA"/>
    <w:rsid w:val="00A75807"/>
    <w:rsid w:val="00A75824"/>
    <w:rsid w:val="00A758AC"/>
    <w:rsid w:val="00A75A07"/>
    <w:rsid w:val="00A75A27"/>
    <w:rsid w:val="00A75AD5"/>
    <w:rsid w:val="00A75ADD"/>
    <w:rsid w:val="00A75BEF"/>
    <w:rsid w:val="00A75C53"/>
    <w:rsid w:val="00A75CAA"/>
    <w:rsid w:val="00A75D00"/>
    <w:rsid w:val="00A75DB3"/>
    <w:rsid w:val="00A75DE2"/>
    <w:rsid w:val="00A75E4A"/>
    <w:rsid w:val="00A75ED4"/>
    <w:rsid w:val="00A75F3C"/>
    <w:rsid w:val="00A75F61"/>
    <w:rsid w:val="00A75F98"/>
    <w:rsid w:val="00A76077"/>
    <w:rsid w:val="00A7613B"/>
    <w:rsid w:val="00A76191"/>
    <w:rsid w:val="00A761C1"/>
    <w:rsid w:val="00A761C4"/>
    <w:rsid w:val="00A762AE"/>
    <w:rsid w:val="00A762F4"/>
    <w:rsid w:val="00A7641A"/>
    <w:rsid w:val="00A76606"/>
    <w:rsid w:val="00A7667A"/>
    <w:rsid w:val="00A766E8"/>
    <w:rsid w:val="00A766EB"/>
    <w:rsid w:val="00A766FB"/>
    <w:rsid w:val="00A767B6"/>
    <w:rsid w:val="00A767BF"/>
    <w:rsid w:val="00A768D8"/>
    <w:rsid w:val="00A76932"/>
    <w:rsid w:val="00A76A97"/>
    <w:rsid w:val="00A76AF4"/>
    <w:rsid w:val="00A76B3F"/>
    <w:rsid w:val="00A76BCE"/>
    <w:rsid w:val="00A76BFA"/>
    <w:rsid w:val="00A76CD9"/>
    <w:rsid w:val="00A76CFC"/>
    <w:rsid w:val="00A76DCE"/>
    <w:rsid w:val="00A76DDE"/>
    <w:rsid w:val="00A76E80"/>
    <w:rsid w:val="00A76F8D"/>
    <w:rsid w:val="00A76FA9"/>
    <w:rsid w:val="00A770C1"/>
    <w:rsid w:val="00A773CF"/>
    <w:rsid w:val="00A7740C"/>
    <w:rsid w:val="00A7746D"/>
    <w:rsid w:val="00A77470"/>
    <w:rsid w:val="00A7763A"/>
    <w:rsid w:val="00A776CB"/>
    <w:rsid w:val="00A778D1"/>
    <w:rsid w:val="00A779A7"/>
    <w:rsid w:val="00A77A2E"/>
    <w:rsid w:val="00A77B1A"/>
    <w:rsid w:val="00A77C4E"/>
    <w:rsid w:val="00A77D78"/>
    <w:rsid w:val="00A77DD2"/>
    <w:rsid w:val="00A77DDB"/>
    <w:rsid w:val="00A77EAE"/>
    <w:rsid w:val="00A77EC9"/>
    <w:rsid w:val="00A77F6D"/>
    <w:rsid w:val="00A77FCA"/>
    <w:rsid w:val="00A80008"/>
    <w:rsid w:val="00A801C1"/>
    <w:rsid w:val="00A801DC"/>
    <w:rsid w:val="00A80229"/>
    <w:rsid w:val="00A80281"/>
    <w:rsid w:val="00A80395"/>
    <w:rsid w:val="00A80628"/>
    <w:rsid w:val="00A80635"/>
    <w:rsid w:val="00A80691"/>
    <w:rsid w:val="00A806CA"/>
    <w:rsid w:val="00A80720"/>
    <w:rsid w:val="00A8079F"/>
    <w:rsid w:val="00A80894"/>
    <w:rsid w:val="00A80A2E"/>
    <w:rsid w:val="00A80A61"/>
    <w:rsid w:val="00A80AE8"/>
    <w:rsid w:val="00A80CF9"/>
    <w:rsid w:val="00A80E8A"/>
    <w:rsid w:val="00A80ECD"/>
    <w:rsid w:val="00A80EE4"/>
    <w:rsid w:val="00A80F57"/>
    <w:rsid w:val="00A8104E"/>
    <w:rsid w:val="00A81061"/>
    <w:rsid w:val="00A81086"/>
    <w:rsid w:val="00A81153"/>
    <w:rsid w:val="00A81299"/>
    <w:rsid w:val="00A81412"/>
    <w:rsid w:val="00A81506"/>
    <w:rsid w:val="00A81541"/>
    <w:rsid w:val="00A81572"/>
    <w:rsid w:val="00A8164E"/>
    <w:rsid w:val="00A816BC"/>
    <w:rsid w:val="00A8173E"/>
    <w:rsid w:val="00A817B5"/>
    <w:rsid w:val="00A8186A"/>
    <w:rsid w:val="00A818A7"/>
    <w:rsid w:val="00A81920"/>
    <w:rsid w:val="00A81936"/>
    <w:rsid w:val="00A8198B"/>
    <w:rsid w:val="00A819B3"/>
    <w:rsid w:val="00A819D8"/>
    <w:rsid w:val="00A81AF3"/>
    <w:rsid w:val="00A81BD3"/>
    <w:rsid w:val="00A81CBA"/>
    <w:rsid w:val="00A81E98"/>
    <w:rsid w:val="00A8203F"/>
    <w:rsid w:val="00A82058"/>
    <w:rsid w:val="00A82130"/>
    <w:rsid w:val="00A82240"/>
    <w:rsid w:val="00A822A6"/>
    <w:rsid w:val="00A822D3"/>
    <w:rsid w:val="00A82452"/>
    <w:rsid w:val="00A824B6"/>
    <w:rsid w:val="00A82531"/>
    <w:rsid w:val="00A82556"/>
    <w:rsid w:val="00A82559"/>
    <w:rsid w:val="00A825CB"/>
    <w:rsid w:val="00A826E4"/>
    <w:rsid w:val="00A826EC"/>
    <w:rsid w:val="00A82720"/>
    <w:rsid w:val="00A827B3"/>
    <w:rsid w:val="00A82864"/>
    <w:rsid w:val="00A82A2A"/>
    <w:rsid w:val="00A82AE0"/>
    <w:rsid w:val="00A82AF0"/>
    <w:rsid w:val="00A82CA9"/>
    <w:rsid w:val="00A82CCA"/>
    <w:rsid w:val="00A82CEB"/>
    <w:rsid w:val="00A82D3A"/>
    <w:rsid w:val="00A82D66"/>
    <w:rsid w:val="00A82D84"/>
    <w:rsid w:val="00A82DAC"/>
    <w:rsid w:val="00A82E5A"/>
    <w:rsid w:val="00A82E86"/>
    <w:rsid w:val="00A82ED8"/>
    <w:rsid w:val="00A83113"/>
    <w:rsid w:val="00A832CB"/>
    <w:rsid w:val="00A8342B"/>
    <w:rsid w:val="00A8344C"/>
    <w:rsid w:val="00A8357C"/>
    <w:rsid w:val="00A835CB"/>
    <w:rsid w:val="00A83605"/>
    <w:rsid w:val="00A83611"/>
    <w:rsid w:val="00A83654"/>
    <w:rsid w:val="00A836D8"/>
    <w:rsid w:val="00A83737"/>
    <w:rsid w:val="00A8380F"/>
    <w:rsid w:val="00A8384A"/>
    <w:rsid w:val="00A838AC"/>
    <w:rsid w:val="00A83966"/>
    <w:rsid w:val="00A83A5E"/>
    <w:rsid w:val="00A83A98"/>
    <w:rsid w:val="00A83B04"/>
    <w:rsid w:val="00A83B31"/>
    <w:rsid w:val="00A83B69"/>
    <w:rsid w:val="00A83B9B"/>
    <w:rsid w:val="00A83C40"/>
    <w:rsid w:val="00A83C6D"/>
    <w:rsid w:val="00A83D05"/>
    <w:rsid w:val="00A83D67"/>
    <w:rsid w:val="00A83E84"/>
    <w:rsid w:val="00A83F30"/>
    <w:rsid w:val="00A84000"/>
    <w:rsid w:val="00A841DB"/>
    <w:rsid w:val="00A84267"/>
    <w:rsid w:val="00A84281"/>
    <w:rsid w:val="00A8428D"/>
    <w:rsid w:val="00A84437"/>
    <w:rsid w:val="00A84528"/>
    <w:rsid w:val="00A845C5"/>
    <w:rsid w:val="00A845EC"/>
    <w:rsid w:val="00A8464C"/>
    <w:rsid w:val="00A84684"/>
    <w:rsid w:val="00A8470A"/>
    <w:rsid w:val="00A8481D"/>
    <w:rsid w:val="00A84844"/>
    <w:rsid w:val="00A848A6"/>
    <w:rsid w:val="00A8490E"/>
    <w:rsid w:val="00A84A41"/>
    <w:rsid w:val="00A84B0A"/>
    <w:rsid w:val="00A84C43"/>
    <w:rsid w:val="00A84D5D"/>
    <w:rsid w:val="00A84D77"/>
    <w:rsid w:val="00A84DA7"/>
    <w:rsid w:val="00A84F29"/>
    <w:rsid w:val="00A84FEF"/>
    <w:rsid w:val="00A85001"/>
    <w:rsid w:val="00A850F6"/>
    <w:rsid w:val="00A8530C"/>
    <w:rsid w:val="00A85322"/>
    <w:rsid w:val="00A853AF"/>
    <w:rsid w:val="00A8552C"/>
    <w:rsid w:val="00A856EB"/>
    <w:rsid w:val="00A856F9"/>
    <w:rsid w:val="00A857A7"/>
    <w:rsid w:val="00A85839"/>
    <w:rsid w:val="00A8586B"/>
    <w:rsid w:val="00A85882"/>
    <w:rsid w:val="00A85917"/>
    <w:rsid w:val="00A85935"/>
    <w:rsid w:val="00A85A0E"/>
    <w:rsid w:val="00A85A57"/>
    <w:rsid w:val="00A85A63"/>
    <w:rsid w:val="00A85C45"/>
    <w:rsid w:val="00A85CFE"/>
    <w:rsid w:val="00A85EEC"/>
    <w:rsid w:val="00A85F33"/>
    <w:rsid w:val="00A86068"/>
    <w:rsid w:val="00A8607B"/>
    <w:rsid w:val="00A861D3"/>
    <w:rsid w:val="00A8621F"/>
    <w:rsid w:val="00A86295"/>
    <w:rsid w:val="00A8635B"/>
    <w:rsid w:val="00A86362"/>
    <w:rsid w:val="00A86377"/>
    <w:rsid w:val="00A86386"/>
    <w:rsid w:val="00A864A2"/>
    <w:rsid w:val="00A8654A"/>
    <w:rsid w:val="00A86642"/>
    <w:rsid w:val="00A8668D"/>
    <w:rsid w:val="00A8677F"/>
    <w:rsid w:val="00A8679F"/>
    <w:rsid w:val="00A86825"/>
    <w:rsid w:val="00A86889"/>
    <w:rsid w:val="00A86910"/>
    <w:rsid w:val="00A86922"/>
    <w:rsid w:val="00A869F5"/>
    <w:rsid w:val="00A86A7B"/>
    <w:rsid w:val="00A86A94"/>
    <w:rsid w:val="00A86B86"/>
    <w:rsid w:val="00A86D62"/>
    <w:rsid w:val="00A86D6B"/>
    <w:rsid w:val="00A86E5B"/>
    <w:rsid w:val="00A86EA7"/>
    <w:rsid w:val="00A86F46"/>
    <w:rsid w:val="00A87036"/>
    <w:rsid w:val="00A871D0"/>
    <w:rsid w:val="00A871FA"/>
    <w:rsid w:val="00A8729E"/>
    <w:rsid w:val="00A872F2"/>
    <w:rsid w:val="00A873BC"/>
    <w:rsid w:val="00A876A8"/>
    <w:rsid w:val="00A876F7"/>
    <w:rsid w:val="00A87710"/>
    <w:rsid w:val="00A877AA"/>
    <w:rsid w:val="00A8799F"/>
    <w:rsid w:val="00A87A9B"/>
    <w:rsid w:val="00A87B79"/>
    <w:rsid w:val="00A87CB1"/>
    <w:rsid w:val="00A87DCE"/>
    <w:rsid w:val="00A90038"/>
    <w:rsid w:val="00A90171"/>
    <w:rsid w:val="00A90196"/>
    <w:rsid w:val="00A901E4"/>
    <w:rsid w:val="00A90309"/>
    <w:rsid w:val="00A90334"/>
    <w:rsid w:val="00A90431"/>
    <w:rsid w:val="00A90500"/>
    <w:rsid w:val="00A90512"/>
    <w:rsid w:val="00A90573"/>
    <w:rsid w:val="00A90627"/>
    <w:rsid w:val="00A907A4"/>
    <w:rsid w:val="00A90909"/>
    <w:rsid w:val="00A9093A"/>
    <w:rsid w:val="00A909C9"/>
    <w:rsid w:val="00A909EA"/>
    <w:rsid w:val="00A909ED"/>
    <w:rsid w:val="00A90A1B"/>
    <w:rsid w:val="00A90A54"/>
    <w:rsid w:val="00A90A88"/>
    <w:rsid w:val="00A90C04"/>
    <w:rsid w:val="00A90C93"/>
    <w:rsid w:val="00A90CF7"/>
    <w:rsid w:val="00A90F09"/>
    <w:rsid w:val="00A90FFA"/>
    <w:rsid w:val="00A90FFE"/>
    <w:rsid w:val="00A91003"/>
    <w:rsid w:val="00A91046"/>
    <w:rsid w:val="00A91149"/>
    <w:rsid w:val="00A9116C"/>
    <w:rsid w:val="00A9118A"/>
    <w:rsid w:val="00A9122D"/>
    <w:rsid w:val="00A91275"/>
    <w:rsid w:val="00A912A9"/>
    <w:rsid w:val="00A912DE"/>
    <w:rsid w:val="00A91417"/>
    <w:rsid w:val="00A914F0"/>
    <w:rsid w:val="00A915C3"/>
    <w:rsid w:val="00A91731"/>
    <w:rsid w:val="00A91764"/>
    <w:rsid w:val="00A917A9"/>
    <w:rsid w:val="00A91922"/>
    <w:rsid w:val="00A91B7C"/>
    <w:rsid w:val="00A91C3C"/>
    <w:rsid w:val="00A91C56"/>
    <w:rsid w:val="00A91C5A"/>
    <w:rsid w:val="00A91C5F"/>
    <w:rsid w:val="00A91CD1"/>
    <w:rsid w:val="00A91D21"/>
    <w:rsid w:val="00A91DB6"/>
    <w:rsid w:val="00A9211F"/>
    <w:rsid w:val="00A92122"/>
    <w:rsid w:val="00A92166"/>
    <w:rsid w:val="00A92279"/>
    <w:rsid w:val="00A9229A"/>
    <w:rsid w:val="00A922EB"/>
    <w:rsid w:val="00A92346"/>
    <w:rsid w:val="00A9237D"/>
    <w:rsid w:val="00A923B4"/>
    <w:rsid w:val="00A923D1"/>
    <w:rsid w:val="00A924BB"/>
    <w:rsid w:val="00A924D8"/>
    <w:rsid w:val="00A92586"/>
    <w:rsid w:val="00A9259A"/>
    <w:rsid w:val="00A92657"/>
    <w:rsid w:val="00A9272A"/>
    <w:rsid w:val="00A92776"/>
    <w:rsid w:val="00A927B9"/>
    <w:rsid w:val="00A92882"/>
    <w:rsid w:val="00A928AB"/>
    <w:rsid w:val="00A929E0"/>
    <w:rsid w:val="00A92A3F"/>
    <w:rsid w:val="00A92A6A"/>
    <w:rsid w:val="00A92AE8"/>
    <w:rsid w:val="00A92AF5"/>
    <w:rsid w:val="00A92B01"/>
    <w:rsid w:val="00A92B79"/>
    <w:rsid w:val="00A92D11"/>
    <w:rsid w:val="00A92DD3"/>
    <w:rsid w:val="00A92EC3"/>
    <w:rsid w:val="00A92F5F"/>
    <w:rsid w:val="00A92FDE"/>
    <w:rsid w:val="00A93053"/>
    <w:rsid w:val="00A93189"/>
    <w:rsid w:val="00A931AF"/>
    <w:rsid w:val="00A93217"/>
    <w:rsid w:val="00A932F8"/>
    <w:rsid w:val="00A9335D"/>
    <w:rsid w:val="00A9340A"/>
    <w:rsid w:val="00A93471"/>
    <w:rsid w:val="00A934B8"/>
    <w:rsid w:val="00A934BB"/>
    <w:rsid w:val="00A934F2"/>
    <w:rsid w:val="00A935C0"/>
    <w:rsid w:val="00A93614"/>
    <w:rsid w:val="00A93683"/>
    <w:rsid w:val="00A93728"/>
    <w:rsid w:val="00A937D1"/>
    <w:rsid w:val="00A938AA"/>
    <w:rsid w:val="00A93927"/>
    <w:rsid w:val="00A93933"/>
    <w:rsid w:val="00A939FE"/>
    <w:rsid w:val="00A93B08"/>
    <w:rsid w:val="00A93B0D"/>
    <w:rsid w:val="00A93B3C"/>
    <w:rsid w:val="00A93DBB"/>
    <w:rsid w:val="00A93E43"/>
    <w:rsid w:val="00A93E7F"/>
    <w:rsid w:val="00A93F5E"/>
    <w:rsid w:val="00A93F9E"/>
    <w:rsid w:val="00A94054"/>
    <w:rsid w:val="00A9407F"/>
    <w:rsid w:val="00A940F0"/>
    <w:rsid w:val="00A94118"/>
    <w:rsid w:val="00A94441"/>
    <w:rsid w:val="00A944D7"/>
    <w:rsid w:val="00A94510"/>
    <w:rsid w:val="00A945BA"/>
    <w:rsid w:val="00A94685"/>
    <w:rsid w:val="00A946C3"/>
    <w:rsid w:val="00A94850"/>
    <w:rsid w:val="00A94854"/>
    <w:rsid w:val="00A948C0"/>
    <w:rsid w:val="00A948D5"/>
    <w:rsid w:val="00A9490C"/>
    <w:rsid w:val="00A949E1"/>
    <w:rsid w:val="00A94B1F"/>
    <w:rsid w:val="00A94B3B"/>
    <w:rsid w:val="00A94B94"/>
    <w:rsid w:val="00A94CBA"/>
    <w:rsid w:val="00A94DB5"/>
    <w:rsid w:val="00A94DDD"/>
    <w:rsid w:val="00A95029"/>
    <w:rsid w:val="00A950D9"/>
    <w:rsid w:val="00A950EB"/>
    <w:rsid w:val="00A951E9"/>
    <w:rsid w:val="00A95272"/>
    <w:rsid w:val="00A952C9"/>
    <w:rsid w:val="00A953B7"/>
    <w:rsid w:val="00A953C4"/>
    <w:rsid w:val="00A9545D"/>
    <w:rsid w:val="00A9546D"/>
    <w:rsid w:val="00A95471"/>
    <w:rsid w:val="00A9550A"/>
    <w:rsid w:val="00A955D6"/>
    <w:rsid w:val="00A9564E"/>
    <w:rsid w:val="00A956DE"/>
    <w:rsid w:val="00A95930"/>
    <w:rsid w:val="00A95977"/>
    <w:rsid w:val="00A95A04"/>
    <w:rsid w:val="00A95A84"/>
    <w:rsid w:val="00A95ACF"/>
    <w:rsid w:val="00A95B68"/>
    <w:rsid w:val="00A95B8C"/>
    <w:rsid w:val="00A95C1C"/>
    <w:rsid w:val="00A95C7F"/>
    <w:rsid w:val="00A95CE1"/>
    <w:rsid w:val="00A95E76"/>
    <w:rsid w:val="00A95F7D"/>
    <w:rsid w:val="00A9602A"/>
    <w:rsid w:val="00A961D8"/>
    <w:rsid w:val="00A9624D"/>
    <w:rsid w:val="00A96298"/>
    <w:rsid w:val="00A962ED"/>
    <w:rsid w:val="00A96304"/>
    <w:rsid w:val="00A9636B"/>
    <w:rsid w:val="00A963CF"/>
    <w:rsid w:val="00A9682F"/>
    <w:rsid w:val="00A96847"/>
    <w:rsid w:val="00A96876"/>
    <w:rsid w:val="00A96979"/>
    <w:rsid w:val="00A969EC"/>
    <w:rsid w:val="00A96AEE"/>
    <w:rsid w:val="00A96C76"/>
    <w:rsid w:val="00A96D0E"/>
    <w:rsid w:val="00A96D89"/>
    <w:rsid w:val="00A96DAF"/>
    <w:rsid w:val="00A96EFE"/>
    <w:rsid w:val="00A96F00"/>
    <w:rsid w:val="00A970D0"/>
    <w:rsid w:val="00A9711C"/>
    <w:rsid w:val="00A973FD"/>
    <w:rsid w:val="00A97438"/>
    <w:rsid w:val="00A974F8"/>
    <w:rsid w:val="00A97521"/>
    <w:rsid w:val="00A9752D"/>
    <w:rsid w:val="00A975B9"/>
    <w:rsid w:val="00A976A4"/>
    <w:rsid w:val="00A977DF"/>
    <w:rsid w:val="00A9783F"/>
    <w:rsid w:val="00A979B6"/>
    <w:rsid w:val="00A97A0E"/>
    <w:rsid w:val="00A97CEF"/>
    <w:rsid w:val="00A97D7F"/>
    <w:rsid w:val="00A97E0C"/>
    <w:rsid w:val="00AA003D"/>
    <w:rsid w:val="00AA01A0"/>
    <w:rsid w:val="00AA01BB"/>
    <w:rsid w:val="00AA0306"/>
    <w:rsid w:val="00AA0403"/>
    <w:rsid w:val="00AA040C"/>
    <w:rsid w:val="00AA0444"/>
    <w:rsid w:val="00AA053A"/>
    <w:rsid w:val="00AA0553"/>
    <w:rsid w:val="00AA0618"/>
    <w:rsid w:val="00AA063E"/>
    <w:rsid w:val="00AA06BE"/>
    <w:rsid w:val="00AA07A8"/>
    <w:rsid w:val="00AA07BA"/>
    <w:rsid w:val="00AA085F"/>
    <w:rsid w:val="00AA08F1"/>
    <w:rsid w:val="00AA0903"/>
    <w:rsid w:val="00AA0B40"/>
    <w:rsid w:val="00AA0BD5"/>
    <w:rsid w:val="00AA0C19"/>
    <w:rsid w:val="00AA0C1F"/>
    <w:rsid w:val="00AA0DC6"/>
    <w:rsid w:val="00AA0E23"/>
    <w:rsid w:val="00AA0E40"/>
    <w:rsid w:val="00AA0EA1"/>
    <w:rsid w:val="00AA0FD8"/>
    <w:rsid w:val="00AA10F2"/>
    <w:rsid w:val="00AA1337"/>
    <w:rsid w:val="00AA1581"/>
    <w:rsid w:val="00AA162F"/>
    <w:rsid w:val="00AA1718"/>
    <w:rsid w:val="00AA180B"/>
    <w:rsid w:val="00AA1948"/>
    <w:rsid w:val="00AA1B7F"/>
    <w:rsid w:val="00AA1B84"/>
    <w:rsid w:val="00AA1BC3"/>
    <w:rsid w:val="00AA1C98"/>
    <w:rsid w:val="00AA1D68"/>
    <w:rsid w:val="00AA1D6E"/>
    <w:rsid w:val="00AA1D84"/>
    <w:rsid w:val="00AA1D91"/>
    <w:rsid w:val="00AA21A6"/>
    <w:rsid w:val="00AA21DB"/>
    <w:rsid w:val="00AA226C"/>
    <w:rsid w:val="00AA2306"/>
    <w:rsid w:val="00AA23E1"/>
    <w:rsid w:val="00AA2453"/>
    <w:rsid w:val="00AA26A9"/>
    <w:rsid w:val="00AA26DB"/>
    <w:rsid w:val="00AA271B"/>
    <w:rsid w:val="00AA2832"/>
    <w:rsid w:val="00AA2897"/>
    <w:rsid w:val="00AA28C0"/>
    <w:rsid w:val="00AA28DC"/>
    <w:rsid w:val="00AA2913"/>
    <w:rsid w:val="00AA2991"/>
    <w:rsid w:val="00AA2A06"/>
    <w:rsid w:val="00AA2B8F"/>
    <w:rsid w:val="00AA2BD5"/>
    <w:rsid w:val="00AA2C65"/>
    <w:rsid w:val="00AA2CA7"/>
    <w:rsid w:val="00AA2CEE"/>
    <w:rsid w:val="00AA2CF0"/>
    <w:rsid w:val="00AA2F30"/>
    <w:rsid w:val="00AA3008"/>
    <w:rsid w:val="00AA309A"/>
    <w:rsid w:val="00AA3109"/>
    <w:rsid w:val="00AA3187"/>
    <w:rsid w:val="00AA323C"/>
    <w:rsid w:val="00AA324A"/>
    <w:rsid w:val="00AA3258"/>
    <w:rsid w:val="00AA326E"/>
    <w:rsid w:val="00AA348F"/>
    <w:rsid w:val="00AA34B4"/>
    <w:rsid w:val="00AA34CB"/>
    <w:rsid w:val="00AA34D6"/>
    <w:rsid w:val="00AA368A"/>
    <w:rsid w:val="00AA36DD"/>
    <w:rsid w:val="00AA3701"/>
    <w:rsid w:val="00AA396B"/>
    <w:rsid w:val="00AA3994"/>
    <w:rsid w:val="00AA3A8D"/>
    <w:rsid w:val="00AA3AAA"/>
    <w:rsid w:val="00AA3AF9"/>
    <w:rsid w:val="00AA3B9A"/>
    <w:rsid w:val="00AA3C56"/>
    <w:rsid w:val="00AA3C72"/>
    <w:rsid w:val="00AA3C88"/>
    <w:rsid w:val="00AA3CA0"/>
    <w:rsid w:val="00AA3CCE"/>
    <w:rsid w:val="00AA3D1B"/>
    <w:rsid w:val="00AA3D58"/>
    <w:rsid w:val="00AA3EB7"/>
    <w:rsid w:val="00AA3FC3"/>
    <w:rsid w:val="00AA4011"/>
    <w:rsid w:val="00AA41B0"/>
    <w:rsid w:val="00AA4202"/>
    <w:rsid w:val="00AA4365"/>
    <w:rsid w:val="00AA43AF"/>
    <w:rsid w:val="00AA43DF"/>
    <w:rsid w:val="00AA43E3"/>
    <w:rsid w:val="00AA4415"/>
    <w:rsid w:val="00AA45DB"/>
    <w:rsid w:val="00AA462C"/>
    <w:rsid w:val="00AA47C3"/>
    <w:rsid w:val="00AA47C8"/>
    <w:rsid w:val="00AA47CF"/>
    <w:rsid w:val="00AA4812"/>
    <w:rsid w:val="00AA48D0"/>
    <w:rsid w:val="00AA48D4"/>
    <w:rsid w:val="00AA48F2"/>
    <w:rsid w:val="00AA491F"/>
    <w:rsid w:val="00AA4A87"/>
    <w:rsid w:val="00AA4AE1"/>
    <w:rsid w:val="00AA4B89"/>
    <w:rsid w:val="00AA4BD4"/>
    <w:rsid w:val="00AA4BE3"/>
    <w:rsid w:val="00AA4C82"/>
    <w:rsid w:val="00AA4C85"/>
    <w:rsid w:val="00AA4CD5"/>
    <w:rsid w:val="00AA4DBE"/>
    <w:rsid w:val="00AA4E48"/>
    <w:rsid w:val="00AA4F16"/>
    <w:rsid w:val="00AA4F6F"/>
    <w:rsid w:val="00AA4F77"/>
    <w:rsid w:val="00AA4F99"/>
    <w:rsid w:val="00AA5007"/>
    <w:rsid w:val="00AA50D9"/>
    <w:rsid w:val="00AA5171"/>
    <w:rsid w:val="00AA51C0"/>
    <w:rsid w:val="00AA5286"/>
    <w:rsid w:val="00AA5378"/>
    <w:rsid w:val="00AA53FB"/>
    <w:rsid w:val="00AA54BB"/>
    <w:rsid w:val="00AA5659"/>
    <w:rsid w:val="00AA58BE"/>
    <w:rsid w:val="00AA5956"/>
    <w:rsid w:val="00AA59EF"/>
    <w:rsid w:val="00AA5A10"/>
    <w:rsid w:val="00AA5A1D"/>
    <w:rsid w:val="00AA5B57"/>
    <w:rsid w:val="00AA5C67"/>
    <w:rsid w:val="00AA5DB7"/>
    <w:rsid w:val="00AA5DE6"/>
    <w:rsid w:val="00AA5E1A"/>
    <w:rsid w:val="00AA5E2C"/>
    <w:rsid w:val="00AA5E66"/>
    <w:rsid w:val="00AA5E6D"/>
    <w:rsid w:val="00AA5EF2"/>
    <w:rsid w:val="00AA5F36"/>
    <w:rsid w:val="00AA5F51"/>
    <w:rsid w:val="00AA5F60"/>
    <w:rsid w:val="00AA6016"/>
    <w:rsid w:val="00AA604D"/>
    <w:rsid w:val="00AA60A6"/>
    <w:rsid w:val="00AA60C2"/>
    <w:rsid w:val="00AA6191"/>
    <w:rsid w:val="00AA6245"/>
    <w:rsid w:val="00AA62EB"/>
    <w:rsid w:val="00AA6349"/>
    <w:rsid w:val="00AA66A4"/>
    <w:rsid w:val="00AA671F"/>
    <w:rsid w:val="00AA6733"/>
    <w:rsid w:val="00AA678A"/>
    <w:rsid w:val="00AA691D"/>
    <w:rsid w:val="00AA6944"/>
    <w:rsid w:val="00AA6A8E"/>
    <w:rsid w:val="00AA6ABF"/>
    <w:rsid w:val="00AA6B1A"/>
    <w:rsid w:val="00AA6B2E"/>
    <w:rsid w:val="00AA6C32"/>
    <w:rsid w:val="00AA6C6C"/>
    <w:rsid w:val="00AA6E2E"/>
    <w:rsid w:val="00AA6E30"/>
    <w:rsid w:val="00AA6E53"/>
    <w:rsid w:val="00AA6EC0"/>
    <w:rsid w:val="00AA6FBB"/>
    <w:rsid w:val="00AA7120"/>
    <w:rsid w:val="00AA7172"/>
    <w:rsid w:val="00AA7184"/>
    <w:rsid w:val="00AA7222"/>
    <w:rsid w:val="00AA72D8"/>
    <w:rsid w:val="00AA736D"/>
    <w:rsid w:val="00AA73A4"/>
    <w:rsid w:val="00AA7457"/>
    <w:rsid w:val="00AA746D"/>
    <w:rsid w:val="00AA7500"/>
    <w:rsid w:val="00AA75A5"/>
    <w:rsid w:val="00AA76B1"/>
    <w:rsid w:val="00AA7700"/>
    <w:rsid w:val="00AA776E"/>
    <w:rsid w:val="00AA7887"/>
    <w:rsid w:val="00AA795B"/>
    <w:rsid w:val="00AA79BB"/>
    <w:rsid w:val="00AA7B05"/>
    <w:rsid w:val="00AA7B6D"/>
    <w:rsid w:val="00AA7BEC"/>
    <w:rsid w:val="00AA7CBB"/>
    <w:rsid w:val="00AA7CC3"/>
    <w:rsid w:val="00AA7D34"/>
    <w:rsid w:val="00AA7D8A"/>
    <w:rsid w:val="00AA7F1F"/>
    <w:rsid w:val="00AB0044"/>
    <w:rsid w:val="00AB00D6"/>
    <w:rsid w:val="00AB00D7"/>
    <w:rsid w:val="00AB00E8"/>
    <w:rsid w:val="00AB01B7"/>
    <w:rsid w:val="00AB02A6"/>
    <w:rsid w:val="00AB0343"/>
    <w:rsid w:val="00AB03AD"/>
    <w:rsid w:val="00AB03EF"/>
    <w:rsid w:val="00AB0474"/>
    <w:rsid w:val="00AB04E7"/>
    <w:rsid w:val="00AB0543"/>
    <w:rsid w:val="00AB058D"/>
    <w:rsid w:val="00AB069D"/>
    <w:rsid w:val="00AB06A0"/>
    <w:rsid w:val="00AB06C1"/>
    <w:rsid w:val="00AB09EE"/>
    <w:rsid w:val="00AB0A28"/>
    <w:rsid w:val="00AB0ACA"/>
    <w:rsid w:val="00AB0C45"/>
    <w:rsid w:val="00AB0C9A"/>
    <w:rsid w:val="00AB0CB7"/>
    <w:rsid w:val="00AB0D22"/>
    <w:rsid w:val="00AB0ECC"/>
    <w:rsid w:val="00AB0FA6"/>
    <w:rsid w:val="00AB0FFE"/>
    <w:rsid w:val="00AB1062"/>
    <w:rsid w:val="00AB1296"/>
    <w:rsid w:val="00AB1311"/>
    <w:rsid w:val="00AB1398"/>
    <w:rsid w:val="00AB13E6"/>
    <w:rsid w:val="00AB1427"/>
    <w:rsid w:val="00AB143A"/>
    <w:rsid w:val="00AB154E"/>
    <w:rsid w:val="00AB1559"/>
    <w:rsid w:val="00AB159C"/>
    <w:rsid w:val="00AB1821"/>
    <w:rsid w:val="00AB18E5"/>
    <w:rsid w:val="00AB1A1A"/>
    <w:rsid w:val="00AB1AC2"/>
    <w:rsid w:val="00AB1AF6"/>
    <w:rsid w:val="00AB1B9D"/>
    <w:rsid w:val="00AB1C31"/>
    <w:rsid w:val="00AB1C81"/>
    <w:rsid w:val="00AB1DE1"/>
    <w:rsid w:val="00AB1E1D"/>
    <w:rsid w:val="00AB2176"/>
    <w:rsid w:val="00AB21E2"/>
    <w:rsid w:val="00AB2260"/>
    <w:rsid w:val="00AB23F8"/>
    <w:rsid w:val="00AB2480"/>
    <w:rsid w:val="00AB2488"/>
    <w:rsid w:val="00AB2563"/>
    <w:rsid w:val="00AB2721"/>
    <w:rsid w:val="00AB27DB"/>
    <w:rsid w:val="00AB280A"/>
    <w:rsid w:val="00AB2874"/>
    <w:rsid w:val="00AB287C"/>
    <w:rsid w:val="00AB28E3"/>
    <w:rsid w:val="00AB2906"/>
    <w:rsid w:val="00AB2983"/>
    <w:rsid w:val="00AB29DA"/>
    <w:rsid w:val="00AB2B22"/>
    <w:rsid w:val="00AB2B5F"/>
    <w:rsid w:val="00AB2B62"/>
    <w:rsid w:val="00AB2BD2"/>
    <w:rsid w:val="00AB2F1E"/>
    <w:rsid w:val="00AB30AA"/>
    <w:rsid w:val="00AB30CF"/>
    <w:rsid w:val="00AB3188"/>
    <w:rsid w:val="00AB3241"/>
    <w:rsid w:val="00AB3397"/>
    <w:rsid w:val="00AB33AD"/>
    <w:rsid w:val="00AB3477"/>
    <w:rsid w:val="00AB3482"/>
    <w:rsid w:val="00AB35CF"/>
    <w:rsid w:val="00AB361D"/>
    <w:rsid w:val="00AB362F"/>
    <w:rsid w:val="00AB3766"/>
    <w:rsid w:val="00AB37CF"/>
    <w:rsid w:val="00AB3880"/>
    <w:rsid w:val="00AB38F6"/>
    <w:rsid w:val="00AB392F"/>
    <w:rsid w:val="00AB3A2E"/>
    <w:rsid w:val="00AB3A66"/>
    <w:rsid w:val="00AB3C24"/>
    <w:rsid w:val="00AB3D84"/>
    <w:rsid w:val="00AB3DDD"/>
    <w:rsid w:val="00AB3EA2"/>
    <w:rsid w:val="00AB3EB2"/>
    <w:rsid w:val="00AB3F22"/>
    <w:rsid w:val="00AB3FC4"/>
    <w:rsid w:val="00AB41B7"/>
    <w:rsid w:val="00AB4257"/>
    <w:rsid w:val="00AB431D"/>
    <w:rsid w:val="00AB432E"/>
    <w:rsid w:val="00AB4378"/>
    <w:rsid w:val="00AB43E0"/>
    <w:rsid w:val="00AB4457"/>
    <w:rsid w:val="00AB452D"/>
    <w:rsid w:val="00AB45D7"/>
    <w:rsid w:val="00AB462A"/>
    <w:rsid w:val="00AB46D4"/>
    <w:rsid w:val="00AB46E0"/>
    <w:rsid w:val="00AB4794"/>
    <w:rsid w:val="00AB47C9"/>
    <w:rsid w:val="00AB4828"/>
    <w:rsid w:val="00AB4897"/>
    <w:rsid w:val="00AB48D1"/>
    <w:rsid w:val="00AB48EA"/>
    <w:rsid w:val="00AB4933"/>
    <w:rsid w:val="00AB49B0"/>
    <w:rsid w:val="00AB49C1"/>
    <w:rsid w:val="00AB49E0"/>
    <w:rsid w:val="00AB49E7"/>
    <w:rsid w:val="00AB4A76"/>
    <w:rsid w:val="00AB4B51"/>
    <w:rsid w:val="00AB4B72"/>
    <w:rsid w:val="00AB4CCB"/>
    <w:rsid w:val="00AB4D5F"/>
    <w:rsid w:val="00AB4D82"/>
    <w:rsid w:val="00AB4DB2"/>
    <w:rsid w:val="00AB4FAC"/>
    <w:rsid w:val="00AB500E"/>
    <w:rsid w:val="00AB5050"/>
    <w:rsid w:val="00AB5208"/>
    <w:rsid w:val="00AB5356"/>
    <w:rsid w:val="00AB5416"/>
    <w:rsid w:val="00AB562B"/>
    <w:rsid w:val="00AB57FB"/>
    <w:rsid w:val="00AB59FA"/>
    <w:rsid w:val="00AB5A7F"/>
    <w:rsid w:val="00AB5B23"/>
    <w:rsid w:val="00AB5B45"/>
    <w:rsid w:val="00AB5C44"/>
    <w:rsid w:val="00AB5C62"/>
    <w:rsid w:val="00AB5CEF"/>
    <w:rsid w:val="00AB5D61"/>
    <w:rsid w:val="00AB5DD0"/>
    <w:rsid w:val="00AB5E04"/>
    <w:rsid w:val="00AB5EB1"/>
    <w:rsid w:val="00AB5EFB"/>
    <w:rsid w:val="00AB5F1C"/>
    <w:rsid w:val="00AB5FD0"/>
    <w:rsid w:val="00AB60AD"/>
    <w:rsid w:val="00AB6119"/>
    <w:rsid w:val="00AB6166"/>
    <w:rsid w:val="00AB61AF"/>
    <w:rsid w:val="00AB61B6"/>
    <w:rsid w:val="00AB62B0"/>
    <w:rsid w:val="00AB6316"/>
    <w:rsid w:val="00AB6510"/>
    <w:rsid w:val="00AB65D2"/>
    <w:rsid w:val="00AB663C"/>
    <w:rsid w:val="00AB666F"/>
    <w:rsid w:val="00AB66E1"/>
    <w:rsid w:val="00AB66FD"/>
    <w:rsid w:val="00AB6707"/>
    <w:rsid w:val="00AB69E5"/>
    <w:rsid w:val="00AB6A62"/>
    <w:rsid w:val="00AB6A75"/>
    <w:rsid w:val="00AB6ABF"/>
    <w:rsid w:val="00AB6B1A"/>
    <w:rsid w:val="00AB6BA0"/>
    <w:rsid w:val="00AB6C2F"/>
    <w:rsid w:val="00AB6C40"/>
    <w:rsid w:val="00AB6CFC"/>
    <w:rsid w:val="00AB6DDC"/>
    <w:rsid w:val="00AB6E8D"/>
    <w:rsid w:val="00AB6F5D"/>
    <w:rsid w:val="00AB6FE1"/>
    <w:rsid w:val="00AB707C"/>
    <w:rsid w:val="00AB71E0"/>
    <w:rsid w:val="00AB7360"/>
    <w:rsid w:val="00AB7444"/>
    <w:rsid w:val="00AB74B8"/>
    <w:rsid w:val="00AB7573"/>
    <w:rsid w:val="00AB77CF"/>
    <w:rsid w:val="00AB7AEB"/>
    <w:rsid w:val="00AB7BC6"/>
    <w:rsid w:val="00AB7C15"/>
    <w:rsid w:val="00AB7D99"/>
    <w:rsid w:val="00AB7DE0"/>
    <w:rsid w:val="00AB7E23"/>
    <w:rsid w:val="00AB7E7D"/>
    <w:rsid w:val="00AB7FD0"/>
    <w:rsid w:val="00AC0120"/>
    <w:rsid w:val="00AC0158"/>
    <w:rsid w:val="00AC0247"/>
    <w:rsid w:val="00AC0278"/>
    <w:rsid w:val="00AC0281"/>
    <w:rsid w:val="00AC02AA"/>
    <w:rsid w:val="00AC03A5"/>
    <w:rsid w:val="00AC03EB"/>
    <w:rsid w:val="00AC0403"/>
    <w:rsid w:val="00AC04E4"/>
    <w:rsid w:val="00AC0557"/>
    <w:rsid w:val="00AC0694"/>
    <w:rsid w:val="00AC0731"/>
    <w:rsid w:val="00AC086A"/>
    <w:rsid w:val="00AC0968"/>
    <w:rsid w:val="00AC0A13"/>
    <w:rsid w:val="00AC0A74"/>
    <w:rsid w:val="00AC0A9D"/>
    <w:rsid w:val="00AC0B16"/>
    <w:rsid w:val="00AC0BF8"/>
    <w:rsid w:val="00AC0D11"/>
    <w:rsid w:val="00AC0D56"/>
    <w:rsid w:val="00AC0D76"/>
    <w:rsid w:val="00AC0DE5"/>
    <w:rsid w:val="00AC0E94"/>
    <w:rsid w:val="00AC0F6F"/>
    <w:rsid w:val="00AC11C5"/>
    <w:rsid w:val="00AC137A"/>
    <w:rsid w:val="00AC13BE"/>
    <w:rsid w:val="00AC147D"/>
    <w:rsid w:val="00AC150D"/>
    <w:rsid w:val="00AC151D"/>
    <w:rsid w:val="00AC1614"/>
    <w:rsid w:val="00AC17C6"/>
    <w:rsid w:val="00AC1830"/>
    <w:rsid w:val="00AC18DD"/>
    <w:rsid w:val="00AC19B7"/>
    <w:rsid w:val="00AC1A90"/>
    <w:rsid w:val="00AC1AA1"/>
    <w:rsid w:val="00AC1B16"/>
    <w:rsid w:val="00AC1E8D"/>
    <w:rsid w:val="00AC1F28"/>
    <w:rsid w:val="00AC1F53"/>
    <w:rsid w:val="00AC2117"/>
    <w:rsid w:val="00AC2118"/>
    <w:rsid w:val="00AC2218"/>
    <w:rsid w:val="00AC2292"/>
    <w:rsid w:val="00AC235C"/>
    <w:rsid w:val="00AC242C"/>
    <w:rsid w:val="00AC2532"/>
    <w:rsid w:val="00AC259A"/>
    <w:rsid w:val="00AC25BE"/>
    <w:rsid w:val="00AC2622"/>
    <w:rsid w:val="00AC2646"/>
    <w:rsid w:val="00AC2921"/>
    <w:rsid w:val="00AC2930"/>
    <w:rsid w:val="00AC295B"/>
    <w:rsid w:val="00AC2961"/>
    <w:rsid w:val="00AC2962"/>
    <w:rsid w:val="00AC29DA"/>
    <w:rsid w:val="00AC2A2A"/>
    <w:rsid w:val="00AC2A43"/>
    <w:rsid w:val="00AC2B0F"/>
    <w:rsid w:val="00AC2B86"/>
    <w:rsid w:val="00AC2BBA"/>
    <w:rsid w:val="00AC2C7E"/>
    <w:rsid w:val="00AC2CAE"/>
    <w:rsid w:val="00AC2D52"/>
    <w:rsid w:val="00AC2E4C"/>
    <w:rsid w:val="00AC2EC3"/>
    <w:rsid w:val="00AC2F56"/>
    <w:rsid w:val="00AC2FFC"/>
    <w:rsid w:val="00AC3065"/>
    <w:rsid w:val="00AC3146"/>
    <w:rsid w:val="00AC316A"/>
    <w:rsid w:val="00AC32A0"/>
    <w:rsid w:val="00AC33F2"/>
    <w:rsid w:val="00AC33FF"/>
    <w:rsid w:val="00AC3409"/>
    <w:rsid w:val="00AC3453"/>
    <w:rsid w:val="00AC3470"/>
    <w:rsid w:val="00AC348B"/>
    <w:rsid w:val="00AC3587"/>
    <w:rsid w:val="00AC3664"/>
    <w:rsid w:val="00AC3681"/>
    <w:rsid w:val="00AC36B3"/>
    <w:rsid w:val="00AC37DB"/>
    <w:rsid w:val="00AC37DE"/>
    <w:rsid w:val="00AC3876"/>
    <w:rsid w:val="00AC38D0"/>
    <w:rsid w:val="00AC38F1"/>
    <w:rsid w:val="00AC38FE"/>
    <w:rsid w:val="00AC3986"/>
    <w:rsid w:val="00AC39F5"/>
    <w:rsid w:val="00AC3B27"/>
    <w:rsid w:val="00AC3B4C"/>
    <w:rsid w:val="00AC3BBD"/>
    <w:rsid w:val="00AC3BEF"/>
    <w:rsid w:val="00AC3C11"/>
    <w:rsid w:val="00AC3C85"/>
    <w:rsid w:val="00AC3C8B"/>
    <w:rsid w:val="00AC3C98"/>
    <w:rsid w:val="00AC3E0B"/>
    <w:rsid w:val="00AC3EAD"/>
    <w:rsid w:val="00AC3EAE"/>
    <w:rsid w:val="00AC3FDA"/>
    <w:rsid w:val="00AC41B0"/>
    <w:rsid w:val="00AC4272"/>
    <w:rsid w:val="00AC444C"/>
    <w:rsid w:val="00AC4663"/>
    <w:rsid w:val="00AC4698"/>
    <w:rsid w:val="00AC46D5"/>
    <w:rsid w:val="00AC46E2"/>
    <w:rsid w:val="00AC46EE"/>
    <w:rsid w:val="00AC479F"/>
    <w:rsid w:val="00AC4950"/>
    <w:rsid w:val="00AC49B4"/>
    <w:rsid w:val="00AC49F3"/>
    <w:rsid w:val="00AC4A89"/>
    <w:rsid w:val="00AC4AEB"/>
    <w:rsid w:val="00AC4B59"/>
    <w:rsid w:val="00AC4CA7"/>
    <w:rsid w:val="00AC4CD0"/>
    <w:rsid w:val="00AC4CF0"/>
    <w:rsid w:val="00AC4CFE"/>
    <w:rsid w:val="00AC4DF2"/>
    <w:rsid w:val="00AC4E27"/>
    <w:rsid w:val="00AC4ED9"/>
    <w:rsid w:val="00AC4F01"/>
    <w:rsid w:val="00AC4F24"/>
    <w:rsid w:val="00AC4FCF"/>
    <w:rsid w:val="00AC5022"/>
    <w:rsid w:val="00AC5067"/>
    <w:rsid w:val="00AC5095"/>
    <w:rsid w:val="00AC515E"/>
    <w:rsid w:val="00AC51FB"/>
    <w:rsid w:val="00AC5237"/>
    <w:rsid w:val="00AC5269"/>
    <w:rsid w:val="00AC5343"/>
    <w:rsid w:val="00AC5429"/>
    <w:rsid w:val="00AC54CC"/>
    <w:rsid w:val="00AC5573"/>
    <w:rsid w:val="00AC55C6"/>
    <w:rsid w:val="00AC55F5"/>
    <w:rsid w:val="00AC5607"/>
    <w:rsid w:val="00AC564E"/>
    <w:rsid w:val="00AC569D"/>
    <w:rsid w:val="00AC56DC"/>
    <w:rsid w:val="00AC571E"/>
    <w:rsid w:val="00AC572C"/>
    <w:rsid w:val="00AC57B8"/>
    <w:rsid w:val="00AC57C1"/>
    <w:rsid w:val="00AC57C8"/>
    <w:rsid w:val="00AC583F"/>
    <w:rsid w:val="00AC594E"/>
    <w:rsid w:val="00AC595C"/>
    <w:rsid w:val="00AC598B"/>
    <w:rsid w:val="00AC5AFE"/>
    <w:rsid w:val="00AC5BE3"/>
    <w:rsid w:val="00AC5C45"/>
    <w:rsid w:val="00AC5CAD"/>
    <w:rsid w:val="00AC5D1B"/>
    <w:rsid w:val="00AC5D53"/>
    <w:rsid w:val="00AC5EC6"/>
    <w:rsid w:val="00AC5F36"/>
    <w:rsid w:val="00AC62DD"/>
    <w:rsid w:val="00AC644C"/>
    <w:rsid w:val="00AC64C7"/>
    <w:rsid w:val="00AC64FA"/>
    <w:rsid w:val="00AC655A"/>
    <w:rsid w:val="00AC65D9"/>
    <w:rsid w:val="00AC65DD"/>
    <w:rsid w:val="00AC6677"/>
    <w:rsid w:val="00AC6802"/>
    <w:rsid w:val="00AC6948"/>
    <w:rsid w:val="00AC69C1"/>
    <w:rsid w:val="00AC69C6"/>
    <w:rsid w:val="00AC69E1"/>
    <w:rsid w:val="00AC69EE"/>
    <w:rsid w:val="00AC6ACD"/>
    <w:rsid w:val="00AC6AD5"/>
    <w:rsid w:val="00AC6B87"/>
    <w:rsid w:val="00AC6B91"/>
    <w:rsid w:val="00AC6BB3"/>
    <w:rsid w:val="00AC6E7A"/>
    <w:rsid w:val="00AC6F38"/>
    <w:rsid w:val="00AC6F3A"/>
    <w:rsid w:val="00AC7063"/>
    <w:rsid w:val="00AC708E"/>
    <w:rsid w:val="00AC70FD"/>
    <w:rsid w:val="00AC7148"/>
    <w:rsid w:val="00AC7356"/>
    <w:rsid w:val="00AC75E5"/>
    <w:rsid w:val="00AC7647"/>
    <w:rsid w:val="00AC7671"/>
    <w:rsid w:val="00AC7725"/>
    <w:rsid w:val="00AC772B"/>
    <w:rsid w:val="00AC7747"/>
    <w:rsid w:val="00AC77EF"/>
    <w:rsid w:val="00AC7882"/>
    <w:rsid w:val="00AC78AB"/>
    <w:rsid w:val="00AC7969"/>
    <w:rsid w:val="00AC7A5D"/>
    <w:rsid w:val="00AC7ADB"/>
    <w:rsid w:val="00AC7C62"/>
    <w:rsid w:val="00AC7E00"/>
    <w:rsid w:val="00AC7E74"/>
    <w:rsid w:val="00AC7E85"/>
    <w:rsid w:val="00AD00EF"/>
    <w:rsid w:val="00AD02F2"/>
    <w:rsid w:val="00AD047E"/>
    <w:rsid w:val="00AD063C"/>
    <w:rsid w:val="00AD06CF"/>
    <w:rsid w:val="00AD06D4"/>
    <w:rsid w:val="00AD073E"/>
    <w:rsid w:val="00AD0740"/>
    <w:rsid w:val="00AD0761"/>
    <w:rsid w:val="00AD0770"/>
    <w:rsid w:val="00AD0892"/>
    <w:rsid w:val="00AD08E9"/>
    <w:rsid w:val="00AD0948"/>
    <w:rsid w:val="00AD0997"/>
    <w:rsid w:val="00AD09E6"/>
    <w:rsid w:val="00AD0AA7"/>
    <w:rsid w:val="00AD0AF4"/>
    <w:rsid w:val="00AD0B64"/>
    <w:rsid w:val="00AD0B81"/>
    <w:rsid w:val="00AD0BA3"/>
    <w:rsid w:val="00AD0D77"/>
    <w:rsid w:val="00AD0E2E"/>
    <w:rsid w:val="00AD0E48"/>
    <w:rsid w:val="00AD0F22"/>
    <w:rsid w:val="00AD1083"/>
    <w:rsid w:val="00AD1118"/>
    <w:rsid w:val="00AD1175"/>
    <w:rsid w:val="00AD12EB"/>
    <w:rsid w:val="00AD133C"/>
    <w:rsid w:val="00AD142F"/>
    <w:rsid w:val="00AD1570"/>
    <w:rsid w:val="00AD1622"/>
    <w:rsid w:val="00AD1733"/>
    <w:rsid w:val="00AD1859"/>
    <w:rsid w:val="00AD191A"/>
    <w:rsid w:val="00AD1989"/>
    <w:rsid w:val="00AD19A3"/>
    <w:rsid w:val="00AD1A2F"/>
    <w:rsid w:val="00AD1AB5"/>
    <w:rsid w:val="00AD1B00"/>
    <w:rsid w:val="00AD1B4A"/>
    <w:rsid w:val="00AD1B5F"/>
    <w:rsid w:val="00AD1BEE"/>
    <w:rsid w:val="00AD1D77"/>
    <w:rsid w:val="00AD1DA2"/>
    <w:rsid w:val="00AD1DD4"/>
    <w:rsid w:val="00AD1DF5"/>
    <w:rsid w:val="00AD1E95"/>
    <w:rsid w:val="00AD1E99"/>
    <w:rsid w:val="00AD1F14"/>
    <w:rsid w:val="00AD1F3C"/>
    <w:rsid w:val="00AD1F7F"/>
    <w:rsid w:val="00AD2087"/>
    <w:rsid w:val="00AD2101"/>
    <w:rsid w:val="00AD2265"/>
    <w:rsid w:val="00AD229A"/>
    <w:rsid w:val="00AD22F7"/>
    <w:rsid w:val="00AD2310"/>
    <w:rsid w:val="00AD239A"/>
    <w:rsid w:val="00AD24D8"/>
    <w:rsid w:val="00AD24DE"/>
    <w:rsid w:val="00AD26DE"/>
    <w:rsid w:val="00AD2707"/>
    <w:rsid w:val="00AD270A"/>
    <w:rsid w:val="00AD27BD"/>
    <w:rsid w:val="00AD27DC"/>
    <w:rsid w:val="00AD2829"/>
    <w:rsid w:val="00AD284B"/>
    <w:rsid w:val="00AD28F1"/>
    <w:rsid w:val="00AD2A37"/>
    <w:rsid w:val="00AD2AC1"/>
    <w:rsid w:val="00AD2C32"/>
    <w:rsid w:val="00AD2CFF"/>
    <w:rsid w:val="00AD3067"/>
    <w:rsid w:val="00AD3126"/>
    <w:rsid w:val="00AD3186"/>
    <w:rsid w:val="00AD31B0"/>
    <w:rsid w:val="00AD3264"/>
    <w:rsid w:val="00AD3369"/>
    <w:rsid w:val="00AD3385"/>
    <w:rsid w:val="00AD33E1"/>
    <w:rsid w:val="00AD3468"/>
    <w:rsid w:val="00AD34C4"/>
    <w:rsid w:val="00AD3535"/>
    <w:rsid w:val="00AD35A8"/>
    <w:rsid w:val="00AD3679"/>
    <w:rsid w:val="00AD37E6"/>
    <w:rsid w:val="00AD3875"/>
    <w:rsid w:val="00AD38A4"/>
    <w:rsid w:val="00AD3955"/>
    <w:rsid w:val="00AD3A64"/>
    <w:rsid w:val="00AD3A72"/>
    <w:rsid w:val="00AD3B68"/>
    <w:rsid w:val="00AD3BD1"/>
    <w:rsid w:val="00AD3C12"/>
    <w:rsid w:val="00AD3CE8"/>
    <w:rsid w:val="00AD3CF3"/>
    <w:rsid w:val="00AD3FB9"/>
    <w:rsid w:val="00AD40A2"/>
    <w:rsid w:val="00AD41F4"/>
    <w:rsid w:val="00AD427D"/>
    <w:rsid w:val="00AD44BB"/>
    <w:rsid w:val="00AD4533"/>
    <w:rsid w:val="00AD4564"/>
    <w:rsid w:val="00AD45A1"/>
    <w:rsid w:val="00AD480D"/>
    <w:rsid w:val="00AD484B"/>
    <w:rsid w:val="00AD4A38"/>
    <w:rsid w:val="00AD4A6A"/>
    <w:rsid w:val="00AD4A78"/>
    <w:rsid w:val="00AD4ACB"/>
    <w:rsid w:val="00AD4B7D"/>
    <w:rsid w:val="00AD4BF9"/>
    <w:rsid w:val="00AD4C9B"/>
    <w:rsid w:val="00AD4CE2"/>
    <w:rsid w:val="00AD4D94"/>
    <w:rsid w:val="00AD4DE6"/>
    <w:rsid w:val="00AD4E79"/>
    <w:rsid w:val="00AD4EA5"/>
    <w:rsid w:val="00AD504D"/>
    <w:rsid w:val="00AD5090"/>
    <w:rsid w:val="00AD50C1"/>
    <w:rsid w:val="00AD5134"/>
    <w:rsid w:val="00AD51AE"/>
    <w:rsid w:val="00AD5244"/>
    <w:rsid w:val="00AD5257"/>
    <w:rsid w:val="00AD52D7"/>
    <w:rsid w:val="00AD544C"/>
    <w:rsid w:val="00AD5502"/>
    <w:rsid w:val="00AD5515"/>
    <w:rsid w:val="00AD5540"/>
    <w:rsid w:val="00AD55E1"/>
    <w:rsid w:val="00AD5683"/>
    <w:rsid w:val="00AD5707"/>
    <w:rsid w:val="00AD5799"/>
    <w:rsid w:val="00AD58AA"/>
    <w:rsid w:val="00AD58F0"/>
    <w:rsid w:val="00AD5979"/>
    <w:rsid w:val="00AD59D6"/>
    <w:rsid w:val="00AD5A26"/>
    <w:rsid w:val="00AD5B03"/>
    <w:rsid w:val="00AD5B5A"/>
    <w:rsid w:val="00AD5C1B"/>
    <w:rsid w:val="00AD5CC0"/>
    <w:rsid w:val="00AD5CF0"/>
    <w:rsid w:val="00AD5E8B"/>
    <w:rsid w:val="00AD5F33"/>
    <w:rsid w:val="00AD5FA3"/>
    <w:rsid w:val="00AD5FFD"/>
    <w:rsid w:val="00AD60FD"/>
    <w:rsid w:val="00AD6110"/>
    <w:rsid w:val="00AD6287"/>
    <w:rsid w:val="00AD63BC"/>
    <w:rsid w:val="00AD642D"/>
    <w:rsid w:val="00AD6595"/>
    <w:rsid w:val="00AD662B"/>
    <w:rsid w:val="00AD6679"/>
    <w:rsid w:val="00AD66E1"/>
    <w:rsid w:val="00AD6743"/>
    <w:rsid w:val="00AD6845"/>
    <w:rsid w:val="00AD6A05"/>
    <w:rsid w:val="00AD6A73"/>
    <w:rsid w:val="00AD6B18"/>
    <w:rsid w:val="00AD6B2E"/>
    <w:rsid w:val="00AD6B3A"/>
    <w:rsid w:val="00AD6B7A"/>
    <w:rsid w:val="00AD6D26"/>
    <w:rsid w:val="00AD6D3D"/>
    <w:rsid w:val="00AD6DDA"/>
    <w:rsid w:val="00AD6DED"/>
    <w:rsid w:val="00AD6E35"/>
    <w:rsid w:val="00AD7081"/>
    <w:rsid w:val="00AD70CB"/>
    <w:rsid w:val="00AD7246"/>
    <w:rsid w:val="00AD7262"/>
    <w:rsid w:val="00AD7364"/>
    <w:rsid w:val="00AD7428"/>
    <w:rsid w:val="00AD742A"/>
    <w:rsid w:val="00AD74CC"/>
    <w:rsid w:val="00AD7520"/>
    <w:rsid w:val="00AD75B3"/>
    <w:rsid w:val="00AD75F2"/>
    <w:rsid w:val="00AD76B8"/>
    <w:rsid w:val="00AD76B9"/>
    <w:rsid w:val="00AD76EE"/>
    <w:rsid w:val="00AD76F3"/>
    <w:rsid w:val="00AD778B"/>
    <w:rsid w:val="00AD7813"/>
    <w:rsid w:val="00AD78C6"/>
    <w:rsid w:val="00AD79F3"/>
    <w:rsid w:val="00AD79FB"/>
    <w:rsid w:val="00AD7A20"/>
    <w:rsid w:val="00AD7A24"/>
    <w:rsid w:val="00AD7AAD"/>
    <w:rsid w:val="00AD7B10"/>
    <w:rsid w:val="00AD7B3C"/>
    <w:rsid w:val="00AD7B4B"/>
    <w:rsid w:val="00AD7D03"/>
    <w:rsid w:val="00AD7DCB"/>
    <w:rsid w:val="00AD7E45"/>
    <w:rsid w:val="00AD7FD9"/>
    <w:rsid w:val="00AD7FE1"/>
    <w:rsid w:val="00AE0065"/>
    <w:rsid w:val="00AE0147"/>
    <w:rsid w:val="00AE01B1"/>
    <w:rsid w:val="00AE01DB"/>
    <w:rsid w:val="00AE0206"/>
    <w:rsid w:val="00AE0251"/>
    <w:rsid w:val="00AE02D6"/>
    <w:rsid w:val="00AE0379"/>
    <w:rsid w:val="00AE043D"/>
    <w:rsid w:val="00AE0508"/>
    <w:rsid w:val="00AE05E3"/>
    <w:rsid w:val="00AE0647"/>
    <w:rsid w:val="00AE065C"/>
    <w:rsid w:val="00AE06BC"/>
    <w:rsid w:val="00AE075D"/>
    <w:rsid w:val="00AE09F2"/>
    <w:rsid w:val="00AE0A08"/>
    <w:rsid w:val="00AE0A5B"/>
    <w:rsid w:val="00AE0BE6"/>
    <w:rsid w:val="00AE0C42"/>
    <w:rsid w:val="00AE0DFD"/>
    <w:rsid w:val="00AE0F89"/>
    <w:rsid w:val="00AE104E"/>
    <w:rsid w:val="00AE1193"/>
    <w:rsid w:val="00AE11B8"/>
    <w:rsid w:val="00AE11ED"/>
    <w:rsid w:val="00AE1307"/>
    <w:rsid w:val="00AE1326"/>
    <w:rsid w:val="00AE1375"/>
    <w:rsid w:val="00AE137D"/>
    <w:rsid w:val="00AE148F"/>
    <w:rsid w:val="00AE1500"/>
    <w:rsid w:val="00AE15D0"/>
    <w:rsid w:val="00AE15F9"/>
    <w:rsid w:val="00AE1733"/>
    <w:rsid w:val="00AE1757"/>
    <w:rsid w:val="00AE177B"/>
    <w:rsid w:val="00AE17CD"/>
    <w:rsid w:val="00AE1888"/>
    <w:rsid w:val="00AE1B6F"/>
    <w:rsid w:val="00AE1BD5"/>
    <w:rsid w:val="00AE1C3E"/>
    <w:rsid w:val="00AE1CB4"/>
    <w:rsid w:val="00AE1DA5"/>
    <w:rsid w:val="00AE1DE3"/>
    <w:rsid w:val="00AE1E18"/>
    <w:rsid w:val="00AE1E58"/>
    <w:rsid w:val="00AE1E5F"/>
    <w:rsid w:val="00AE1EC9"/>
    <w:rsid w:val="00AE1ED5"/>
    <w:rsid w:val="00AE1EDC"/>
    <w:rsid w:val="00AE1FB3"/>
    <w:rsid w:val="00AE20FC"/>
    <w:rsid w:val="00AE214A"/>
    <w:rsid w:val="00AE2320"/>
    <w:rsid w:val="00AE2378"/>
    <w:rsid w:val="00AE237E"/>
    <w:rsid w:val="00AE2491"/>
    <w:rsid w:val="00AE24AA"/>
    <w:rsid w:val="00AE2530"/>
    <w:rsid w:val="00AE2547"/>
    <w:rsid w:val="00AE2738"/>
    <w:rsid w:val="00AE29D3"/>
    <w:rsid w:val="00AE2A89"/>
    <w:rsid w:val="00AE2C45"/>
    <w:rsid w:val="00AE2C93"/>
    <w:rsid w:val="00AE2CD6"/>
    <w:rsid w:val="00AE2D60"/>
    <w:rsid w:val="00AE2DDB"/>
    <w:rsid w:val="00AE2E31"/>
    <w:rsid w:val="00AE2F17"/>
    <w:rsid w:val="00AE2F44"/>
    <w:rsid w:val="00AE2F7A"/>
    <w:rsid w:val="00AE2F93"/>
    <w:rsid w:val="00AE2FA3"/>
    <w:rsid w:val="00AE2FA9"/>
    <w:rsid w:val="00AE310A"/>
    <w:rsid w:val="00AE3139"/>
    <w:rsid w:val="00AE313A"/>
    <w:rsid w:val="00AE3245"/>
    <w:rsid w:val="00AE32A0"/>
    <w:rsid w:val="00AE32E0"/>
    <w:rsid w:val="00AE332D"/>
    <w:rsid w:val="00AE35B5"/>
    <w:rsid w:val="00AE35C6"/>
    <w:rsid w:val="00AE363D"/>
    <w:rsid w:val="00AE3647"/>
    <w:rsid w:val="00AE387F"/>
    <w:rsid w:val="00AE38F7"/>
    <w:rsid w:val="00AE395F"/>
    <w:rsid w:val="00AE3ACF"/>
    <w:rsid w:val="00AE3AE2"/>
    <w:rsid w:val="00AE3BAE"/>
    <w:rsid w:val="00AE3BD5"/>
    <w:rsid w:val="00AE3C3F"/>
    <w:rsid w:val="00AE3CE4"/>
    <w:rsid w:val="00AE3D91"/>
    <w:rsid w:val="00AE3E32"/>
    <w:rsid w:val="00AE3E4F"/>
    <w:rsid w:val="00AE3E8A"/>
    <w:rsid w:val="00AE3E8F"/>
    <w:rsid w:val="00AE3EB6"/>
    <w:rsid w:val="00AE4094"/>
    <w:rsid w:val="00AE40A2"/>
    <w:rsid w:val="00AE4108"/>
    <w:rsid w:val="00AE4203"/>
    <w:rsid w:val="00AE422A"/>
    <w:rsid w:val="00AE4267"/>
    <w:rsid w:val="00AE42EB"/>
    <w:rsid w:val="00AE4364"/>
    <w:rsid w:val="00AE43D8"/>
    <w:rsid w:val="00AE44E2"/>
    <w:rsid w:val="00AE4598"/>
    <w:rsid w:val="00AE466E"/>
    <w:rsid w:val="00AE470E"/>
    <w:rsid w:val="00AE479D"/>
    <w:rsid w:val="00AE47D7"/>
    <w:rsid w:val="00AE47F5"/>
    <w:rsid w:val="00AE481B"/>
    <w:rsid w:val="00AE486D"/>
    <w:rsid w:val="00AE4C2F"/>
    <w:rsid w:val="00AE4C82"/>
    <w:rsid w:val="00AE4D75"/>
    <w:rsid w:val="00AE4EE5"/>
    <w:rsid w:val="00AE501A"/>
    <w:rsid w:val="00AE51ED"/>
    <w:rsid w:val="00AE5271"/>
    <w:rsid w:val="00AE535C"/>
    <w:rsid w:val="00AE5404"/>
    <w:rsid w:val="00AE545F"/>
    <w:rsid w:val="00AE5533"/>
    <w:rsid w:val="00AE557D"/>
    <w:rsid w:val="00AE56ED"/>
    <w:rsid w:val="00AE5716"/>
    <w:rsid w:val="00AE57B8"/>
    <w:rsid w:val="00AE58CA"/>
    <w:rsid w:val="00AE58F2"/>
    <w:rsid w:val="00AE5936"/>
    <w:rsid w:val="00AE59D2"/>
    <w:rsid w:val="00AE5A92"/>
    <w:rsid w:val="00AE5BED"/>
    <w:rsid w:val="00AE5C50"/>
    <w:rsid w:val="00AE5CC6"/>
    <w:rsid w:val="00AE5D0B"/>
    <w:rsid w:val="00AE5D12"/>
    <w:rsid w:val="00AE5D2E"/>
    <w:rsid w:val="00AE5DC3"/>
    <w:rsid w:val="00AE5E3E"/>
    <w:rsid w:val="00AE5F4A"/>
    <w:rsid w:val="00AE6021"/>
    <w:rsid w:val="00AE6083"/>
    <w:rsid w:val="00AE615A"/>
    <w:rsid w:val="00AE619B"/>
    <w:rsid w:val="00AE62F5"/>
    <w:rsid w:val="00AE6391"/>
    <w:rsid w:val="00AE649D"/>
    <w:rsid w:val="00AE64F7"/>
    <w:rsid w:val="00AE650B"/>
    <w:rsid w:val="00AE6519"/>
    <w:rsid w:val="00AE657C"/>
    <w:rsid w:val="00AE66AA"/>
    <w:rsid w:val="00AE66F8"/>
    <w:rsid w:val="00AE6867"/>
    <w:rsid w:val="00AE68EE"/>
    <w:rsid w:val="00AE68F3"/>
    <w:rsid w:val="00AE6998"/>
    <w:rsid w:val="00AE69EE"/>
    <w:rsid w:val="00AE6A39"/>
    <w:rsid w:val="00AE6A75"/>
    <w:rsid w:val="00AE6C80"/>
    <w:rsid w:val="00AE6D81"/>
    <w:rsid w:val="00AE6D97"/>
    <w:rsid w:val="00AE6DAD"/>
    <w:rsid w:val="00AE6DFD"/>
    <w:rsid w:val="00AE6E46"/>
    <w:rsid w:val="00AE6EDE"/>
    <w:rsid w:val="00AE70D6"/>
    <w:rsid w:val="00AE7171"/>
    <w:rsid w:val="00AE7372"/>
    <w:rsid w:val="00AE7389"/>
    <w:rsid w:val="00AE7411"/>
    <w:rsid w:val="00AE76CA"/>
    <w:rsid w:val="00AE787B"/>
    <w:rsid w:val="00AE78AE"/>
    <w:rsid w:val="00AE78C4"/>
    <w:rsid w:val="00AE78C5"/>
    <w:rsid w:val="00AE7957"/>
    <w:rsid w:val="00AE795B"/>
    <w:rsid w:val="00AE79FC"/>
    <w:rsid w:val="00AE7AC0"/>
    <w:rsid w:val="00AE7AF3"/>
    <w:rsid w:val="00AE7B71"/>
    <w:rsid w:val="00AE7B91"/>
    <w:rsid w:val="00AE7BA9"/>
    <w:rsid w:val="00AE7BF3"/>
    <w:rsid w:val="00AE7C4B"/>
    <w:rsid w:val="00AE7CBF"/>
    <w:rsid w:val="00AE7CC8"/>
    <w:rsid w:val="00AE7DF3"/>
    <w:rsid w:val="00AE7FCE"/>
    <w:rsid w:val="00AF00F4"/>
    <w:rsid w:val="00AF0122"/>
    <w:rsid w:val="00AF0251"/>
    <w:rsid w:val="00AF0265"/>
    <w:rsid w:val="00AF03EF"/>
    <w:rsid w:val="00AF0421"/>
    <w:rsid w:val="00AF04BE"/>
    <w:rsid w:val="00AF04CF"/>
    <w:rsid w:val="00AF0547"/>
    <w:rsid w:val="00AF059B"/>
    <w:rsid w:val="00AF0921"/>
    <w:rsid w:val="00AF0924"/>
    <w:rsid w:val="00AF0A40"/>
    <w:rsid w:val="00AF0AF8"/>
    <w:rsid w:val="00AF0B59"/>
    <w:rsid w:val="00AF0BF5"/>
    <w:rsid w:val="00AF0C58"/>
    <w:rsid w:val="00AF0C5A"/>
    <w:rsid w:val="00AF0CF6"/>
    <w:rsid w:val="00AF0D59"/>
    <w:rsid w:val="00AF0D5C"/>
    <w:rsid w:val="00AF0D70"/>
    <w:rsid w:val="00AF0DEA"/>
    <w:rsid w:val="00AF0EB4"/>
    <w:rsid w:val="00AF0EBD"/>
    <w:rsid w:val="00AF0EE7"/>
    <w:rsid w:val="00AF102E"/>
    <w:rsid w:val="00AF106E"/>
    <w:rsid w:val="00AF10B6"/>
    <w:rsid w:val="00AF1103"/>
    <w:rsid w:val="00AF1187"/>
    <w:rsid w:val="00AF11E1"/>
    <w:rsid w:val="00AF11E6"/>
    <w:rsid w:val="00AF130C"/>
    <w:rsid w:val="00AF135F"/>
    <w:rsid w:val="00AF13A4"/>
    <w:rsid w:val="00AF1421"/>
    <w:rsid w:val="00AF14E9"/>
    <w:rsid w:val="00AF14FC"/>
    <w:rsid w:val="00AF1555"/>
    <w:rsid w:val="00AF18AE"/>
    <w:rsid w:val="00AF18B2"/>
    <w:rsid w:val="00AF1986"/>
    <w:rsid w:val="00AF1A59"/>
    <w:rsid w:val="00AF1AFE"/>
    <w:rsid w:val="00AF1B18"/>
    <w:rsid w:val="00AF1B7D"/>
    <w:rsid w:val="00AF1C25"/>
    <w:rsid w:val="00AF1D4A"/>
    <w:rsid w:val="00AF1DF1"/>
    <w:rsid w:val="00AF1E84"/>
    <w:rsid w:val="00AF1F39"/>
    <w:rsid w:val="00AF1FDD"/>
    <w:rsid w:val="00AF2017"/>
    <w:rsid w:val="00AF2018"/>
    <w:rsid w:val="00AF20A2"/>
    <w:rsid w:val="00AF20D6"/>
    <w:rsid w:val="00AF2117"/>
    <w:rsid w:val="00AF211D"/>
    <w:rsid w:val="00AF214F"/>
    <w:rsid w:val="00AF217A"/>
    <w:rsid w:val="00AF225D"/>
    <w:rsid w:val="00AF2321"/>
    <w:rsid w:val="00AF2481"/>
    <w:rsid w:val="00AF2505"/>
    <w:rsid w:val="00AF267D"/>
    <w:rsid w:val="00AF2702"/>
    <w:rsid w:val="00AF2830"/>
    <w:rsid w:val="00AF2987"/>
    <w:rsid w:val="00AF2B02"/>
    <w:rsid w:val="00AF2B94"/>
    <w:rsid w:val="00AF2CA4"/>
    <w:rsid w:val="00AF2D0A"/>
    <w:rsid w:val="00AF2D1A"/>
    <w:rsid w:val="00AF2D2E"/>
    <w:rsid w:val="00AF2DCC"/>
    <w:rsid w:val="00AF2DD1"/>
    <w:rsid w:val="00AF2E61"/>
    <w:rsid w:val="00AF2E99"/>
    <w:rsid w:val="00AF2FC5"/>
    <w:rsid w:val="00AF2FDD"/>
    <w:rsid w:val="00AF2FE4"/>
    <w:rsid w:val="00AF30DA"/>
    <w:rsid w:val="00AF319E"/>
    <w:rsid w:val="00AF33A6"/>
    <w:rsid w:val="00AF33D0"/>
    <w:rsid w:val="00AF34A3"/>
    <w:rsid w:val="00AF35A1"/>
    <w:rsid w:val="00AF3682"/>
    <w:rsid w:val="00AF368F"/>
    <w:rsid w:val="00AF371A"/>
    <w:rsid w:val="00AF371C"/>
    <w:rsid w:val="00AF372E"/>
    <w:rsid w:val="00AF377A"/>
    <w:rsid w:val="00AF3793"/>
    <w:rsid w:val="00AF37DC"/>
    <w:rsid w:val="00AF3896"/>
    <w:rsid w:val="00AF3908"/>
    <w:rsid w:val="00AF3970"/>
    <w:rsid w:val="00AF39AC"/>
    <w:rsid w:val="00AF39B4"/>
    <w:rsid w:val="00AF3A0A"/>
    <w:rsid w:val="00AF3B1F"/>
    <w:rsid w:val="00AF3B49"/>
    <w:rsid w:val="00AF3C7B"/>
    <w:rsid w:val="00AF3E8F"/>
    <w:rsid w:val="00AF3F63"/>
    <w:rsid w:val="00AF3FF4"/>
    <w:rsid w:val="00AF4020"/>
    <w:rsid w:val="00AF40BB"/>
    <w:rsid w:val="00AF4173"/>
    <w:rsid w:val="00AF426C"/>
    <w:rsid w:val="00AF42AA"/>
    <w:rsid w:val="00AF4355"/>
    <w:rsid w:val="00AF4373"/>
    <w:rsid w:val="00AF43DA"/>
    <w:rsid w:val="00AF4456"/>
    <w:rsid w:val="00AF447D"/>
    <w:rsid w:val="00AF44B0"/>
    <w:rsid w:val="00AF4503"/>
    <w:rsid w:val="00AF4539"/>
    <w:rsid w:val="00AF4572"/>
    <w:rsid w:val="00AF45C2"/>
    <w:rsid w:val="00AF45D7"/>
    <w:rsid w:val="00AF46E9"/>
    <w:rsid w:val="00AF47A6"/>
    <w:rsid w:val="00AF4833"/>
    <w:rsid w:val="00AF48A9"/>
    <w:rsid w:val="00AF48DC"/>
    <w:rsid w:val="00AF48DD"/>
    <w:rsid w:val="00AF48EC"/>
    <w:rsid w:val="00AF48FA"/>
    <w:rsid w:val="00AF49BA"/>
    <w:rsid w:val="00AF49F7"/>
    <w:rsid w:val="00AF4A42"/>
    <w:rsid w:val="00AF4E83"/>
    <w:rsid w:val="00AF4F1E"/>
    <w:rsid w:val="00AF4FA5"/>
    <w:rsid w:val="00AF5015"/>
    <w:rsid w:val="00AF51D1"/>
    <w:rsid w:val="00AF5563"/>
    <w:rsid w:val="00AF557C"/>
    <w:rsid w:val="00AF56D0"/>
    <w:rsid w:val="00AF5757"/>
    <w:rsid w:val="00AF5845"/>
    <w:rsid w:val="00AF586F"/>
    <w:rsid w:val="00AF58C4"/>
    <w:rsid w:val="00AF58EE"/>
    <w:rsid w:val="00AF5A00"/>
    <w:rsid w:val="00AF5A2C"/>
    <w:rsid w:val="00AF5A6A"/>
    <w:rsid w:val="00AF5AF6"/>
    <w:rsid w:val="00AF5C09"/>
    <w:rsid w:val="00AF5FF7"/>
    <w:rsid w:val="00AF60A8"/>
    <w:rsid w:val="00AF622D"/>
    <w:rsid w:val="00AF62D0"/>
    <w:rsid w:val="00AF6338"/>
    <w:rsid w:val="00AF643E"/>
    <w:rsid w:val="00AF6478"/>
    <w:rsid w:val="00AF649A"/>
    <w:rsid w:val="00AF64DD"/>
    <w:rsid w:val="00AF6562"/>
    <w:rsid w:val="00AF6625"/>
    <w:rsid w:val="00AF6634"/>
    <w:rsid w:val="00AF6691"/>
    <w:rsid w:val="00AF67BD"/>
    <w:rsid w:val="00AF6834"/>
    <w:rsid w:val="00AF683F"/>
    <w:rsid w:val="00AF68EA"/>
    <w:rsid w:val="00AF6900"/>
    <w:rsid w:val="00AF69A7"/>
    <w:rsid w:val="00AF6A40"/>
    <w:rsid w:val="00AF6ADE"/>
    <w:rsid w:val="00AF6B79"/>
    <w:rsid w:val="00AF6CF5"/>
    <w:rsid w:val="00AF6DB6"/>
    <w:rsid w:val="00AF6F10"/>
    <w:rsid w:val="00AF6FC8"/>
    <w:rsid w:val="00AF6FE1"/>
    <w:rsid w:val="00AF70D7"/>
    <w:rsid w:val="00AF727A"/>
    <w:rsid w:val="00AF72C2"/>
    <w:rsid w:val="00AF7331"/>
    <w:rsid w:val="00AF73C8"/>
    <w:rsid w:val="00AF7402"/>
    <w:rsid w:val="00AF7407"/>
    <w:rsid w:val="00AF7553"/>
    <w:rsid w:val="00AF76C9"/>
    <w:rsid w:val="00AF786D"/>
    <w:rsid w:val="00AF7957"/>
    <w:rsid w:val="00AF7A93"/>
    <w:rsid w:val="00AF7B08"/>
    <w:rsid w:val="00AF7B22"/>
    <w:rsid w:val="00AF7B99"/>
    <w:rsid w:val="00AF7C20"/>
    <w:rsid w:val="00AF7D53"/>
    <w:rsid w:val="00AF7F35"/>
    <w:rsid w:val="00AF7F39"/>
    <w:rsid w:val="00AF7F78"/>
    <w:rsid w:val="00AF7FD2"/>
    <w:rsid w:val="00B0001C"/>
    <w:rsid w:val="00B000CA"/>
    <w:rsid w:val="00B000EB"/>
    <w:rsid w:val="00B001AE"/>
    <w:rsid w:val="00B00232"/>
    <w:rsid w:val="00B0038F"/>
    <w:rsid w:val="00B00480"/>
    <w:rsid w:val="00B00516"/>
    <w:rsid w:val="00B00581"/>
    <w:rsid w:val="00B00732"/>
    <w:rsid w:val="00B007B2"/>
    <w:rsid w:val="00B007FE"/>
    <w:rsid w:val="00B0084B"/>
    <w:rsid w:val="00B00871"/>
    <w:rsid w:val="00B008DF"/>
    <w:rsid w:val="00B00AA3"/>
    <w:rsid w:val="00B00AAE"/>
    <w:rsid w:val="00B00AB5"/>
    <w:rsid w:val="00B00ADF"/>
    <w:rsid w:val="00B00B2A"/>
    <w:rsid w:val="00B00C64"/>
    <w:rsid w:val="00B00D0C"/>
    <w:rsid w:val="00B00E04"/>
    <w:rsid w:val="00B00E66"/>
    <w:rsid w:val="00B011D8"/>
    <w:rsid w:val="00B01389"/>
    <w:rsid w:val="00B013F7"/>
    <w:rsid w:val="00B013FC"/>
    <w:rsid w:val="00B0148D"/>
    <w:rsid w:val="00B014BE"/>
    <w:rsid w:val="00B014CD"/>
    <w:rsid w:val="00B015C1"/>
    <w:rsid w:val="00B01603"/>
    <w:rsid w:val="00B01646"/>
    <w:rsid w:val="00B0166E"/>
    <w:rsid w:val="00B016D1"/>
    <w:rsid w:val="00B01727"/>
    <w:rsid w:val="00B01745"/>
    <w:rsid w:val="00B0174B"/>
    <w:rsid w:val="00B017AE"/>
    <w:rsid w:val="00B019A1"/>
    <w:rsid w:val="00B01AA5"/>
    <w:rsid w:val="00B01AFF"/>
    <w:rsid w:val="00B01BB4"/>
    <w:rsid w:val="00B01BC9"/>
    <w:rsid w:val="00B01D7B"/>
    <w:rsid w:val="00B01ED7"/>
    <w:rsid w:val="00B01F09"/>
    <w:rsid w:val="00B01F68"/>
    <w:rsid w:val="00B02016"/>
    <w:rsid w:val="00B021D9"/>
    <w:rsid w:val="00B022CB"/>
    <w:rsid w:val="00B0237E"/>
    <w:rsid w:val="00B02516"/>
    <w:rsid w:val="00B02612"/>
    <w:rsid w:val="00B02623"/>
    <w:rsid w:val="00B02694"/>
    <w:rsid w:val="00B02783"/>
    <w:rsid w:val="00B029CB"/>
    <w:rsid w:val="00B02A64"/>
    <w:rsid w:val="00B02A6C"/>
    <w:rsid w:val="00B02B10"/>
    <w:rsid w:val="00B02BD4"/>
    <w:rsid w:val="00B02D08"/>
    <w:rsid w:val="00B02D9A"/>
    <w:rsid w:val="00B02E78"/>
    <w:rsid w:val="00B02ED2"/>
    <w:rsid w:val="00B02EEE"/>
    <w:rsid w:val="00B02F46"/>
    <w:rsid w:val="00B02F4E"/>
    <w:rsid w:val="00B02F8C"/>
    <w:rsid w:val="00B03028"/>
    <w:rsid w:val="00B03230"/>
    <w:rsid w:val="00B033A1"/>
    <w:rsid w:val="00B03422"/>
    <w:rsid w:val="00B0371D"/>
    <w:rsid w:val="00B03863"/>
    <w:rsid w:val="00B038B3"/>
    <w:rsid w:val="00B038B7"/>
    <w:rsid w:val="00B03A82"/>
    <w:rsid w:val="00B03AA1"/>
    <w:rsid w:val="00B03B15"/>
    <w:rsid w:val="00B03C11"/>
    <w:rsid w:val="00B03C6A"/>
    <w:rsid w:val="00B03C95"/>
    <w:rsid w:val="00B040C2"/>
    <w:rsid w:val="00B0411D"/>
    <w:rsid w:val="00B041F4"/>
    <w:rsid w:val="00B041FF"/>
    <w:rsid w:val="00B04248"/>
    <w:rsid w:val="00B0424F"/>
    <w:rsid w:val="00B04288"/>
    <w:rsid w:val="00B042DC"/>
    <w:rsid w:val="00B043AC"/>
    <w:rsid w:val="00B043EE"/>
    <w:rsid w:val="00B0441E"/>
    <w:rsid w:val="00B04502"/>
    <w:rsid w:val="00B04524"/>
    <w:rsid w:val="00B0469A"/>
    <w:rsid w:val="00B04844"/>
    <w:rsid w:val="00B04849"/>
    <w:rsid w:val="00B0491B"/>
    <w:rsid w:val="00B04933"/>
    <w:rsid w:val="00B04A9E"/>
    <w:rsid w:val="00B04AE8"/>
    <w:rsid w:val="00B04AED"/>
    <w:rsid w:val="00B04BE4"/>
    <w:rsid w:val="00B04E7E"/>
    <w:rsid w:val="00B04F5B"/>
    <w:rsid w:val="00B04F9D"/>
    <w:rsid w:val="00B0509D"/>
    <w:rsid w:val="00B052DC"/>
    <w:rsid w:val="00B0551C"/>
    <w:rsid w:val="00B0555C"/>
    <w:rsid w:val="00B055F9"/>
    <w:rsid w:val="00B05604"/>
    <w:rsid w:val="00B05629"/>
    <w:rsid w:val="00B05641"/>
    <w:rsid w:val="00B05651"/>
    <w:rsid w:val="00B05699"/>
    <w:rsid w:val="00B0573D"/>
    <w:rsid w:val="00B0578F"/>
    <w:rsid w:val="00B05823"/>
    <w:rsid w:val="00B05887"/>
    <w:rsid w:val="00B05A42"/>
    <w:rsid w:val="00B05A67"/>
    <w:rsid w:val="00B05C7B"/>
    <w:rsid w:val="00B05CA2"/>
    <w:rsid w:val="00B05CAC"/>
    <w:rsid w:val="00B05EA7"/>
    <w:rsid w:val="00B05EE1"/>
    <w:rsid w:val="00B05F0E"/>
    <w:rsid w:val="00B05F55"/>
    <w:rsid w:val="00B05F85"/>
    <w:rsid w:val="00B0605D"/>
    <w:rsid w:val="00B060AE"/>
    <w:rsid w:val="00B060E7"/>
    <w:rsid w:val="00B0610D"/>
    <w:rsid w:val="00B06163"/>
    <w:rsid w:val="00B062F1"/>
    <w:rsid w:val="00B06571"/>
    <w:rsid w:val="00B0657E"/>
    <w:rsid w:val="00B06596"/>
    <w:rsid w:val="00B06719"/>
    <w:rsid w:val="00B06794"/>
    <w:rsid w:val="00B068CC"/>
    <w:rsid w:val="00B068F9"/>
    <w:rsid w:val="00B06999"/>
    <w:rsid w:val="00B06A76"/>
    <w:rsid w:val="00B06A89"/>
    <w:rsid w:val="00B06A96"/>
    <w:rsid w:val="00B06B46"/>
    <w:rsid w:val="00B06BB0"/>
    <w:rsid w:val="00B06C4B"/>
    <w:rsid w:val="00B06FFA"/>
    <w:rsid w:val="00B0707C"/>
    <w:rsid w:val="00B07086"/>
    <w:rsid w:val="00B070AE"/>
    <w:rsid w:val="00B073E4"/>
    <w:rsid w:val="00B07462"/>
    <w:rsid w:val="00B0746B"/>
    <w:rsid w:val="00B0760A"/>
    <w:rsid w:val="00B07794"/>
    <w:rsid w:val="00B077EE"/>
    <w:rsid w:val="00B078C0"/>
    <w:rsid w:val="00B0792E"/>
    <w:rsid w:val="00B07A33"/>
    <w:rsid w:val="00B07AF7"/>
    <w:rsid w:val="00B07B11"/>
    <w:rsid w:val="00B07B18"/>
    <w:rsid w:val="00B07B4D"/>
    <w:rsid w:val="00B07B6D"/>
    <w:rsid w:val="00B07C72"/>
    <w:rsid w:val="00B07CFC"/>
    <w:rsid w:val="00B07CFE"/>
    <w:rsid w:val="00B07D2B"/>
    <w:rsid w:val="00B07E72"/>
    <w:rsid w:val="00B07F52"/>
    <w:rsid w:val="00B07F81"/>
    <w:rsid w:val="00B07FCA"/>
    <w:rsid w:val="00B07FF7"/>
    <w:rsid w:val="00B10062"/>
    <w:rsid w:val="00B101AF"/>
    <w:rsid w:val="00B101C2"/>
    <w:rsid w:val="00B1025B"/>
    <w:rsid w:val="00B10380"/>
    <w:rsid w:val="00B105CA"/>
    <w:rsid w:val="00B105CB"/>
    <w:rsid w:val="00B106FD"/>
    <w:rsid w:val="00B1076D"/>
    <w:rsid w:val="00B107DA"/>
    <w:rsid w:val="00B10904"/>
    <w:rsid w:val="00B109BE"/>
    <w:rsid w:val="00B109DD"/>
    <w:rsid w:val="00B10AC0"/>
    <w:rsid w:val="00B10B43"/>
    <w:rsid w:val="00B10CE6"/>
    <w:rsid w:val="00B10D3D"/>
    <w:rsid w:val="00B10D5B"/>
    <w:rsid w:val="00B10DD7"/>
    <w:rsid w:val="00B10DFE"/>
    <w:rsid w:val="00B10E48"/>
    <w:rsid w:val="00B10E5D"/>
    <w:rsid w:val="00B10F46"/>
    <w:rsid w:val="00B110AD"/>
    <w:rsid w:val="00B110F8"/>
    <w:rsid w:val="00B111FF"/>
    <w:rsid w:val="00B112F4"/>
    <w:rsid w:val="00B11346"/>
    <w:rsid w:val="00B11391"/>
    <w:rsid w:val="00B113CC"/>
    <w:rsid w:val="00B113FA"/>
    <w:rsid w:val="00B11432"/>
    <w:rsid w:val="00B11455"/>
    <w:rsid w:val="00B11492"/>
    <w:rsid w:val="00B115FC"/>
    <w:rsid w:val="00B1163C"/>
    <w:rsid w:val="00B1168C"/>
    <w:rsid w:val="00B116AF"/>
    <w:rsid w:val="00B116F3"/>
    <w:rsid w:val="00B1172C"/>
    <w:rsid w:val="00B11746"/>
    <w:rsid w:val="00B11A11"/>
    <w:rsid w:val="00B11BE1"/>
    <w:rsid w:val="00B11D89"/>
    <w:rsid w:val="00B11DBA"/>
    <w:rsid w:val="00B11E3F"/>
    <w:rsid w:val="00B11F32"/>
    <w:rsid w:val="00B12061"/>
    <w:rsid w:val="00B120F7"/>
    <w:rsid w:val="00B12198"/>
    <w:rsid w:val="00B12199"/>
    <w:rsid w:val="00B121E8"/>
    <w:rsid w:val="00B12237"/>
    <w:rsid w:val="00B12290"/>
    <w:rsid w:val="00B12291"/>
    <w:rsid w:val="00B12596"/>
    <w:rsid w:val="00B125A6"/>
    <w:rsid w:val="00B12702"/>
    <w:rsid w:val="00B12715"/>
    <w:rsid w:val="00B12737"/>
    <w:rsid w:val="00B12918"/>
    <w:rsid w:val="00B12A9F"/>
    <w:rsid w:val="00B12BCD"/>
    <w:rsid w:val="00B12D0A"/>
    <w:rsid w:val="00B12D51"/>
    <w:rsid w:val="00B12E04"/>
    <w:rsid w:val="00B12E7B"/>
    <w:rsid w:val="00B12EB0"/>
    <w:rsid w:val="00B12EC3"/>
    <w:rsid w:val="00B12EF6"/>
    <w:rsid w:val="00B12F3D"/>
    <w:rsid w:val="00B12FBE"/>
    <w:rsid w:val="00B1300F"/>
    <w:rsid w:val="00B130C2"/>
    <w:rsid w:val="00B13218"/>
    <w:rsid w:val="00B13233"/>
    <w:rsid w:val="00B13269"/>
    <w:rsid w:val="00B132F7"/>
    <w:rsid w:val="00B1333C"/>
    <w:rsid w:val="00B1344D"/>
    <w:rsid w:val="00B13483"/>
    <w:rsid w:val="00B134FC"/>
    <w:rsid w:val="00B136A0"/>
    <w:rsid w:val="00B137FE"/>
    <w:rsid w:val="00B138A4"/>
    <w:rsid w:val="00B138CF"/>
    <w:rsid w:val="00B139DB"/>
    <w:rsid w:val="00B13A3E"/>
    <w:rsid w:val="00B13B0D"/>
    <w:rsid w:val="00B13BFC"/>
    <w:rsid w:val="00B13C4C"/>
    <w:rsid w:val="00B13C7D"/>
    <w:rsid w:val="00B13CF4"/>
    <w:rsid w:val="00B13D25"/>
    <w:rsid w:val="00B13D48"/>
    <w:rsid w:val="00B13D63"/>
    <w:rsid w:val="00B13D9D"/>
    <w:rsid w:val="00B13FD2"/>
    <w:rsid w:val="00B140BC"/>
    <w:rsid w:val="00B141DD"/>
    <w:rsid w:val="00B14401"/>
    <w:rsid w:val="00B14499"/>
    <w:rsid w:val="00B1449C"/>
    <w:rsid w:val="00B14521"/>
    <w:rsid w:val="00B14523"/>
    <w:rsid w:val="00B14536"/>
    <w:rsid w:val="00B14594"/>
    <w:rsid w:val="00B1472B"/>
    <w:rsid w:val="00B14732"/>
    <w:rsid w:val="00B14807"/>
    <w:rsid w:val="00B148B1"/>
    <w:rsid w:val="00B149BE"/>
    <w:rsid w:val="00B14ADD"/>
    <w:rsid w:val="00B14B59"/>
    <w:rsid w:val="00B14B63"/>
    <w:rsid w:val="00B14C15"/>
    <w:rsid w:val="00B14CA5"/>
    <w:rsid w:val="00B14D3F"/>
    <w:rsid w:val="00B14DC0"/>
    <w:rsid w:val="00B14E80"/>
    <w:rsid w:val="00B14EBE"/>
    <w:rsid w:val="00B14F8E"/>
    <w:rsid w:val="00B14FEF"/>
    <w:rsid w:val="00B1504B"/>
    <w:rsid w:val="00B150F1"/>
    <w:rsid w:val="00B15110"/>
    <w:rsid w:val="00B15123"/>
    <w:rsid w:val="00B15140"/>
    <w:rsid w:val="00B15175"/>
    <w:rsid w:val="00B1517A"/>
    <w:rsid w:val="00B151D8"/>
    <w:rsid w:val="00B152BF"/>
    <w:rsid w:val="00B15392"/>
    <w:rsid w:val="00B1540D"/>
    <w:rsid w:val="00B15431"/>
    <w:rsid w:val="00B15438"/>
    <w:rsid w:val="00B15443"/>
    <w:rsid w:val="00B15643"/>
    <w:rsid w:val="00B157A4"/>
    <w:rsid w:val="00B15803"/>
    <w:rsid w:val="00B158B8"/>
    <w:rsid w:val="00B15905"/>
    <w:rsid w:val="00B1592A"/>
    <w:rsid w:val="00B1599D"/>
    <w:rsid w:val="00B15A9E"/>
    <w:rsid w:val="00B15AF4"/>
    <w:rsid w:val="00B15B75"/>
    <w:rsid w:val="00B15CA3"/>
    <w:rsid w:val="00B15E9F"/>
    <w:rsid w:val="00B15EA2"/>
    <w:rsid w:val="00B15EC6"/>
    <w:rsid w:val="00B1614D"/>
    <w:rsid w:val="00B16221"/>
    <w:rsid w:val="00B1628B"/>
    <w:rsid w:val="00B162EC"/>
    <w:rsid w:val="00B1632B"/>
    <w:rsid w:val="00B16375"/>
    <w:rsid w:val="00B163C5"/>
    <w:rsid w:val="00B163C6"/>
    <w:rsid w:val="00B163D7"/>
    <w:rsid w:val="00B16498"/>
    <w:rsid w:val="00B1649A"/>
    <w:rsid w:val="00B165CA"/>
    <w:rsid w:val="00B165DD"/>
    <w:rsid w:val="00B166FD"/>
    <w:rsid w:val="00B1671F"/>
    <w:rsid w:val="00B16763"/>
    <w:rsid w:val="00B1693B"/>
    <w:rsid w:val="00B1694E"/>
    <w:rsid w:val="00B16995"/>
    <w:rsid w:val="00B169A8"/>
    <w:rsid w:val="00B16A4F"/>
    <w:rsid w:val="00B16ACD"/>
    <w:rsid w:val="00B16AD3"/>
    <w:rsid w:val="00B16B5F"/>
    <w:rsid w:val="00B16BAC"/>
    <w:rsid w:val="00B16D34"/>
    <w:rsid w:val="00B16D6E"/>
    <w:rsid w:val="00B16DFD"/>
    <w:rsid w:val="00B16E69"/>
    <w:rsid w:val="00B16F84"/>
    <w:rsid w:val="00B17058"/>
    <w:rsid w:val="00B170B3"/>
    <w:rsid w:val="00B170CB"/>
    <w:rsid w:val="00B171BB"/>
    <w:rsid w:val="00B171E5"/>
    <w:rsid w:val="00B172D7"/>
    <w:rsid w:val="00B17320"/>
    <w:rsid w:val="00B175EB"/>
    <w:rsid w:val="00B17668"/>
    <w:rsid w:val="00B17687"/>
    <w:rsid w:val="00B17708"/>
    <w:rsid w:val="00B17787"/>
    <w:rsid w:val="00B17817"/>
    <w:rsid w:val="00B178BD"/>
    <w:rsid w:val="00B17945"/>
    <w:rsid w:val="00B179E3"/>
    <w:rsid w:val="00B17B8D"/>
    <w:rsid w:val="00B17BB4"/>
    <w:rsid w:val="00B17C9B"/>
    <w:rsid w:val="00B17CA4"/>
    <w:rsid w:val="00B17D07"/>
    <w:rsid w:val="00B17D19"/>
    <w:rsid w:val="00B17D25"/>
    <w:rsid w:val="00B17E37"/>
    <w:rsid w:val="00B17E6B"/>
    <w:rsid w:val="00B17FE4"/>
    <w:rsid w:val="00B17FF5"/>
    <w:rsid w:val="00B2009D"/>
    <w:rsid w:val="00B200DE"/>
    <w:rsid w:val="00B20136"/>
    <w:rsid w:val="00B202C7"/>
    <w:rsid w:val="00B202CF"/>
    <w:rsid w:val="00B20313"/>
    <w:rsid w:val="00B20365"/>
    <w:rsid w:val="00B2047B"/>
    <w:rsid w:val="00B204B9"/>
    <w:rsid w:val="00B2055F"/>
    <w:rsid w:val="00B20623"/>
    <w:rsid w:val="00B2069A"/>
    <w:rsid w:val="00B2079F"/>
    <w:rsid w:val="00B207CF"/>
    <w:rsid w:val="00B2084B"/>
    <w:rsid w:val="00B20872"/>
    <w:rsid w:val="00B2098C"/>
    <w:rsid w:val="00B2099A"/>
    <w:rsid w:val="00B20B39"/>
    <w:rsid w:val="00B20B71"/>
    <w:rsid w:val="00B20BA1"/>
    <w:rsid w:val="00B20BEF"/>
    <w:rsid w:val="00B20C1B"/>
    <w:rsid w:val="00B20C5D"/>
    <w:rsid w:val="00B20D5B"/>
    <w:rsid w:val="00B20D61"/>
    <w:rsid w:val="00B20FB7"/>
    <w:rsid w:val="00B21327"/>
    <w:rsid w:val="00B21357"/>
    <w:rsid w:val="00B21388"/>
    <w:rsid w:val="00B21427"/>
    <w:rsid w:val="00B215C9"/>
    <w:rsid w:val="00B2161C"/>
    <w:rsid w:val="00B21791"/>
    <w:rsid w:val="00B217C7"/>
    <w:rsid w:val="00B2182A"/>
    <w:rsid w:val="00B2183B"/>
    <w:rsid w:val="00B218A3"/>
    <w:rsid w:val="00B218D2"/>
    <w:rsid w:val="00B21A7F"/>
    <w:rsid w:val="00B21B58"/>
    <w:rsid w:val="00B21BD4"/>
    <w:rsid w:val="00B21C20"/>
    <w:rsid w:val="00B21D52"/>
    <w:rsid w:val="00B21D65"/>
    <w:rsid w:val="00B21D9B"/>
    <w:rsid w:val="00B21F80"/>
    <w:rsid w:val="00B21FB7"/>
    <w:rsid w:val="00B2207F"/>
    <w:rsid w:val="00B220F7"/>
    <w:rsid w:val="00B22296"/>
    <w:rsid w:val="00B222EC"/>
    <w:rsid w:val="00B225AA"/>
    <w:rsid w:val="00B225E3"/>
    <w:rsid w:val="00B225F6"/>
    <w:rsid w:val="00B2275E"/>
    <w:rsid w:val="00B22847"/>
    <w:rsid w:val="00B229F9"/>
    <w:rsid w:val="00B22A7A"/>
    <w:rsid w:val="00B22B07"/>
    <w:rsid w:val="00B22B37"/>
    <w:rsid w:val="00B22C4F"/>
    <w:rsid w:val="00B22D16"/>
    <w:rsid w:val="00B22D69"/>
    <w:rsid w:val="00B22DB9"/>
    <w:rsid w:val="00B22E39"/>
    <w:rsid w:val="00B22EF5"/>
    <w:rsid w:val="00B22F75"/>
    <w:rsid w:val="00B22FAF"/>
    <w:rsid w:val="00B2310B"/>
    <w:rsid w:val="00B23112"/>
    <w:rsid w:val="00B2327F"/>
    <w:rsid w:val="00B2330D"/>
    <w:rsid w:val="00B23384"/>
    <w:rsid w:val="00B233D9"/>
    <w:rsid w:val="00B23483"/>
    <w:rsid w:val="00B2358C"/>
    <w:rsid w:val="00B235A7"/>
    <w:rsid w:val="00B236E8"/>
    <w:rsid w:val="00B236F7"/>
    <w:rsid w:val="00B237D7"/>
    <w:rsid w:val="00B23845"/>
    <w:rsid w:val="00B2389E"/>
    <w:rsid w:val="00B238B8"/>
    <w:rsid w:val="00B239D5"/>
    <w:rsid w:val="00B23ACE"/>
    <w:rsid w:val="00B23CE6"/>
    <w:rsid w:val="00B23D43"/>
    <w:rsid w:val="00B24068"/>
    <w:rsid w:val="00B2414B"/>
    <w:rsid w:val="00B241B6"/>
    <w:rsid w:val="00B2422E"/>
    <w:rsid w:val="00B242CD"/>
    <w:rsid w:val="00B242D3"/>
    <w:rsid w:val="00B242F6"/>
    <w:rsid w:val="00B2432F"/>
    <w:rsid w:val="00B24342"/>
    <w:rsid w:val="00B2439C"/>
    <w:rsid w:val="00B243E4"/>
    <w:rsid w:val="00B24426"/>
    <w:rsid w:val="00B24455"/>
    <w:rsid w:val="00B24616"/>
    <w:rsid w:val="00B24635"/>
    <w:rsid w:val="00B246C2"/>
    <w:rsid w:val="00B24702"/>
    <w:rsid w:val="00B2479E"/>
    <w:rsid w:val="00B24831"/>
    <w:rsid w:val="00B24838"/>
    <w:rsid w:val="00B248E8"/>
    <w:rsid w:val="00B24995"/>
    <w:rsid w:val="00B24A3B"/>
    <w:rsid w:val="00B24A40"/>
    <w:rsid w:val="00B24A41"/>
    <w:rsid w:val="00B24C22"/>
    <w:rsid w:val="00B24D86"/>
    <w:rsid w:val="00B24F9D"/>
    <w:rsid w:val="00B24FB2"/>
    <w:rsid w:val="00B24FDD"/>
    <w:rsid w:val="00B25030"/>
    <w:rsid w:val="00B251A3"/>
    <w:rsid w:val="00B2534C"/>
    <w:rsid w:val="00B2555C"/>
    <w:rsid w:val="00B2557F"/>
    <w:rsid w:val="00B255CC"/>
    <w:rsid w:val="00B257D6"/>
    <w:rsid w:val="00B2583A"/>
    <w:rsid w:val="00B2592A"/>
    <w:rsid w:val="00B259C6"/>
    <w:rsid w:val="00B259FD"/>
    <w:rsid w:val="00B25A2E"/>
    <w:rsid w:val="00B25DA2"/>
    <w:rsid w:val="00B25E31"/>
    <w:rsid w:val="00B25E5F"/>
    <w:rsid w:val="00B25E9D"/>
    <w:rsid w:val="00B25F15"/>
    <w:rsid w:val="00B25F43"/>
    <w:rsid w:val="00B26025"/>
    <w:rsid w:val="00B2607B"/>
    <w:rsid w:val="00B26186"/>
    <w:rsid w:val="00B262D1"/>
    <w:rsid w:val="00B2636B"/>
    <w:rsid w:val="00B263C4"/>
    <w:rsid w:val="00B26410"/>
    <w:rsid w:val="00B2651D"/>
    <w:rsid w:val="00B2683B"/>
    <w:rsid w:val="00B268D2"/>
    <w:rsid w:val="00B2695B"/>
    <w:rsid w:val="00B269E3"/>
    <w:rsid w:val="00B269FC"/>
    <w:rsid w:val="00B26A86"/>
    <w:rsid w:val="00B26A8E"/>
    <w:rsid w:val="00B26AD6"/>
    <w:rsid w:val="00B26B45"/>
    <w:rsid w:val="00B26B8F"/>
    <w:rsid w:val="00B26D1F"/>
    <w:rsid w:val="00B26D4E"/>
    <w:rsid w:val="00B26DA4"/>
    <w:rsid w:val="00B26E46"/>
    <w:rsid w:val="00B26E93"/>
    <w:rsid w:val="00B2703F"/>
    <w:rsid w:val="00B27050"/>
    <w:rsid w:val="00B271B1"/>
    <w:rsid w:val="00B271B4"/>
    <w:rsid w:val="00B273C8"/>
    <w:rsid w:val="00B273EC"/>
    <w:rsid w:val="00B2746D"/>
    <w:rsid w:val="00B27526"/>
    <w:rsid w:val="00B27701"/>
    <w:rsid w:val="00B27710"/>
    <w:rsid w:val="00B277BE"/>
    <w:rsid w:val="00B278D0"/>
    <w:rsid w:val="00B278D4"/>
    <w:rsid w:val="00B2796B"/>
    <w:rsid w:val="00B279AB"/>
    <w:rsid w:val="00B27A15"/>
    <w:rsid w:val="00B27B5B"/>
    <w:rsid w:val="00B27D12"/>
    <w:rsid w:val="00B27D82"/>
    <w:rsid w:val="00B27EC1"/>
    <w:rsid w:val="00B27FA8"/>
    <w:rsid w:val="00B300A5"/>
    <w:rsid w:val="00B300A7"/>
    <w:rsid w:val="00B300E6"/>
    <w:rsid w:val="00B30134"/>
    <w:rsid w:val="00B301A6"/>
    <w:rsid w:val="00B301BD"/>
    <w:rsid w:val="00B3030F"/>
    <w:rsid w:val="00B30389"/>
    <w:rsid w:val="00B30462"/>
    <w:rsid w:val="00B30797"/>
    <w:rsid w:val="00B3082D"/>
    <w:rsid w:val="00B30A19"/>
    <w:rsid w:val="00B30A38"/>
    <w:rsid w:val="00B30B68"/>
    <w:rsid w:val="00B30BEA"/>
    <w:rsid w:val="00B30D60"/>
    <w:rsid w:val="00B30D91"/>
    <w:rsid w:val="00B30DFE"/>
    <w:rsid w:val="00B30E6F"/>
    <w:rsid w:val="00B30EC9"/>
    <w:rsid w:val="00B30FC6"/>
    <w:rsid w:val="00B310D7"/>
    <w:rsid w:val="00B31312"/>
    <w:rsid w:val="00B313DE"/>
    <w:rsid w:val="00B314B9"/>
    <w:rsid w:val="00B3152C"/>
    <w:rsid w:val="00B3156F"/>
    <w:rsid w:val="00B31572"/>
    <w:rsid w:val="00B315F7"/>
    <w:rsid w:val="00B317F4"/>
    <w:rsid w:val="00B31980"/>
    <w:rsid w:val="00B31AA9"/>
    <w:rsid w:val="00B31ACB"/>
    <w:rsid w:val="00B31BEA"/>
    <w:rsid w:val="00B31BEC"/>
    <w:rsid w:val="00B31CA2"/>
    <w:rsid w:val="00B31D7E"/>
    <w:rsid w:val="00B31DB2"/>
    <w:rsid w:val="00B31E73"/>
    <w:rsid w:val="00B31EB8"/>
    <w:rsid w:val="00B31ED2"/>
    <w:rsid w:val="00B31FDE"/>
    <w:rsid w:val="00B31FF7"/>
    <w:rsid w:val="00B32126"/>
    <w:rsid w:val="00B32158"/>
    <w:rsid w:val="00B32218"/>
    <w:rsid w:val="00B322A6"/>
    <w:rsid w:val="00B3230E"/>
    <w:rsid w:val="00B32435"/>
    <w:rsid w:val="00B32642"/>
    <w:rsid w:val="00B32720"/>
    <w:rsid w:val="00B3273D"/>
    <w:rsid w:val="00B327F1"/>
    <w:rsid w:val="00B328D2"/>
    <w:rsid w:val="00B328F0"/>
    <w:rsid w:val="00B329AE"/>
    <w:rsid w:val="00B329FE"/>
    <w:rsid w:val="00B32A02"/>
    <w:rsid w:val="00B32A6D"/>
    <w:rsid w:val="00B32BB7"/>
    <w:rsid w:val="00B32BBF"/>
    <w:rsid w:val="00B32F42"/>
    <w:rsid w:val="00B33128"/>
    <w:rsid w:val="00B33137"/>
    <w:rsid w:val="00B3325F"/>
    <w:rsid w:val="00B33345"/>
    <w:rsid w:val="00B33349"/>
    <w:rsid w:val="00B333BE"/>
    <w:rsid w:val="00B33405"/>
    <w:rsid w:val="00B334D9"/>
    <w:rsid w:val="00B3353B"/>
    <w:rsid w:val="00B3357D"/>
    <w:rsid w:val="00B33602"/>
    <w:rsid w:val="00B336EF"/>
    <w:rsid w:val="00B33719"/>
    <w:rsid w:val="00B33792"/>
    <w:rsid w:val="00B339BB"/>
    <w:rsid w:val="00B33A52"/>
    <w:rsid w:val="00B33AA8"/>
    <w:rsid w:val="00B33C50"/>
    <w:rsid w:val="00B33CCA"/>
    <w:rsid w:val="00B33CF0"/>
    <w:rsid w:val="00B33DA6"/>
    <w:rsid w:val="00B33DBC"/>
    <w:rsid w:val="00B33E12"/>
    <w:rsid w:val="00B33EE0"/>
    <w:rsid w:val="00B33F33"/>
    <w:rsid w:val="00B3402C"/>
    <w:rsid w:val="00B34099"/>
    <w:rsid w:val="00B34281"/>
    <w:rsid w:val="00B342D3"/>
    <w:rsid w:val="00B34331"/>
    <w:rsid w:val="00B34349"/>
    <w:rsid w:val="00B3444B"/>
    <w:rsid w:val="00B344A3"/>
    <w:rsid w:val="00B344A5"/>
    <w:rsid w:val="00B345A5"/>
    <w:rsid w:val="00B34707"/>
    <w:rsid w:val="00B3473A"/>
    <w:rsid w:val="00B3481B"/>
    <w:rsid w:val="00B3491D"/>
    <w:rsid w:val="00B3492C"/>
    <w:rsid w:val="00B34946"/>
    <w:rsid w:val="00B34A40"/>
    <w:rsid w:val="00B34A4F"/>
    <w:rsid w:val="00B34AD9"/>
    <w:rsid w:val="00B34B1F"/>
    <w:rsid w:val="00B34C8D"/>
    <w:rsid w:val="00B34DD6"/>
    <w:rsid w:val="00B34E02"/>
    <w:rsid w:val="00B34E37"/>
    <w:rsid w:val="00B34E6A"/>
    <w:rsid w:val="00B34EB0"/>
    <w:rsid w:val="00B34F9C"/>
    <w:rsid w:val="00B34FEE"/>
    <w:rsid w:val="00B35004"/>
    <w:rsid w:val="00B35022"/>
    <w:rsid w:val="00B352CD"/>
    <w:rsid w:val="00B35491"/>
    <w:rsid w:val="00B354A1"/>
    <w:rsid w:val="00B354C8"/>
    <w:rsid w:val="00B3559C"/>
    <w:rsid w:val="00B357B9"/>
    <w:rsid w:val="00B357F4"/>
    <w:rsid w:val="00B35812"/>
    <w:rsid w:val="00B3586D"/>
    <w:rsid w:val="00B358CB"/>
    <w:rsid w:val="00B35960"/>
    <w:rsid w:val="00B359BC"/>
    <w:rsid w:val="00B35A38"/>
    <w:rsid w:val="00B35B1D"/>
    <w:rsid w:val="00B35B24"/>
    <w:rsid w:val="00B35C00"/>
    <w:rsid w:val="00B35D77"/>
    <w:rsid w:val="00B35F66"/>
    <w:rsid w:val="00B35FD7"/>
    <w:rsid w:val="00B3600B"/>
    <w:rsid w:val="00B360E4"/>
    <w:rsid w:val="00B362FC"/>
    <w:rsid w:val="00B36343"/>
    <w:rsid w:val="00B3647F"/>
    <w:rsid w:val="00B365C0"/>
    <w:rsid w:val="00B365C7"/>
    <w:rsid w:val="00B365E3"/>
    <w:rsid w:val="00B366D6"/>
    <w:rsid w:val="00B36738"/>
    <w:rsid w:val="00B3674B"/>
    <w:rsid w:val="00B36813"/>
    <w:rsid w:val="00B3684F"/>
    <w:rsid w:val="00B368B9"/>
    <w:rsid w:val="00B36AA1"/>
    <w:rsid w:val="00B36AF8"/>
    <w:rsid w:val="00B36B01"/>
    <w:rsid w:val="00B36B41"/>
    <w:rsid w:val="00B36B93"/>
    <w:rsid w:val="00B36CDA"/>
    <w:rsid w:val="00B36E29"/>
    <w:rsid w:val="00B36E63"/>
    <w:rsid w:val="00B36FF9"/>
    <w:rsid w:val="00B3725C"/>
    <w:rsid w:val="00B37276"/>
    <w:rsid w:val="00B372DC"/>
    <w:rsid w:val="00B37344"/>
    <w:rsid w:val="00B373C9"/>
    <w:rsid w:val="00B3743F"/>
    <w:rsid w:val="00B3744A"/>
    <w:rsid w:val="00B375D2"/>
    <w:rsid w:val="00B37609"/>
    <w:rsid w:val="00B37628"/>
    <w:rsid w:val="00B37736"/>
    <w:rsid w:val="00B37830"/>
    <w:rsid w:val="00B3796D"/>
    <w:rsid w:val="00B379DB"/>
    <w:rsid w:val="00B37A0B"/>
    <w:rsid w:val="00B37ADF"/>
    <w:rsid w:val="00B37AF2"/>
    <w:rsid w:val="00B37AFC"/>
    <w:rsid w:val="00B37C2B"/>
    <w:rsid w:val="00B37D05"/>
    <w:rsid w:val="00B37D99"/>
    <w:rsid w:val="00B37DEA"/>
    <w:rsid w:val="00B37E05"/>
    <w:rsid w:val="00B37E72"/>
    <w:rsid w:val="00B37E91"/>
    <w:rsid w:val="00B37F36"/>
    <w:rsid w:val="00B40367"/>
    <w:rsid w:val="00B403F7"/>
    <w:rsid w:val="00B40586"/>
    <w:rsid w:val="00B405E2"/>
    <w:rsid w:val="00B40670"/>
    <w:rsid w:val="00B406B5"/>
    <w:rsid w:val="00B40805"/>
    <w:rsid w:val="00B408AF"/>
    <w:rsid w:val="00B4098F"/>
    <w:rsid w:val="00B40A3E"/>
    <w:rsid w:val="00B40A99"/>
    <w:rsid w:val="00B40AAE"/>
    <w:rsid w:val="00B40AF0"/>
    <w:rsid w:val="00B40C86"/>
    <w:rsid w:val="00B40CA4"/>
    <w:rsid w:val="00B40D37"/>
    <w:rsid w:val="00B40D9E"/>
    <w:rsid w:val="00B40E8C"/>
    <w:rsid w:val="00B40F1B"/>
    <w:rsid w:val="00B40F3C"/>
    <w:rsid w:val="00B41029"/>
    <w:rsid w:val="00B4103D"/>
    <w:rsid w:val="00B41126"/>
    <w:rsid w:val="00B4116F"/>
    <w:rsid w:val="00B41170"/>
    <w:rsid w:val="00B4120F"/>
    <w:rsid w:val="00B41349"/>
    <w:rsid w:val="00B413AA"/>
    <w:rsid w:val="00B414EA"/>
    <w:rsid w:val="00B41502"/>
    <w:rsid w:val="00B4183E"/>
    <w:rsid w:val="00B41846"/>
    <w:rsid w:val="00B418F4"/>
    <w:rsid w:val="00B419F3"/>
    <w:rsid w:val="00B41A18"/>
    <w:rsid w:val="00B41A1D"/>
    <w:rsid w:val="00B41BDC"/>
    <w:rsid w:val="00B41C49"/>
    <w:rsid w:val="00B41DCC"/>
    <w:rsid w:val="00B41ED4"/>
    <w:rsid w:val="00B41F08"/>
    <w:rsid w:val="00B41F91"/>
    <w:rsid w:val="00B4205D"/>
    <w:rsid w:val="00B4206F"/>
    <w:rsid w:val="00B4214E"/>
    <w:rsid w:val="00B421CE"/>
    <w:rsid w:val="00B42222"/>
    <w:rsid w:val="00B42297"/>
    <w:rsid w:val="00B422F0"/>
    <w:rsid w:val="00B423AD"/>
    <w:rsid w:val="00B423C3"/>
    <w:rsid w:val="00B42492"/>
    <w:rsid w:val="00B4284C"/>
    <w:rsid w:val="00B4289F"/>
    <w:rsid w:val="00B428DB"/>
    <w:rsid w:val="00B428E7"/>
    <w:rsid w:val="00B42907"/>
    <w:rsid w:val="00B42937"/>
    <w:rsid w:val="00B42A11"/>
    <w:rsid w:val="00B42A68"/>
    <w:rsid w:val="00B42AAE"/>
    <w:rsid w:val="00B42AF2"/>
    <w:rsid w:val="00B42B80"/>
    <w:rsid w:val="00B42CCB"/>
    <w:rsid w:val="00B42CE5"/>
    <w:rsid w:val="00B42E31"/>
    <w:rsid w:val="00B42F36"/>
    <w:rsid w:val="00B42F37"/>
    <w:rsid w:val="00B42FD7"/>
    <w:rsid w:val="00B42FDF"/>
    <w:rsid w:val="00B430B1"/>
    <w:rsid w:val="00B43225"/>
    <w:rsid w:val="00B43262"/>
    <w:rsid w:val="00B43581"/>
    <w:rsid w:val="00B435DA"/>
    <w:rsid w:val="00B435FE"/>
    <w:rsid w:val="00B4362F"/>
    <w:rsid w:val="00B436B9"/>
    <w:rsid w:val="00B439F7"/>
    <w:rsid w:val="00B43A5F"/>
    <w:rsid w:val="00B43B3C"/>
    <w:rsid w:val="00B43B8F"/>
    <w:rsid w:val="00B43BC9"/>
    <w:rsid w:val="00B43BEB"/>
    <w:rsid w:val="00B43C31"/>
    <w:rsid w:val="00B43CDA"/>
    <w:rsid w:val="00B43D56"/>
    <w:rsid w:val="00B43D9D"/>
    <w:rsid w:val="00B43DEB"/>
    <w:rsid w:val="00B43DF0"/>
    <w:rsid w:val="00B43FCE"/>
    <w:rsid w:val="00B4400C"/>
    <w:rsid w:val="00B4402A"/>
    <w:rsid w:val="00B441B1"/>
    <w:rsid w:val="00B4425A"/>
    <w:rsid w:val="00B4428C"/>
    <w:rsid w:val="00B44382"/>
    <w:rsid w:val="00B443A7"/>
    <w:rsid w:val="00B44562"/>
    <w:rsid w:val="00B44574"/>
    <w:rsid w:val="00B4462A"/>
    <w:rsid w:val="00B44669"/>
    <w:rsid w:val="00B44682"/>
    <w:rsid w:val="00B4469C"/>
    <w:rsid w:val="00B447A1"/>
    <w:rsid w:val="00B44850"/>
    <w:rsid w:val="00B44A88"/>
    <w:rsid w:val="00B44B55"/>
    <w:rsid w:val="00B44C8D"/>
    <w:rsid w:val="00B44D05"/>
    <w:rsid w:val="00B44D1F"/>
    <w:rsid w:val="00B44D2A"/>
    <w:rsid w:val="00B44E6C"/>
    <w:rsid w:val="00B44F27"/>
    <w:rsid w:val="00B44F6E"/>
    <w:rsid w:val="00B45067"/>
    <w:rsid w:val="00B45122"/>
    <w:rsid w:val="00B4517D"/>
    <w:rsid w:val="00B451A0"/>
    <w:rsid w:val="00B451B6"/>
    <w:rsid w:val="00B45262"/>
    <w:rsid w:val="00B453D6"/>
    <w:rsid w:val="00B4541C"/>
    <w:rsid w:val="00B45488"/>
    <w:rsid w:val="00B4554A"/>
    <w:rsid w:val="00B45776"/>
    <w:rsid w:val="00B457D6"/>
    <w:rsid w:val="00B45872"/>
    <w:rsid w:val="00B459B5"/>
    <w:rsid w:val="00B459E0"/>
    <w:rsid w:val="00B45A7C"/>
    <w:rsid w:val="00B45B2A"/>
    <w:rsid w:val="00B45B4C"/>
    <w:rsid w:val="00B45C61"/>
    <w:rsid w:val="00B45D3E"/>
    <w:rsid w:val="00B45D49"/>
    <w:rsid w:val="00B45DF4"/>
    <w:rsid w:val="00B45E48"/>
    <w:rsid w:val="00B45E57"/>
    <w:rsid w:val="00B45EC0"/>
    <w:rsid w:val="00B45F9F"/>
    <w:rsid w:val="00B45FB9"/>
    <w:rsid w:val="00B46036"/>
    <w:rsid w:val="00B46090"/>
    <w:rsid w:val="00B4610B"/>
    <w:rsid w:val="00B46312"/>
    <w:rsid w:val="00B46465"/>
    <w:rsid w:val="00B4648B"/>
    <w:rsid w:val="00B46490"/>
    <w:rsid w:val="00B465E7"/>
    <w:rsid w:val="00B46625"/>
    <w:rsid w:val="00B468AB"/>
    <w:rsid w:val="00B469E6"/>
    <w:rsid w:val="00B46A1F"/>
    <w:rsid w:val="00B46A5F"/>
    <w:rsid w:val="00B46AD6"/>
    <w:rsid w:val="00B46B16"/>
    <w:rsid w:val="00B46B9D"/>
    <w:rsid w:val="00B46CD1"/>
    <w:rsid w:val="00B46CE1"/>
    <w:rsid w:val="00B46E4F"/>
    <w:rsid w:val="00B4713C"/>
    <w:rsid w:val="00B4717E"/>
    <w:rsid w:val="00B471D2"/>
    <w:rsid w:val="00B471D3"/>
    <w:rsid w:val="00B471D5"/>
    <w:rsid w:val="00B4728E"/>
    <w:rsid w:val="00B4761C"/>
    <w:rsid w:val="00B476F2"/>
    <w:rsid w:val="00B47739"/>
    <w:rsid w:val="00B47812"/>
    <w:rsid w:val="00B47900"/>
    <w:rsid w:val="00B479EF"/>
    <w:rsid w:val="00B47B0D"/>
    <w:rsid w:val="00B47C0D"/>
    <w:rsid w:val="00B47C20"/>
    <w:rsid w:val="00B47C30"/>
    <w:rsid w:val="00B47D0D"/>
    <w:rsid w:val="00B47DDD"/>
    <w:rsid w:val="00B47EE7"/>
    <w:rsid w:val="00B500C5"/>
    <w:rsid w:val="00B50144"/>
    <w:rsid w:val="00B501B8"/>
    <w:rsid w:val="00B50410"/>
    <w:rsid w:val="00B50545"/>
    <w:rsid w:val="00B50595"/>
    <w:rsid w:val="00B50622"/>
    <w:rsid w:val="00B506A6"/>
    <w:rsid w:val="00B50784"/>
    <w:rsid w:val="00B507C3"/>
    <w:rsid w:val="00B50920"/>
    <w:rsid w:val="00B50951"/>
    <w:rsid w:val="00B509A2"/>
    <w:rsid w:val="00B50A2A"/>
    <w:rsid w:val="00B50A52"/>
    <w:rsid w:val="00B50B84"/>
    <w:rsid w:val="00B50D1E"/>
    <w:rsid w:val="00B50D46"/>
    <w:rsid w:val="00B50D8C"/>
    <w:rsid w:val="00B50EA0"/>
    <w:rsid w:val="00B50F08"/>
    <w:rsid w:val="00B50F49"/>
    <w:rsid w:val="00B50FCF"/>
    <w:rsid w:val="00B50FEB"/>
    <w:rsid w:val="00B50FF2"/>
    <w:rsid w:val="00B5100C"/>
    <w:rsid w:val="00B5103A"/>
    <w:rsid w:val="00B5109A"/>
    <w:rsid w:val="00B5109C"/>
    <w:rsid w:val="00B5116B"/>
    <w:rsid w:val="00B51262"/>
    <w:rsid w:val="00B513EB"/>
    <w:rsid w:val="00B5151A"/>
    <w:rsid w:val="00B51553"/>
    <w:rsid w:val="00B51575"/>
    <w:rsid w:val="00B51699"/>
    <w:rsid w:val="00B516BD"/>
    <w:rsid w:val="00B5171C"/>
    <w:rsid w:val="00B51762"/>
    <w:rsid w:val="00B5179D"/>
    <w:rsid w:val="00B517BF"/>
    <w:rsid w:val="00B517C5"/>
    <w:rsid w:val="00B517F6"/>
    <w:rsid w:val="00B51801"/>
    <w:rsid w:val="00B51838"/>
    <w:rsid w:val="00B518E9"/>
    <w:rsid w:val="00B51951"/>
    <w:rsid w:val="00B51997"/>
    <w:rsid w:val="00B51A61"/>
    <w:rsid w:val="00B51ACE"/>
    <w:rsid w:val="00B51B1C"/>
    <w:rsid w:val="00B51B31"/>
    <w:rsid w:val="00B51B95"/>
    <w:rsid w:val="00B51C14"/>
    <w:rsid w:val="00B51D1E"/>
    <w:rsid w:val="00B51EC9"/>
    <w:rsid w:val="00B51ED9"/>
    <w:rsid w:val="00B520E2"/>
    <w:rsid w:val="00B52144"/>
    <w:rsid w:val="00B5222A"/>
    <w:rsid w:val="00B52269"/>
    <w:rsid w:val="00B5228C"/>
    <w:rsid w:val="00B522DA"/>
    <w:rsid w:val="00B52398"/>
    <w:rsid w:val="00B5243D"/>
    <w:rsid w:val="00B524CD"/>
    <w:rsid w:val="00B52727"/>
    <w:rsid w:val="00B52796"/>
    <w:rsid w:val="00B527CE"/>
    <w:rsid w:val="00B5284E"/>
    <w:rsid w:val="00B5290B"/>
    <w:rsid w:val="00B529A3"/>
    <w:rsid w:val="00B529A6"/>
    <w:rsid w:val="00B52CF9"/>
    <w:rsid w:val="00B52D42"/>
    <w:rsid w:val="00B52DB1"/>
    <w:rsid w:val="00B52EB9"/>
    <w:rsid w:val="00B52EC8"/>
    <w:rsid w:val="00B52F79"/>
    <w:rsid w:val="00B52FF5"/>
    <w:rsid w:val="00B53021"/>
    <w:rsid w:val="00B5303B"/>
    <w:rsid w:val="00B5310D"/>
    <w:rsid w:val="00B53110"/>
    <w:rsid w:val="00B53122"/>
    <w:rsid w:val="00B531A6"/>
    <w:rsid w:val="00B531B2"/>
    <w:rsid w:val="00B531EE"/>
    <w:rsid w:val="00B53399"/>
    <w:rsid w:val="00B53478"/>
    <w:rsid w:val="00B53512"/>
    <w:rsid w:val="00B5355E"/>
    <w:rsid w:val="00B53633"/>
    <w:rsid w:val="00B53705"/>
    <w:rsid w:val="00B53791"/>
    <w:rsid w:val="00B5385C"/>
    <w:rsid w:val="00B539D4"/>
    <w:rsid w:val="00B53C31"/>
    <w:rsid w:val="00B53DF7"/>
    <w:rsid w:val="00B53EBC"/>
    <w:rsid w:val="00B53EFA"/>
    <w:rsid w:val="00B53F9D"/>
    <w:rsid w:val="00B53FCA"/>
    <w:rsid w:val="00B5401F"/>
    <w:rsid w:val="00B540AC"/>
    <w:rsid w:val="00B5410A"/>
    <w:rsid w:val="00B54112"/>
    <w:rsid w:val="00B54208"/>
    <w:rsid w:val="00B543E0"/>
    <w:rsid w:val="00B543FD"/>
    <w:rsid w:val="00B5444B"/>
    <w:rsid w:val="00B545C1"/>
    <w:rsid w:val="00B545ED"/>
    <w:rsid w:val="00B546BF"/>
    <w:rsid w:val="00B547D2"/>
    <w:rsid w:val="00B54812"/>
    <w:rsid w:val="00B548C7"/>
    <w:rsid w:val="00B54A7F"/>
    <w:rsid w:val="00B54A85"/>
    <w:rsid w:val="00B54B2D"/>
    <w:rsid w:val="00B54B39"/>
    <w:rsid w:val="00B54B8F"/>
    <w:rsid w:val="00B54C9F"/>
    <w:rsid w:val="00B54CF7"/>
    <w:rsid w:val="00B54EB9"/>
    <w:rsid w:val="00B54ED0"/>
    <w:rsid w:val="00B54EF2"/>
    <w:rsid w:val="00B5505E"/>
    <w:rsid w:val="00B55136"/>
    <w:rsid w:val="00B55169"/>
    <w:rsid w:val="00B551E2"/>
    <w:rsid w:val="00B55248"/>
    <w:rsid w:val="00B552B8"/>
    <w:rsid w:val="00B552DB"/>
    <w:rsid w:val="00B552E0"/>
    <w:rsid w:val="00B554D3"/>
    <w:rsid w:val="00B556E2"/>
    <w:rsid w:val="00B558F0"/>
    <w:rsid w:val="00B55943"/>
    <w:rsid w:val="00B55A91"/>
    <w:rsid w:val="00B55AAF"/>
    <w:rsid w:val="00B55B0A"/>
    <w:rsid w:val="00B55C4D"/>
    <w:rsid w:val="00B55C50"/>
    <w:rsid w:val="00B55C61"/>
    <w:rsid w:val="00B55E1C"/>
    <w:rsid w:val="00B55ED6"/>
    <w:rsid w:val="00B55EF3"/>
    <w:rsid w:val="00B55F50"/>
    <w:rsid w:val="00B55F7B"/>
    <w:rsid w:val="00B55FA1"/>
    <w:rsid w:val="00B56003"/>
    <w:rsid w:val="00B560CF"/>
    <w:rsid w:val="00B560E6"/>
    <w:rsid w:val="00B561FE"/>
    <w:rsid w:val="00B5625D"/>
    <w:rsid w:val="00B5637B"/>
    <w:rsid w:val="00B56381"/>
    <w:rsid w:val="00B5639E"/>
    <w:rsid w:val="00B563B9"/>
    <w:rsid w:val="00B5641E"/>
    <w:rsid w:val="00B56471"/>
    <w:rsid w:val="00B564D0"/>
    <w:rsid w:val="00B56615"/>
    <w:rsid w:val="00B56664"/>
    <w:rsid w:val="00B56698"/>
    <w:rsid w:val="00B566A9"/>
    <w:rsid w:val="00B5675F"/>
    <w:rsid w:val="00B5677E"/>
    <w:rsid w:val="00B568AD"/>
    <w:rsid w:val="00B56C46"/>
    <w:rsid w:val="00B56EDC"/>
    <w:rsid w:val="00B5701A"/>
    <w:rsid w:val="00B570DA"/>
    <w:rsid w:val="00B57104"/>
    <w:rsid w:val="00B5715A"/>
    <w:rsid w:val="00B57275"/>
    <w:rsid w:val="00B57366"/>
    <w:rsid w:val="00B573FB"/>
    <w:rsid w:val="00B574D3"/>
    <w:rsid w:val="00B5750F"/>
    <w:rsid w:val="00B57587"/>
    <w:rsid w:val="00B5758E"/>
    <w:rsid w:val="00B576B3"/>
    <w:rsid w:val="00B577A8"/>
    <w:rsid w:val="00B577F3"/>
    <w:rsid w:val="00B57874"/>
    <w:rsid w:val="00B57A91"/>
    <w:rsid w:val="00B57AF8"/>
    <w:rsid w:val="00B57B6A"/>
    <w:rsid w:val="00B57B7C"/>
    <w:rsid w:val="00B57D58"/>
    <w:rsid w:val="00B6007C"/>
    <w:rsid w:val="00B6007F"/>
    <w:rsid w:val="00B601A5"/>
    <w:rsid w:val="00B601AD"/>
    <w:rsid w:val="00B602AD"/>
    <w:rsid w:val="00B60316"/>
    <w:rsid w:val="00B60337"/>
    <w:rsid w:val="00B60397"/>
    <w:rsid w:val="00B603D6"/>
    <w:rsid w:val="00B6040F"/>
    <w:rsid w:val="00B604BC"/>
    <w:rsid w:val="00B604D2"/>
    <w:rsid w:val="00B604D5"/>
    <w:rsid w:val="00B60503"/>
    <w:rsid w:val="00B60510"/>
    <w:rsid w:val="00B60550"/>
    <w:rsid w:val="00B60699"/>
    <w:rsid w:val="00B606C8"/>
    <w:rsid w:val="00B60761"/>
    <w:rsid w:val="00B607ED"/>
    <w:rsid w:val="00B60975"/>
    <w:rsid w:val="00B60A54"/>
    <w:rsid w:val="00B60AD4"/>
    <w:rsid w:val="00B60C77"/>
    <w:rsid w:val="00B60D9A"/>
    <w:rsid w:val="00B60DB8"/>
    <w:rsid w:val="00B60DFD"/>
    <w:rsid w:val="00B60F9D"/>
    <w:rsid w:val="00B60FCF"/>
    <w:rsid w:val="00B61077"/>
    <w:rsid w:val="00B610D4"/>
    <w:rsid w:val="00B61232"/>
    <w:rsid w:val="00B61436"/>
    <w:rsid w:val="00B614FC"/>
    <w:rsid w:val="00B615FB"/>
    <w:rsid w:val="00B61656"/>
    <w:rsid w:val="00B6174A"/>
    <w:rsid w:val="00B61805"/>
    <w:rsid w:val="00B61849"/>
    <w:rsid w:val="00B618C7"/>
    <w:rsid w:val="00B6190C"/>
    <w:rsid w:val="00B6197F"/>
    <w:rsid w:val="00B61A50"/>
    <w:rsid w:val="00B61AD8"/>
    <w:rsid w:val="00B61AEB"/>
    <w:rsid w:val="00B61AFB"/>
    <w:rsid w:val="00B61B54"/>
    <w:rsid w:val="00B61B90"/>
    <w:rsid w:val="00B61B92"/>
    <w:rsid w:val="00B61BAF"/>
    <w:rsid w:val="00B61BF1"/>
    <w:rsid w:val="00B61C33"/>
    <w:rsid w:val="00B61C6D"/>
    <w:rsid w:val="00B61D5D"/>
    <w:rsid w:val="00B61E65"/>
    <w:rsid w:val="00B61F6D"/>
    <w:rsid w:val="00B6207E"/>
    <w:rsid w:val="00B620BE"/>
    <w:rsid w:val="00B6219B"/>
    <w:rsid w:val="00B621DC"/>
    <w:rsid w:val="00B62287"/>
    <w:rsid w:val="00B622AE"/>
    <w:rsid w:val="00B622D8"/>
    <w:rsid w:val="00B622E2"/>
    <w:rsid w:val="00B62373"/>
    <w:rsid w:val="00B62405"/>
    <w:rsid w:val="00B62479"/>
    <w:rsid w:val="00B624F4"/>
    <w:rsid w:val="00B6255B"/>
    <w:rsid w:val="00B62722"/>
    <w:rsid w:val="00B62846"/>
    <w:rsid w:val="00B62875"/>
    <w:rsid w:val="00B62892"/>
    <w:rsid w:val="00B62932"/>
    <w:rsid w:val="00B629A8"/>
    <w:rsid w:val="00B629AE"/>
    <w:rsid w:val="00B62A05"/>
    <w:rsid w:val="00B62A9A"/>
    <w:rsid w:val="00B62B47"/>
    <w:rsid w:val="00B62C22"/>
    <w:rsid w:val="00B62C57"/>
    <w:rsid w:val="00B62D00"/>
    <w:rsid w:val="00B62DDB"/>
    <w:rsid w:val="00B62F21"/>
    <w:rsid w:val="00B62F74"/>
    <w:rsid w:val="00B62FA5"/>
    <w:rsid w:val="00B63118"/>
    <w:rsid w:val="00B6326A"/>
    <w:rsid w:val="00B632B9"/>
    <w:rsid w:val="00B6330B"/>
    <w:rsid w:val="00B6334F"/>
    <w:rsid w:val="00B63406"/>
    <w:rsid w:val="00B635F9"/>
    <w:rsid w:val="00B637DD"/>
    <w:rsid w:val="00B6383C"/>
    <w:rsid w:val="00B638F1"/>
    <w:rsid w:val="00B63B20"/>
    <w:rsid w:val="00B63B44"/>
    <w:rsid w:val="00B63B92"/>
    <w:rsid w:val="00B63CA0"/>
    <w:rsid w:val="00B63DB3"/>
    <w:rsid w:val="00B63E28"/>
    <w:rsid w:val="00B6402F"/>
    <w:rsid w:val="00B640F4"/>
    <w:rsid w:val="00B64134"/>
    <w:rsid w:val="00B6413E"/>
    <w:rsid w:val="00B641A6"/>
    <w:rsid w:val="00B641D3"/>
    <w:rsid w:val="00B64220"/>
    <w:rsid w:val="00B642C2"/>
    <w:rsid w:val="00B642C7"/>
    <w:rsid w:val="00B64367"/>
    <w:rsid w:val="00B64427"/>
    <w:rsid w:val="00B646FF"/>
    <w:rsid w:val="00B647ED"/>
    <w:rsid w:val="00B64A2E"/>
    <w:rsid w:val="00B64AAA"/>
    <w:rsid w:val="00B64C20"/>
    <w:rsid w:val="00B64C87"/>
    <w:rsid w:val="00B64E5B"/>
    <w:rsid w:val="00B64EBE"/>
    <w:rsid w:val="00B64EF6"/>
    <w:rsid w:val="00B64F0A"/>
    <w:rsid w:val="00B64F28"/>
    <w:rsid w:val="00B65003"/>
    <w:rsid w:val="00B6505E"/>
    <w:rsid w:val="00B65098"/>
    <w:rsid w:val="00B6511D"/>
    <w:rsid w:val="00B65127"/>
    <w:rsid w:val="00B6517C"/>
    <w:rsid w:val="00B6523E"/>
    <w:rsid w:val="00B65362"/>
    <w:rsid w:val="00B653D6"/>
    <w:rsid w:val="00B655E0"/>
    <w:rsid w:val="00B65645"/>
    <w:rsid w:val="00B657A2"/>
    <w:rsid w:val="00B65983"/>
    <w:rsid w:val="00B65988"/>
    <w:rsid w:val="00B65A2E"/>
    <w:rsid w:val="00B65A68"/>
    <w:rsid w:val="00B65AB3"/>
    <w:rsid w:val="00B65ABB"/>
    <w:rsid w:val="00B65AFE"/>
    <w:rsid w:val="00B65BC7"/>
    <w:rsid w:val="00B65C32"/>
    <w:rsid w:val="00B65CA1"/>
    <w:rsid w:val="00B65CD1"/>
    <w:rsid w:val="00B65DE1"/>
    <w:rsid w:val="00B65E1B"/>
    <w:rsid w:val="00B65EB8"/>
    <w:rsid w:val="00B65EC9"/>
    <w:rsid w:val="00B65F19"/>
    <w:rsid w:val="00B6608C"/>
    <w:rsid w:val="00B660D9"/>
    <w:rsid w:val="00B660E1"/>
    <w:rsid w:val="00B661F9"/>
    <w:rsid w:val="00B66267"/>
    <w:rsid w:val="00B66338"/>
    <w:rsid w:val="00B66382"/>
    <w:rsid w:val="00B663C4"/>
    <w:rsid w:val="00B66509"/>
    <w:rsid w:val="00B6662E"/>
    <w:rsid w:val="00B667FE"/>
    <w:rsid w:val="00B66914"/>
    <w:rsid w:val="00B66952"/>
    <w:rsid w:val="00B66BED"/>
    <w:rsid w:val="00B66CFA"/>
    <w:rsid w:val="00B66DFA"/>
    <w:rsid w:val="00B66E47"/>
    <w:rsid w:val="00B66E65"/>
    <w:rsid w:val="00B66F97"/>
    <w:rsid w:val="00B67024"/>
    <w:rsid w:val="00B670EE"/>
    <w:rsid w:val="00B67114"/>
    <w:rsid w:val="00B6721A"/>
    <w:rsid w:val="00B67439"/>
    <w:rsid w:val="00B67605"/>
    <w:rsid w:val="00B67683"/>
    <w:rsid w:val="00B6768A"/>
    <w:rsid w:val="00B6768D"/>
    <w:rsid w:val="00B676BA"/>
    <w:rsid w:val="00B676E4"/>
    <w:rsid w:val="00B67700"/>
    <w:rsid w:val="00B67842"/>
    <w:rsid w:val="00B6786B"/>
    <w:rsid w:val="00B678A6"/>
    <w:rsid w:val="00B678FF"/>
    <w:rsid w:val="00B679EA"/>
    <w:rsid w:val="00B67ADA"/>
    <w:rsid w:val="00B67BEF"/>
    <w:rsid w:val="00B67C48"/>
    <w:rsid w:val="00B67C58"/>
    <w:rsid w:val="00B67CB4"/>
    <w:rsid w:val="00B67CC7"/>
    <w:rsid w:val="00B67CE3"/>
    <w:rsid w:val="00B67DDD"/>
    <w:rsid w:val="00B67E86"/>
    <w:rsid w:val="00B67ED2"/>
    <w:rsid w:val="00B67F51"/>
    <w:rsid w:val="00B70088"/>
    <w:rsid w:val="00B70127"/>
    <w:rsid w:val="00B70279"/>
    <w:rsid w:val="00B7027E"/>
    <w:rsid w:val="00B702BC"/>
    <w:rsid w:val="00B704F2"/>
    <w:rsid w:val="00B705AD"/>
    <w:rsid w:val="00B70613"/>
    <w:rsid w:val="00B706A5"/>
    <w:rsid w:val="00B70748"/>
    <w:rsid w:val="00B70778"/>
    <w:rsid w:val="00B708B4"/>
    <w:rsid w:val="00B7090E"/>
    <w:rsid w:val="00B70926"/>
    <w:rsid w:val="00B70A72"/>
    <w:rsid w:val="00B70A82"/>
    <w:rsid w:val="00B70B13"/>
    <w:rsid w:val="00B70B23"/>
    <w:rsid w:val="00B70C92"/>
    <w:rsid w:val="00B71087"/>
    <w:rsid w:val="00B71090"/>
    <w:rsid w:val="00B710F9"/>
    <w:rsid w:val="00B7116D"/>
    <w:rsid w:val="00B711BD"/>
    <w:rsid w:val="00B711C0"/>
    <w:rsid w:val="00B71284"/>
    <w:rsid w:val="00B71285"/>
    <w:rsid w:val="00B71397"/>
    <w:rsid w:val="00B714DD"/>
    <w:rsid w:val="00B71523"/>
    <w:rsid w:val="00B71684"/>
    <w:rsid w:val="00B71788"/>
    <w:rsid w:val="00B71950"/>
    <w:rsid w:val="00B71AB5"/>
    <w:rsid w:val="00B71BAE"/>
    <w:rsid w:val="00B71D62"/>
    <w:rsid w:val="00B71E14"/>
    <w:rsid w:val="00B71E62"/>
    <w:rsid w:val="00B71EE4"/>
    <w:rsid w:val="00B71FE4"/>
    <w:rsid w:val="00B72003"/>
    <w:rsid w:val="00B7213F"/>
    <w:rsid w:val="00B7215A"/>
    <w:rsid w:val="00B7217F"/>
    <w:rsid w:val="00B721D9"/>
    <w:rsid w:val="00B721EA"/>
    <w:rsid w:val="00B7229F"/>
    <w:rsid w:val="00B72396"/>
    <w:rsid w:val="00B7239B"/>
    <w:rsid w:val="00B72470"/>
    <w:rsid w:val="00B724E2"/>
    <w:rsid w:val="00B72508"/>
    <w:rsid w:val="00B726A2"/>
    <w:rsid w:val="00B726A7"/>
    <w:rsid w:val="00B7270C"/>
    <w:rsid w:val="00B727CF"/>
    <w:rsid w:val="00B72900"/>
    <w:rsid w:val="00B72A63"/>
    <w:rsid w:val="00B72BB4"/>
    <w:rsid w:val="00B72F3C"/>
    <w:rsid w:val="00B73017"/>
    <w:rsid w:val="00B731C0"/>
    <w:rsid w:val="00B73219"/>
    <w:rsid w:val="00B73423"/>
    <w:rsid w:val="00B73430"/>
    <w:rsid w:val="00B7346B"/>
    <w:rsid w:val="00B7371A"/>
    <w:rsid w:val="00B73741"/>
    <w:rsid w:val="00B7385A"/>
    <w:rsid w:val="00B738C4"/>
    <w:rsid w:val="00B73A7B"/>
    <w:rsid w:val="00B73AD8"/>
    <w:rsid w:val="00B73BA2"/>
    <w:rsid w:val="00B73C01"/>
    <w:rsid w:val="00B73C5A"/>
    <w:rsid w:val="00B73D6F"/>
    <w:rsid w:val="00B73E84"/>
    <w:rsid w:val="00B73F33"/>
    <w:rsid w:val="00B74122"/>
    <w:rsid w:val="00B74171"/>
    <w:rsid w:val="00B741E1"/>
    <w:rsid w:val="00B74228"/>
    <w:rsid w:val="00B7436E"/>
    <w:rsid w:val="00B74385"/>
    <w:rsid w:val="00B74420"/>
    <w:rsid w:val="00B74441"/>
    <w:rsid w:val="00B7445B"/>
    <w:rsid w:val="00B744CC"/>
    <w:rsid w:val="00B744F8"/>
    <w:rsid w:val="00B7450D"/>
    <w:rsid w:val="00B7450F"/>
    <w:rsid w:val="00B74563"/>
    <w:rsid w:val="00B74695"/>
    <w:rsid w:val="00B74720"/>
    <w:rsid w:val="00B7474D"/>
    <w:rsid w:val="00B747E5"/>
    <w:rsid w:val="00B748D9"/>
    <w:rsid w:val="00B74959"/>
    <w:rsid w:val="00B7497B"/>
    <w:rsid w:val="00B749B6"/>
    <w:rsid w:val="00B74A73"/>
    <w:rsid w:val="00B74AC1"/>
    <w:rsid w:val="00B74AE2"/>
    <w:rsid w:val="00B74C14"/>
    <w:rsid w:val="00B74C96"/>
    <w:rsid w:val="00B74D43"/>
    <w:rsid w:val="00B74D9E"/>
    <w:rsid w:val="00B74DE0"/>
    <w:rsid w:val="00B74E83"/>
    <w:rsid w:val="00B74EAE"/>
    <w:rsid w:val="00B74F19"/>
    <w:rsid w:val="00B74F58"/>
    <w:rsid w:val="00B74F84"/>
    <w:rsid w:val="00B75033"/>
    <w:rsid w:val="00B75047"/>
    <w:rsid w:val="00B750CC"/>
    <w:rsid w:val="00B750F0"/>
    <w:rsid w:val="00B75194"/>
    <w:rsid w:val="00B751B6"/>
    <w:rsid w:val="00B75208"/>
    <w:rsid w:val="00B75228"/>
    <w:rsid w:val="00B75280"/>
    <w:rsid w:val="00B752BA"/>
    <w:rsid w:val="00B753C1"/>
    <w:rsid w:val="00B7541E"/>
    <w:rsid w:val="00B7554B"/>
    <w:rsid w:val="00B7559C"/>
    <w:rsid w:val="00B755FF"/>
    <w:rsid w:val="00B7562B"/>
    <w:rsid w:val="00B756B0"/>
    <w:rsid w:val="00B756C9"/>
    <w:rsid w:val="00B756FE"/>
    <w:rsid w:val="00B75702"/>
    <w:rsid w:val="00B7573D"/>
    <w:rsid w:val="00B757DC"/>
    <w:rsid w:val="00B75804"/>
    <w:rsid w:val="00B75811"/>
    <w:rsid w:val="00B7589A"/>
    <w:rsid w:val="00B758CB"/>
    <w:rsid w:val="00B758EB"/>
    <w:rsid w:val="00B758EC"/>
    <w:rsid w:val="00B75960"/>
    <w:rsid w:val="00B759CC"/>
    <w:rsid w:val="00B75A44"/>
    <w:rsid w:val="00B75A4A"/>
    <w:rsid w:val="00B75A7A"/>
    <w:rsid w:val="00B75CA2"/>
    <w:rsid w:val="00B75D07"/>
    <w:rsid w:val="00B75F67"/>
    <w:rsid w:val="00B76040"/>
    <w:rsid w:val="00B76071"/>
    <w:rsid w:val="00B7617A"/>
    <w:rsid w:val="00B762B2"/>
    <w:rsid w:val="00B7637A"/>
    <w:rsid w:val="00B76383"/>
    <w:rsid w:val="00B764AE"/>
    <w:rsid w:val="00B764B4"/>
    <w:rsid w:val="00B764E3"/>
    <w:rsid w:val="00B7658D"/>
    <w:rsid w:val="00B766A1"/>
    <w:rsid w:val="00B76750"/>
    <w:rsid w:val="00B76836"/>
    <w:rsid w:val="00B7691E"/>
    <w:rsid w:val="00B76921"/>
    <w:rsid w:val="00B7695B"/>
    <w:rsid w:val="00B76960"/>
    <w:rsid w:val="00B769C9"/>
    <w:rsid w:val="00B76A6D"/>
    <w:rsid w:val="00B76C35"/>
    <w:rsid w:val="00B76D08"/>
    <w:rsid w:val="00B76DAA"/>
    <w:rsid w:val="00B76DB9"/>
    <w:rsid w:val="00B76DF6"/>
    <w:rsid w:val="00B76E1F"/>
    <w:rsid w:val="00B76E3C"/>
    <w:rsid w:val="00B76E5D"/>
    <w:rsid w:val="00B76E6F"/>
    <w:rsid w:val="00B76E98"/>
    <w:rsid w:val="00B76ECD"/>
    <w:rsid w:val="00B7705D"/>
    <w:rsid w:val="00B7713B"/>
    <w:rsid w:val="00B77191"/>
    <w:rsid w:val="00B7726F"/>
    <w:rsid w:val="00B7730C"/>
    <w:rsid w:val="00B77392"/>
    <w:rsid w:val="00B77394"/>
    <w:rsid w:val="00B773CD"/>
    <w:rsid w:val="00B773F3"/>
    <w:rsid w:val="00B7744A"/>
    <w:rsid w:val="00B77493"/>
    <w:rsid w:val="00B774A5"/>
    <w:rsid w:val="00B774C4"/>
    <w:rsid w:val="00B774DD"/>
    <w:rsid w:val="00B7753D"/>
    <w:rsid w:val="00B775A0"/>
    <w:rsid w:val="00B7764E"/>
    <w:rsid w:val="00B7767E"/>
    <w:rsid w:val="00B77706"/>
    <w:rsid w:val="00B7770A"/>
    <w:rsid w:val="00B77711"/>
    <w:rsid w:val="00B77720"/>
    <w:rsid w:val="00B77782"/>
    <w:rsid w:val="00B777AA"/>
    <w:rsid w:val="00B7787D"/>
    <w:rsid w:val="00B77910"/>
    <w:rsid w:val="00B7794C"/>
    <w:rsid w:val="00B77978"/>
    <w:rsid w:val="00B779B9"/>
    <w:rsid w:val="00B77D49"/>
    <w:rsid w:val="00B77D66"/>
    <w:rsid w:val="00B77E0A"/>
    <w:rsid w:val="00B77E21"/>
    <w:rsid w:val="00B77FD0"/>
    <w:rsid w:val="00B77FD2"/>
    <w:rsid w:val="00B80066"/>
    <w:rsid w:val="00B801D7"/>
    <w:rsid w:val="00B8028E"/>
    <w:rsid w:val="00B8043A"/>
    <w:rsid w:val="00B80637"/>
    <w:rsid w:val="00B80673"/>
    <w:rsid w:val="00B80740"/>
    <w:rsid w:val="00B80807"/>
    <w:rsid w:val="00B809AD"/>
    <w:rsid w:val="00B809B1"/>
    <w:rsid w:val="00B80A01"/>
    <w:rsid w:val="00B80ACC"/>
    <w:rsid w:val="00B80B46"/>
    <w:rsid w:val="00B80C3D"/>
    <w:rsid w:val="00B80DB1"/>
    <w:rsid w:val="00B80E06"/>
    <w:rsid w:val="00B80F7C"/>
    <w:rsid w:val="00B80FB1"/>
    <w:rsid w:val="00B80FB9"/>
    <w:rsid w:val="00B811F9"/>
    <w:rsid w:val="00B81280"/>
    <w:rsid w:val="00B81330"/>
    <w:rsid w:val="00B81375"/>
    <w:rsid w:val="00B813F5"/>
    <w:rsid w:val="00B814C6"/>
    <w:rsid w:val="00B814CC"/>
    <w:rsid w:val="00B81542"/>
    <w:rsid w:val="00B8157F"/>
    <w:rsid w:val="00B815AB"/>
    <w:rsid w:val="00B815D0"/>
    <w:rsid w:val="00B815E3"/>
    <w:rsid w:val="00B8162E"/>
    <w:rsid w:val="00B816E0"/>
    <w:rsid w:val="00B816F7"/>
    <w:rsid w:val="00B81922"/>
    <w:rsid w:val="00B8198F"/>
    <w:rsid w:val="00B81A97"/>
    <w:rsid w:val="00B81BD3"/>
    <w:rsid w:val="00B81C62"/>
    <w:rsid w:val="00B81D7E"/>
    <w:rsid w:val="00B81D86"/>
    <w:rsid w:val="00B81DA5"/>
    <w:rsid w:val="00B81E40"/>
    <w:rsid w:val="00B81E75"/>
    <w:rsid w:val="00B81ED3"/>
    <w:rsid w:val="00B82098"/>
    <w:rsid w:val="00B821C8"/>
    <w:rsid w:val="00B82417"/>
    <w:rsid w:val="00B8243E"/>
    <w:rsid w:val="00B82494"/>
    <w:rsid w:val="00B824F3"/>
    <w:rsid w:val="00B8251A"/>
    <w:rsid w:val="00B82564"/>
    <w:rsid w:val="00B825E6"/>
    <w:rsid w:val="00B82603"/>
    <w:rsid w:val="00B82605"/>
    <w:rsid w:val="00B82634"/>
    <w:rsid w:val="00B826C7"/>
    <w:rsid w:val="00B826F3"/>
    <w:rsid w:val="00B827B4"/>
    <w:rsid w:val="00B8285B"/>
    <w:rsid w:val="00B828FA"/>
    <w:rsid w:val="00B8291B"/>
    <w:rsid w:val="00B82932"/>
    <w:rsid w:val="00B829A7"/>
    <w:rsid w:val="00B82A57"/>
    <w:rsid w:val="00B82A9F"/>
    <w:rsid w:val="00B82AD6"/>
    <w:rsid w:val="00B82AE7"/>
    <w:rsid w:val="00B82B0C"/>
    <w:rsid w:val="00B82B3D"/>
    <w:rsid w:val="00B82CDF"/>
    <w:rsid w:val="00B82CF3"/>
    <w:rsid w:val="00B82CF4"/>
    <w:rsid w:val="00B82D0E"/>
    <w:rsid w:val="00B82DB5"/>
    <w:rsid w:val="00B82F68"/>
    <w:rsid w:val="00B83206"/>
    <w:rsid w:val="00B83227"/>
    <w:rsid w:val="00B83307"/>
    <w:rsid w:val="00B83359"/>
    <w:rsid w:val="00B83454"/>
    <w:rsid w:val="00B8347E"/>
    <w:rsid w:val="00B83567"/>
    <w:rsid w:val="00B8368A"/>
    <w:rsid w:val="00B8369A"/>
    <w:rsid w:val="00B837BD"/>
    <w:rsid w:val="00B837E6"/>
    <w:rsid w:val="00B838B8"/>
    <w:rsid w:val="00B838F1"/>
    <w:rsid w:val="00B839D0"/>
    <w:rsid w:val="00B83A0C"/>
    <w:rsid w:val="00B83A67"/>
    <w:rsid w:val="00B83AE0"/>
    <w:rsid w:val="00B83B43"/>
    <w:rsid w:val="00B83B4A"/>
    <w:rsid w:val="00B83C68"/>
    <w:rsid w:val="00B83D57"/>
    <w:rsid w:val="00B83D7F"/>
    <w:rsid w:val="00B83DBA"/>
    <w:rsid w:val="00B83E00"/>
    <w:rsid w:val="00B83E3A"/>
    <w:rsid w:val="00B83E41"/>
    <w:rsid w:val="00B83E5C"/>
    <w:rsid w:val="00B83E71"/>
    <w:rsid w:val="00B83F25"/>
    <w:rsid w:val="00B83F74"/>
    <w:rsid w:val="00B83FEE"/>
    <w:rsid w:val="00B8401E"/>
    <w:rsid w:val="00B840DD"/>
    <w:rsid w:val="00B841BE"/>
    <w:rsid w:val="00B84298"/>
    <w:rsid w:val="00B8432A"/>
    <w:rsid w:val="00B8441B"/>
    <w:rsid w:val="00B84434"/>
    <w:rsid w:val="00B844B6"/>
    <w:rsid w:val="00B844E2"/>
    <w:rsid w:val="00B84562"/>
    <w:rsid w:val="00B845B4"/>
    <w:rsid w:val="00B846E6"/>
    <w:rsid w:val="00B84719"/>
    <w:rsid w:val="00B84750"/>
    <w:rsid w:val="00B84811"/>
    <w:rsid w:val="00B848E0"/>
    <w:rsid w:val="00B8494D"/>
    <w:rsid w:val="00B84B43"/>
    <w:rsid w:val="00B84C1B"/>
    <w:rsid w:val="00B84D10"/>
    <w:rsid w:val="00B84DD8"/>
    <w:rsid w:val="00B84E83"/>
    <w:rsid w:val="00B84EF9"/>
    <w:rsid w:val="00B84F2D"/>
    <w:rsid w:val="00B84FC5"/>
    <w:rsid w:val="00B84FEE"/>
    <w:rsid w:val="00B85058"/>
    <w:rsid w:val="00B850C3"/>
    <w:rsid w:val="00B850C9"/>
    <w:rsid w:val="00B851E6"/>
    <w:rsid w:val="00B8534F"/>
    <w:rsid w:val="00B853E1"/>
    <w:rsid w:val="00B85506"/>
    <w:rsid w:val="00B8551F"/>
    <w:rsid w:val="00B85615"/>
    <w:rsid w:val="00B85715"/>
    <w:rsid w:val="00B858CB"/>
    <w:rsid w:val="00B85933"/>
    <w:rsid w:val="00B85935"/>
    <w:rsid w:val="00B85A56"/>
    <w:rsid w:val="00B85BC3"/>
    <w:rsid w:val="00B85C29"/>
    <w:rsid w:val="00B85C65"/>
    <w:rsid w:val="00B85D2C"/>
    <w:rsid w:val="00B85E08"/>
    <w:rsid w:val="00B85ED6"/>
    <w:rsid w:val="00B85FC4"/>
    <w:rsid w:val="00B860E8"/>
    <w:rsid w:val="00B8610E"/>
    <w:rsid w:val="00B8611C"/>
    <w:rsid w:val="00B86287"/>
    <w:rsid w:val="00B8632D"/>
    <w:rsid w:val="00B8633B"/>
    <w:rsid w:val="00B86393"/>
    <w:rsid w:val="00B86429"/>
    <w:rsid w:val="00B86583"/>
    <w:rsid w:val="00B86622"/>
    <w:rsid w:val="00B8663F"/>
    <w:rsid w:val="00B86669"/>
    <w:rsid w:val="00B866F7"/>
    <w:rsid w:val="00B86717"/>
    <w:rsid w:val="00B868B7"/>
    <w:rsid w:val="00B86961"/>
    <w:rsid w:val="00B86A0C"/>
    <w:rsid w:val="00B86AE6"/>
    <w:rsid w:val="00B86B11"/>
    <w:rsid w:val="00B86B35"/>
    <w:rsid w:val="00B86B39"/>
    <w:rsid w:val="00B86B7C"/>
    <w:rsid w:val="00B86D6B"/>
    <w:rsid w:val="00B86D8D"/>
    <w:rsid w:val="00B86E2D"/>
    <w:rsid w:val="00B86E51"/>
    <w:rsid w:val="00B86EB3"/>
    <w:rsid w:val="00B86F27"/>
    <w:rsid w:val="00B86F55"/>
    <w:rsid w:val="00B86F89"/>
    <w:rsid w:val="00B86FCE"/>
    <w:rsid w:val="00B86FF6"/>
    <w:rsid w:val="00B8710D"/>
    <w:rsid w:val="00B872A5"/>
    <w:rsid w:val="00B872FB"/>
    <w:rsid w:val="00B87315"/>
    <w:rsid w:val="00B8732D"/>
    <w:rsid w:val="00B87430"/>
    <w:rsid w:val="00B87495"/>
    <w:rsid w:val="00B87542"/>
    <w:rsid w:val="00B875FF"/>
    <w:rsid w:val="00B87615"/>
    <w:rsid w:val="00B8780E"/>
    <w:rsid w:val="00B8784F"/>
    <w:rsid w:val="00B878D0"/>
    <w:rsid w:val="00B879B3"/>
    <w:rsid w:val="00B87AA7"/>
    <w:rsid w:val="00B87ADA"/>
    <w:rsid w:val="00B87B99"/>
    <w:rsid w:val="00B87D58"/>
    <w:rsid w:val="00B87F0D"/>
    <w:rsid w:val="00B90087"/>
    <w:rsid w:val="00B901A5"/>
    <w:rsid w:val="00B9042D"/>
    <w:rsid w:val="00B905A6"/>
    <w:rsid w:val="00B90649"/>
    <w:rsid w:val="00B906DA"/>
    <w:rsid w:val="00B906F4"/>
    <w:rsid w:val="00B9080B"/>
    <w:rsid w:val="00B90922"/>
    <w:rsid w:val="00B9098A"/>
    <w:rsid w:val="00B9098B"/>
    <w:rsid w:val="00B90A39"/>
    <w:rsid w:val="00B90A72"/>
    <w:rsid w:val="00B90B10"/>
    <w:rsid w:val="00B90B75"/>
    <w:rsid w:val="00B90B7F"/>
    <w:rsid w:val="00B90C04"/>
    <w:rsid w:val="00B90C2E"/>
    <w:rsid w:val="00B90C9B"/>
    <w:rsid w:val="00B90F3C"/>
    <w:rsid w:val="00B90F95"/>
    <w:rsid w:val="00B90FD4"/>
    <w:rsid w:val="00B91031"/>
    <w:rsid w:val="00B91033"/>
    <w:rsid w:val="00B9107B"/>
    <w:rsid w:val="00B91100"/>
    <w:rsid w:val="00B91161"/>
    <w:rsid w:val="00B9118A"/>
    <w:rsid w:val="00B911BB"/>
    <w:rsid w:val="00B9121C"/>
    <w:rsid w:val="00B9125A"/>
    <w:rsid w:val="00B91278"/>
    <w:rsid w:val="00B91356"/>
    <w:rsid w:val="00B91433"/>
    <w:rsid w:val="00B91467"/>
    <w:rsid w:val="00B914D3"/>
    <w:rsid w:val="00B914EF"/>
    <w:rsid w:val="00B91525"/>
    <w:rsid w:val="00B91636"/>
    <w:rsid w:val="00B916AB"/>
    <w:rsid w:val="00B91701"/>
    <w:rsid w:val="00B9172E"/>
    <w:rsid w:val="00B91885"/>
    <w:rsid w:val="00B91900"/>
    <w:rsid w:val="00B91A45"/>
    <w:rsid w:val="00B91A65"/>
    <w:rsid w:val="00B91AF8"/>
    <w:rsid w:val="00B91C23"/>
    <w:rsid w:val="00B91C25"/>
    <w:rsid w:val="00B91DA1"/>
    <w:rsid w:val="00B91F31"/>
    <w:rsid w:val="00B91F65"/>
    <w:rsid w:val="00B91F9C"/>
    <w:rsid w:val="00B9203D"/>
    <w:rsid w:val="00B92045"/>
    <w:rsid w:val="00B92170"/>
    <w:rsid w:val="00B92237"/>
    <w:rsid w:val="00B922BC"/>
    <w:rsid w:val="00B92305"/>
    <w:rsid w:val="00B923F7"/>
    <w:rsid w:val="00B9248B"/>
    <w:rsid w:val="00B92515"/>
    <w:rsid w:val="00B925AF"/>
    <w:rsid w:val="00B9261F"/>
    <w:rsid w:val="00B92677"/>
    <w:rsid w:val="00B92693"/>
    <w:rsid w:val="00B926C0"/>
    <w:rsid w:val="00B9288B"/>
    <w:rsid w:val="00B928D0"/>
    <w:rsid w:val="00B92943"/>
    <w:rsid w:val="00B929E0"/>
    <w:rsid w:val="00B92A3F"/>
    <w:rsid w:val="00B92A55"/>
    <w:rsid w:val="00B92AB0"/>
    <w:rsid w:val="00B92ABA"/>
    <w:rsid w:val="00B92CB6"/>
    <w:rsid w:val="00B92DA4"/>
    <w:rsid w:val="00B92DEE"/>
    <w:rsid w:val="00B92E07"/>
    <w:rsid w:val="00B92EF3"/>
    <w:rsid w:val="00B92FAC"/>
    <w:rsid w:val="00B92FCD"/>
    <w:rsid w:val="00B93021"/>
    <w:rsid w:val="00B9309F"/>
    <w:rsid w:val="00B93159"/>
    <w:rsid w:val="00B9316D"/>
    <w:rsid w:val="00B931CE"/>
    <w:rsid w:val="00B934D6"/>
    <w:rsid w:val="00B93602"/>
    <w:rsid w:val="00B9364A"/>
    <w:rsid w:val="00B936B5"/>
    <w:rsid w:val="00B936C4"/>
    <w:rsid w:val="00B936E9"/>
    <w:rsid w:val="00B93723"/>
    <w:rsid w:val="00B93747"/>
    <w:rsid w:val="00B937B4"/>
    <w:rsid w:val="00B938C5"/>
    <w:rsid w:val="00B939BA"/>
    <w:rsid w:val="00B939F2"/>
    <w:rsid w:val="00B93A08"/>
    <w:rsid w:val="00B93AD2"/>
    <w:rsid w:val="00B93C0F"/>
    <w:rsid w:val="00B93E22"/>
    <w:rsid w:val="00B93E8F"/>
    <w:rsid w:val="00B93E91"/>
    <w:rsid w:val="00B93FB8"/>
    <w:rsid w:val="00B9401D"/>
    <w:rsid w:val="00B94146"/>
    <w:rsid w:val="00B941AE"/>
    <w:rsid w:val="00B94286"/>
    <w:rsid w:val="00B942E8"/>
    <w:rsid w:val="00B94349"/>
    <w:rsid w:val="00B94491"/>
    <w:rsid w:val="00B945C3"/>
    <w:rsid w:val="00B946C9"/>
    <w:rsid w:val="00B9470C"/>
    <w:rsid w:val="00B947E5"/>
    <w:rsid w:val="00B947FA"/>
    <w:rsid w:val="00B94802"/>
    <w:rsid w:val="00B94831"/>
    <w:rsid w:val="00B948DC"/>
    <w:rsid w:val="00B9491B"/>
    <w:rsid w:val="00B94A6D"/>
    <w:rsid w:val="00B94A7D"/>
    <w:rsid w:val="00B94ABC"/>
    <w:rsid w:val="00B94B1D"/>
    <w:rsid w:val="00B94B8B"/>
    <w:rsid w:val="00B94BBC"/>
    <w:rsid w:val="00B94BC2"/>
    <w:rsid w:val="00B94C85"/>
    <w:rsid w:val="00B94D66"/>
    <w:rsid w:val="00B94D9A"/>
    <w:rsid w:val="00B94E03"/>
    <w:rsid w:val="00B94E8F"/>
    <w:rsid w:val="00B94EF0"/>
    <w:rsid w:val="00B94F3B"/>
    <w:rsid w:val="00B95057"/>
    <w:rsid w:val="00B95112"/>
    <w:rsid w:val="00B95176"/>
    <w:rsid w:val="00B95281"/>
    <w:rsid w:val="00B95296"/>
    <w:rsid w:val="00B953EE"/>
    <w:rsid w:val="00B95540"/>
    <w:rsid w:val="00B95559"/>
    <w:rsid w:val="00B9562E"/>
    <w:rsid w:val="00B95701"/>
    <w:rsid w:val="00B9570F"/>
    <w:rsid w:val="00B95809"/>
    <w:rsid w:val="00B9589F"/>
    <w:rsid w:val="00B95A9D"/>
    <w:rsid w:val="00B95A9F"/>
    <w:rsid w:val="00B95AF9"/>
    <w:rsid w:val="00B95BCA"/>
    <w:rsid w:val="00B95BFE"/>
    <w:rsid w:val="00B95C25"/>
    <w:rsid w:val="00B95C35"/>
    <w:rsid w:val="00B95CAB"/>
    <w:rsid w:val="00B95CF8"/>
    <w:rsid w:val="00B95D3B"/>
    <w:rsid w:val="00B95DC0"/>
    <w:rsid w:val="00B95E0F"/>
    <w:rsid w:val="00B95E89"/>
    <w:rsid w:val="00B95E93"/>
    <w:rsid w:val="00B95F66"/>
    <w:rsid w:val="00B95F6C"/>
    <w:rsid w:val="00B96188"/>
    <w:rsid w:val="00B96209"/>
    <w:rsid w:val="00B9621D"/>
    <w:rsid w:val="00B962C4"/>
    <w:rsid w:val="00B9631F"/>
    <w:rsid w:val="00B96386"/>
    <w:rsid w:val="00B963C1"/>
    <w:rsid w:val="00B963FE"/>
    <w:rsid w:val="00B96497"/>
    <w:rsid w:val="00B964E4"/>
    <w:rsid w:val="00B9651D"/>
    <w:rsid w:val="00B965C8"/>
    <w:rsid w:val="00B96668"/>
    <w:rsid w:val="00B966AB"/>
    <w:rsid w:val="00B968B8"/>
    <w:rsid w:val="00B96933"/>
    <w:rsid w:val="00B96965"/>
    <w:rsid w:val="00B96A57"/>
    <w:rsid w:val="00B96C0E"/>
    <w:rsid w:val="00B96CE8"/>
    <w:rsid w:val="00B96D9B"/>
    <w:rsid w:val="00B96EF4"/>
    <w:rsid w:val="00B970E6"/>
    <w:rsid w:val="00B970F3"/>
    <w:rsid w:val="00B970F4"/>
    <w:rsid w:val="00B9717D"/>
    <w:rsid w:val="00B97188"/>
    <w:rsid w:val="00B97367"/>
    <w:rsid w:val="00B973D4"/>
    <w:rsid w:val="00B97407"/>
    <w:rsid w:val="00B976F0"/>
    <w:rsid w:val="00B9771B"/>
    <w:rsid w:val="00B97773"/>
    <w:rsid w:val="00B9778C"/>
    <w:rsid w:val="00B977A8"/>
    <w:rsid w:val="00B977DF"/>
    <w:rsid w:val="00B978A0"/>
    <w:rsid w:val="00B978F3"/>
    <w:rsid w:val="00B979CA"/>
    <w:rsid w:val="00B97A98"/>
    <w:rsid w:val="00B97B5F"/>
    <w:rsid w:val="00B97C41"/>
    <w:rsid w:val="00B97D92"/>
    <w:rsid w:val="00B97DAB"/>
    <w:rsid w:val="00B97E77"/>
    <w:rsid w:val="00B97E84"/>
    <w:rsid w:val="00B97FDD"/>
    <w:rsid w:val="00B97FE2"/>
    <w:rsid w:val="00BA01C0"/>
    <w:rsid w:val="00BA02C7"/>
    <w:rsid w:val="00BA02F8"/>
    <w:rsid w:val="00BA036C"/>
    <w:rsid w:val="00BA0409"/>
    <w:rsid w:val="00BA0466"/>
    <w:rsid w:val="00BA0728"/>
    <w:rsid w:val="00BA0791"/>
    <w:rsid w:val="00BA07BA"/>
    <w:rsid w:val="00BA07DC"/>
    <w:rsid w:val="00BA0822"/>
    <w:rsid w:val="00BA087E"/>
    <w:rsid w:val="00BA08E6"/>
    <w:rsid w:val="00BA08F2"/>
    <w:rsid w:val="00BA090E"/>
    <w:rsid w:val="00BA0922"/>
    <w:rsid w:val="00BA0B13"/>
    <w:rsid w:val="00BA0BFE"/>
    <w:rsid w:val="00BA0CAF"/>
    <w:rsid w:val="00BA0CFA"/>
    <w:rsid w:val="00BA0DCE"/>
    <w:rsid w:val="00BA0E8D"/>
    <w:rsid w:val="00BA0FC4"/>
    <w:rsid w:val="00BA0FE3"/>
    <w:rsid w:val="00BA108E"/>
    <w:rsid w:val="00BA10F5"/>
    <w:rsid w:val="00BA113C"/>
    <w:rsid w:val="00BA11AA"/>
    <w:rsid w:val="00BA11BA"/>
    <w:rsid w:val="00BA125A"/>
    <w:rsid w:val="00BA1336"/>
    <w:rsid w:val="00BA134D"/>
    <w:rsid w:val="00BA13B8"/>
    <w:rsid w:val="00BA13D6"/>
    <w:rsid w:val="00BA1425"/>
    <w:rsid w:val="00BA14B7"/>
    <w:rsid w:val="00BA158C"/>
    <w:rsid w:val="00BA159B"/>
    <w:rsid w:val="00BA1777"/>
    <w:rsid w:val="00BA17A6"/>
    <w:rsid w:val="00BA17A8"/>
    <w:rsid w:val="00BA182B"/>
    <w:rsid w:val="00BA18B9"/>
    <w:rsid w:val="00BA1901"/>
    <w:rsid w:val="00BA197F"/>
    <w:rsid w:val="00BA1AF5"/>
    <w:rsid w:val="00BA1C13"/>
    <w:rsid w:val="00BA1CEB"/>
    <w:rsid w:val="00BA1D54"/>
    <w:rsid w:val="00BA1E5B"/>
    <w:rsid w:val="00BA21F3"/>
    <w:rsid w:val="00BA2244"/>
    <w:rsid w:val="00BA2529"/>
    <w:rsid w:val="00BA257A"/>
    <w:rsid w:val="00BA2612"/>
    <w:rsid w:val="00BA262C"/>
    <w:rsid w:val="00BA26DD"/>
    <w:rsid w:val="00BA27E5"/>
    <w:rsid w:val="00BA2868"/>
    <w:rsid w:val="00BA2895"/>
    <w:rsid w:val="00BA2C44"/>
    <w:rsid w:val="00BA2D92"/>
    <w:rsid w:val="00BA2E15"/>
    <w:rsid w:val="00BA2EEF"/>
    <w:rsid w:val="00BA305E"/>
    <w:rsid w:val="00BA312D"/>
    <w:rsid w:val="00BA3189"/>
    <w:rsid w:val="00BA32A7"/>
    <w:rsid w:val="00BA3365"/>
    <w:rsid w:val="00BA3371"/>
    <w:rsid w:val="00BA33C8"/>
    <w:rsid w:val="00BA35AE"/>
    <w:rsid w:val="00BA35B2"/>
    <w:rsid w:val="00BA35CF"/>
    <w:rsid w:val="00BA388D"/>
    <w:rsid w:val="00BA38EF"/>
    <w:rsid w:val="00BA3AB6"/>
    <w:rsid w:val="00BA3BB0"/>
    <w:rsid w:val="00BA3C13"/>
    <w:rsid w:val="00BA3C28"/>
    <w:rsid w:val="00BA3C8A"/>
    <w:rsid w:val="00BA3E36"/>
    <w:rsid w:val="00BA3F28"/>
    <w:rsid w:val="00BA3F40"/>
    <w:rsid w:val="00BA3F83"/>
    <w:rsid w:val="00BA409F"/>
    <w:rsid w:val="00BA4227"/>
    <w:rsid w:val="00BA4315"/>
    <w:rsid w:val="00BA460B"/>
    <w:rsid w:val="00BA46A4"/>
    <w:rsid w:val="00BA46BE"/>
    <w:rsid w:val="00BA48DD"/>
    <w:rsid w:val="00BA4A1A"/>
    <w:rsid w:val="00BA4A25"/>
    <w:rsid w:val="00BA4B4D"/>
    <w:rsid w:val="00BA4D89"/>
    <w:rsid w:val="00BA4DB0"/>
    <w:rsid w:val="00BA4F4C"/>
    <w:rsid w:val="00BA4F75"/>
    <w:rsid w:val="00BA4FCC"/>
    <w:rsid w:val="00BA510A"/>
    <w:rsid w:val="00BA51C4"/>
    <w:rsid w:val="00BA52BC"/>
    <w:rsid w:val="00BA52CD"/>
    <w:rsid w:val="00BA5322"/>
    <w:rsid w:val="00BA5362"/>
    <w:rsid w:val="00BA5454"/>
    <w:rsid w:val="00BA5572"/>
    <w:rsid w:val="00BA56E8"/>
    <w:rsid w:val="00BA57DF"/>
    <w:rsid w:val="00BA57E6"/>
    <w:rsid w:val="00BA582C"/>
    <w:rsid w:val="00BA5895"/>
    <w:rsid w:val="00BA5900"/>
    <w:rsid w:val="00BA5967"/>
    <w:rsid w:val="00BA5AC2"/>
    <w:rsid w:val="00BA5BB7"/>
    <w:rsid w:val="00BA5BBA"/>
    <w:rsid w:val="00BA5BBF"/>
    <w:rsid w:val="00BA5C0D"/>
    <w:rsid w:val="00BA5CFD"/>
    <w:rsid w:val="00BA5EEC"/>
    <w:rsid w:val="00BA5F8B"/>
    <w:rsid w:val="00BA5FB8"/>
    <w:rsid w:val="00BA605F"/>
    <w:rsid w:val="00BA60D3"/>
    <w:rsid w:val="00BA6143"/>
    <w:rsid w:val="00BA6224"/>
    <w:rsid w:val="00BA62B6"/>
    <w:rsid w:val="00BA64AB"/>
    <w:rsid w:val="00BA6643"/>
    <w:rsid w:val="00BA6795"/>
    <w:rsid w:val="00BA6893"/>
    <w:rsid w:val="00BA6999"/>
    <w:rsid w:val="00BA69CD"/>
    <w:rsid w:val="00BA69E1"/>
    <w:rsid w:val="00BA6AF7"/>
    <w:rsid w:val="00BA6B45"/>
    <w:rsid w:val="00BA6BA8"/>
    <w:rsid w:val="00BA6BDB"/>
    <w:rsid w:val="00BA6C96"/>
    <w:rsid w:val="00BA6D0D"/>
    <w:rsid w:val="00BA6FA4"/>
    <w:rsid w:val="00BA6FC9"/>
    <w:rsid w:val="00BA703A"/>
    <w:rsid w:val="00BA721F"/>
    <w:rsid w:val="00BA7320"/>
    <w:rsid w:val="00BA7341"/>
    <w:rsid w:val="00BA735B"/>
    <w:rsid w:val="00BA739A"/>
    <w:rsid w:val="00BA73B0"/>
    <w:rsid w:val="00BA7421"/>
    <w:rsid w:val="00BA747C"/>
    <w:rsid w:val="00BA74A0"/>
    <w:rsid w:val="00BA74CE"/>
    <w:rsid w:val="00BA7612"/>
    <w:rsid w:val="00BA762F"/>
    <w:rsid w:val="00BA7718"/>
    <w:rsid w:val="00BA7753"/>
    <w:rsid w:val="00BA77DF"/>
    <w:rsid w:val="00BA77E7"/>
    <w:rsid w:val="00BA7822"/>
    <w:rsid w:val="00BA7954"/>
    <w:rsid w:val="00BA7A05"/>
    <w:rsid w:val="00BA7B67"/>
    <w:rsid w:val="00BA7BD9"/>
    <w:rsid w:val="00BA7CB4"/>
    <w:rsid w:val="00BA7D36"/>
    <w:rsid w:val="00BB0008"/>
    <w:rsid w:val="00BB000A"/>
    <w:rsid w:val="00BB0052"/>
    <w:rsid w:val="00BB005F"/>
    <w:rsid w:val="00BB015D"/>
    <w:rsid w:val="00BB018C"/>
    <w:rsid w:val="00BB01CB"/>
    <w:rsid w:val="00BB0259"/>
    <w:rsid w:val="00BB029B"/>
    <w:rsid w:val="00BB0448"/>
    <w:rsid w:val="00BB0558"/>
    <w:rsid w:val="00BB0599"/>
    <w:rsid w:val="00BB05B6"/>
    <w:rsid w:val="00BB0627"/>
    <w:rsid w:val="00BB0670"/>
    <w:rsid w:val="00BB06EC"/>
    <w:rsid w:val="00BB079E"/>
    <w:rsid w:val="00BB0866"/>
    <w:rsid w:val="00BB086C"/>
    <w:rsid w:val="00BB086E"/>
    <w:rsid w:val="00BB08FD"/>
    <w:rsid w:val="00BB09A5"/>
    <w:rsid w:val="00BB0A30"/>
    <w:rsid w:val="00BB0AAF"/>
    <w:rsid w:val="00BB0B57"/>
    <w:rsid w:val="00BB0D47"/>
    <w:rsid w:val="00BB0D88"/>
    <w:rsid w:val="00BB0EA9"/>
    <w:rsid w:val="00BB1084"/>
    <w:rsid w:val="00BB1085"/>
    <w:rsid w:val="00BB12E1"/>
    <w:rsid w:val="00BB131E"/>
    <w:rsid w:val="00BB1423"/>
    <w:rsid w:val="00BB1428"/>
    <w:rsid w:val="00BB1480"/>
    <w:rsid w:val="00BB164C"/>
    <w:rsid w:val="00BB1689"/>
    <w:rsid w:val="00BB1779"/>
    <w:rsid w:val="00BB1836"/>
    <w:rsid w:val="00BB1898"/>
    <w:rsid w:val="00BB18FE"/>
    <w:rsid w:val="00BB192B"/>
    <w:rsid w:val="00BB196D"/>
    <w:rsid w:val="00BB1AE6"/>
    <w:rsid w:val="00BB1B19"/>
    <w:rsid w:val="00BB1B37"/>
    <w:rsid w:val="00BB1B4F"/>
    <w:rsid w:val="00BB1BC9"/>
    <w:rsid w:val="00BB1EC9"/>
    <w:rsid w:val="00BB1FF5"/>
    <w:rsid w:val="00BB201C"/>
    <w:rsid w:val="00BB2062"/>
    <w:rsid w:val="00BB2127"/>
    <w:rsid w:val="00BB213E"/>
    <w:rsid w:val="00BB2145"/>
    <w:rsid w:val="00BB215E"/>
    <w:rsid w:val="00BB21CE"/>
    <w:rsid w:val="00BB2347"/>
    <w:rsid w:val="00BB2571"/>
    <w:rsid w:val="00BB25DE"/>
    <w:rsid w:val="00BB2610"/>
    <w:rsid w:val="00BB2647"/>
    <w:rsid w:val="00BB2803"/>
    <w:rsid w:val="00BB2946"/>
    <w:rsid w:val="00BB29BD"/>
    <w:rsid w:val="00BB2B05"/>
    <w:rsid w:val="00BB2B18"/>
    <w:rsid w:val="00BB2BC6"/>
    <w:rsid w:val="00BB2F07"/>
    <w:rsid w:val="00BB2F19"/>
    <w:rsid w:val="00BB2FF1"/>
    <w:rsid w:val="00BB30AA"/>
    <w:rsid w:val="00BB31C6"/>
    <w:rsid w:val="00BB3219"/>
    <w:rsid w:val="00BB34ED"/>
    <w:rsid w:val="00BB3530"/>
    <w:rsid w:val="00BB353A"/>
    <w:rsid w:val="00BB353C"/>
    <w:rsid w:val="00BB357F"/>
    <w:rsid w:val="00BB3587"/>
    <w:rsid w:val="00BB358D"/>
    <w:rsid w:val="00BB37E8"/>
    <w:rsid w:val="00BB3869"/>
    <w:rsid w:val="00BB389D"/>
    <w:rsid w:val="00BB3A89"/>
    <w:rsid w:val="00BB3BFA"/>
    <w:rsid w:val="00BB3CEA"/>
    <w:rsid w:val="00BB3E04"/>
    <w:rsid w:val="00BB3EE5"/>
    <w:rsid w:val="00BB3F0E"/>
    <w:rsid w:val="00BB4055"/>
    <w:rsid w:val="00BB40A9"/>
    <w:rsid w:val="00BB40F7"/>
    <w:rsid w:val="00BB4133"/>
    <w:rsid w:val="00BB41C9"/>
    <w:rsid w:val="00BB43F2"/>
    <w:rsid w:val="00BB4454"/>
    <w:rsid w:val="00BB44D7"/>
    <w:rsid w:val="00BB4565"/>
    <w:rsid w:val="00BB45B1"/>
    <w:rsid w:val="00BB468F"/>
    <w:rsid w:val="00BB46E3"/>
    <w:rsid w:val="00BB4788"/>
    <w:rsid w:val="00BB4841"/>
    <w:rsid w:val="00BB4846"/>
    <w:rsid w:val="00BB4924"/>
    <w:rsid w:val="00BB49B3"/>
    <w:rsid w:val="00BB4A1F"/>
    <w:rsid w:val="00BB4A2D"/>
    <w:rsid w:val="00BB4A4E"/>
    <w:rsid w:val="00BB4A65"/>
    <w:rsid w:val="00BB4C13"/>
    <w:rsid w:val="00BB4DDA"/>
    <w:rsid w:val="00BB4DFD"/>
    <w:rsid w:val="00BB4F59"/>
    <w:rsid w:val="00BB5099"/>
    <w:rsid w:val="00BB50F0"/>
    <w:rsid w:val="00BB54A6"/>
    <w:rsid w:val="00BB54F7"/>
    <w:rsid w:val="00BB559B"/>
    <w:rsid w:val="00BB55F4"/>
    <w:rsid w:val="00BB57A6"/>
    <w:rsid w:val="00BB58BF"/>
    <w:rsid w:val="00BB592B"/>
    <w:rsid w:val="00BB595A"/>
    <w:rsid w:val="00BB5989"/>
    <w:rsid w:val="00BB59AE"/>
    <w:rsid w:val="00BB59FD"/>
    <w:rsid w:val="00BB5A26"/>
    <w:rsid w:val="00BB5ACC"/>
    <w:rsid w:val="00BB5B74"/>
    <w:rsid w:val="00BB5C57"/>
    <w:rsid w:val="00BB5C9B"/>
    <w:rsid w:val="00BB5CC6"/>
    <w:rsid w:val="00BB5F6B"/>
    <w:rsid w:val="00BB5F76"/>
    <w:rsid w:val="00BB61EF"/>
    <w:rsid w:val="00BB6218"/>
    <w:rsid w:val="00BB625E"/>
    <w:rsid w:val="00BB626D"/>
    <w:rsid w:val="00BB63D1"/>
    <w:rsid w:val="00BB63DA"/>
    <w:rsid w:val="00BB647A"/>
    <w:rsid w:val="00BB64B7"/>
    <w:rsid w:val="00BB6523"/>
    <w:rsid w:val="00BB6593"/>
    <w:rsid w:val="00BB6614"/>
    <w:rsid w:val="00BB6645"/>
    <w:rsid w:val="00BB6675"/>
    <w:rsid w:val="00BB6824"/>
    <w:rsid w:val="00BB68B9"/>
    <w:rsid w:val="00BB69F5"/>
    <w:rsid w:val="00BB6A7D"/>
    <w:rsid w:val="00BB6A8A"/>
    <w:rsid w:val="00BB6AA0"/>
    <w:rsid w:val="00BB6B95"/>
    <w:rsid w:val="00BB6BB9"/>
    <w:rsid w:val="00BB6C13"/>
    <w:rsid w:val="00BB6C28"/>
    <w:rsid w:val="00BB6C3D"/>
    <w:rsid w:val="00BB6C5E"/>
    <w:rsid w:val="00BB6D76"/>
    <w:rsid w:val="00BB6D99"/>
    <w:rsid w:val="00BB6EBD"/>
    <w:rsid w:val="00BB6F74"/>
    <w:rsid w:val="00BB7035"/>
    <w:rsid w:val="00BB71DF"/>
    <w:rsid w:val="00BB7232"/>
    <w:rsid w:val="00BB72E2"/>
    <w:rsid w:val="00BB73BD"/>
    <w:rsid w:val="00BB75CB"/>
    <w:rsid w:val="00BB77C0"/>
    <w:rsid w:val="00BB7993"/>
    <w:rsid w:val="00BB79B6"/>
    <w:rsid w:val="00BB7A71"/>
    <w:rsid w:val="00BB7A8F"/>
    <w:rsid w:val="00BB7C1A"/>
    <w:rsid w:val="00BB7DCE"/>
    <w:rsid w:val="00BB7ECF"/>
    <w:rsid w:val="00BC00F1"/>
    <w:rsid w:val="00BC0158"/>
    <w:rsid w:val="00BC031D"/>
    <w:rsid w:val="00BC0380"/>
    <w:rsid w:val="00BC047C"/>
    <w:rsid w:val="00BC04FB"/>
    <w:rsid w:val="00BC05AA"/>
    <w:rsid w:val="00BC06AE"/>
    <w:rsid w:val="00BC08F5"/>
    <w:rsid w:val="00BC0962"/>
    <w:rsid w:val="00BC0B1E"/>
    <w:rsid w:val="00BC0BB0"/>
    <w:rsid w:val="00BC0C2F"/>
    <w:rsid w:val="00BC0D80"/>
    <w:rsid w:val="00BC0DAE"/>
    <w:rsid w:val="00BC0DB6"/>
    <w:rsid w:val="00BC0E5B"/>
    <w:rsid w:val="00BC0E99"/>
    <w:rsid w:val="00BC0EE6"/>
    <w:rsid w:val="00BC0F21"/>
    <w:rsid w:val="00BC1286"/>
    <w:rsid w:val="00BC1306"/>
    <w:rsid w:val="00BC1331"/>
    <w:rsid w:val="00BC141D"/>
    <w:rsid w:val="00BC146C"/>
    <w:rsid w:val="00BC1487"/>
    <w:rsid w:val="00BC14A0"/>
    <w:rsid w:val="00BC14D4"/>
    <w:rsid w:val="00BC15B8"/>
    <w:rsid w:val="00BC1702"/>
    <w:rsid w:val="00BC1733"/>
    <w:rsid w:val="00BC1739"/>
    <w:rsid w:val="00BC17D6"/>
    <w:rsid w:val="00BC17DE"/>
    <w:rsid w:val="00BC17F1"/>
    <w:rsid w:val="00BC1B77"/>
    <w:rsid w:val="00BC1CF5"/>
    <w:rsid w:val="00BC1D2B"/>
    <w:rsid w:val="00BC2198"/>
    <w:rsid w:val="00BC2234"/>
    <w:rsid w:val="00BC2270"/>
    <w:rsid w:val="00BC2278"/>
    <w:rsid w:val="00BC22CF"/>
    <w:rsid w:val="00BC23CA"/>
    <w:rsid w:val="00BC257E"/>
    <w:rsid w:val="00BC25C4"/>
    <w:rsid w:val="00BC261B"/>
    <w:rsid w:val="00BC2662"/>
    <w:rsid w:val="00BC26EC"/>
    <w:rsid w:val="00BC2A7D"/>
    <w:rsid w:val="00BC2B28"/>
    <w:rsid w:val="00BC2BA2"/>
    <w:rsid w:val="00BC2C08"/>
    <w:rsid w:val="00BC2CCF"/>
    <w:rsid w:val="00BC2CE6"/>
    <w:rsid w:val="00BC2D61"/>
    <w:rsid w:val="00BC2DFC"/>
    <w:rsid w:val="00BC2F47"/>
    <w:rsid w:val="00BC2F83"/>
    <w:rsid w:val="00BC3117"/>
    <w:rsid w:val="00BC325C"/>
    <w:rsid w:val="00BC33AA"/>
    <w:rsid w:val="00BC33DD"/>
    <w:rsid w:val="00BC3402"/>
    <w:rsid w:val="00BC3432"/>
    <w:rsid w:val="00BC3513"/>
    <w:rsid w:val="00BC3516"/>
    <w:rsid w:val="00BC35EA"/>
    <w:rsid w:val="00BC36FB"/>
    <w:rsid w:val="00BC3854"/>
    <w:rsid w:val="00BC392E"/>
    <w:rsid w:val="00BC3989"/>
    <w:rsid w:val="00BC39FA"/>
    <w:rsid w:val="00BC3A65"/>
    <w:rsid w:val="00BC3ABB"/>
    <w:rsid w:val="00BC3AEB"/>
    <w:rsid w:val="00BC3B84"/>
    <w:rsid w:val="00BC3C7D"/>
    <w:rsid w:val="00BC3DFA"/>
    <w:rsid w:val="00BC3E72"/>
    <w:rsid w:val="00BC3EF2"/>
    <w:rsid w:val="00BC40BA"/>
    <w:rsid w:val="00BC40E5"/>
    <w:rsid w:val="00BC4272"/>
    <w:rsid w:val="00BC42A7"/>
    <w:rsid w:val="00BC4348"/>
    <w:rsid w:val="00BC43EA"/>
    <w:rsid w:val="00BC4415"/>
    <w:rsid w:val="00BC4539"/>
    <w:rsid w:val="00BC46D6"/>
    <w:rsid w:val="00BC4796"/>
    <w:rsid w:val="00BC47B9"/>
    <w:rsid w:val="00BC47DF"/>
    <w:rsid w:val="00BC4864"/>
    <w:rsid w:val="00BC4925"/>
    <w:rsid w:val="00BC4AF5"/>
    <w:rsid w:val="00BC4B99"/>
    <w:rsid w:val="00BC4C07"/>
    <w:rsid w:val="00BC4C15"/>
    <w:rsid w:val="00BC4CAF"/>
    <w:rsid w:val="00BC4E33"/>
    <w:rsid w:val="00BC4E68"/>
    <w:rsid w:val="00BC4E7F"/>
    <w:rsid w:val="00BC4E9C"/>
    <w:rsid w:val="00BC4ED8"/>
    <w:rsid w:val="00BC4FD0"/>
    <w:rsid w:val="00BC4FFC"/>
    <w:rsid w:val="00BC502A"/>
    <w:rsid w:val="00BC50F9"/>
    <w:rsid w:val="00BC51E9"/>
    <w:rsid w:val="00BC51F1"/>
    <w:rsid w:val="00BC521B"/>
    <w:rsid w:val="00BC524A"/>
    <w:rsid w:val="00BC5251"/>
    <w:rsid w:val="00BC52AA"/>
    <w:rsid w:val="00BC5302"/>
    <w:rsid w:val="00BC5346"/>
    <w:rsid w:val="00BC53A4"/>
    <w:rsid w:val="00BC556E"/>
    <w:rsid w:val="00BC584A"/>
    <w:rsid w:val="00BC5A10"/>
    <w:rsid w:val="00BC5A1D"/>
    <w:rsid w:val="00BC5A6C"/>
    <w:rsid w:val="00BC5B67"/>
    <w:rsid w:val="00BC5C29"/>
    <w:rsid w:val="00BC5C83"/>
    <w:rsid w:val="00BC5DA4"/>
    <w:rsid w:val="00BC6039"/>
    <w:rsid w:val="00BC6082"/>
    <w:rsid w:val="00BC60DD"/>
    <w:rsid w:val="00BC613B"/>
    <w:rsid w:val="00BC621D"/>
    <w:rsid w:val="00BC6230"/>
    <w:rsid w:val="00BC62D1"/>
    <w:rsid w:val="00BC62E0"/>
    <w:rsid w:val="00BC62FB"/>
    <w:rsid w:val="00BC635A"/>
    <w:rsid w:val="00BC642E"/>
    <w:rsid w:val="00BC6455"/>
    <w:rsid w:val="00BC65C9"/>
    <w:rsid w:val="00BC68BA"/>
    <w:rsid w:val="00BC68E1"/>
    <w:rsid w:val="00BC6981"/>
    <w:rsid w:val="00BC69F6"/>
    <w:rsid w:val="00BC6B0E"/>
    <w:rsid w:val="00BC6B26"/>
    <w:rsid w:val="00BC6B8C"/>
    <w:rsid w:val="00BC6BD5"/>
    <w:rsid w:val="00BC6C18"/>
    <w:rsid w:val="00BC6E0F"/>
    <w:rsid w:val="00BC6E98"/>
    <w:rsid w:val="00BC71BE"/>
    <w:rsid w:val="00BC7302"/>
    <w:rsid w:val="00BC7493"/>
    <w:rsid w:val="00BC74A5"/>
    <w:rsid w:val="00BC74CC"/>
    <w:rsid w:val="00BC74CE"/>
    <w:rsid w:val="00BC753C"/>
    <w:rsid w:val="00BC753D"/>
    <w:rsid w:val="00BC7790"/>
    <w:rsid w:val="00BC78A3"/>
    <w:rsid w:val="00BC78A7"/>
    <w:rsid w:val="00BC78C4"/>
    <w:rsid w:val="00BC78C5"/>
    <w:rsid w:val="00BC7B2E"/>
    <w:rsid w:val="00BC7C0B"/>
    <w:rsid w:val="00BC7C4E"/>
    <w:rsid w:val="00BC7C74"/>
    <w:rsid w:val="00BC7C9D"/>
    <w:rsid w:val="00BC7CE8"/>
    <w:rsid w:val="00BC7E0E"/>
    <w:rsid w:val="00BC7E36"/>
    <w:rsid w:val="00BD0053"/>
    <w:rsid w:val="00BD0086"/>
    <w:rsid w:val="00BD0297"/>
    <w:rsid w:val="00BD0405"/>
    <w:rsid w:val="00BD0442"/>
    <w:rsid w:val="00BD05AD"/>
    <w:rsid w:val="00BD0769"/>
    <w:rsid w:val="00BD0780"/>
    <w:rsid w:val="00BD07D2"/>
    <w:rsid w:val="00BD0859"/>
    <w:rsid w:val="00BD0906"/>
    <w:rsid w:val="00BD09AC"/>
    <w:rsid w:val="00BD0A35"/>
    <w:rsid w:val="00BD0AC8"/>
    <w:rsid w:val="00BD0CE9"/>
    <w:rsid w:val="00BD0D7C"/>
    <w:rsid w:val="00BD1015"/>
    <w:rsid w:val="00BD11DD"/>
    <w:rsid w:val="00BD11FF"/>
    <w:rsid w:val="00BD1236"/>
    <w:rsid w:val="00BD1277"/>
    <w:rsid w:val="00BD12F5"/>
    <w:rsid w:val="00BD151D"/>
    <w:rsid w:val="00BD154C"/>
    <w:rsid w:val="00BD16D6"/>
    <w:rsid w:val="00BD175C"/>
    <w:rsid w:val="00BD175F"/>
    <w:rsid w:val="00BD1799"/>
    <w:rsid w:val="00BD185E"/>
    <w:rsid w:val="00BD187A"/>
    <w:rsid w:val="00BD18B2"/>
    <w:rsid w:val="00BD1AF8"/>
    <w:rsid w:val="00BD1B4E"/>
    <w:rsid w:val="00BD1C78"/>
    <w:rsid w:val="00BD1CB0"/>
    <w:rsid w:val="00BD1D01"/>
    <w:rsid w:val="00BD1D82"/>
    <w:rsid w:val="00BD1DB6"/>
    <w:rsid w:val="00BD1EA8"/>
    <w:rsid w:val="00BD1FAE"/>
    <w:rsid w:val="00BD1FB3"/>
    <w:rsid w:val="00BD1FCD"/>
    <w:rsid w:val="00BD2074"/>
    <w:rsid w:val="00BD20BC"/>
    <w:rsid w:val="00BD2151"/>
    <w:rsid w:val="00BD2168"/>
    <w:rsid w:val="00BD21B4"/>
    <w:rsid w:val="00BD21D4"/>
    <w:rsid w:val="00BD2222"/>
    <w:rsid w:val="00BD22AE"/>
    <w:rsid w:val="00BD22CD"/>
    <w:rsid w:val="00BD2380"/>
    <w:rsid w:val="00BD23DC"/>
    <w:rsid w:val="00BD246E"/>
    <w:rsid w:val="00BD24EF"/>
    <w:rsid w:val="00BD2504"/>
    <w:rsid w:val="00BD2563"/>
    <w:rsid w:val="00BD25FC"/>
    <w:rsid w:val="00BD268B"/>
    <w:rsid w:val="00BD275E"/>
    <w:rsid w:val="00BD27E3"/>
    <w:rsid w:val="00BD2809"/>
    <w:rsid w:val="00BD282D"/>
    <w:rsid w:val="00BD29E0"/>
    <w:rsid w:val="00BD2B01"/>
    <w:rsid w:val="00BD2B66"/>
    <w:rsid w:val="00BD2BB1"/>
    <w:rsid w:val="00BD2C4D"/>
    <w:rsid w:val="00BD2CAB"/>
    <w:rsid w:val="00BD2D32"/>
    <w:rsid w:val="00BD2F78"/>
    <w:rsid w:val="00BD2F7D"/>
    <w:rsid w:val="00BD2FD5"/>
    <w:rsid w:val="00BD3037"/>
    <w:rsid w:val="00BD312D"/>
    <w:rsid w:val="00BD314C"/>
    <w:rsid w:val="00BD3224"/>
    <w:rsid w:val="00BD336A"/>
    <w:rsid w:val="00BD355F"/>
    <w:rsid w:val="00BD362B"/>
    <w:rsid w:val="00BD366F"/>
    <w:rsid w:val="00BD369E"/>
    <w:rsid w:val="00BD3729"/>
    <w:rsid w:val="00BD3740"/>
    <w:rsid w:val="00BD386A"/>
    <w:rsid w:val="00BD39FA"/>
    <w:rsid w:val="00BD3AC6"/>
    <w:rsid w:val="00BD3B40"/>
    <w:rsid w:val="00BD3C1D"/>
    <w:rsid w:val="00BD3D45"/>
    <w:rsid w:val="00BD3D60"/>
    <w:rsid w:val="00BD3DAA"/>
    <w:rsid w:val="00BD3ECB"/>
    <w:rsid w:val="00BD3FA4"/>
    <w:rsid w:val="00BD3FD0"/>
    <w:rsid w:val="00BD400E"/>
    <w:rsid w:val="00BD4035"/>
    <w:rsid w:val="00BD41CB"/>
    <w:rsid w:val="00BD41E0"/>
    <w:rsid w:val="00BD425C"/>
    <w:rsid w:val="00BD426C"/>
    <w:rsid w:val="00BD43E7"/>
    <w:rsid w:val="00BD44AF"/>
    <w:rsid w:val="00BD44C9"/>
    <w:rsid w:val="00BD45F9"/>
    <w:rsid w:val="00BD47F7"/>
    <w:rsid w:val="00BD4804"/>
    <w:rsid w:val="00BD48D5"/>
    <w:rsid w:val="00BD490C"/>
    <w:rsid w:val="00BD4A19"/>
    <w:rsid w:val="00BD4B24"/>
    <w:rsid w:val="00BD4B8C"/>
    <w:rsid w:val="00BD4BD7"/>
    <w:rsid w:val="00BD4ED8"/>
    <w:rsid w:val="00BD51AD"/>
    <w:rsid w:val="00BD520D"/>
    <w:rsid w:val="00BD52E0"/>
    <w:rsid w:val="00BD53AF"/>
    <w:rsid w:val="00BD53C8"/>
    <w:rsid w:val="00BD53F7"/>
    <w:rsid w:val="00BD5426"/>
    <w:rsid w:val="00BD54C3"/>
    <w:rsid w:val="00BD5524"/>
    <w:rsid w:val="00BD5658"/>
    <w:rsid w:val="00BD56BE"/>
    <w:rsid w:val="00BD56CB"/>
    <w:rsid w:val="00BD56CC"/>
    <w:rsid w:val="00BD59E1"/>
    <w:rsid w:val="00BD59FD"/>
    <w:rsid w:val="00BD5A25"/>
    <w:rsid w:val="00BD5AE6"/>
    <w:rsid w:val="00BD5B04"/>
    <w:rsid w:val="00BD5B06"/>
    <w:rsid w:val="00BD5B18"/>
    <w:rsid w:val="00BD5CFB"/>
    <w:rsid w:val="00BD5CFD"/>
    <w:rsid w:val="00BD5D04"/>
    <w:rsid w:val="00BD5D66"/>
    <w:rsid w:val="00BD5E5A"/>
    <w:rsid w:val="00BD5F86"/>
    <w:rsid w:val="00BD607A"/>
    <w:rsid w:val="00BD60C5"/>
    <w:rsid w:val="00BD60DA"/>
    <w:rsid w:val="00BD6126"/>
    <w:rsid w:val="00BD62FB"/>
    <w:rsid w:val="00BD638D"/>
    <w:rsid w:val="00BD64CC"/>
    <w:rsid w:val="00BD64DB"/>
    <w:rsid w:val="00BD66FA"/>
    <w:rsid w:val="00BD67A8"/>
    <w:rsid w:val="00BD6852"/>
    <w:rsid w:val="00BD6983"/>
    <w:rsid w:val="00BD6B36"/>
    <w:rsid w:val="00BD6B59"/>
    <w:rsid w:val="00BD6C6B"/>
    <w:rsid w:val="00BD6CA5"/>
    <w:rsid w:val="00BD6CAC"/>
    <w:rsid w:val="00BD6D15"/>
    <w:rsid w:val="00BD6E00"/>
    <w:rsid w:val="00BD6FAC"/>
    <w:rsid w:val="00BD7026"/>
    <w:rsid w:val="00BD70C3"/>
    <w:rsid w:val="00BD7172"/>
    <w:rsid w:val="00BD71B6"/>
    <w:rsid w:val="00BD729A"/>
    <w:rsid w:val="00BD72F0"/>
    <w:rsid w:val="00BD7307"/>
    <w:rsid w:val="00BD73BA"/>
    <w:rsid w:val="00BD7401"/>
    <w:rsid w:val="00BD7470"/>
    <w:rsid w:val="00BD7675"/>
    <w:rsid w:val="00BD767D"/>
    <w:rsid w:val="00BD7690"/>
    <w:rsid w:val="00BD76F4"/>
    <w:rsid w:val="00BD7700"/>
    <w:rsid w:val="00BD773F"/>
    <w:rsid w:val="00BD77C3"/>
    <w:rsid w:val="00BD793D"/>
    <w:rsid w:val="00BD794E"/>
    <w:rsid w:val="00BD7989"/>
    <w:rsid w:val="00BD79D7"/>
    <w:rsid w:val="00BD7A9B"/>
    <w:rsid w:val="00BD7AC4"/>
    <w:rsid w:val="00BD7CDF"/>
    <w:rsid w:val="00BD7D0E"/>
    <w:rsid w:val="00BD7D9A"/>
    <w:rsid w:val="00BD7E24"/>
    <w:rsid w:val="00BD7E33"/>
    <w:rsid w:val="00BD7E56"/>
    <w:rsid w:val="00BD7E6D"/>
    <w:rsid w:val="00BD7EDC"/>
    <w:rsid w:val="00BE01C8"/>
    <w:rsid w:val="00BE039E"/>
    <w:rsid w:val="00BE043E"/>
    <w:rsid w:val="00BE068D"/>
    <w:rsid w:val="00BE06C5"/>
    <w:rsid w:val="00BE06CE"/>
    <w:rsid w:val="00BE06FF"/>
    <w:rsid w:val="00BE07AB"/>
    <w:rsid w:val="00BE0901"/>
    <w:rsid w:val="00BE0942"/>
    <w:rsid w:val="00BE0A19"/>
    <w:rsid w:val="00BE0C86"/>
    <w:rsid w:val="00BE0EAC"/>
    <w:rsid w:val="00BE0EEB"/>
    <w:rsid w:val="00BE101F"/>
    <w:rsid w:val="00BE1072"/>
    <w:rsid w:val="00BE112F"/>
    <w:rsid w:val="00BE123E"/>
    <w:rsid w:val="00BE123F"/>
    <w:rsid w:val="00BE12E5"/>
    <w:rsid w:val="00BE13F8"/>
    <w:rsid w:val="00BE1424"/>
    <w:rsid w:val="00BE14E6"/>
    <w:rsid w:val="00BE14E9"/>
    <w:rsid w:val="00BE1588"/>
    <w:rsid w:val="00BE166C"/>
    <w:rsid w:val="00BE1786"/>
    <w:rsid w:val="00BE17A1"/>
    <w:rsid w:val="00BE194F"/>
    <w:rsid w:val="00BE1951"/>
    <w:rsid w:val="00BE198E"/>
    <w:rsid w:val="00BE19CB"/>
    <w:rsid w:val="00BE19CE"/>
    <w:rsid w:val="00BE19DC"/>
    <w:rsid w:val="00BE19F2"/>
    <w:rsid w:val="00BE1A80"/>
    <w:rsid w:val="00BE1AB2"/>
    <w:rsid w:val="00BE1CA0"/>
    <w:rsid w:val="00BE1D01"/>
    <w:rsid w:val="00BE1D22"/>
    <w:rsid w:val="00BE1D74"/>
    <w:rsid w:val="00BE1F61"/>
    <w:rsid w:val="00BE1FA4"/>
    <w:rsid w:val="00BE2151"/>
    <w:rsid w:val="00BE215B"/>
    <w:rsid w:val="00BE22D2"/>
    <w:rsid w:val="00BE2312"/>
    <w:rsid w:val="00BE242C"/>
    <w:rsid w:val="00BE2511"/>
    <w:rsid w:val="00BE25F2"/>
    <w:rsid w:val="00BE26FD"/>
    <w:rsid w:val="00BE283B"/>
    <w:rsid w:val="00BE28A2"/>
    <w:rsid w:val="00BE28C6"/>
    <w:rsid w:val="00BE2A6D"/>
    <w:rsid w:val="00BE2B60"/>
    <w:rsid w:val="00BE2B7B"/>
    <w:rsid w:val="00BE2DE5"/>
    <w:rsid w:val="00BE2E1A"/>
    <w:rsid w:val="00BE2E5E"/>
    <w:rsid w:val="00BE2EC4"/>
    <w:rsid w:val="00BE2FF5"/>
    <w:rsid w:val="00BE3049"/>
    <w:rsid w:val="00BE30E4"/>
    <w:rsid w:val="00BE3199"/>
    <w:rsid w:val="00BE31E8"/>
    <w:rsid w:val="00BE331E"/>
    <w:rsid w:val="00BE3361"/>
    <w:rsid w:val="00BE33BC"/>
    <w:rsid w:val="00BE33E5"/>
    <w:rsid w:val="00BE35A2"/>
    <w:rsid w:val="00BE3745"/>
    <w:rsid w:val="00BE37E7"/>
    <w:rsid w:val="00BE38C9"/>
    <w:rsid w:val="00BE3984"/>
    <w:rsid w:val="00BE3AA2"/>
    <w:rsid w:val="00BE3C71"/>
    <w:rsid w:val="00BE3D1D"/>
    <w:rsid w:val="00BE3D57"/>
    <w:rsid w:val="00BE3D80"/>
    <w:rsid w:val="00BE3F88"/>
    <w:rsid w:val="00BE3FF7"/>
    <w:rsid w:val="00BE4097"/>
    <w:rsid w:val="00BE4123"/>
    <w:rsid w:val="00BE4156"/>
    <w:rsid w:val="00BE41EB"/>
    <w:rsid w:val="00BE4245"/>
    <w:rsid w:val="00BE4313"/>
    <w:rsid w:val="00BE4389"/>
    <w:rsid w:val="00BE43D5"/>
    <w:rsid w:val="00BE43F4"/>
    <w:rsid w:val="00BE449D"/>
    <w:rsid w:val="00BE44D5"/>
    <w:rsid w:val="00BE44EB"/>
    <w:rsid w:val="00BE453B"/>
    <w:rsid w:val="00BE4613"/>
    <w:rsid w:val="00BE4643"/>
    <w:rsid w:val="00BE4657"/>
    <w:rsid w:val="00BE4658"/>
    <w:rsid w:val="00BE46D3"/>
    <w:rsid w:val="00BE4702"/>
    <w:rsid w:val="00BE476D"/>
    <w:rsid w:val="00BE48B9"/>
    <w:rsid w:val="00BE49E2"/>
    <w:rsid w:val="00BE4BA3"/>
    <w:rsid w:val="00BE4BD2"/>
    <w:rsid w:val="00BE4C49"/>
    <w:rsid w:val="00BE4CF9"/>
    <w:rsid w:val="00BE4D23"/>
    <w:rsid w:val="00BE4E49"/>
    <w:rsid w:val="00BE4EB0"/>
    <w:rsid w:val="00BE4EB7"/>
    <w:rsid w:val="00BE4FA0"/>
    <w:rsid w:val="00BE501F"/>
    <w:rsid w:val="00BE5040"/>
    <w:rsid w:val="00BE5147"/>
    <w:rsid w:val="00BE52E3"/>
    <w:rsid w:val="00BE531C"/>
    <w:rsid w:val="00BE54E4"/>
    <w:rsid w:val="00BE5685"/>
    <w:rsid w:val="00BE5720"/>
    <w:rsid w:val="00BE5778"/>
    <w:rsid w:val="00BE57CF"/>
    <w:rsid w:val="00BE5943"/>
    <w:rsid w:val="00BE59F8"/>
    <w:rsid w:val="00BE5A40"/>
    <w:rsid w:val="00BE5B69"/>
    <w:rsid w:val="00BE5CA0"/>
    <w:rsid w:val="00BE5D87"/>
    <w:rsid w:val="00BE5D96"/>
    <w:rsid w:val="00BE5DB1"/>
    <w:rsid w:val="00BE5E4A"/>
    <w:rsid w:val="00BE5F43"/>
    <w:rsid w:val="00BE61E6"/>
    <w:rsid w:val="00BE6208"/>
    <w:rsid w:val="00BE64A3"/>
    <w:rsid w:val="00BE659D"/>
    <w:rsid w:val="00BE65BB"/>
    <w:rsid w:val="00BE674F"/>
    <w:rsid w:val="00BE68E3"/>
    <w:rsid w:val="00BE6A16"/>
    <w:rsid w:val="00BE6A64"/>
    <w:rsid w:val="00BE6AD2"/>
    <w:rsid w:val="00BE6B20"/>
    <w:rsid w:val="00BE6B28"/>
    <w:rsid w:val="00BE6BB2"/>
    <w:rsid w:val="00BE6BB6"/>
    <w:rsid w:val="00BE6CF2"/>
    <w:rsid w:val="00BE6E3B"/>
    <w:rsid w:val="00BE6FDA"/>
    <w:rsid w:val="00BE70B8"/>
    <w:rsid w:val="00BE7104"/>
    <w:rsid w:val="00BE72B5"/>
    <w:rsid w:val="00BE72D8"/>
    <w:rsid w:val="00BE7321"/>
    <w:rsid w:val="00BE732A"/>
    <w:rsid w:val="00BE732D"/>
    <w:rsid w:val="00BE7393"/>
    <w:rsid w:val="00BE74BD"/>
    <w:rsid w:val="00BE74FC"/>
    <w:rsid w:val="00BE7649"/>
    <w:rsid w:val="00BE76B7"/>
    <w:rsid w:val="00BE786A"/>
    <w:rsid w:val="00BE7884"/>
    <w:rsid w:val="00BE78D1"/>
    <w:rsid w:val="00BE792C"/>
    <w:rsid w:val="00BE7B88"/>
    <w:rsid w:val="00BE7BED"/>
    <w:rsid w:val="00BE7C63"/>
    <w:rsid w:val="00BE7D04"/>
    <w:rsid w:val="00BE7D05"/>
    <w:rsid w:val="00BE7D8A"/>
    <w:rsid w:val="00BF0144"/>
    <w:rsid w:val="00BF01C8"/>
    <w:rsid w:val="00BF0285"/>
    <w:rsid w:val="00BF039A"/>
    <w:rsid w:val="00BF03A9"/>
    <w:rsid w:val="00BF04D9"/>
    <w:rsid w:val="00BF04FB"/>
    <w:rsid w:val="00BF0571"/>
    <w:rsid w:val="00BF05BD"/>
    <w:rsid w:val="00BF066F"/>
    <w:rsid w:val="00BF070A"/>
    <w:rsid w:val="00BF0868"/>
    <w:rsid w:val="00BF0A17"/>
    <w:rsid w:val="00BF0A81"/>
    <w:rsid w:val="00BF0B5A"/>
    <w:rsid w:val="00BF0C4A"/>
    <w:rsid w:val="00BF0C9F"/>
    <w:rsid w:val="00BF0CBF"/>
    <w:rsid w:val="00BF0D5D"/>
    <w:rsid w:val="00BF0E15"/>
    <w:rsid w:val="00BF0EA1"/>
    <w:rsid w:val="00BF0EE1"/>
    <w:rsid w:val="00BF0FA1"/>
    <w:rsid w:val="00BF1009"/>
    <w:rsid w:val="00BF102D"/>
    <w:rsid w:val="00BF1036"/>
    <w:rsid w:val="00BF104C"/>
    <w:rsid w:val="00BF1066"/>
    <w:rsid w:val="00BF1116"/>
    <w:rsid w:val="00BF120E"/>
    <w:rsid w:val="00BF13CF"/>
    <w:rsid w:val="00BF143F"/>
    <w:rsid w:val="00BF14A2"/>
    <w:rsid w:val="00BF16E3"/>
    <w:rsid w:val="00BF16EC"/>
    <w:rsid w:val="00BF1825"/>
    <w:rsid w:val="00BF1903"/>
    <w:rsid w:val="00BF1A14"/>
    <w:rsid w:val="00BF1B6D"/>
    <w:rsid w:val="00BF1BFC"/>
    <w:rsid w:val="00BF1C6F"/>
    <w:rsid w:val="00BF1EF5"/>
    <w:rsid w:val="00BF1FE7"/>
    <w:rsid w:val="00BF202A"/>
    <w:rsid w:val="00BF212B"/>
    <w:rsid w:val="00BF212C"/>
    <w:rsid w:val="00BF222E"/>
    <w:rsid w:val="00BF2280"/>
    <w:rsid w:val="00BF22CD"/>
    <w:rsid w:val="00BF2416"/>
    <w:rsid w:val="00BF24E6"/>
    <w:rsid w:val="00BF254A"/>
    <w:rsid w:val="00BF2554"/>
    <w:rsid w:val="00BF26B7"/>
    <w:rsid w:val="00BF26B8"/>
    <w:rsid w:val="00BF27EA"/>
    <w:rsid w:val="00BF29BA"/>
    <w:rsid w:val="00BF2A3E"/>
    <w:rsid w:val="00BF2A91"/>
    <w:rsid w:val="00BF2AC0"/>
    <w:rsid w:val="00BF2AE0"/>
    <w:rsid w:val="00BF2B7F"/>
    <w:rsid w:val="00BF2BCF"/>
    <w:rsid w:val="00BF2D68"/>
    <w:rsid w:val="00BF2E9F"/>
    <w:rsid w:val="00BF2F06"/>
    <w:rsid w:val="00BF2F39"/>
    <w:rsid w:val="00BF2FB2"/>
    <w:rsid w:val="00BF30D3"/>
    <w:rsid w:val="00BF312B"/>
    <w:rsid w:val="00BF313E"/>
    <w:rsid w:val="00BF328D"/>
    <w:rsid w:val="00BF3363"/>
    <w:rsid w:val="00BF33A5"/>
    <w:rsid w:val="00BF3448"/>
    <w:rsid w:val="00BF34A6"/>
    <w:rsid w:val="00BF34FC"/>
    <w:rsid w:val="00BF35DA"/>
    <w:rsid w:val="00BF35E5"/>
    <w:rsid w:val="00BF3651"/>
    <w:rsid w:val="00BF367A"/>
    <w:rsid w:val="00BF367F"/>
    <w:rsid w:val="00BF37BA"/>
    <w:rsid w:val="00BF3880"/>
    <w:rsid w:val="00BF398B"/>
    <w:rsid w:val="00BF398E"/>
    <w:rsid w:val="00BF3A00"/>
    <w:rsid w:val="00BF3C5E"/>
    <w:rsid w:val="00BF3D5D"/>
    <w:rsid w:val="00BF3E19"/>
    <w:rsid w:val="00BF3E91"/>
    <w:rsid w:val="00BF3FAC"/>
    <w:rsid w:val="00BF402A"/>
    <w:rsid w:val="00BF40E8"/>
    <w:rsid w:val="00BF4173"/>
    <w:rsid w:val="00BF4197"/>
    <w:rsid w:val="00BF419E"/>
    <w:rsid w:val="00BF41D0"/>
    <w:rsid w:val="00BF41F4"/>
    <w:rsid w:val="00BF426E"/>
    <w:rsid w:val="00BF42B6"/>
    <w:rsid w:val="00BF44D4"/>
    <w:rsid w:val="00BF44DA"/>
    <w:rsid w:val="00BF4576"/>
    <w:rsid w:val="00BF4590"/>
    <w:rsid w:val="00BF46FE"/>
    <w:rsid w:val="00BF478C"/>
    <w:rsid w:val="00BF4801"/>
    <w:rsid w:val="00BF4882"/>
    <w:rsid w:val="00BF48AF"/>
    <w:rsid w:val="00BF4A61"/>
    <w:rsid w:val="00BF4AA8"/>
    <w:rsid w:val="00BF4B66"/>
    <w:rsid w:val="00BF4C9F"/>
    <w:rsid w:val="00BF4D71"/>
    <w:rsid w:val="00BF4F96"/>
    <w:rsid w:val="00BF5031"/>
    <w:rsid w:val="00BF50BF"/>
    <w:rsid w:val="00BF50F7"/>
    <w:rsid w:val="00BF50F9"/>
    <w:rsid w:val="00BF51CD"/>
    <w:rsid w:val="00BF521B"/>
    <w:rsid w:val="00BF53A9"/>
    <w:rsid w:val="00BF5495"/>
    <w:rsid w:val="00BF54DF"/>
    <w:rsid w:val="00BF54F9"/>
    <w:rsid w:val="00BF5549"/>
    <w:rsid w:val="00BF5609"/>
    <w:rsid w:val="00BF562B"/>
    <w:rsid w:val="00BF56BC"/>
    <w:rsid w:val="00BF5881"/>
    <w:rsid w:val="00BF5902"/>
    <w:rsid w:val="00BF598F"/>
    <w:rsid w:val="00BF59A2"/>
    <w:rsid w:val="00BF59C3"/>
    <w:rsid w:val="00BF5B98"/>
    <w:rsid w:val="00BF5BFA"/>
    <w:rsid w:val="00BF5C44"/>
    <w:rsid w:val="00BF5D0E"/>
    <w:rsid w:val="00BF5D8A"/>
    <w:rsid w:val="00BF5DB6"/>
    <w:rsid w:val="00BF5DCD"/>
    <w:rsid w:val="00BF5E42"/>
    <w:rsid w:val="00BF5FE5"/>
    <w:rsid w:val="00BF6077"/>
    <w:rsid w:val="00BF6112"/>
    <w:rsid w:val="00BF61AC"/>
    <w:rsid w:val="00BF61DA"/>
    <w:rsid w:val="00BF621A"/>
    <w:rsid w:val="00BF622D"/>
    <w:rsid w:val="00BF625D"/>
    <w:rsid w:val="00BF63A2"/>
    <w:rsid w:val="00BF6546"/>
    <w:rsid w:val="00BF65CF"/>
    <w:rsid w:val="00BF66DD"/>
    <w:rsid w:val="00BF67B8"/>
    <w:rsid w:val="00BF6858"/>
    <w:rsid w:val="00BF6859"/>
    <w:rsid w:val="00BF6BA0"/>
    <w:rsid w:val="00BF6BF4"/>
    <w:rsid w:val="00BF6C00"/>
    <w:rsid w:val="00BF6C70"/>
    <w:rsid w:val="00BF6CBD"/>
    <w:rsid w:val="00BF6CF1"/>
    <w:rsid w:val="00BF6DCE"/>
    <w:rsid w:val="00BF6E07"/>
    <w:rsid w:val="00BF6E22"/>
    <w:rsid w:val="00BF6E36"/>
    <w:rsid w:val="00BF6F2D"/>
    <w:rsid w:val="00BF7194"/>
    <w:rsid w:val="00BF71B4"/>
    <w:rsid w:val="00BF7231"/>
    <w:rsid w:val="00BF72B7"/>
    <w:rsid w:val="00BF7396"/>
    <w:rsid w:val="00BF73BB"/>
    <w:rsid w:val="00BF73DE"/>
    <w:rsid w:val="00BF751D"/>
    <w:rsid w:val="00BF7543"/>
    <w:rsid w:val="00BF764C"/>
    <w:rsid w:val="00BF76FA"/>
    <w:rsid w:val="00BF7701"/>
    <w:rsid w:val="00BF77AC"/>
    <w:rsid w:val="00BF77BF"/>
    <w:rsid w:val="00BF77C1"/>
    <w:rsid w:val="00BF77ED"/>
    <w:rsid w:val="00BF7821"/>
    <w:rsid w:val="00BF790B"/>
    <w:rsid w:val="00BF791C"/>
    <w:rsid w:val="00BF79F6"/>
    <w:rsid w:val="00BF7B9C"/>
    <w:rsid w:val="00BF7C1C"/>
    <w:rsid w:val="00BF7D27"/>
    <w:rsid w:val="00BF7F30"/>
    <w:rsid w:val="00BF7F64"/>
    <w:rsid w:val="00BF7FC2"/>
    <w:rsid w:val="00C000B7"/>
    <w:rsid w:val="00C00100"/>
    <w:rsid w:val="00C0022F"/>
    <w:rsid w:val="00C002C9"/>
    <w:rsid w:val="00C00392"/>
    <w:rsid w:val="00C00400"/>
    <w:rsid w:val="00C0040D"/>
    <w:rsid w:val="00C00418"/>
    <w:rsid w:val="00C0041E"/>
    <w:rsid w:val="00C00424"/>
    <w:rsid w:val="00C00493"/>
    <w:rsid w:val="00C005E2"/>
    <w:rsid w:val="00C0066A"/>
    <w:rsid w:val="00C00758"/>
    <w:rsid w:val="00C007BD"/>
    <w:rsid w:val="00C00999"/>
    <w:rsid w:val="00C00A9B"/>
    <w:rsid w:val="00C00AEC"/>
    <w:rsid w:val="00C00B2B"/>
    <w:rsid w:val="00C00B86"/>
    <w:rsid w:val="00C00B9A"/>
    <w:rsid w:val="00C00C3F"/>
    <w:rsid w:val="00C00CE0"/>
    <w:rsid w:val="00C00D90"/>
    <w:rsid w:val="00C00F0B"/>
    <w:rsid w:val="00C00F29"/>
    <w:rsid w:val="00C00F93"/>
    <w:rsid w:val="00C01042"/>
    <w:rsid w:val="00C01067"/>
    <w:rsid w:val="00C010DE"/>
    <w:rsid w:val="00C010F7"/>
    <w:rsid w:val="00C01110"/>
    <w:rsid w:val="00C011CF"/>
    <w:rsid w:val="00C0121B"/>
    <w:rsid w:val="00C0128D"/>
    <w:rsid w:val="00C012E0"/>
    <w:rsid w:val="00C0136B"/>
    <w:rsid w:val="00C014C0"/>
    <w:rsid w:val="00C014D8"/>
    <w:rsid w:val="00C0152C"/>
    <w:rsid w:val="00C0155F"/>
    <w:rsid w:val="00C01654"/>
    <w:rsid w:val="00C0166D"/>
    <w:rsid w:val="00C016F3"/>
    <w:rsid w:val="00C016F6"/>
    <w:rsid w:val="00C0170F"/>
    <w:rsid w:val="00C018EC"/>
    <w:rsid w:val="00C01927"/>
    <w:rsid w:val="00C0192B"/>
    <w:rsid w:val="00C01A44"/>
    <w:rsid w:val="00C01A9A"/>
    <w:rsid w:val="00C01B10"/>
    <w:rsid w:val="00C01B35"/>
    <w:rsid w:val="00C01BBA"/>
    <w:rsid w:val="00C01C6B"/>
    <w:rsid w:val="00C01D46"/>
    <w:rsid w:val="00C01EA1"/>
    <w:rsid w:val="00C01F10"/>
    <w:rsid w:val="00C01F99"/>
    <w:rsid w:val="00C0217E"/>
    <w:rsid w:val="00C0224F"/>
    <w:rsid w:val="00C02374"/>
    <w:rsid w:val="00C02380"/>
    <w:rsid w:val="00C02394"/>
    <w:rsid w:val="00C02432"/>
    <w:rsid w:val="00C026D0"/>
    <w:rsid w:val="00C026EA"/>
    <w:rsid w:val="00C027E5"/>
    <w:rsid w:val="00C0280A"/>
    <w:rsid w:val="00C0281E"/>
    <w:rsid w:val="00C02984"/>
    <w:rsid w:val="00C02AE3"/>
    <w:rsid w:val="00C02B4B"/>
    <w:rsid w:val="00C02B66"/>
    <w:rsid w:val="00C02BA0"/>
    <w:rsid w:val="00C02BA2"/>
    <w:rsid w:val="00C02DB4"/>
    <w:rsid w:val="00C02E34"/>
    <w:rsid w:val="00C02E85"/>
    <w:rsid w:val="00C030A0"/>
    <w:rsid w:val="00C0319B"/>
    <w:rsid w:val="00C031D6"/>
    <w:rsid w:val="00C03311"/>
    <w:rsid w:val="00C0349C"/>
    <w:rsid w:val="00C0356A"/>
    <w:rsid w:val="00C036FB"/>
    <w:rsid w:val="00C03717"/>
    <w:rsid w:val="00C038CB"/>
    <w:rsid w:val="00C038D9"/>
    <w:rsid w:val="00C039B6"/>
    <w:rsid w:val="00C039E3"/>
    <w:rsid w:val="00C03B1B"/>
    <w:rsid w:val="00C03CEE"/>
    <w:rsid w:val="00C03DF4"/>
    <w:rsid w:val="00C03DFF"/>
    <w:rsid w:val="00C03FC7"/>
    <w:rsid w:val="00C03FF1"/>
    <w:rsid w:val="00C04170"/>
    <w:rsid w:val="00C04178"/>
    <w:rsid w:val="00C041A8"/>
    <w:rsid w:val="00C0438C"/>
    <w:rsid w:val="00C043F0"/>
    <w:rsid w:val="00C044DC"/>
    <w:rsid w:val="00C0454C"/>
    <w:rsid w:val="00C0456B"/>
    <w:rsid w:val="00C04591"/>
    <w:rsid w:val="00C045FD"/>
    <w:rsid w:val="00C04660"/>
    <w:rsid w:val="00C047F6"/>
    <w:rsid w:val="00C0482B"/>
    <w:rsid w:val="00C04866"/>
    <w:rsid w:val="00C048A0"/>
    <w:rsid w:val="00C0494E"/>
    <w:rsid w:val="00C049AB"/>
    <w:rsid w:val="00C04A9B"/>
    <w:rsid w:val="00C04AD2"/>
    <w:rsid w:val="00C04D41"/>
    <w:rsid w:val="00C04EB6"/>
    <w:rsid w:val="00C04F1D"/>
    <w:rsid w:val="00C04FB4"/>
    <w:rsid w:val="00C05398"/>
    <w:rsid w:val="00C053A1"/>
    <w:rsid w:val="00C053CA"/>
    <w:rsid w:val="00C0542C"/>
    <w:rsid w:val="00C05540"/>
    <w:rsid w:val="00C055D9"/>
    <w:rsid w:val="00C05630"/>
    <w:rsid w:val="00C05674"/>
    <w:rsid w:val="00C0567C"/>
    <w:rsid w:val="00C056C3"/>
    <w:rsid w:val="00C056ED"/>
    <w:rsid w:val="00C05757"/>
    <w:rsid w:val="00C058B9"/>
    <w:rsid w:val="00C059FD"/>
    <w:rsid w:val="00C05B36"/>
    <w:rsid w:val="00C05B69"/>
    <w:rsid w:val="00C05BB9"/>
    <w:rsid w:val="00C05BEA"/>
    <w:rsid w:val="00C05C19"/>
    <w:rsid w:val="00C05C36"/>
    <w:rsid w:val="00C05D73"/>
    <w:rsid w:val="00C05E57"/>
    <w:rsid w:val="00C05E70"/>
    <w:rsid w:val="00C05F94"/>
    <w:rsid w:val="00C05FB7"/>
    <w:rsid w:val="00C060B0"/>
    <w:rsid w:val="00C060E2"/>
    <w:rsid w:val="00C06204"/>
    <w:rsid w:val="00C0637D"/>
    <w:rsid w:val="00C063F6"/>
    <w:rsid w:val="00C064D6"/>
    <w:rsid w:val="00C064D8"/>
    <w:rsid w:val="00C06579"/>
    <w:rsid w:val="00C065F3"/>
    <w:rsid w:val="00C0660B"/>
    <w:rsid w:val="00C06699"/>
    <w:rsid w:val="00C0673C"/>
    <w:rsid w:val="00C06792"/>
    <w:rsid w:val="00C067A2"/>
    <w:rsid w:val="00C0682E"/>
    <w:rsid w:val="00C06836"/>
    <w:rsid w:val="00C06889"/>
    <w:rsid w:val="00C068B5"/>
    <w:rsid w:val="00C06902"/>
    <w:rsid w:val="00C069DA"/>
    <w:rsid w:val="00C069F1"/>
    <w:rsid w:val="00C06A1A"/>
    <w:rsid w:val="00C06A56"/>
    <w:rsid w:val="00C06A85"/>
    <w:rsid w:val="00C06AD6"/>
    <w:rsid w:val="00C06AE7"/>
    <w:rsid w:val="00C06B64"/>
    <w:rsid w:val="00C06C15"/>
    <w:rsid w:val="00C06C21"/>
    <w:rsid w:val="00C06D00"/>
    <w:rsid w:val="00C06D24"/>
    <w:rsid w:val="00C06D4F"/>
    <w:rsid w:val="00C06D66"/>
    <w:rsid w:val="00C06D8E"/>
    <w:rsid w:val="00C06DF7"/>
    <w:rsid w:val="00C06E12"/>
    <w:rsid w:val="00C0700E"/>
    <w:rsid w:val="00C070AF"/>
    <w:rsid w:val="00C070D8"/>
    <w:rsid w:val="00C07125"/>
    <w:rsid w:val="00C07231"/>
    <w:rsid w:val="00C07312"/>
    <w:rsid w:val="00C074D7"/>
    <w:rsid w:val="00C07502"/>
    <w:rsid w:val="00C0757B"/>
    <w:rsid w:val="00C07693"/>
    <w:rsid w:val="00C07841"/>
    <w:rsid w:val="00C07B69"/>
    <w:rsid w:val="00C07BF6"/>
    <w:rsid w:val="00C07C89"/>
    <w:rsid w:val="00C07D70"/>
    <w:rsid w:val="00C07E3B"/>
    <w:rsid w:val="00C07EEB"/>
    <w:rsid w:val="00C07FFE"/>
    <w:rsid w:val="00C10043"/>
    <w:rsid w:val="00C1006C"/>
    <w:rsid w:val="00C1010E"/>
    <w:rsid w:val="00C10110"/>
    <w:rsid w:val="00C10343"/>
    <w:rsid w:val="00C103AD"/>
    <w:rsid w:val="00C103C2"/>
    <w:rsid w:val="00C104B7"/>
    <w:rsid w:val="00C105EE"/>
    <w:rsid w:val="00C10741"/>
    <w:rsid w:val="00C10810"/>
    <w:rsid w:val="00C10883"/>
    <w:rsid w:val="00C10920"/>
    <w:rsid w:val="00C10957"/>
    <w:rsid w:val="00C10B71"/>
    <w:rsid w:val="00C10BE4"/>
    <w:rsid w:val="00C10C0D"/>
    <w:rsid w:val="00C10C1A"/>
    <w:rsid w:val="00C10C3E"/>
    <w:rsid w:val="00C10C91"/>
    <w:rsid w:val="00C10E72"/>
    <w:rsid w:val="00C10EC1"/>
    <w:rsid w:val="00C110B7"/>
    <w:rsid w:val="00C11118"/>
    <w:rsid w:val="00C11187"/>
    <w:rsid w:val="00C1120F"/>
    <w:rsid w:val="00C11314"/>
    <w:rsid w:val="00C11428"/>
    <w:rsid w:val="00C114E3"/>
    <w:rsid w:val="00C11585"/>
    <w:rsid w:val="00C11596"/>
    <w:rsid w:val="00C115AF"/>
    <w:rsid w:val="00C1163F"/>
    <w:rsid w:val="00C1167B"/>
    <w:rsid w:val="00C1169D"/>
    <w:rsid w:val="00C116F1"/>
    <w:rsid w:val="00C11839"/>
    <w:rsid w:val="00C118FB"/>
    <w:rsid w:val="00C1190A"/>
    <w:rsid w:val="00C1190E"/>
    <w:rsid w:val="00C11953"/>
    <w:rsid w:val="00C119B7"/>
    <w:rsid w:val="00C11A82"/>
    <w:rsid w:val="00C11BCA"/>
    <w:rsid w:val="00C11BED"/>
    <w:rsid w:val="00C11CBD"/>
    <w:rsid w:val="00C11D93"/>
    <w:rsid w:val="00C11E76"/>
    <w:rsid w:val="00C11ED1"/>
    <w:rsid w:val="00C11F7F"/>
    <w:rsid w:val="00C11F89"/>
    <w:rsid w:val="00C1212D"/>
    <w:rsid w:val="00C12146"/>
    <w:rsid w:val="00C1218D"/>
    <w:rsid w:val="00C1221A"/>
    <w:rsid w:val="00C122FE"/>
    <w:rsid w:val="00C123DC"/>
    <w:rsid w:val="00C12453"/>
    <w:rsid w:val="00C12501"/>
    <w:rsid w:val="00C12578"/>
    <w:rsid w:val="00C125AB"/>
    <w:rsid w:val="00C128D3"/>
    <w:rsid w:val="00C128F1"/>
    <w:rsid w:val="00C12A91"/>
    <w:rsid w:val="00C12B06"/>
    <w:rsid w:val="00C12C60"/>
    <w:rsid w:val="00C12DBD"/>
    <w:rsid w:val="00C12DD8"/>
    <w:rsid w:val="00C12E5E"/>
    <w:rsid w:val="00C12E73"/>
    <w:rsid w:val="00C12E75"/>
    <w:rsid w:val="00C12ECD"/>
    <w:rsid w:val="00C13037"/>
    <w:rsid w:val="00C130A8"/>
    <w:rsid w:val="00C131D9"/>
    <w:rsid w:val="00C13205"/>
    <w:rsid w:val="00C1327D"/>
    <w:rsid w:val="00C1328A"/>
    <w:rsid w:val="00C1336F"/>
    <w:rsid w:val="00C1345D"/>
    <w:rsid w:val="00C1361C"/>
    <w:rsid w:val="00C136E8"/>
    <w:rsid w:val="00C13862"/>
    <w:rsid w:val="00C138FD"/>
    <w:rsid w:val="00C13961"/>
    <w:rsid w:val="00C1396F"/>
    <w:rsid w:val="00C13980"/>
    <w:rsid w:val="00C139AA"/>
    <w:rsid w:val="00C13A21"/>
    <w:rsid w:val="00C13A35"/>
    <w:rsid w:val="00C13A81"/>
    <w:rsid w:val="00C13AF5"/>
    <w:rsid w:val="00C13B91"/>
    <w:rsid w:val="00C13BB4"/>
    <w:rsid w:val="00C13BD2"/>
    <w:rsid w:val="00C13C56"/>
    <w:rsid w:val="00C13F23"/>
    <w:rsid w:val="00C13F6E"/>
    <w:rsid w:val="00C13F7D"/>
    <w:rsid w:val="00C140BB"/>
    <w:rsid w:val="00C140F4"/>
    <w:rsid w:val="00C1416D"/>
    <w:rsid w:val="00C1421D"/>
    <w:rsid w:val="00C1445A"/>
    <w:rsid w:val="00C1458A"/>
    <w:rsid w:val="00C1479C"/>
    <w:rsid w:val="00C147FC"/>
    <w:rsid w:val="00C149E1"/>
    <w:rsid w:val="00C14A90"/>
    <w:rsid w:val="00C14B04"/>
    <w:rsid w:val="00C14D03"/>
    <w:rsid w:val="00C14D15"/>
    <w:rsid w:val="00C14F65"/>
    <w:rsid w:val="00C14F6C"/>
    <w:rsid w:val="00C14FCC"/>
    <w:rsid w:val="00C15063"/>
    <w:rsid w:val="00C15153"/>
    <w:rsid w:val="00C15199"/>
    <w:rsid w:val="00C151B8"/>
    <w:rsid w:val="00C151D1"/>
    <w:rsid w:val="00C152B4"/>
    <w:rsid w:val="00C1532B"/>
    <w:rsid w:val="00C156DD"/>
    <w:rsid w:val="00C15702"/>
    <w:rsid w:val="00C15901"/>
    <w:rsid w:val="00C15937"/>
    <w:rsid w:val="00C159AA"/>
    <w:rsid w:val="00C15AF6"/>
    <w:rsid w:val="00C15C06"/>
    <w:rsid w:val="00C15C55"/>
    <w:rsid w:val="00C15D82"/>
    <w:rsid w:val="00C15EE1"/>
    <w:rsid w:val="00C15F16"/>
    <w:rsid w:val="00C15F37"/>
    <w:rsid w:val="00C15FE4"/>
    <w:rsid w:val="00C16077"/>
    <w:rsid w:val="00C160FA"/>
    <w:rsid w:val="00C16135"/>
    <w:rsid w:val="00C16189"/>
    <w:rsid w:val="00C1624A"/>
    <w:rsid w:val="00C16271"/>
    <w:rsid w:val="00C1631E"/>
    <w:rsid w:val="00C16365"/>
    <w:rsid w:val="00C1649C"/>
    <w:rsid w:val="00C164F4"/>
    <w:rsid w:val="00C16527"/>
    <w:rsid w:val="00C16557"/>
    <w:rsid w:val="00C165FC"/>
    <w:rsid w:val="00C16630"/>
    <w:rsid w:val="00C16740"/>
    <w:rsid w:val="00C1674C"/>
    <w:rsid w:val="00C1689B"/>
    <w:rsid w:val="00C169C5"/>
    <w:rsid w:val="00C16AA3"/>
    <w:rsid w:val="00C16CE4"/>
    <w:rsid w:val="00C16DC0"/>
    <w:rsid w:val="00C16DE7"/>
    <w:rsid w:val="00C16F52"/>
    <w:rsid w:val="00C170F8"/>
    <w:rsid w:val="00C1715A"/>
    <w:rsid w:val="00C17197"/>
    <w:rsid w:val="00C17230"/>
    <w:rsid w:val="00C1725D"/>
    <w:rsid w:val="00C172ED"/>
    <w:rsid w:val="00C17382"/>
    <w:rsid w:val="00C173A8"/>
    <w:rsid w:val="00C17531"/>
    <w:rsid w:val="00C17542"/>
    <w:rsid w:val="00C1754E"/>
    <w:rsid w:val="00C17611"/>
    <w:rsid w:val="00C176E9"/>
    <w:rsid w:val="00C176FE"/>
    <w:rsid w:val="00C1777B"/>
    <w:rsid w:val="00C1777E"/>
    <w:rsid w:val="00C177CC"/>
    <w:rsid w:val="00C1791C"/>
    <w:rsid w:val="00C17B1C"/>
    <w:rsid w:val="00C17BA4"/>
    <w:rsid w:val="00C17C76"/>
    <w:rsid w:val="00C17E75"/>
    <w:rsid w:val="00C17F85"/>
    <w:rsid w:val="00C20051"/>
    <w:rsid w:val="00C20277"/>
    <w:rsid w:val="00C2039B"/>
    <w:rsid w:val="00C20466"/>
    <w:rsid w:val="00C205C9"/>
    <w:rsid w:val="00C205E8"/>
    <w:rsid w:val="00C20690"/>
    <w:rsid w:val="00C20727"/>
    <w:rsid w:val="00C20821"/>
    <w:rsid w:val="00C20877"/>
    <w:rsid w:val="00C2088E"/>
    <w:rsid w:val="00C2091B"/>
    <w:rsid w:val="00C209BE"/>
    <w:rsid w:val="00C209D8"/>
    <w:rsid w:val="00C20DB5"/>
    <w:rsid w:val="00C20F83"/>
    <w:rsid w:val="00C21006"/>
    <w:rsid w:val="00C210BF"/>
    <w:rsid w:val="00C210EA"/>
    <w:rsid w:val="00C21206"/>
    <w:rsid w:val="00C2124F"/>
    <w:rsid w:val="00C212F3"/>
    <w:rsid w:val="00C215A8"/>
    <w:rsid w:val="00C215EE"/>
    <w:rsid w:val="00C2184D"/>
    <w:rsid w:val="00C21876"/>
    <w:rsid w:val="00C2199B"/>
    <w:rsid w:val="00C219D9"/>
    <w:rsid w:val="00C21A52"/>
    <w:rsid w:val="00C21A8B"/>
    <w:rsid w:val="00C21AA2"/>
    <w:rsid w:val="00C21AFF"/>
    <w:rsid w:val="00C21C6B"/>
    <w:rsid w:val="00C21CA8"/>
    <w:rsid w:val="00C21DD8"/>
    <w:rsid w:val="00C21DE1"/>
    <w:rsid w:val="00C21DFE"/>
    <w:rsid w:val="00C21E64"/>
    <w:rsid w:val="00C21EE0"/>
    <w:rsid w:val="00C21F03"/>
    <w:rsid w:val="00C22022"/>
    <w:rsid w:val="00C220C4"/>
    <w:rsid w:val="00C220F6"/>
    <w:rsid w:val="00C2226B"/>
    <w:rsid w:val="00C2229E"/>
    <w:rsid w:val="00C22326"/>
    <w:rsid w:val="00C223B8"/>
    <w:rsid w:val="00C2245B"/>
    <w:rsid w:val="00C227B9"/>
    <w:rsid w:val="00C2289F"/>
    <w:rsid w:val="00C228F5"/>
    <w:rsid w:val="00C2299F"/>
    <w:rsid w:val="00C22A11"/>
    <w:rsid w:val="00C22A80"/>
    <w:rsid w:val="00C22B1E"/>
    <w:rsid w:val="00C22D6F"/>
    <w:rsid w:val="00C22DF4"/>
    <w:rsid w:val="00C22E98"/>
    <w:rsid w:val="00C22EBA"/>
    <w:rsid w:val="00C22F60"/>
    <w:rsid w:val="00C22F6D"/>
    <w:rsid w:val="00C2312C"/>
    <w:rsid w:val="00C23229"/>
    <w:rsid w:val="00C232C1"/>
    <w:rsid w:val="00C234BA"/>
    <w:rsid w:val="00C235A5"/>
    <w:rsid w:val="00C23634"/>
    <w:rsid w:val="00C2363D"/>
    <w:rsid w:val="00C2366F"/>
    <w:rsid w:val="00C236DA"/>
    <w:rsid w:val="00C23715"/>
    <w:rsid w:val="00C2389B"/>
    <w:rsid w:val="00C238B1"/>
    <w:rsid w:val="00C23901"/>
    <w:rsid w:val="00C23AF5"/>
    <w:rsid w:val="00C23BCC"/>
    <w:rsid w:val="00C23C10"/>
    <w:rsid w:val="00C23DB9"/>
    <w:rsid w:val="00C23F6D"/>
    <w:rsid w:val="00C23FE6"/>
    <w:rsid w:val="00C23FF0"/>
    <w:rsid w:val="00C24138"/>
    <w:rsid w:val="00C2417E"/>
    <w:rsid w:val="00C24261"/>
    <w:rsid w:val="00C24310"/>
    <w:rsid w:val="00C243ED"/>
    <w:rsid w:val="00C24421"/>
    <w:rsid w:val="00C2470F"/>
    <w:rsid w:val="00C24780"/>
    <w:rsid w:val="00C24899"/>
    <w:rsid w:val="00C249B9"/>
    <w:rsid w:val="00C24AF3"/>
    <w:rsid w:val="00C24B20"/>
    <w:rsid w:val="00C24B8A"/>
    <w:rsid w:val="00C24BD7"/>
    <w:rsid w:val="00C24BE7"/>
    <w:rsid w:val="00C24CBF"/>
    <w:rsid w:val="00C24CC7"/>
    <w:rsid w:val="00C24CCC"/>
    <w:rsid w:val="00C24DA5"/>
    <w:rsid w:val="00C24DD1"/>
    <w:rsid w:val="00C24E3F"/>
    <w:rsid w:val="00C24E61"/>
    <w:rsid w:val="00C24E8A"/>
    <w:rsid w:val="00C24FA3"/>
    <w:rsid w:val="00C25055"/>
    <w:rsid w:val="00C252BC"/>
    <w:rsid w:val="00C2538E"/>
    <w:rsid w:val="00C253FD"/>
    <w:rsid w:val="00C25440"/>
    <w:rsid w:val="00C25448"/>
    <w:rsid w:val="00C25512"/>
    <w:rsid w:val="00C2556C"/>
    <w:rsid w:val="00C255EE"/>
    <w:rsid w:val="00C255F9"/>
    <w:rsid w:val="00C2562D"/>
    <w:rsid w:val="00C257BB"/>
    <w:rsid w:val="00C257C7"/>
    <w:rsid w:val="00C2580F"/>
    <w:rsid w:val="00C25A67"/>
    <w:rsid w:val="00C25B91"/>
    <w:rsid w:val="00C25BA3"/>
    <w:rsid w:val="00C25DB2"/>
    <w:rsid w:val="00C25DED"/>
    <w:rsid w:val="00C25E90"/>
    <w:rsid w:val="00C25EB1"/>
    <w:rsid w:val="00C25F2E"/>
    <w:rsid w:val="00C25F31"/>
    <w:rsid w:val="00C25F6D"/>
    <w:rsid w:val="00C2617F"/>
    <w:rsid w:val="00C261D4"/>
    <w:rsid w:val="00C2623E"/>
    <w:rsid w:val="00C262CF"/>
    <w:rsid w:val="00C26340"/>
    <w:rsid w:val="00C264F1"/>
    <w:rsid w:val="00C265C0"/>
    <w:rsid w:val="00C26604"/>
    <w:rsid w:val="00C2670D"/>
    <w:rsid w:val="00C2670E"/>
    <w:rsid w:val="00C267E3"/>
    <w:rsid w:val="00C2690D"/>
    <w:rsid w:val="00C26BAC"/>
    <w:rsid w:val="00C26BC6"/>
    <w:rsid w:val="00C26C1A"/>
    <w:rsid w:val="00C26C52"/>
    <w:rsid w:val="00C26C81"/>
    <w:rsid w:val="00C26D4B"/>
    <w:rsid w:val="00C26E06"/>
    <w:rsid w:val="00C26F02"/>
    <w:rsid w:val="00C26F53"/>
    <w:rsid w:val="00C2701E"/>
    <w:rsid w:val="00C27031"/>
    <w:rsid w:val="00C2717A"/>
    <w:rsid w:val="00C2723A"/>
    <w:rsid w:val="00C27292"/>
    <w:rsid w:val="00C272DC"/>
    <w:rsid w:val="00C27337"/>
    <w:rsid w:val="00C27497"/>
    <w:rsid w:val="00C27507"/>
    <w:rsid w:val="00C27577"/>
    <w:rsid w:val="00C27633"/>
    <w:rsid w:val="00C2763E"/>
    <w:rsid w:val="00C276D4"/>
    <w:rsid w:val="00C2774E"/>
    <w:rsid w:val="00C2791A"/>
    <w:rsid w:val="00C27B7F"/>
    <w:rsid w:val="00C27CE8"/>
    <w:rsid w:val="00C27D4E"/>
    <w:rsid w:val="00C27D8B"/>
    <w:rsid w:val="00C27E06"/>
    <w:rsid w:val="00C30017"/>
    <w:rsid w:val="00C30154"/>
    <w:rsid w:val="00C30200"/>
    <w:rsid w:val="00C30277"/>
    <w:rsid w:val="00C3027B"/>
    <w:rsid w:val="00C303BB"/>
    <w:rsid w:val="00C30556"/>
    <w:rsid w:val="00C3065F"/>
    <w:rsid w:val="00C3066A"/>
    <w:rsid w:val="00C306A3"/>
    <w:rsid w:val="00C30712"/>
    <w:rsid w:val="00C30815"/>
    <w:rsid w:val="00C3089D"/>
    <w:rsid w:val="00C308D0"/>
    <w:rsid w:val="00C30AA5"/>
    <w:rsid w:val="00C30C70"/>
    <w:rsid w:val="00C30CDD"/>
    <w:rsid w:val="00C30DCC"/>
    <w:rsid w:val="00C30DF7"/>
    <w:rsid w:val="00C30EFD"/>
    <w:rsid w:val="00C31077"/>
    <w:rsid w:val="00C31126"/>
    <w:rsid w:val="00C31340"/>
    <w:rsid w:val="00C31545"/>
    <w:rsid w:val="00C3160A"/>
    <w:rsid w:val="00C3167D"/>
    <w:rsid w:val="00C3171E"/>
    <w:rsid w:val="00C3194C"/>
    <w:rsid w:val="00C31A54"/>
    <w:rsid w:val="00C31A7B"/>
    <w:rsid w:val="00C31B38"/>
    <w:rsid w:val="00C31B8C"/>
    <w:rsid w:val="00C31C30"/>
    <w:rsid w:val="00C31D23"/>
    <w:rsid w:val="00C31DA9"/>
    <w:rsid w:val="00C31DEA"/>
    <w:rsid w:val="00C31E83"/>
    <w:rsid w:val="00C31F95"/>
    <w:rsid w:val="00C31FF4"/>
    <w:rsid w:val="00C3213D"/>
    <w:rsid w:val="00C3216E"/>
    <w:rsid w:val="00C32317"/>
    <w:rsid w:val="00C3236F"/>
    <w:rsid w:val="00C32573"/>
    <w:rsid w:val="00C3263D"/>
    <w:rsid w:val="00C3269B"/>
    <w:rsid w:val="00C326D8"/>
    <w:rsid w:val="00C3272F"/>
    <w:rsid w:val="00C327AE"/>
    <w:rsid w:val="00C32940"/>
    <w:rsid w:val="00C3297C"/>
    <w:rsid w:val="00C32A56"/>
    <w:rsid w:val="00C32A73"/>
    <w:rsid w:val="00C32ADF"/>
    <w:rsid w:val="00C32C39"/>
    <w:rsid w:val="00C32CF5"/>
    <w:rsid w:val="00C32DAE"/>
    <w:rsid w:val="00C32DC2"/>
    <w:rsid w:val="00C32DF9"/>
    <w:rsid w:val="00C32E55"/>
    <w:rsid w:val="00C32E84"/>
    <w:rsid w:val="00C32F8D"/>
    <w:rsid w:val="00C32FDD"/>
    <w:rsid w:val="00C33184"/>
    <w:rsid w:val="00C33345"/>
    <w:rsid w:val="00C333B6"/>
    <w:rsid w:val="00C3341B"/>
    <w:rsid w:val="00C33729"/>
    <w:rsid w:val="00C33960"/>
    <w:rsid w:val="00C339C3"/>
    <w:rsid w:val="00C339D2"/>
    <w:rsid w:val="00C339DC"/>
    <w:rsid w:val="00C339DE"/>
    <w:rsid w:val="00C33A25"/>
    <w:rsid w:val="00C33A62"/>
    <w:rsid w:val="00C33AAB"/>
    <w:rsid w:val="00C33BCF"/>
    <w:rsid w:val="00C33D66"/>
    <w:rsid w:val="00C33E81"/>
    <w:rsid w:val="00C33F95"/>
    <w:rsid w:val="00C34010"/>
    <w:rsid w:val="00C3403A"/>
    <w:rsid w:val="00C3411C"/>
    <w:rsid w:val="00C34185"/>
    <w:rsid w:val="00C3422E"/>
    <w:rsid w:val="00C342E5"/>
    <w:rsid w:val="00C3431B"/>
    <w:rsid w:val="00C34348"/>
    <w:rsid w:val="00C34357"/>
    <w:rsid w:val="00C343BD"/>
    <w:rsid w:val="00C343CC"/>
    <w:rsid w:val="00C343E6"/>
    <w:rsid w:val="00C34498"/>
    <w:rsid w:val="00C344DC"/>
    <w:rsid w:val="00C34568"/>
    <w:rsid w:val="00C3460D"/>
    <w:rsid w:val="00C346C0"/>
    <w:rsid w:val="00C34775"/>
    <w:rsid w:val="00C34800"/>
    <w:rsid w:val="00C34883"/>
    <w:rsid w:val="00C34887"/>
    <w:rsid w:val="00C34994"/>
    <w:rsid w:val="00C349CB"/>
    <w:rsid w:val="00C34A2D"/>
    <w:rsid w:val="00C34A56"/>
    <w:rsid w:val="00C34C2B"/>
    <w:rsid w:val="00C34C4B"/>
    <w:rsid w:val="00C34CB3"/>
    <w:rsid w:val="00C34D37"/>
    <w:rsid w:val="00C34D51"/>
    <w:rsid w:val="00C34E9A"/>
    <w:rsid w:val="00C35257"/>
    <w:rsid w:val="00C352B2"/>
    <w:rsid w:val="00C3536D"/>
    <w:rsid w:val="00C353A8"/>
    <w:rsid w:val="00C35517"/>
    <w:rsid w:val="00C35537"/>
    <w:rsid w:val="00C35614"/>
    <w:rsid w:val="00C35812"/>
    <w:rsid w:val="00C358C6"/>
    <w:rsid w:val="00C35959"/>
    <w:rsid w:val="00C359AF"/>
    <w:rsid w:val="00C35AE8"/>
    <w:rsid w:val="00C35B7E"/>
    <w:rsid w:val="00C35B92"/>
    <w:rsid w:val="00C35BA0"/>
    <w:rsid w:val="00C35C46"/>
    <w:rsid w:val="00C35F30"/>
    <w:rsid w:val="00C35F69"/>
    <w:rsid w:val="00C36021"/>
    <w:rsid w:val="00C36069"/>
    <w:rsid w:val="00C360BF"/>
    <w:rsid w:val="00C360C5"/>
    <w:rsid w:val="00C360C9"/>
    <w:rsid w:val="00C36111"/>
    <w:rsid w:val="00C3626D"/>
    <w:rsid w:val="00C36283"/>
    <w:rsid w:val="00C36299"/>
    <w:rsid w:val="00C3630F"/>
    <w:rsid w:val="00C36310"/>
    <w:rsid w:val="00C363D5"/>
    <w:rsid w:val="00C364BD"/>
    <w:rsid w:val="00C3656D"/>
    <w:rsid w:val="00C36589"/>
    <w:rsid w:val="00C36643"/>
    <w:rsid w:val="00C366B9"/>
    <w:rsid w:val="00C3671D"/>
    <w:rsid w:val="00C3689E"/>
    <w:rsid w:val="00C368A7"/>
    <w:rsid w:val="00C3694B"/>
    <w:rsid w:val="00C3698C"/>
    <w:rsid w:val="00C36AF8"/>
    <w:rsid w:val="00C36D95"/>
    <w:rsid w:val="00C36DF0"/>
    <w:rsid w:val="00C36DF7"/>
    <w:rsid w:val="00C36EDF"/>
    <w:rsid w:val="00C36FEF"/>
    <w:rsid w:val="00C370E9"/>
    <w:rsid w:val="00C3712E"/>
    <w:rsid w:val="00C37194"/>
    <w:rsid w:val="00C371BE"/>
    <w:rsid w:val="00C3721A"/>
    <w:rsid w:val="00C37247"/>
    <w:rsid w:val="00C3724F"/>
    <w:rsid w:val="00C37268"/>
    <w:rsid w:val="00C372FB"/>
    <w:rsid w:val="00C37306"/>
    <w:rsid w:val="00C37376"/>
    <w:rsid w:val="00C373F9"/>
    <w:rsid w:val="00C37530"/>
    <w:rsid w:val="00C37542"/>
    <w:rsid w:val="00C37592"/>
    <w:rsid w:val="00C3766E"/>
    <w:rsid w:val="00C37681"/>
    <w:rsid w:val="00C37850"/>
    <w:rsid w:val="00C37866"/>
    <w:rsid w:val="00C378A2"/>
    <w:rsid w:val="00C378CA"/>
    <w:rsid w:val="00C379F3"/>
    <w:rsid w:val="00C37A1F"/>
    <w:rsid w:val="00C37B8E"/>
    <w:rsid w:val="00C37C3D"/>
    <w:rsid w:val="00C37D0C"/>
    <w:rsid w:val="00C37D1A"/>
    <w:rsid w:val="00C37DB7"/>
    <w:rsid w:val="00C37E43"/>
    <w:rsid w:val="00C37F54"/>
    <w:rsid w:val="00C37F56"/>
    <w:rsid w:val="00C37FBB"/>
    <w:rsid w:val="00C37FD4"/>
    <w:rsid w:val="00C40023"/>
    <w:rsid w:val="00C40039"/>
    <w:rsid w:val="00C400BE"/>
    <w:rsid w:val="00C40139"/>
    <w:rsid w:val="00C40146"/>
    <w:rsid w:val="00C401D5"/>
    <w:rsid w:val="00C40508"/>
    <w:rsid w:val="00C40582"/>
    <w:rsid w:val="00C4063C"/>
    <w:rsid w:val="00C4075B"/>
    <w:rsid w:val="00C4076C"/>
    <w:rsid w:val="00C408DA"/>
    <w:rsid w:val="00C40B23"/>
    <w:rsid w:val="00C40BE5"/>
    <w:rsid w:val="00C40C25"/>
    <w:rsid w:val="00C40CC0"/>
    <w:rsid w:val="00C40E22"/>
    <w:rsid w:val="00C40EE5"/>
    <w:rsid w:val="00C40EF3"/>
    <w:rsid w:val="00C40F43"/>
    <w:rsid w:val="00C410B2"/>
    <w:rsid w:val="00C410E8"/>
    <w:rsid w:val="00C4114B"/>
    <w:rsid w:val="00C411A9"/>
    <w:rsid w:val="00C41421"/>
    <w:rsid w:val="00C414C0"/>
    <w:rsid w:val="00C415BC"/>
    <w:rsid w:val="00C4179C"/>
    <w:rsid w:val="00C417E2"/>
    <w:rsid w:val="00C4185D"/>
    <w:rsid w:val="00C419DE"/>
    <w:rsid w:val="00C41A22"/>
    <w:rsid w:val="00C41A4A"/>
    <w:rsid w:val="00C41A58"/>
    <w:rsid w:val="00C41A9A"/>
    <w:rsid w:val="00C41B34"/>
    <w:rsid w:val="00C41C1C"/>
    <w:rsid w:val="00C41C7D"/>
    <w:rsid w:val="00C41D7F"/>
    <w:rsid w:val="00C41E51"/>
    <w:rsid w:val="00C41F5C"/>
    <w:rsid w:val="00C41F62"/>
    <w:rsid w:val="00C421E5"/>
    <w:rsid w:val="00C42219"/>
    <w:rsid w:val="00C42430"/>
    <w:rsid w:val="00C42473"/>
    <w:rsid w:val="00C424A0"/>
    <w:rsid w:val="00C424AA"/>
    <w:rsid w:val="00C424AF"/>
    <w:rsid w:val="00C424F8"/>
    <w:rsid w:val="00C4251A"/>
    <w:rsid w:val="00C42591"/>
    <w:rsid w:val="00C425B1"/>
    <w:rsid w:val="00C42614"/>
    <w:rsid w:val="00C427B6"/>
    <w:rsid w:val="00C4283E"/>
    <w:rsid w:val="00C42885"/>
    <w:rsid w:val="00C428F8"/>
    <w:rsid w:val="00C42903"/>
    <w:rsid w:val="00C4290A"/>
    <w:rsid w:val="00C4295D"/>
    <w:rsid w:val="00C42AC4"/>
    <w:rsid w:val="00C42B01"/>
    <w:rsid w:val="00C42B31"/>
    <w:rsid w:val="00C42B4D"/>
    <w:rsid w:val="00C42BF9"/>
    <w:rsid w:val="00C42C64"/>
    <w:rsid w:val="00C42C6B"/>
    <w:rsid w:val="00C42E0E"/>
    <w:rsid w:val="00C42EEE"/>
    <w:rsid w:val="00C42F18"/>
    <w:rsid w:val="00C42F9D"/>
    <w:rsid w:val="00C43010"/>
    <w:rsid w:val="00C431CF"/>
    <w:rsid w:val="00C43231"/>
    <w:rsid w:val="00C4328E"/>
    <w:rsid w:val="00C432AA"/>
    <w:rsid w:val="00C43395"/>
    <w:rsid w:val="00C433B4"/>
    <w:rsid w:val="00C43457"/>
    <w:rsid w:val="00C43495"/>
    <w:rsid w:val="00C434E6"/>
    <w:rsid w:val="00C434FA"/>
    <w:rsid w:val="00C435D5"/>
    <w:rsid w:val="00C43602"/>
    <w:rsid w:val="00C4370D"/>
    <w:rsid w:val="00C439B2"/>
    <w:rsid w:val="00C43A58"/>
    <w:rsid w:val="00C43BC9"/>
    <w:rsid w:val="00C43E24"/>
    <w:rsid w:val="00C43E2B"/>
    <w:rsid w:val="00C43EA6"/>
    <w:rsid w:val="00C43F2F"/>
    <w:rsid w:val="00C44081"/>
    <w:rsid w:val="00C440DE"/>
    <w:rsid w:val="00C44143"/>
    <w:rsid w:val="00C44190"/>
    <w:rsid w:val="00C441FA"/>
    <w:rsid w:val="00C44204"/>
    <w:rsid w:val="00C44212"/>
    <w:rsid w:val="00C44276"/>
    <w:rsid w:val="00C44327"/>
    <w:rsid w:val="00C44338"/>
    <w:rsid w:val="00C4436F"/>
    <w:rsid w:val="00C4438F"/>
    <w:rsid w:val="00C443A3"/>
    <w:rsid w:val="00C44436"/>
    <w:rsid w:val="00C44873"/>
    <w:rsid w:val="00C448F6"/>
    <w:rsid w:val="00C448F7"/>
    <w:rsid w:val="00C4498F"/>
    <w:rsid w:val="00C44A0A"/>
    <w:rsid w:val="00C44A32"/>
    <w:rsid w:val="00C44B3D"/>
    <w:rsid w:val="00C44B47"/>
    <w:rsid w:val="00C44B77"/>
    <w:rsid w:val="00C44D08"/>
    <w:rsid w:val="00C44D09"/>
    <w:rsid w:val="00C44DF6"/>
    <w:rsid w:val="00C44FEA"/>
    <w:rsid w:val="00C45038"/>
    <w:rsid w:val="00C4519D"/>
    <w:rsid w:val="00C452EB"/>
    <w:rsid w:val="00C4532F"/>
    <w:rsid w:val="00C45369"/>
    <w:rsid w:val="00C45393"/>
    <w:rsid w:val="00C453C6"/>
    <w:rsid w:val="00C454FF"/>
    <w:rsid w:val="00C4551F"/>
    <w:rsid w:val="00C455A5"/>
    <w:rsid w:val="00C4565C"/>
    <w:rsid w:val="00C456EC"/>
    <w:rsid w:val="00C4573F"/>
    <w:rsid w:val="00C45774"/>
    <w:rsid w:val="00C458BC"/>
    <w:rsid w:val="00C459D1"/>
    <w:rsid w:val="00C45AC3"/>
    <w:rsid w:val="00C45BCA"/>
    <w:rsid w:val="00C45CE5"/>
    <w:rsid w:val="00C45DC6"/>
    <w:rsid w:val="00C45DFE"/>
    <w:rsid w:val="00C45E2E"/>
    <w:rsid w:val="00C45E57"/>
    <w:rsid w:val="00C45ED5"/>
    <w:rsid w:val="00C45EE7"/>
    <w:rsid w:val="00C45F17"/>
    <w:rsid w:val="00C45FDA"/>
    <w:rsid w:val="00C45FFF"/>
    <w:rsid w:val="00C46043"/>
    <w:rsid w:val="00C46060"/>
    <w:rsid w:val="00C4618F"/>
    <w:rsid w:val="00C4625C"/>
    <w:rsid w:val="00C462EB"/>
    <w:rsid w:val="00C46310"/>
    <w:rsid w:val="00C463F1"/>
    <w:rsid w:val="00C46506"/>
    <w:rsid w:val="00C46552"/>
    <w:rsid w:val="00C465A8"/>
    <w:rsid w:val="00C46686"/>
    <w:rsid w:val="00C466AA"/>
    <w:rsid w:val="00C46857"/>
    <w:rsid w:val="00C46864"/>
    <w:rsid w:val="00C46AC9"/>
    <w:rsid w:val="00C46B8A"/>
    <w:rsid w:val="00C46C68"/>
    <w:rsid w:val="00C46D0F"/>
    <w:rsid w:val="00C46E29"/>
    <w:rsid w:val="00C46E80"/>
    <w:rsid w:val="00C46FB6"/>
    <w:rsid w:val="00C470BD"/>
    <w:rsid w:val="00C47142"/>
    <w:rsid w:val="00C4718D"/>
    <w:rsid w:val="00C471B8"/>
    <w:rsid w:val="00C47271"/>
    <w:rsid w:val="00C47384"/>
    <w:rsid w:val="00C47434"/>
    <w:rsid w:val="00C47438"/>
    <w:rsid w:val="00C47475"/>
    <w:rsid w:val="00C47488"/>
    <w:rsid w:val="00C477DE"/>
    <w:rsid w:val="00C4790C"/>
    <w:rsid w:val="00C47914"/>
    <w:rsid w:val="00C4794D"/>
    <w:rsid w:val="00C4795C"/>
    <w:rsid w:val="00C479C8"/>
    <w:rsid w:val="00C47A81"/>
    <w:rsid w:val="00C47B2F"/>
    <w:rsid w:val="00C47B38"/>
    <w:rsid w:val="00C47C55"/>
    <w:rsid w:val="00C47CB4"/>
    <w:rsid w:val="00C47CFF"/>
    <w:rsid w:val="00C47DDA"/>
    <w:rsid w:val="00C47FF2"/>
    <w:rsid w:val="00C50042"/>
    <w:rsid w:val="00C5016C"/>
    <w:rsid w:val="00C5018C"/>
    <w:rsid w:val="00C502FD"/>
    <w:rsid w:val="00C50385"/>
    <w:rsid w:val="00C505D0"/>
    <w:rsid w:val="00C50767"/>
    <w:rsid w:val="00C507C2"/>
    <w:rsid w:val="00C5081A"/>
    <w:rsid w:val="00C50866"/>
    <w:rsid w:val="00C5096B"/>
    <w:rsid w:val="00C50A75"/>
    <w:rsid w:val="00C50A88"/>
    <w:rsid w:val="00C50BC2"/>
    <w:rsid w:val="00C50C61"/>
    <w:rsid w:val="00C50CCA"/>
    <w:rsid w:val="00C50D96"/>
    <w:rsid w:val="00C50E03"/>
    <w:rsid w:val="00C50E54"/>
    <w:rsid w:val="00C50EE9"/>
    <w:rsid w:val="00C50F08"/>
    <w:rsid w:val="00C5107A"/>
    <w:rsid w:val="00C510F9"/>
    <w:rsid w:val="00C5122A"/>
    <w:rsid w:val="00C5123E"/>
    <w:rsid w:val="00C5131B"/>
    <w:rsid w:val="00C51357"/>
    <w:rsid w:val="00C5137C"/>
    <w:rsid w:val="00C51487"/>
    <w:rsid w:val="00C51588"/>
    <w:rsid w:val="00C515A1"/>
    <w:rsid w:val="00C515B0"/>
    <w:rsid w:val="00C515D5"/>
    <w:rsid w:val="00C51634"/>
    <w:rsid w:val="00C51737"/>
    <w:rsid w:val="00C517DF"/>
    <w:rsid w:val="00C5189A"/>
    <w:rsid w:val="00C518D8"/>
    <w:rsid w:val="00C518F7"/>
    <w:rsid w:val="00C51931"/>
    <w:rsid w:val="00C51993"/>
    <w:rsid w:val="00C519D9"/>
    <w:rsid w:val="00C51A31"/>
    <w:rsid w:val="00C51AAB"/>
    <w:rsid w:val="00C51B4C"/>
    <w:rsid w:val="00C51BE8"/>
    <w:rsid w:val="00C51C6F"/>
    <w:rsid w:val="00C51ECB"/>
    <w:rsid w:val="00C52135"/>
    <w:rsid w:val="00C5223B"/>
    <w:rsid w:val="00C52255"/>
    <w:rsid w:val="00C522B6"/>
    <w:rsid w:val="00C52326"/>
    <w:rsid w:val="00C52342"/>
    <w:rsid w:val="00C523B8"/>
    <w:rsid w:val="00C52533"/>
    <w:rsid w:val="00C52698"/>
    <w:rsid w:val="00C526F0"/>
    <w:rsid w:val="00C52741"/>
    <w:rsid w:val="00C527E7"/>
    <w:rsid w:val="00C52828"/>
    <w:rsid w:val="00C52893"/>
    <w:rsid w:val="00C528DE"/>
    <w:rsid w:val="00C52ABD"/>
    <w:rsid w:val="00C52ACC"/>
    <w:rsid w:val="00C52B53"/>
    <w:rsid w:val="00C52C24"/>
    <w:rsid w:val="00C52C3E"/>
    <w:rsid w:val="00C52C72"/>
    <w:rsid w:val="00C52CDD"/>
    <w:rsid w:val="00C52F11"/>
    <w:rsid w:val="00C52FAB"/>
    <w:rsid w:val="00C53035"/>
    <w:rsid w:val="00C5307E"/>
    <w:rsid w:val="00C530E2"/>
    <w:rsid w:val="00C53135"/>
    <w:rsid w:val="00C532B7"/>
    <w:rsid w:val="00C532E2"/>
    <w:rsid w:val="00C532FA"/>
    <w:rsid w:val="00C53312"/>
    <w:rsid w:val="00C533C9"/>
    <w:rsid w:val="00C53485"/>
    <w:rsid w:val="00C534A4"/>
    <w:rsid w:val="00C534DC"/>
    <w:rsid w:val="00C53569"/>
    <w:rsid w:val="00C53586"/>
    <w:rsid w:val="00C535DA"/>
    <w:rsid w:val="00C53615"/>
    <w:rsid w:val="00C5361A"/>
    <w:rsid w:val="00C53657"/>
    <w:rsid w:val="00C536B4"/>
    <w:rsid w:val="00C53775"/>
    <w:rsid w:val="00C537E8"/>
    <w:rsid w:val="00C53809"/>
    <w:rsid w:val="00C53812"/>
    <w:rsid w:val="00C538B9"/>
    <w:rsid w:val="00C5392C"/>
    <w:rsid w:val="00C539EB"/>
    <w:rsid w:val="00C53A92"/>
    <w:rsid w:val="00C53C15"/>
    <w:rsid w:val="00C53C5A"/>
    <w:rsid w:val="00C53C88"/>
    <w:rsid w:val="00C53D71"/>
    <w:rsid w:val="00C53DF7"/>
    <w:rsid w:val="00C53FBE"/>
    <w:rsid w:val="00C54023"/>
    <w:rsid w:val="00C54074"/>
    <w:rsid w:val="00C5410F"/>
    <w:rsid w:val="00C54118"/>
    <w:rsid w:val="00C5420E"/>
    <w:rsid w:val="00C54289"/>
    <w:rsid w:val="00C542ED"/>
    <w:rsid w:val="00C54368"/>
    <w:rsid w:val="00C543EB"/>
    <w:rsid w:val="00C54400"/>
    <w:rsid w:val="00C544BC"/>
    <w:rsid w:val="00C5450B"/>
    <w:rsid w:val="00C54529"/>
    <w:rsid w:val="00C54531"/>
    <w:rsid w:val="00C5463D"/>
    <w:rsid w:val="00C54665"/>
    <w:rsid w:val="00C54710"/>
    <w:rsid w:val="00C5475F"/>
    <w:rsid w:val="00C54769"/>
    <w:rsid w:val="00C547BA"/>
    <w:rsid w:val="00C549A3"/>
    <w:rsid w:val="00C54A46"/>
    <w:rsid w:val="00C54A68"/>
    <w:rsid w:val="00C54B84"/>
    <w:rsid w:val="00C54C52"/>
    <w:rsid w:val="00C54DE5"/>
    <w:rsid w:val="00C54E9C"/>
    <w:rsid w:val="00C55056"/>
    <w:rsid w:val="00C550B3"/>
    <w:rsid w:val="00C5516F"/>
    <w:rsid w:val="00C551A1"/>
    <w:rsid w:val="00C551AA"/>
    <w:rsid w:val="00C552F6"/>
    <w:rsid w:val="00C5534B"/>
    <w:rsid w:val="00C553BA"/>
    <w:rsid w:val="00C55531"/>
    <w:rsid w:val="00C555CA"/>
    <w:rsid w:val="00C5563E"/>
    <w:rsid w:val="00C5570C"/>
    <w:rsid w:val="00C55736"/>
    <w:rsid w:val="00C55969"/>
    <w:rsid w:val="00C55B6E"/>
    <w:rsid w:val="00C55C1D"/>
    <w:rsid w:val="00C55C2E"/>
    <w:rsid w:val="00C55C47"/>
    <w:rsid w:val="00C55D39"/>
    <w:rsid w:val="00C55E24"/>
    <w:rsid w:val="00C55E70"/>
    <w:rsid w:val="00C55ED4"/>
    <w:rsid w:val="00C55F3B"/>
    <w:rsid w:val="00C5602B"/>
    <w:rsid w:val="00C5609F"/>
    <w:rsid w:val="00C560B0"/>
    <w:rsid w:val="00C561CF"/>
    <w:rsid w:val="00C5639A"/>
    <w:rsid w:val="00C56449"/>
    <w:rsid w:val="00C564F4"/>
    <w:rsid w:val="00C5658B"/>
    <w:rsid w:val="00C568A2"/>
    <w:rsid w:val="00C568E1"/>
    <w:rsid w:val="00C56933"/>
    <w:rsid w:val="00C56B37"/>
    <w:rsid w:val="00C56C06"/>
    <w:rsid w:val="00C56CFA"/>
    <w:rsid w:val="00C56D20"/>
    <w:rsid w:val="00C56E3C"/>
    <w:rsid w:val="00C56E72"/>
    <w:rsid w:val="00C56EAE"/>
    <w:rsid w:val="00C57040"/>
    <w:rsid w:val="00C570C7"/>
    <w:rsid w:val="00C570F2"/>
    <w:rsid w:val="00C5718C"/>
    <w:rsid w:val="00C571A7"/>
    <w:rsid w:val="00C571DA"/>
    <w:rsid w:val="00C5729B"/>
    <w:rsid w:val="00C572BE"/>
    <w:rsid w:val="00C57347"/>
    <w:rsid w:val="00C57353"/>
    <w:rsid w:val="00C5738D"/>
    <w:rsid w:val="00C574DE"/>
    <w:rsid w:val="00C575C6"/>
    <w:rsid w:val="00C57656"/>
    <w:rsid w:val="00C576E6"/>
    <w:rsid w:val="00C57794"/>
    <w:rsid w:val="00C57AE9"/>
    <w:rsid w:val="00C57CAC"/>
    <w:rsid w:val="00C57D2C"/>
    <w:rsid w:val="00C57DF3"/>
    <w:rsid w:val="00C57DFF"/>
    <w:rsid w:val="00C57E40"/>
    <w:rsid w:val="00C57F32"/>
    <w:rsid w:val="00C57F49"/>
    <w:rsid w:val="00C57F5E"/>
    <w:rsid w:val="00C57F63"/>
    <w:rsid w:val="00C57F6B"/>
    <w:rsid w:val="00C57FAC"/>
    <w:rsid w:val="00C57FF5"/>
    <w:rsid w:val="00C60055"/>
    <w:rsid w:val="00C6005F"/>
    <w:rsid w:val="00C60160"/>
    <w:rsid w:val="00C601D9"/>
    <w:rsid w:val="00C60204"/>
    <w:rsid w:val="00C602B1"/>
    <w:rsid w:val="00C60334"/>
    <w:rsid w:val="00C603E6"/>
    <w:rsid w:val="00C604E6"/>
    <w:rsid w:val="00C604F4"/>
    <w:rsid w:val="00C60571"/>
    <w:rsid w:val="00C6064D"/>
    <w:rsid w:val="00C60783"/>
    <w:rsid w:val="00C608AD"/>
    <w:rsid w:val="00C6097F"/>
    <w:rsid w:val="00C6099B"/>
    <w:rsid w:val="00C609DC"/>
    <w:rsid w:val="00C60C08"/>
    <w:rsid w:val="00C60E7D"/>
    <w:rsid w:val="00C60F2E"/>
    <w:rsid w:val="00C6102F"/>
    <w:rsid w:val="00C61112"/>
    <w:rsid w:val="00C61133"/>
    <w:rsid w:val="00C6126C"/>
    <w:rsid w:val="00C6148E"/>
    <w:rsid w:val="00C614A2"/>
    <w:rsid w:val="00C614CB"/>
    <w:rsid w:val="00C6155C"/>
    <w:rsid w:val="00C615E0"/>
    <w:rsid w:val="00C6168B"/>
    <w:rsid w:val="00C617C6"/>
    <w:rsid w:val="00C6183E"/>
    <w:rsid w:val="00C61869"/>
    <w:rsid w:val="00C618DC"/>
    <w:rsid w:val="00C61A42"/>
    <w:rsid w:val="00C61B86"/>
    <w:rsid w:val="00C61D2F"/>
    <w:rsid w:val="00C61E92"/>
    <w:rsid w:val="00C620C4"/>
    <w:rsid w:val="00C62135"/>
    <w:rsid w:val="00C6217D"/>
    <w:rsid w:val="00C62188"/>
    <w:rsid w:val="00C62213"/>
    <w:rsid w:val="00C62267"/>
    <w:rsid w:val="00C62330"/>
    <w:rsid w:val="00C62480"/>
    <w:rsid w:val="00C62487"/>
    <w:rsid w:val="00C624E5"/>
    <w:rsid w:val="00C624EF"/>
    <w:rsid w:val="00C6266E"/>
    <w:rsid w:val="00C62710"/>
    <w:rsid w:val="00C627C9"/>
    <w:rsid w:val="00C627CA"/>
    <w:rsid w:val="00C627CE"/>
    <w:rsid w:val="00C62974"/>
    <w:rsid w:val="00C62986"/>
    <w:rsid w:val="00C62A36"/>
    <w:rsid w:val="00C62A3E"/>
    <w:rsid w:val="00C62A77"/>
    <w:rsid w:val="00C62A80"/>
    <w:rsid w:val="00C62B2A"/>
    <w:rsid w:val="00C62B72"/>
    <w:rsid w:val="00C62BEA"/>
    <w:rsid w:val="00C62C3A"/>
    <w:rsid w:val="00C62CB3"/>
    <w:rsid w:val="00C62D20"/>
    <w:rsid w:val="00C62D4A"/>
    <w:rsid w:val="00C62DAF"/>
    <w:rsid w:val="00C62E4D"/>
    <w:rsid w:val="00C63021"/>
    <w:rsid w:val="00C63108"/>
    <w:rsid w:val="00C631DD"/>
    <w:rsid w:val="00C63238"/>
    <w:rsid w:val="00C63295"/>
    <w:rsid w:val="00C63307"/>
    <w:rsid w:val="00C63330"/>
    <w:rsid w:val="00C63376"/>
    <w:rsid w:val="00C63379"/>
    <w:rsid w:val="00C63382"/>
    <w:rsid w:val="00C633B8"/>
    <w:rsid w:val="00C633EA"/>
    <w:rsid w:val="00C6343E"/>
    <w:rsid w:val="00C634A0"/>
    <w:rsid w:val="00C63511"/>
    <w:rsid w:val="00C63518"/>
    <w:rsid w:val="00C635B5"/>
    <w:rsid w:val="00C635EB"/>
    <w:rsid w:val="00C63687"/>
    <w:rsid w:val="00C637BB"/>
    <w:rsid w:val="00C63847"/>
    <w:rsid w:val="00C63907"/>
    <w:rsid w:val="00C639DB"/>
    <w:rsid w:val="00C63A3A"/>
    <w:rsid w:val="00C63BA1"/>
    <w:rsid w:val="00C63D10"/>
    <w:rsid w:val="00C63D14"/>
    <w:rsid w:val="00C63DE0"/>
    <w:rsid w:val="00C63E33"/>
    <w:rsid w:val="00C63F42"/>
    <w:rsid w:val="00C63FC2"/>
    <w:rsid w:val="00C64007"/>
    <w:rsid w:val="00C64061"/>
    <w:rsid w:val="00C6408E"/>
    <w:rsid w:val="00C64180"/>
    <w:rsid w:val="00C64196"/>
    <w:rsid w:val="00C641DF"/>
    <w:rsid w:val="00C64224"/>
    <w:rsid w:val="00C642DA"/>
    <w:rsid w:val="00C6435E"/>
    <w:rsid w:val="00C64375"/>
    <w:rsid w:val="00C64451"/>
    <w:rsid w:val="00C64525"/>
    <w:rsid w:val="00C645D9"/>
    <w:rsid w:val="00C64603"/>
    <w:rsid w:val="00C6482A"/>
    <w:rsid w:val="00C64886"/>
    <w:rsid w:val="00C64887"/>
    <w:rsid w:val="00C6491A"/>
    <w:rsid w:val="00C64933"/>
    <w:rsid w:val="00C64966"/>
    <w:rsid w:val="00C6496F"/>
    <w:rsid w:val="00C6499E"/>
    <w:rsid w:val="00C64A8E"/>
    <w:rsid w:val="00C64BD6"/>
    <w:rsid w:val="00C64C8E"/>
    <w:rsid w:val="00C64D5D"/>
    <w:rsid w:val="00C64DA6"/>
    <w:rsid w:val="00C64EA3"/>
    <w:rsid w:val="00C64ED1"/>
    <w:rsid w:val="00C64EF6"/>
    <w:rsid w:val="00C64EFE"/>
    <w:rsid w:val="00C64F25"/>
    <w:rsid w:val="00C64FA1"/>
    <w:rsid w:val="00C64FD5"/>
    <w:rsid w:val="00C6502D"/>
    <w:rsid w:val="00C650A5"/>
    <w:rsid w:val="00C650AF"/>
    <w:rsid w:val="00C650E1"/>
    <w:rsid w:val="00C650F4"/>
    <w:rsid w:val="00C652FA"/>
    <w:rsid w:val="00C653A4"/>
    <w:rsid w:val="00C653AA"/>
    <w:rsid w:val="00C655DC"/>
    <w:rsid w:val="00C6563C"/>
    <w:rsid w:val="00C656C6"/>
    <w:rsid w:val="00C656ED"/>
    <w:rsid w:val="00C6575E"/>
    <w:rsid w:val="00C65860"/>
    <w:rsid w:val="00C65AD6"/>
    <w:rsid w:val="00C65E2D"/>
    <w:rsid w:val="00C65EF2"/>
    <w:rsid w:val="00C6613D"/>
    <w:rsid w:val="00C6615D"/>
    <w:rsid w:val="00C661AF"/>
    <w:rsid w:val="00C662EA"/>
    <w:rsid w:val="00C66374"/>
    <w:rsid w:val="00C663E9"/>
    <w:rsid w:val="00C6653C"/>
    <w:rsid w:val="00C66570"/>
    <w:rsid w:val="00C66640"/>
    <w:rsid w:val="00C66659"/>
    <w:rsid w:val="00C666CA"/>
    <w:rsid w:val="00C66838"/>
    <w:rsid w:val="00C6698C"/>
    <w:rsid w:val="00C66996"/>
    <w:rsid w:val="00C669CF"/>
    <w:rsid w:val="00C66A33"/>
    <w:rsid w:val="00C66B49"/>
    <w:rsid w:val="00C66BAC"/>
    <w:rsid w:val="00C66C18"/>
    <w:rsid w:val="00C66C39"/>
    <w:rsid w:val="00C66CF1"/>
    <w:rsid w:val="00C66E58"/>
    <w:rsid w:val="00C66E81"/>
    <w:rsid w:val="00C66F86"/>
    <w:rsid w:val="00C67046"/>
    <w:rsid w:val="00C6714C"/>
    <w:rsid w:val="00C6739A"/>
    <w:rsid w:val="00C6747A"/>
    <w:rsid w:val="00C67489"/>
    <w:rsid w:val="00C674F2"/>
    <w:rsid w:val="00C6756E"/>
    <w:rsid w:val="00C67668"/>
    <w:rsid w:val="00C676CA"/>
    <w:rsid w:val="00C676CB"/>
    <w:rsid w:val="00C6773F"/>
    <w:rsid w:val="00C67774"/>
    <w:rsid w:val="00C6782E"/>
    <w:rsid w:val="00C67833"/>
    <w:rsid w:val="00C6788C"/>
    <w:rsid w:val="00C678AF"/>
    <w:rsid w:val="00C6791B"/>
    <w:rsid w:val="00C67987"/>
    <w:rsid w:val="00C67BFE"/>
    <w:rsid w:val="00C67CC2"/>
    <w:rsid w:val="00C67CD7"/>
    <w:rsid w:val="00C67E70"/>
    <w:rsid w:val="00C67EAA"/>
    <w:rsid w:val="00C67EF5"/>
    <w:rsid w:val="00C67F50"/>
    <w:rsid w:val="00C700F9"/>
    <w:rsid w:val="00C7015E"/>
    <w:rsid w:val="00C70287"/>
    <w:rsid w:val="00C702C4"/>
    <w:rsid w:val="00C7032C"/>
    <w:rsid w:val="00C703D5"/>
    <w:rsid w:val="00C704C4"/>
    <w:rsid w:val="00C70748"/>
    <w:rsid w:val="00C707D4"/>
    <w:rsid w:val="00C707DD"/>
    <w:rsid w:val="00C707F2"/>
    <w:rsid w:val="00C70866"/>
    <w:rsid w:val="00C70893"/>
    <w:rsid w:val="00C70922"/>
    <w:rsid w:val="00C70951"/>
    <w:rsid w:val="00C70955"/>
    <w:rsid w:val="00C70995"/>
    <w:rsid w:val="00C709DE"/>
    <w:rsid w:val="00C70A1F"/>
    <w:rsid w:val="00C70A28"/>
    <w:rsid w:val="00C70ADC"/>
    <w:rsid w:val="00C70B4D"/>
    <w:rsid w:val="00C70B70"/>
    <w:rsid w:val="00C70B72"/>
    <w:rsid w:val="00C70B83"/>
    <w:rsid w:val="00C70B95"/>
    <w:rsid w:val="00C70BAC"/>
    <w:rsid w:val="00C70BAF"/>
    <w:rsid w:val="00C70BBD"/>
    <w:rsid w:val="00C70CA2"/>
    <w:rsid w:val="00C70CF1"/>
    <w:rsid w:val="00C70DCE"/>
    <w:rsid w:val="00C70DDE"/>
    <w:rsid w:val="00C70E19"/>
    <w:rsid w:val="00C70EC5"/>
    <w:rsid w:val="00C70ED7"/>
    <w:rsid w:val="00C70F6B"/>
    <w:rsid w:val="00C7122A"/>
    <w:rsid w:val="00C712E1"/>
    <w:rsid w:val="00C7143B"/>
    <w:rsid w:val="00C71510"/>
    <w:rsid w:val="00C7151D"/>
    <w:rsid w:val="00C71582"/>
    <w:rsid w:val="00C716A5"/>
    <w:rsid w:val="00C7170C"/>
    <w:rsid w:val="00C719DC"/>
    <w:rsid w:val="00C719E3"/>
    <w:rsid w:val="00C71A56"/>
    <w:rsid w:val="00C71A8B"/>
    <w:rsid w:val="00C71AC6"/>
    <w:rsid w:val="00C71B57"/>
    <w:rsid w:val="00C71C1B"/>
    <w:rsid w:val="00C71C47"/>
    <w:rsid w:val="00C71C6C"/>
    <w:rsid w:val="00C71CB5"/>
    <w:rsid w:val="00C71E8B"/>
    <w:rsid w:val="00C71EE6"/>
    <w:rsid w:val="00C7207D"/>
    <w:rsid w:val="00C720A6"/>
    <w:rsid w:val="00C72192"/>
    <w:rsid w:val="00C72198"/>
    <w:rsid w:val="00C721AB"/>
    <w:rsid w:val="00C721D6"/>
    <w:rsid w:val="00C72242"/>
    <w:rsid w:val="00C7231A"/>
    <w:rsid w:val="00C72406"/>
    <w:rsid w:val="00C72422"/>
    <w:rsid w:val="00C7246F"/>
    <w:rsid w:val="00C72567"/>
    <w:rsid w:val="00C725E7"/>
    <w:rsid w:val="00C7261D"/>
    <w:rsid w:val="00C7284C"/>
    <w:rsid w:val="00C728A8"/>
    <w:rsid w:val="00C728EA"/>
    <w:rsid w:val="00C729E5"/>
    <w:rsid w:val="00C72AE7"/>
    <w:rsid w:val="00C72B95"/>
    <w:rsid w:val="00C72E3A"/>
    <w:rsid w:val="00C72E90"/>
    <w:rsid w:val="00C72EC3"/>
    <w:rsid w:val="00C72FC4"/>
    <w:rsid w:val="00C7307A"/>
    <w:rsid w:val="00C731DB"/>
    <w:rsid w:val="00C73226"/>
    <w:rsid w:val="00C732BC"/>
    <w:rsid w:val="00C7333C"/>
    <w:rsid w:val="00C7336A"/>
    <w:rsid w:val="00C7345D"/>
    <w:rsid w:val="00C73586"/>
    <w:rsid w:val="00C73597"/>
    <w:rsid w:val="00C73694"/>
    <w:rsid w:val="00C736A0"/>
    <w:rsid w:val="00C736DB"/>
    <w:rsid w:val="00C7373F"/>
    <w:rsid w:val="00C73829"/>
    <w:rsid w:val="00C73A3F"/>
    <w:rsid w:val="00C73A98"/>
    <w:rsid w:val="00C73CD9"/>
    <w:rsid w:val="00C73D34"/>
    <w:rsid w:val="00C73DAB"/>
    <w:rsid w:val="00C73F19"/>
    <w:rsid w:val="00C73F46"/>
    <w:rsid w:val="00C73F83"/>
    <w:rsid w:val="00C741A8"/>
    <w:rsid w:val="00C7432B"/>
    <w:rsid w:val="00C744A7"/>
    <w:rsid w:val="00C744E9"/>
    <w:rsid w:val="00C7450B"/>
    <w:rsid w:val="00C74579"/>
    <w:rsid w:val="00C745AB"/>
    <w:rsid w:val="00C745AF"/>
    <w:rsid w:val="00C745E2"/>
    <w:rsid w:val="00C745F7"/>
    <w:rsid w:val="00C746D6"/>
    <w:rsid w:val="00C7470F"/>
    <w:rsid w:val="00C7471C"/>
    <w:rsid w:val="00C747B7"/>
    <w:rsid w:val="00C74933"/>
    <w:rsid w:val="00C7494D"/>
    <w:rsid w:val="00C74E47"/>
    <w:rsid w:val="00C74E99"/>
    <w:rsid w:val="00C74EEE"/>
    <w:rsid w:val="00C74F5E"/>
    <w:rsid w:val="00C74FA2"/>
    <w:rsid w:val="00C750D8"/>
    <w:rsid w:val="00C7517B"/>
    <w:rsid w:val="00C75277"/>
    <w:rsid w:val="00C75294"/>
    <w:rsid w:val="00C7533B"/>
    <w:rsid w:val="00C753F6"/>
    <w:rsid w:val="00C754F5"/>
    <w:rsid w:val="00C7569D"/>
    <w:rsid w:val="00C75714"/>
    <w:rsid w:val="00C7578C"/>
    <w:rsid w:val="00C75875"/>
    <w:rsid w:val="00C7590A"/>
    <w:rsid w:val="00C75BF4"/>
    <w:rsid w:val="00C75C0C"/>
    <w:rsid w:val="00C75CED"/>
    <w:rsid w:val="00C75D81"/>
    <w:rsid w:val="00C75DD7"/>
    <w:rsid w:val="00C75EA1"/>
    <w:rsid w:val="00C75EF0"/>
    <w:rsid w:val="00C76012"/>
    <w:rsid w:val="00C76041"/>
    <w:rsid w:val="00C761B4"/>
    <w:rsid w:val="00C7635D"/>
    <w:rsid w:val="00C76444"/>
    <w:rsid w:val="00C7646F"/>
    <w:rsid w:val="00C7647E"/>
    <w:rsid w:val="00C7651B"/>
    <w:rsid w:val="00C76558"/>
    <w:rsid w:val="00C76583"/>
    <w:rsid w:val="00C76643"/>
    <w:rsid w:val="00C76720"/>
    <w:rsid w:val="00C76BE5"/>
    <w:rsid w:val="00C76BF8"/>
    <w:rsid w:val="00C76D73"/>
    <w:rsid w:val="00C76DF9"/>
    <w:rsid w:val="00C76F1E"/>
    <w:rsid w:val="00C76F2B"/>
    <w:rsid w:val="00C76F7E"/>
    <w:rsid w:val="00C76F87"/>
    <w:rsid w:val="00C76F96"/>
    <w:rsid w:val="00C770E1"/>
    <w:rsid w:val="00C771DF"/>
    <w:rsid w:val="00C772EB"/>
    <w:rsid w:val="00C77367"/>
    <w:rsid w:val="00C77404"/>
    <w:rsid w:val="00C7755E"/>
    <w:rsid w:val="00C77590"/>
    <w:rsid w:val="00C775C2"/>
    <w:rsid w:val="00C775F1"/>
    <w:rsid w:val="00C77620"/>
    <w:rsid w:val="00C7776C"/>
    <w:rsid w:val="00C7777D"/>
    <w:rsid w:val="00C7783A"/>
    <w:rsid w:val="00C779BE"/>
    <w:rsid w:val="00C77A78"/>
    <w:rsid w:val="00C77AC2"/>
    <w:rsid w:val="00C77BF4"/>
    <w:rsid w:val="00C77D58"/>
    <w:rsid w:val="00C77D72"/>
    <w:rsid w:val="00C77DD0"/>
    <w:rsid w:val="00C77DD2"/>
    <w:rsid w:val="00C77DF6"/>
    <w:rsid w:val="00C80151"/>
    <w:rsid w:val="00C802A1"/>
    <w:rsid w:val="00C80319"/>
    <w:rsid w:val="00C80363"/>
    <w:rsid w:val="00C8037D"/>
    <w:rsid w:val="00C8050B"/>
    <w:rsid w:val="00C805CD"/>
    <w:rsid w:val="00C8067A"/>
    <w:rsid w:val="00C80680"/>
    <w:rsid w:val="00C806E7"/>
    <w:rsid w:val="00C80827"/>
    <w:rsid w:val="00C8091A"/>
    <w:rsid w:val="00C80A36"/>
    <w:rsid w:val="00C80A5B"/>
    <w:rsid w:val="00C80BDF"/>
    <w:rsid w:val="00C80E0B"/>
    <w:rsid w:val="00C80E30"/>
    <w:rsid w:val="00C80EA1"/>
    <w:rsid w:val="00C80FD2"/>
    <w:rsid w:val="00C80FDB"/>
    <w:rsid w:val="00C8104B"/>
    <w:rsid w:val="00C8104F"/>
    <w:rsid w:val="00C81222"/>
    <w:rsid w:val="00C812D1"/>
    <w:rsid w:val="00C81370"/>
    <w:rsid w:val="00C81385"/>
    <w:rsid w:val="00C81494"/>
    <w:rsid w:val="00C81535"/>
    <w:rsid w:val="00C815BC"/>
    <w:rsid w:val="00C817B7"/>
    <w:rsid w:val="00C818B1"/>
    <w:rsid w:val="00C8193C"/>
    <w:rsid w:val="00C81976"/>
    <w:rsid w:val="00C81A07"/>
    <w:rsid w:val="00C81A0E"/>
    <w:rsid w:val="00C81AD9"/>
    <w:rsid w:val="00C81B49"/>
    <w:rsid w:val="00C81B69"/>
    <w:rsid w:val="00C81B85"/>
    <w:rsid w:val="00C81C00"/>
    <w:rsid w:val="00C81CF3"/>
    <w:rsid w:val="00C81CFF"/>
    <w:rsid w:val="00C81D0F"/>
    <w:rsid w:val="00C81D40"/>
    <w:rsid w:val="00C81D70"/>
    <w:rsid w:val="00C81D87"/>
    <w:rsid w:val="00C81DA4"/>
    <w:rsid w:val="00C81EB7"/>
    <w:rsid w:val="00C81F63"/>
    <w:rsid w:val="00C81FCD"/>
    <w:rsid w:val="00C81FF5"/>
    <w:rsid w:val="00C82097"/>
    <w:rsid w:val="00C821C0"/>
    <w:rsid w:val="00C82375"/>
    <w:rsid w:val="00C823FC"/>
    <w:rsid w:val="00C824F8"/>
    <w:rsid w:val="00C8260A"/>
    <w:rsid w:val="00C826C9"/>
    <w:rsid w:val="00C826F2"/>
    <w:rsid w:val="00C8270E"/>
    <w:rsid w:val="00C8288E"/>
    <w:rsid w:val="00C829DB"/>
    <w:rsid w:val="00C82A27"/>
    <w:rsid w:val="00C82ADB"/>
    <w:rsid w:val="00C82AF4"/>
    <w:rsid w:val="00C82B38"/>
    <w:rsid w:val="00C82B87"/>
    <w:rsid w:val="00C82BD6"/>
    <w:rsid w:val="00C82C00"/>
    <w:rsid w:val="00C82C02"/>
    <w:rsid w:val="00C82C7E"/>
    <w:rsid w:val="00C82CB7"/>
    <w:rsid w:val="00C82D50"/>
    <w:rsid w:val="00C82F03"/>
    <w:rsid w:val="00C82F0D"/>
    <w:rsid w:val="00C82F24"/>
    <w:rsid w:val="00C82FAD"/>
    <w:rsid w:val="00C830AA"/>
    <w:rsid w:val="00C83157"/>
    <w:rsid w:val="00C831F0"/>
    <w:rsid w:val="00C833C4"/>
    <w:rsid w:val="00C83572"/>
    <w:rsid w:val="00C83752"/>
    <w:rsid w:val="00C8377B"/>
    <w:rsid w:val="00C838F5"/>
    <w:rsid w:val="00C83917"/>
    <w:rsid w:val="00C83944"/>
    <w:rsid w:val="00C83A41"/>
    <w:rsid w:val="00C83A77"/>
    <w:rsid w:val="00C83B46"/>
    <w:rsid w:val="00C83BD0"/>
    <w:rsid w:val="00C83C14"/>
    <w:rsid w:val="00C83D09"/>
    <w:rsid w:val="00C83E53"/>
    <w:rsid w:val="00C83EF0"/>
    <w:rsid w:val="00C83F84"/>
    <w:rsid w:val="00C83F8E"/>
    <w:rsid w:val="00C83FFB"/>
    <w:rsid w:val="00C8407C"/>
    <w:rsid w:val="00C8429B"/>
    <w:rsid w:val="00C842BC"/>
    <w:rsid w:val="00C8431B"/>
    <w:rsid w:val="00C8437F"/>
    <w:rsid w:val="00C84401"/>
    <w:rsid w:val="00C8446B"/>
    <w:rsid w:val="00C84562"/>
    <w:rsid w:val="00C845DB"/>
    <w:rsid w:val="00C84670"/>
    <w:rsid w:val="00C846E8"/>
    <w:rsid w:val="00C8476B"/>
    <w:rsid w:val="00C84774"/>
    <w:rsid w:val="00C84784"/>
    <w:rsid w:val="00C847C4"/>
    <w:rsid w:val="00C84843"/>
    <w:rsid w:val="00C84875"/>
    <w:rsid w:val="00C848EA"/>
    <w:rsid w:val="00C848FF"/>
    <w:rsid w:val="00C84938"/>
    <w:rsid w:val="00C8498D"/>
    <w:rsid w:val="00C849B2"/>
    <w:rsid w:val="00C84A46"/>
    <w:rsid w:val="00C84A75"/>
    <w:rsid w:val="00C84AE2"/>
    <w:rsid w:val="00C84B44"/>
    <w:rsid w:val="00C84BE2"/>
    <w:rsid w:val="00C84C98"/>
    <w:rsid w:val="00C84CA6"/>
    <w:rsid w:val="00C84CDF"/>
    <w:rsid w:val="00C84E9A"/>
    <w:rsid w:val="00C84F23"/>
    <w:rsid w:val="00C84F9E"/>
    <w:rsid w:val="00C84FD1"/>
    <w:rsid w:val="00C84FD5"/>
    <w:rsid w:val="00C84FE6"/>
    <w:rsid w:val="00C850C0"/>
    <w:rsid w:val="00C85130"/>
    <w:rsid w:val="00C85212"/>
    <w:rsid w:val="00C852B6"/>
    <w:rsid w:val="00C8533C"/>
    <w:rsid w:val="00C853C7"/>
    <w:rsid w:val="00C853E6"/>
    <w:rsid w:val="00C854D0"/>
    <w:rsid w:val="00C854E3"/>
    <w:rsid w:val="00C85585"/>
    <w:rsid w:val="00C855AC"/>
    <w:rsid w:val="00C855CF"/>
    <w:rsid w:val="00C85624"/>
    <w:rsid w:val="00C8564A"/>
    <w:rsid w:val="00C85725"/>
    <w:rsid w:val="00C85861"/>
    <w:rsid w:val="00C85970"/>
    <w:rsid w:val="00C85AA3"/>
    <w:rsid w:val="00C85BB3"/>
    <w:rsid w:val="00C85CF7"/>
    <w:rsid w:val="00C85D12"/>
    <w:rsid w:val="00C85DA7"/>
    <w:rsid w:val="00C85E0B"/>
    <w:rsid w:val="00C8604D"/>
    <w:rsid w:val="00C86058"/>
    <w:rsid w:val="00C860EB"/>
    <w:rsid w:val="00C86153"/>
    <w:rsid w:val="00C8621C"/>
    <w:rsid w:val="00C86366"/>
    <w:rsid w:val="00C86581"/>
    <w:rsid w:val="00C865B7"/>
    <w:rsid w:val="00C8671D"/>
    <w:rsid w:val="00C86732"/>
    <w:rsid w:val="00C86849"/>
    <w:rsid w:val="00C868A4"/>
    <w:rsid w:val="00C86945"/>
    <w:rsid w:val="00C8694C"/>
    <w:rsid w:val="00C86966"/>
    <w:rsid w:val="00C869B6"/>
    <w:rsid w:val="00C86A48"/>
    <w:rsid w:val="00C86ABA"/>
    <w:rsid w:val="00C86B3F"/>
    <w:rsid w:val="00C86C5F"/>
    <w:rsid w:val="00C86CEF"/>
    <w:rsid w:val="00C86D61"/>
    <w:rsid w:val="00C86D7E"/>
    <w:rsid w:val="00C86D99"/>
    <w:rsid w:val="00C86DA5"/>
    <w:rsid w:val="00C86E33"/>
    <w:rsid w:val="00C86E72"/>
    <w:rsid w:val="00C86E89"/>
    <w:rsid w:val="00C86EDB"/>
    <w:rsid w:val="00C86FC7"/>
    <w:rsid w:val="00C86FE2"/>
    <w:rsid w:val="00C86FEF"/>
    <w:rsid w:val="00C8711B"/>
    <w:rsid w:val="00C87131"/>
    <w:rsid w:val="00C872DA"/>
    <w:rsid w:val="00C8735A"/>
    <w:rsid w:val="00C87370"/>
    <w:rsid w:val="00C874CD"/>
    <w:rsid w:val="00C874D6"/>
    <w:rsid w:val="00C874FB"/>
    <w:rsid w:val="00C875C7"/>
    <w:rsid w:val="00C875E3"/>
    <w:rsid w:val="00C87636"/>
    <w:rsid w:val="00C87696"/>
    <w:rsid w:val="00C87810"/>
    <w:rsid w:val="00C87A07"/>
    <w:rsid w:val="00C87B4B"/>
    <w:rsid w:val="00C87C36"/>
    <w:rsid w:val="00C87CDF"/>
    <w:rsid w:val="00C87D82"/>
    <w:rsid w:val="00C87D88"/>
    <w:rsid w:val="00C87DBB"/>
    <w:rsid w:val="00C87DFE"/>
    <w:rsid w:val="00C90011"/>
    <w:rsid w:val="00C90148"/>
    <w:rsid w:val="00C90164"/>
    <w:rsid w:val="00C90208"/>
    <w:rsid w:val="00C90241"/>
    <w:rsid w:val="00C90261"/>
    <w:rsid w:val="00C90352"/>
    <w:rsid w:val="00C903FB"/>
    <w:rsid w:val="00C90419"/>
    <w:rsid w:val="00C90591"/>
    <w:rsid w:val="00C90616"/>
    <w:rsid w:val="00C90664"/>
    <w:rsid w:val="00C90747"/>
    <w:rsid w:val="00C90864"/>
    <w:rsid w:val="00C90A1F"/>
    <w:rsid w:val="00C90A89"/>
    <w:rsid w:val="00C90ACA"/>
    <w:rsid w:val="00C90B21"/>
    <w:rsid w:val="00C90C86"/>
    <w:rsid w:val="00C90D03"/>
    <w:rsid w:val="00C90DB7"/>
    <w:rsid w:val="00C90ED2"/>
    <w:rsid w:val="00C90F0B"/>
    <w:rsid w:val="00C90FD8"/>
    <w:rsid w:val="00C91093"/>
    <w:rsid w:val="00C910A2"/>
    <w:rsid w:val="00C910B1"/>
    <w:rsid w:val="00C910B6"/>
    <w:rsid w:val="00C91184"/>
    <w:rsid w:val="00C91192"/>
    <w:rsid w:val="00C9121C"/>
    <w:rsid w:val="00C912CB"/>
    <w:rsid w:val="00C913DF"/>
    <w:rsid w:val="00C914D2"/>
    <w:rsid w:val="00C91549"/>
    <w:rsid w:val="00C91660"/>
    <w:rsid w:val="00C916D5"/>
    <w:rsid w:val="00C916F1"/>
    <w:rsid w:val="00C91784"/>
    <w:rsid w:val="00C91845"/>
    <w:rsid w:val="00C918EA"/>
    <w:rsid w:val="00C9192C"/>
    <w:rsid w:val="00C919F2"/>
    <w:rsid w:val="00C91AF0"/>
    <w:rsid w:val="00C91AF2"/>
    <w:rsid w:val="00C91B0C"/>
    <w:rsid w:val="00C91C90"/>
    <w:rsid w:val="00C91CB4"/>
    <w:rsid w:val="00C91CBC"/>
    <w:rsid w:val="00C91EF3"/>
    <w:rsid w:val="00C91F25"/>
    <w:rsid w:val="00C91F97"/>
    <w:rsid w:val="00C91FB7"/>
    <w:rsid w:val="00C92104"/>
    <w:rsid w:val="00C92162"/>
    <w:rsid w:val="00C921C4"/>
    <w:rsid w:val="00C921EB"/>
    <w:rsid w:val="00C92205"/>
    <w:rsid w:val="00C92267"/>
    <w:rsid w:val="00C92418"/>
    <w:rsid w:val="00C924DB"/>
    <w:rsid w:val="00C924ED"/>
    <w:rsid w:val="00C9257E"/>
    <w:rsid w:val="00C92593"/>
    <w:rsid w:val="00C926AF"/>
    <w:rsid w:val="00C926B8"/>
    <w:rsid w:val="00C926F8"/>
    <w:rsid w:val="00C92708"/>
    <w:rsid w:val="00C92829"/>
    <w:rsid w:val="00C9284E"/>
    <w:rsid w:val="00C92885"/>
    <w:rsid w:val="00C929E8"/>
    <w:rsid w:val="00C92AD0"/>
    <w:rsid w:val="00C92ADB"/>
    <w:rsid w:val="00C92B29"/>
    <w:rsid w:val="00C92B6C"/>
    <w:rsid w:val="00C92CE0"/>
    <w:rsid w:val="00C92D48"/>
    <w:rsid w:val="00C92E04"/>
    <w:rsid w:val="00C92E25"/>
    <w:rsid w:val="00C92E4A"/>
    <w:rsid w:val="00C92F4A"/>
    <w:rsid w:val="00C92FA2"/>
    <w:rsid w:val="00C92FEF"/>
    <w:rsid w:val="00C93000"/>
    <w:rsid w:val="00C9314D"/>
    <w:rsid w:val="00C93153"/>
    <w:rsid w:val="00C93205"/>
    <w:rsid w:val="00C9345E"/>
    <w:rsid w:val="00C93554"/>
    <w:rsid w:val="00C935CB"/>
    <w:rsid w:val="00C935D5"/>
    <w:rsid w:val="00C935DA"/>
    <w:rsid w:val="00C93804"/>
    <w:rsid w:val="00C93859"/>
    <w:rsid w:val="00C93972"/>
    <w:rsid w:val="00C93990"/>
    <w:rsid w:val="00C93C51"/>
    <w:rsid w:val="00C93D77"/>
    <w:rsid w:val="00C93D95"/>
    <w:rsid w:val="00C93DA3"/>
    <w:rsid w:val="00C93E06"/>
    <w:rsid w:val="00C9407B"/>
    <w:rsid w:val="00C940A3"/>
    <w:rsid w:val="00C940AC"/>
    <w:rsid w:val="00C94158"/>
    <w:rsid w:val="00C94161"/>
    <w:rsid w:val="00C9431B"/>
    <w:rsid w:val="00C9437E"/>
    <w:rsid w:val="00C943C0"/>
    <w:rsid w:val="00C944B1"/>
    <w:rsid w:val="00C94728"/>
    <w:rsid w:val="00C947B7"/>
    <w:rsid w:val="00C949F1"/>
    <w:rsid w:val="00C94B07"/>
    <w:rsid w:val="00C94BA3"/>
    <w:rsid w:val="00C94FA3"/>
    <w:rsid w:val="00C94FBA"/>
    <w:rsid w:val="00C950C9"/>
    <w:rsid w:val="00C951BA"/>
    <w:rsid w:val="00C95315"/>
    <w:rsid w:val="00C95490"/>
    <w:rsid w:val="00C9557D"/>
    <w:rsid w:val="00C9558C"/>
    <w:rsid w:val="00C95664"/>
    <w:rsid w:val="00C9566F"/>
    <w:rsid w:val="00C956D0"/>
    <w:rsid w:val="00C957F3"/>
    <w:rsid w:val="00C95893"/>
    <w:rsid w:val="00C959B9"/>
    <w:rsid w:val="00C95A41"/>
    <w:rsid w:val="00C95B34"/>
    <w:rsid w:val="00C95B55"/>
    <w:rsid w:val="00C95C44"/>
    <w:rsid w:val="00C95F36"/>
    <w:rsid w:val="00C95F50"/>
    <w:rsid w:val="00C95FBC"/>
    <w:rsid w:val="00C96031"/>
    <w:rsid w:val="00C960A5"/>
    <w:rsid w:val="00C960F4"/>
    <w:rsid w:val="00C96106"/>
    <w:rsid w:val="00C9618D"/>
    <w:rsid w:val="00C961D4"/>
    <w:rsid w:val="00C96248"/>
    <w:rsid w:val="00C9624F"/>
    <w:rsid w:val="00C96260"/>
    <w:rsid w:val="00C96271"/>
    <w:rsid w:val="00C9628B"/>
    <w:rsid w:val="00C962E8"/>
    <w:rsid w:val="00C96328"/>
    <w:rsid w:val="00C9634A"/>
    <w:rsid w:val="00C96369"/>
    <w:rsid w:val="00C96395"/>
    <w:rsid w:val="00C9645D"/>
    <w:rsid w:val="00C965F9"/>
    <w:rsid w:val="00C9661F"/>
    <w:rsid w:val="00C96668"/>
    <w:rsid w:val="00C96761"/>
    <w:rsid w:val="00C9676E"/>
    <w:rsid w:val="00C9680A"/>
    <w:rsid w:val="00C96812"/>
    <w:rsid w:val="00C9685D"/>
    <w:rsid w:val="00C969B6"/>
    <w:rsid w:val="00C969C6"/>
    <w:rsid w:val="00C969D7"/>
    <w:rsid w:val="00C96A7E"/>
    <w:rsid w:val="00C96ACB"/>
    <w:rsid w:val="00C96B70"/>
    <w:rsid w:val="00C96D26"/>
    <w:rsid w:val="00C96E89"/>
    <w:rsid w:val="00C96FCD"/>
    <w:rsid w:val="00C97058"/>
    <w:rsid w:val="00C9709B"/>
    <w:rsid w:val="00C970C2"/>
    <w:rsid w:val="00C972A4"/>
    <w:rsid w:val="00C972B7"/>
    <w:rsid w:val="00C97475"/>
    <w:rsid w:val="00C97555"/>
    <w:rsid w:val="00C975EC"/>
    <w:rsid w:val="00C97628"/>
    <w:rsid w:val="00C976B0"/>
    <w:rsid w:val="00C976DF"/>
    <w:rsid w:val="00C976F4"/>
    <w:rsid w:val="00C9771C"/>
    <w:rsid w:val="00C9778F"/>
    <w:rsid w:val="00C977A9"/>
    <w:rsid w:val="00C97864"/>
    <w:rsid w:val="00C978B4"/>
    <w:rsid w:val="00C978F3"/>
    <w:rsid w:val="00C978F8"/>
    <w:rsid w:val="00C9790D"/>
    <w:rsid w:val="00C97960"/>
    <w:rsid w:val="00C97A21"/>
    <w:rsid w:val="00C97A24"/>
    <w:rsid w:val="00C97BF5"/>
    <w:rsid w:val="00C97CEE"/>
    <w:rsid w:val="00C97D78"/>
    <w:rsid w:val="00C97DBF"/>
    <w:rsid w:val="00C97DE3"/>
    <w:rsid w:val="00C97FA9"/>
    <w:rsid w:val="00C97FEB"/>
    <w:rsid w:val="00CA00F8"/>
    <w:rsid w:val="00CA0285"/>
    <w:rsid w:val="00CA02A0"/>
    <w:rsid w:val="00CA03AD"/>
    <w:rsid w:val="00CA0514"/>
    <w:rsid w:val="00CA0640"/>
    <w:rsid w:val="00CA0877"/>
    <w:rsid w:val="00CA08FF"/>
    <w:rsid w:val="00CA093C"/>
    <w:rsid w:val="00CA0974"/>
    <w:rsid w:val="00CA0986"/>
    <w:rsid w:val="00CA09DD"/>
    <w:rsid w:val="00CA0A12"/>
    <w:rsid w:val="00CA0BDE"/>
    <w:rsid w:val="00CA0D92"/>
    <w:rsid w:val="00CA0DC8"/>
    <w:rsid w:val="00CA0E36"/>
    <w:rsid w:val="00CA0E43"/>
    <w:rsid w:val="00CA0E85"/>
    <w:rsid w:val="00CA0E94"/>
    <w:rsid w:val="00CA0EFC"/>
    <w:rsid w:val="00CA0FD2"/>
    <w:rsid w:val="00CA1196"/>
    <w:rsid w:val="00CA1253"/>
    <w:rsid w:val="00CA12B5"/>
    <w:rsid w:val="00CA12BD"/>
    <w:rsid w:val="00CA12E5"/>
    <w:rsid w:val="00CA12F1"/>
    <w:rsid w:val="00CA1339"/>
    <w:rsid w:val="00CA1479"/>
    <w:rsid w:val="00CA14E5"/>
    <w:rsid w:val="00CA1535"/>
    <w:rsid w:val="00CA154E"/>
    <w:rsid w:val="00CA15F9"/>
    <w:rsid w:val="00CA16BF"/>
    <w:rsid w:val="00CA18AC"/>
    <w:rsid w:val="00CA18E8"/>
    <w:rsid w:val="00CA1963"/>
    <w:rsid w:val="00CA1975"/>
    <w:rsid w:val="00CA198B"/>
    <w:rsid w:val="00CA1A6D"/>
    <w:rsid w:val="00CA1A8F"/>
    <w:rsid w:val="00CA1C5E"/>
    <w:rsid w:val="00CA1C72"/>
    <w:rsid w:val="00CA1D22"/>
    <w:rsid w:val="00CA1E04"/>
    <w:rsid w:val="00CA1E5F"/>
    <w:rsid w:val="00CA1F25"/>
    <w:rsid w:val="00CA21C3"/>
    <w:rsid w:val="00CA22D0"/>
    <w:rsid w:val="00CA2345"/>
    <w:rsid w:val="00CA2453"/>
    <w:rsid w:val="00CA25E0"/>
    <w:rsid w:val="00CA2630"/>
    <w:rsid w:val="00CA2692"/>
    <w:rsid w:val="00CA26DA"/>
    <w:rsid w:val="00CA2729"/>
    <w:rsid w:val="00CA289D"/>
    <w:rsid w:val="00CA2917"/>
    <w:rsid w:val="00CA297E"/>
    <w:rsid w:val="00CA2BD6"/>
    <w:rsid w:val="00CA2BE5"/>
    <w:rsid w:val="00CA2BF6"/>
    <w:rsid w:val="00CA2C02"/>
    <w:rsid w:val="00CA2D01"/>
    <w:rsid w:val="00CA2D39"/>
    <w:rsid w:val="00CA2DEC"/>
    <w:rsid w:val="00CA300D"/>
    <w:rsid w:val="00CA3011"/>
    <w:rsid w:val="00CA301D"/>
    <w:rsid w:val="00CA30E7"/>
    <w:rsid w:val="00CA3106"/>
    <w:rsid w:val="00CA31D6"/>
    <w:rsid w:val="00CA32E1"/>
    <w:rsid w:val="00CA332F"/>
    <w:rsid w:val="00CA337C"/>
    <w:rsid w:val="00CA34A1"/>
    <w:rsid w:val="00CA3516"/>
    <w:rsid w:val="00CA356E"/>
    <w:rsid w:val="00CA3573"/>
    <w:rsid w:val="00CA35D7"/>
    <w:rsid w:val="00CA365A"/>
    <w:rsid w:val="00CA3734"/>
    <w:rsid w:val="00CA3770"/>
    <w:rsid w:val="00CA38AF"/>
    <w:rsid w:val="00CA38F5"/>
    <w:rsid w:val="00CA3968"/>
    <w:rsid w:val="00CA399E"/>
    <w:rsid w:val="00CA3A22"/>
    <w:rsid w:val="00CA3AE8"/>
    <w:rsid w:val="00CA3B0F"/>
    <w:rsid w:val="00CA3CEA"/>
    <w:rsid w:val="00CA3D02"/>
    <w:rsid w:val="00CA3DBF"/>
    <w:rsid w:val="00CA3EE9"/>
    <w:rsid w:val="00CA3FE3"/>
    <w:rsid w:val="00CA4068"/>
    <w:rsid w:val="00CA4108"/>
    <w:rsid w:val="00CA4191"/>
    <w:rsid w:val="00CA4229"/>
    <w:rsid w:val="00CA42E1"/>
    <w:rsid w:val="00CA437F"/>
    <w:rsid w:val="00CA4381"/>
    <w:rsid w:val="00CA43E3"/>
    <w:rsid w:val="00CA43F8"/>
    <w:rsid w:val="00CA4425"/>
    <w:rsid w:val="00CA4493"/>
    <w:rsid w:val="00CA4518"/>
    <w:rsid w:val="00CA461C"/>
    <w:rsid w:val="00CA4636"/>
    <w:rsid w:val="00CA4657"/>
    <w:rsid w:val="00CA465B"/>
    <w:rsid w:val="00CA46FA"/>
    <w:rsid w:val="00CA4731"/>
    <w:rsid w:val="00CA477E"/>
    <w:rsid w:val="00CA4821"/>
    <w:rsid w:val="00CA4907"/>
    <w:rsid w:val="00CA4947"/>
    <w:rsid w:val="00CA4B22"/>
    <w:rsid w:val="00CA4B43"/>
    <w:rsid w:val="00CA4BC9"/>
    <w:rsid w:val="00CA4BF6"/>
    <w:rsid w:val="00CA4C53"/>
    <w:rsid w:val="00CA4CA4"/>
    <w:rsid w:val="00CA4D32"/>
    <w:rsid w:val="00CA4F09"/>
    <w:rsid w:val="00CA4FD7"/>
    <w:rsid w:val="00CA502D"/>
    <w:rsid w:val="00CA5090"/>
    <w:rsid w:val="00CA51C5"/>
    <w:rsid w:val="00CA5274"/>
    <w:rsid w:val="00CA52A7"/>
    <w:rsid w:val="00CA5399"/>
    <w:rsid w:val="00CA5412"/>
    <w:rsid w:val="00CA541F"/>
    <w:rsid w:val="00CA54DD"/>
    <w:rsid w:val="00CA54F6"/>
    <w:rsid w:val="00CA55B1"/>
    <w:rsid w:val="00CA56A7"/>
    <w:rsid w:val="00CA5755"/>
    <w:rsid w:val="00CA582C"/>
    <w:rsid w:val="00CA5830"/>
    <w:rsid w:val="00CA58C0"/>
    <w:rsid w:val="00CA59E9"/>
    <w:rsid w:val="00CA5A35"/>
    <w:rsid w:val="00CA5A64"/>
    <w:rsid w:val="00CA5A95"/>
    <w:rsid w:val="00CA5B68"/>
    <w:rsid w:val="00CA5C3F"/>
    <w:rsid w:val="00CA5CE4"/>
    <w:rsid w:val="00CA5E01"/>
    <w:rsid w:val="00CA5E3C"/>
    <w:rsid w:val="00CA5E6E"/>
    <w:rsid w:val="00CA5FEA"/>
    <w:rsid w:val="00CA6119"/>
    <w:rsid w:val="00CA6182"/>
    <w:rsid w:val="00CA6191"/>
    <w:rsid w:val="00CA6202"/>
    <w:rsid w:val="00CA6436"/>
    <w:rsid w:val="00CA6461"/>
    <w:rsid w:val="00CA6468"/>
    <w:rsid w:val="00CA6502"/>
    <w:rsid w:val="00CA6664"/>
    <w:rsid w:val="00CA675C"/>
    <w:rsid w:val="00CA6780"/>
    <w:rsid w:val="00CA67E3"/>
    <w:rsid w:val="00CA684E"/>
    <w:rsid w:val="00CA6961"/>
    <w:rsid w:val="00CA6A17"/>
    <w:rsid w:val="00CA6A58"/>
    <w:rsid w:val="00CA6B7A"/>
    <w:rsid w:val="00CA6BE6"/>
    <w:rsid w:val="00CA6C55"/>
    <w:rsid w:val="00CA6CC3"/>
    <w:rsid w:val="00CA6D18"/>
    <w:rsid w:val="00CA6D4F"/>
    <w:rsid w:val="00CA6DF4"/>
    <w:rsid w:val="00CA6EA9"/>
    <w:rsid w:val="00CA6F54"/>
    <w:rsid w:val="00CA7045"/>
    <w:rsid w:val="00CA70CF"/>
    <w:rsid w:val="00CA70E1"/>
    <w:rsid w:val="00CA7135"/>
    <w:rsid w:val="00CA7480"/>
    <w:rsid w:val="00CA75BF"/>
    <w:rsid w:val="00CA77BD"/>
    <w:rsid w:val="00CA7820"/>
    <w:rsid w:val="00CA786D"/>
    <w:rsid w:val="00CA7A0F"/>
    <w:rsid w:val="00CA7A68"/>
    <w:rsid w:val="00CA7A98"/>
    <w:rsid w:val="00CA7B30"/>
    <w:rsid w:val="00CA7C89"/>
    <w:rsid w:val="00CA7E56"/>
    <w:rsid w:val="00CA7EC2"/>
    <w:rsid w:val="00CA7F7E"/>
    <w:rsid w:val="00CA7FC5"/>
    <w:rsid w:val="00CB0016"/>
    <w:rsid w:val="00CB013C"/>
    <w:rsid w:val="00CB0178"/>
    <w:rsid w:val="00CB018F"/>
    <w:rsid w:val="00CB01A8"/>
    <w:rsid w:val="00CB0252"/>
    <w:rsid w:val="00CB02C6"/>
    <w:rsid w:val="00CB0567"/>
    <w:rsid w:val="00CB06B2"/>
    <w:rsid w:val="00CB0768"/>
    <w:rsid w:val="00CB08ED"/>
    <w:rsid w:val="00CB0965"/>
    <w:rsid w:val="00CB0A71"/>
    <w:rsid w:val="00CB0BA4"/>
    <w:rsid w:val="00CB0C4F"/>
    <w:rsid w:val="00CB0C7B"/>
    <w:rsid w:val="00CB0E55"/>
    <w:rsid w:val="00CB0FAE"/>
    <w:rsid w:val="00CB1068"/>
    <w:rsid w:val="00CB110D"/>
    <w:rsid w:val="00CB1151"/>
    <w:rsid w:val="00CB11D4"/>
    <w:rsid w:val="00CB1231"/>
    <w:rsid w:val="00CB1283"/>
    <w:rsid w:val="00CB12B9"/>
    <w:rsid w:val="00CB14FF"/>
    <w:rsid w:val="00CB1544"/>
    <w:rsid w:val="00CB157C"/>
    <w:rsid w:val="00CB159B"/>
    <w:rsid w:val="00CB1638"/>
    <w:rsid w:val="00CB1900"/>
    <w:rsid w:val="00CB1A32"/>
    <w:rsid w:val="00CB1A52"/>
    <w:rsid w:val="00CB1B8C"/>
    <w:rsid w:val="00CB1BE2"/>
    <w:rsid w:val="00CB1CC6"/>
    <w:rsid w:val="00CB1DFA"/>
    <w:rsid w:val="00CB1E23"/>
    <w:rsid w:val="00CB2012"/>
    <w:rsid w:val="00CB20C4"/>
    <w:rsid w:val="00CB2223"/>
    <w:rsid w:val="00CB2366"/>
    <w:rsid w:val="00CB23E1"/>
    <w:rsid w:val="00CB2428"/>
    <w:rsid w:val="00CB24AF"/>
    <w:rsid w:val="00CB2750"/>
    <w:rsid w:val="00CB27ED"/>
    <w:rsid w:val="00CB284E"/>
    <w:rsid w:val="00CB2934"/>
    <w:rsid w:val="00CB2A6A"/>
    <w:rsid w:val="00CB2CDB"/>
    <w:rsid w:val="00CB2F0B"/>
    <w:rsid w:val="00CB2F6D"/>
    <w:rsid w:val="00CB2FA0"/>
    <w:rsid w:val="00CB314A"/>
    <w:rsid w:val="00CB3172"/>
    <w:rsid w:val="00CB31F4"/>
    <w:rsid w:val="00CB321B"/>
    <w:rsid w:val="00CB3587"/>
    <w:rsid w:val="00CB3589"/>
    <w:rsid w:val="00CB3688"/>
    <w:rsid w:val="00CB3721"/>
    <w:rsid w:val="00CB3855"/>
    <w:rsid w:val="00CB3862"/>
    <w:rsid w:val="00CB387F"/>
    <w:rsid w:val="00CB38DD"/>
    <w:rsid w:val="00CB3A2F"/>
    <w:rsid w:val="00CB3AAF"/>
    <w:rsid w:val="00CB3AD6"/>
    <w:rsid w:val="00CB3AE7"/>
    <w:rsid w:val="00CB3D5E"/>
    <w:rsid w:val="00CB3F2B"/>
    <w:rsid w:val="00CB3F34"/>
    <w:rsid w:val="00CB3FFA"/>
    <w:rsid w:val="00CB4088"/>
    <w:rsid w:val="00CB4141"/>
    <w:rsid w:val="00CB4160"/>
    <w:rsid w:val="00CB41C0"/>
    <w:rsid w:val="00CB4291"/>
    <w:rsid w:val="00CB42C9"/>
    <w:rsid w:val="00CB4326"/>
    <w:rsid w:val="00CB4334"/>
    <w:rsid w:val="00CB4439"/>
    <w:rsid w:val="00CB47D8"/>
    <w:rsid w:val="00CB4827"/>
    <w:rsid w:val="00CB487E"/>
    <w:rsid w:val="00CB48BF"/>
    <w:rsid w:val="00CB48D0"/>
    <w:rsid w:val="00CB4A90"/>
    <w:rsid w:val="00CB4B30"/>
    <w:rsid w:val="00CB4C85"/>
    <w:rsid w:val="00CB4CB4"/>
    <w:rsid w:val="00CB4CEC"/>
    <w:rsid w:val="00CB4D61"/>
    <w:rsid w:val="00CB4D66"/>
    <w:rsid w:val="00CB4E92"/>
    <w:rsid w:val="00CB4F1C"/>
    <w:rsid w:val="00CB4FD4"/>
    <w:rsid w:val="00CB4FE0"/>
    <w:rsid w:val="00CB512F"/>
    <w:rsid w:val="00CB52FB"/>
    <w:rsid w:val="00CB546A"/>
    <w:rsid w:val="00CB5506"/>
    <w:rsid w:val="00CB55AD"/>
    <w:rsid w:val="00CB55C2"/>
    <w:rsid w:val="00CB5788"/>
    <w:rsid w:val="00CB5916"/>
    <w:rsid w:val="00CB5A54"/>
    <w:rsid w:val="00CB5B1F"/>
    <w:rsid w:val="00CB5C59"/>
    <w:rsid w:val="00CB5CAA"/>
    <w:rsid w:val="00CB5F41"/>
    <w:rsid w:val="00CB5F9B"/>
    <w:rsid w:val="00CB62F1"/>
    <w:rsid w:val="00CB639A"/>
    <w:rsid w:val="00CB63DC"/>
    <w:rsid w:val="00CB6602"/>
    <w:rsid w:val="00CB66EA"/>
    <w:rsid w:val="00CB66FA"/>
    <w:rsid w:val="00CB674C"/>
    <w:rsid w:val="00CB6764"/>
    <w:rsid w:val="00CB696D"/>
    <w:rsid w:val="00CB6A12"/>
    <w:rsid w:val="00CB6A9C"/>
    <w:rsid w:val="00CB6AED"/>
    <w:rsid w:val="00CB6B3E"/>
    <w:rsid w:val="00CB6C12"/>
    <w:rsid w:val="00CB6CEF"/>
    <w:rsid w:val="00CB6D8B"/>
    <w:rsid w:val="00CB6EB2"/>
    <w:rsid w:val="00CB6F67"/>
    <w:rsid w:val="00CB701A"/>
    <w:rsid w:val="00CB707A"/>
    <w:rsid w:val="00CB71CA"/>
    <w:rsid w:val="00CB7210"/>
    <w:rsid w:val="00CB7260"/>
    <w:rsid w:val="00CB74C4"/>
    <w:rsid w:val="00CB74E0"/>
    <w:rsid w:val="00CB75CD"/>
    <w:rsid w:val="00CB7795"/>
    <w:rsid w:val="00CB7948"/>
    <w:rsid w:val="00CB79A7"/>
    <w:rsid w:val="00CB7AE0"/>
    <w:rsid w:val="00CB7B8F"/>
    <w:rsid w:val="00CB7BDD"/>
    <w:rsid w:val="00CB7C89"/>
    <w:rsid w:val="00CB7DA4"/>
    <w:rsid w:val="00CB7E3A"/>
    <w:rsid w:val="00CB7E95"/>
    <w:rsid w:val="00CB7F35"/>
    <w:rsid w:val="00CB7FAC"/>
    <w:rsid w:val="00CC01AE"/>
    <w:rsid w:val="00CC01C9"/>
    <w:rsid w:val="00CC0374"/>
    <w:rsid w:val="00CC03F1"/>
    <w:rsid w:val="00CC0454"/>
    <w:rsid w:val="00CC04BC"/>
    <w:rsid w:val="00CC0563"/>
    <w:rsid w:val="00CC0604"/>
    <w:rsid w:val="00CC0775"/>
    <w:rsid w:val="00CC078D"/>
    <w:rsid w:val="00CC07FE"/>
    <w:rsid w:val="00CC0805"/>
    <w:rsid w:val="00CC0893"/>
    <w:rsid w:val="00CC0924"/>
    <w:rsid w:val="00CC0978"/>
    <w:rsid w:val="00CC0A55"/>
    <w:rsid w:val="00CC0A9A"/>
    <w:rsid w:val="00CC0B02"/>
    <w:rsid w:val="00CC0B28"/>
    <w:rsid w:val="00CC0B99"/>
    <w:rsid w:val="00CC0CCE"/>
    <w:rsid w:val="00CC0CCF"/>
    <w:rsid w:val="00CC0D63"/>
    <w:rsid w:val="00CC0E01"/>
    <w:rsid w:val="00CC0EF7"/>
    <w:rsid w:val="00CC0F16"/>
    <w:rsid w:val="00CC0F50"/>
    <w:rsid w:val="00CC0F70"/>
    <w:rsid w:val="00CC11BF"/>
    <w:rsid w:val="00CC12CB"/>
    <w:rsid w:val="00CC1381"/>
    <w:rsid w:val="00CC1671"/>
    <w:rsid w:val="00CC1747"/>
    <w:rsid w:val="00CC176D"/>
    <w:rsid w:val="00CC176E"/>
    <w:rsid w:val="00CC18C7"/>
    <w:rsid w:val="00CC18E8"/>
    <w:rsid w:val="00CC197B"/>
    <w:rsid w:val="00CC19D1"/>
    <w:rsid w:val="00CC1A3D"/>
    <w:rsid w:val="00CC1BE9"/>
    <w:rsid w:val="00CC1C16"/>
    <w:rsid w:val="00CC1CC2"/>
    <w:rsid w:val="00CC1D1E"/>
    <w:rsid w:val="00CC1D3A"/>
    <w:rsid w:val="00CC1D99"/>
    <w:rsid w:val="00CC1DF1"/>
    <w:rsid w:val="00CC1F3C"/>
    <w:rsid w:val="00CC1F78"/>
    <w:rsid w:val="00CC1FC0"/>
    <w:rsid w:val="00CC1FC6"/>
    <w:rsid w:val="00CC209B"/>
    <w:rsid w:val="00CC21FF"/>
    <w:rsid w:val="00CC2211"/>
    <w:rsid w:val="00CC226F"/>
    <w:rsid w:val="00CC22AD"/>
    <w:rsid w:val="00CC232E"/>
    <w:rsid w:val="00CC2340"/>
    <w:rsid w:val="00CC23F2"/>
    <w:rsid w:val="00CC24D3"/>
    <w:rsid w:val="00CC2517"/>
    <w:rsid w:val="00CC2540"/>
    <w:rsid w:val="00CC25AA"/>
    <w:rsid w:val="00CC25D0"/>
    <w:rsid w:val="00CC2658"/>
    <w:rsid w:val="00CC2659"/>
    <w:rsid w:val="00CC270F"/>
    <w:rsid w:val="00CC2853"/>
    <w:rsid w:val="00CC2A23"/>
    <w:rsid w:val="00CC2AB8"/>
    <w:rsid w:val="00CC2AC7"/>
    <w:rsid w:val="00CC2B58"/>
    <w:rsid w:val="00CC2CA8"/>
    <w:rsid w:val="00CC2CE7"/>
    <w:rsid w:val="00CC2DE0"/>
    <w:rsid w:val="00CC2F96"/>
    <w:rsid w:val="00CC3002"/>
    <w:rsid w:val="00CC306C"/>
    <w:rsid w:val="00CC3113"/>
    <w:rsid w:val="00CC3142"/>
    <w:rsid w:val="00CC3400"/>
    <w:rsid w:val="00CC343C"/>
    <w:rsid w:val="00CC34D5"/>
    <w:rsid w:val="00CC3515"/>
    <w:rsid w:val="00CC3550"/>
    <w:rsid w:val="00CC35AD"/>
    <w:rsid w:val="00CC3633"/>
    <w:rsid w:val="00CC3704"/>
    <w:rsid w:val="00CC3831"/>
    <w:rsid w:val="00CC38EB"/>
    <w:rsid w:val="00CC3AE8"/>
    <w:rsid w:val="00CC3BE9"/>
    <w:rsid w:val="00CC3C9E"/>
    <w:rsid w:val="00CC3CC3"/>
    <w:rsid w:val="00CC3DB9"/>
    <w:rsid w:val="00CC3DC4"/>
    <w:rsid w:val="00CC3DD6"/>
    <w:rsid w:val="00CC3FA7"/>
    <w:rsid w:val="00CC403E"/>
    <w:rsid w:val="00CC40F5"/>
    <w:rsid w:val="00CC4130"/>
    <w:rsid w:val="00CC4198"/>
    <w:rsid w:val="00CC41AD"/>
    <w:rsid w:val="00CC41C2"/>
    <w:rsid w:val="00CC41D9"/>
    <w:rsid w:val="00CC4240"/>
    <w:rsid w:val="00CC4268"/>
    <w:rsid w:val="00CC42FD"/>
    <w:rsid w:val="00CC4336"/>
    <w:rsid w:val="00CC4395"/>
    <w:rsid w:val="00CC4477"/>
    <w:rsid w:val="00CC4483"/>
    <w:rsid w:val="00CC44FE"/>
    <w:rsid w:val="00CC454B"/>
    <w:rsid w:val="00CC45AA"/>
    <w:rsid w:val="00CC45BE"/>
    <w:rsid w:val="00CC45CD"/>
    <w:rsid w:val="00CC4656"/>
    <w:rsid w:val="00CC4714"/>
    <w:rsid w:val="00CC4A8C"/>
    <w:rsid w:val="00CC4B4B"/>
    <w:rsid w:val="00CC4B73"/>
    <w:rsid w:val="00CC4C64"/>
    <w:rsid w:val="00CC4CD8"/>
    <w:rsid w:val="00CC4D4F"/>
    <w:rsid w:val="00CC4D9B"/>
    <w:rsid w:val="00CC4DDC"/>
    <w:rsid w:val="00CC4E6F"/>
    <w:rsid w:val="00CC4EC8"/>
    <w:rsid w:val="00CC4F00"/>
    <w:rsid w:val="00CC4F0A"/>
    <w:rsid w:val="00CC4FD0"/>
    <w:rsid w:val="00CC5001"/>
    <w:rsid w:val="00CC505A"/>
    <w:rsid w:val="00CC50EF"/>
    <w:rsid w:val="00CC50FE"/>
    <w:rsid w:val="00CC51DB"/>
    <w:rsid w:val="00CC5355"/>
    <w:rsid w:val="00CC536B"/>
    <w:rsid w:val="00CC53ED"/>
    <w:rsid w:val="00CC53F9"/>
    <w:rsid w:val="00CC541C"/>
    <w:rsid w:val="00CC5527"/>
    <w:rsid w:val="00CC5569"/>
    <w:rsid w:val="00CC5649"/>
    <w:rsid w:val="00CC56C3"/>
    <w:rsid w:val="00CC5771"/>
    <w:rsid w:val="00CC59AB"/>
    <w:rsid w:val="00CC5B41"/>
    <w:rsid w:val="00CC5B71"/>
    <w:rsid w:val="00CC5BB8"/>
    <w:rsid w:val="00CC5BFC"/>
    <w:rsid w:val="00CC5C9B"/>
    <w:rsid w:val="00CC5D73"/>
    <w:rsid w:val="00CC5DE7"/>
    <w:rsid w:val="00CC5E9B"/>
    <w:rsid w:val="00CC5F57"/>
    <w:rsid w:val="00CC5FDF"/>
    <w:rsid w:val="00CC5FE2"/>
    <w:rsid w:val="00CC611F"/>
    <w:rsid w:val="00CC6138"/>
    <w:rsid w:val="00CC6194"/>
    <w:rsid w:val="00CC6240"/>
    <w:rsid w:val="00CC62AB"/>
    <w:rsid w:val="00CC644C"/>
    <w:rsid w:val="00CC64B8"/>
    <w:rsid w:val="00CC6525"/>
    <w:rsid w:val="00CC65C4"/>
    <w:rsid w:val="00CC65EB"/>
    <w:rsid w:val="00CC6677"/>
    <w:rsid w:val="00CC67E3"/>
    <w:rsid w:val="00CC693C"/>
    <w:rsid w:val="00CC6985"/>
    <w:rsid w:val="00CC6A3E"/>
    <w:rsid w:val="00CC6B58"/>
    <w:rsid w:val="00CC6B86"/>
    <w:rsid w:val="00CC6B92"/>
    <w:rsid w:val="00CC6C0A"/>
    <w:rsid w:val="00CC6C35"/>
    <w:rsid w:val="00CC6C62"/>
    <w:rsid w:val="00CC6DC7"/>
    <w:rsid w:val="00CC6DD5"/>
    <w:rsid w:val="00CC6FBF"/>
    <w:rsid w:val="00CC70E2"/>
    <w:rsid w:val="00CC72B4"/>
    <w:rsid w:val="00CC7302"/>
    <w:rsid w:val="00CC745D"/>
    <w:rsid w:val="00CC759C"/>
    <w:rsid w:val="00CC7721"/>
    <w:rsid w:val="00CC7789"/>
    <w:rsid w:val="00CC7842"/>
    <w:rsid w:val="00CC78B7"/>
    <w:rsid w:val="00CC7A77"/>
    <w:rsid w:val="00CC7ADC"/>
    <w:rsid w:val="00CC7AEB"/>
    <w:rsid w:val="00CC7B11"/>
    <w:rsid w:val="00CC7B22"/>
    <w:rsid w:val="00CC7B96"/>
    <w:rsid w:val="00CC7C0E"/>
    <w:rsid w:val="00CC7C89"/>
    <w:rsid w:val="00CC7D7C"/>
    <w:rsid w:val="00CC7E15"/>
    <w:rsid w:val="00CC7E73"/>
    <w:rsid w:val="00CC7F94"/>
    <w:rsid w:val="00CC7FC4"/>
    <w:rsid w:val="00CC7FE7"/>
    <w:rsid w:val="00CD0047"/>
    <w:rsid w:val="00CD00BA"/>
    <w:rsid w:val="00CD0159"/>
    <w:rsid w:val="00CD033F"/>
    <w:rsid w:val="00CD0387"/>
    <w:rsid w:val="00CD0434"/>
    <w:rsid w:val="00CD0480"/>
    <w:rsid w:val="00CD05E5"/>
    <w:rsid w:val="00CD0805"/>
    <w:rsid w:val="00CD080E"/>
    <w:rsid w:val="00CD0982"/>
    <w:rsid w:val="00CD0A93"/>
    <w:rsid w:val="00CD0AD0"/>
    <w:rsid w:val="00CD0ADE"/>
    <w:rsid w:val="00CD0BCB"/>
    <w:rsid w:val="00CD0C48"/>
    <w:rsid w:val="00CD1051"/>
    <w:rsid w:val="00CD1109"/>
    <w:rsid w:val="00CD1130"/>
    <w:rsid w:val="00CD118D"/>
    <w:rsid w:val="00CD1276"/>
    <w:rsid w:val="00CD12CE"/>
    <w:rsid w:val="00CD1398"/>
    <w:rsid w:val="00CD15B4"/>
    <w:rsid w:val="00CD15B7"/>
    <w:rsid w:val="00CD1677"/>
    <w:rsid w:val="00CD170B"/>
    <w:rsid w:val="00CD1A7C"/>
    <w:rsid w:val="00CD1AD8"/>
    <w:rsid w:val="00CD1BAA"/>
    <w:rsid w:val="00CD1C3C"/>
    <w:rsid w:val="00CD1C74"/>
    <w:rsid w:val="00CD1D93"/>
    <w:rsid w:val="00CD1F8E"/>
    <w:rsid w:val="00CD20BC"/>
    <w:rsid w:val="00CD22A2"/>
    <w:rsid w:val="00CD22D2"/>
    <w:rsid w:val="00CD23E3"/>
    <w:rsid w:val="00CD247F"/>
    <w:rsid w:val="00CD24A1"/>
    <w:rsid w:val="00CD25CC"/>
    <w:rsid w:val="00CD2631"/>
    <w:rsid w:val="00CD2693"/>
    <w:rsid w:val="00CD27A3"/>
    <w:rsid w:val="00CD2876"/>
    <w:rsid w:val="00CD28F0"/>
    <w:rsid w:val="00CD2A59"/>
    <w:rsid w:val="00CD2BD8"/>
    <w:rsid w:val="00CD2BDE"/>
    <w:rsid w:val="00CD2C79"/>
    <w:rsid w:val="00CD2D90"/>
    <w:rsid w:val="00CD2E00"/>
    <w:rsid w:val="00CD2E2A"/>
    <w:rsid w:val="00CD2EEB"/>
    <w:rsid w:val="00CD2F1E"/>
    <w:rsid w:val="00CD2F52"/>
    <w:rsid w:val="00CD2F66"/>
    <w:rsid w:val="00CD2FDD"/>
    <w:rsid w:val="00CD305B"/>
    <w:rsid w:val="00CD3168"/>
    <w:rsid w:val="00CD316F"/>
    <w:rsid w:val="00CD31C9"/>
    <w:rsid w:val="00CD3237"/>
    <w:rsid w:val="00CD3256"/>
    <w:rsid w:val="00CD32EB"/>
    <w:rsid w:val="00CD3320"/>
    <w:rsid w:val="00CD333A"/>
    <w:rsid w:val="00CD335E"/>
    <w:rsid w:val="00CD341B"/>
    <w:rsid w:val="00CD3435"/>
    <w:rsid w:val="00CD34B9"/>
    <w:rsid w:val="00CD34EA"/>
    <w:rsid w:val="00CD3577"/>
    <w:rsid w:val="00CD3617"/>
    <w:rsid w:val="00CD3629"/>
    <w:rsid w:val="00CD3630"/>
    <w:rsid w:val="00CD364B"/>
    <w:rsid w:val="00CD3666"/>
    <w:rsid w:val="00CD366D"/>
    <w:rsid w:val="00CD367C"/>
    <w:rsid w:val="00CD37DE"/>
    <w:rsid w:val="00CD37E9"/>
    <w:rsid w:val="00CD38A8"/>
    <w:rsid w:val="00CD38C9"/>
    <w:rsid w:val="00CD3956"/>
    <w:rsid w:val="00CD39A3"/>
    <w:rsid w:val="00CD3B0A"/>
    <w:rsid w:val="00CD3B44"/>
    <w:rsid w:val="00CD3B77"/>
    <w:rsid w:val="00CD3B82"/>
    <w:rsid w:val="00CD3CA1"/>
    <w:rsid w:val="00CD3D2D"/>
    <w:rsid w:val="00CD3D40"/>
    <w:rsid w:val="00CD3F6F"/>
    <w:rsid w:val="00CD40C2"/>
    <w:rsid w:val="00CD41D5"/>
    <w:rsid w:val="00CD41FD"/>
    <w:rsid w:val="00CD4334"/>
    <w:rsid w:val="00CD435D"/>
    <w:rsid w:val="00CD43D8"/>
    <w:rsid w:val="00CD451C"/>
    <w:rsid w:val="00CD46EB"/>
    <w:rsid w:val="00CD46F0"/>
    <w:rsid w:val="00CD47FB"/>
    <w:rsid w:val="00CD48ED"/>
    <w:rsid w:val="00CD4909"/>
    <w:rsid w:val="00CD4979"/>
    <w:rsid w:val="00CD49E3"/>
    <w:rsid w:val="00CD49E7"/>
    <w:rsid w:val="00CD4A4D"/>
    <w:rsid w:val="00CD4A8D"/>
    <w:rsid w:val="00CD4BA8"/>
    <w:rsid w:val="00CD4C1F"/>
    <w:rsid w:val="00CD4D93"/>
    <w:rsid w:val="00CD4DCD"/>
    <w:rsid w:val="00CD4F43"/>
    <w:rsid w:val="00CD4FA6"/>
    <w:rsid w:val="00CD4FAE"/>
    <w:rsid w:val="00CD4FB7"/>
    <w:rsid w:val="00CD4FD0"/>
    <w:rsid w:val="00CD5073"/>
    <w:rsid w:val="00CD5158"/>
    <w:rsid w:val="00CD5213"/>
    <w:rsid w:val="00CD5300"/>
    <w:rsid w:val="00CD54C2"/>
    <w:rsid w:val="00CD5650"/>
    <w:rsid w:val="00CD56C8"/>
    <w:rsid w:val="00CD56CE"/>
    <w:rsid w:val="00CD57AC"/>
    <w:rsid w:val="00CD57E5"/>
    <w:rsid w:val="00CD5838"/>
    <w:rsid w:val="00CD59E5"/>
    <w:rsid w:val="00CD5B10"/>
    <w:rsid w:val="00CD5B50"/>
    <w:rsid w:val="00CD5B95"/>
    <w:rsid w:val="00CD5D53"/>
    <w:rsid w:val="00CD5EEB"/>
    <w:rsid w:val="00CD608D"/>
    <w:rsid w:val="00CD60EC"/>
    <w:rsid w:val="00CD6187"/>
    <w:rsid w:val="00CD61C2"/>
    <w:rsid w:val="00CD623B"/>
    <w:rsid w:val="00CD623F"/>
    <w:rsid w:val="00CD629C"/>
    <w:rsid w:val="00CD6487"/>
    <w:rsid w:val="00CD64CD"/>
    <w:rsid w:val="00CD652F"/>
    <w:rsid w:val="00CD65B6"/>
    <w:rsid w:val="00CD660F"/>
    <w:rsid w:val="00CD67FA"/>
    <w:rsid w:val="00CD6932"/>
    <w:rsid w:val="00CD698F"/>
    <w:rsid w:val="00CD6A64"/>
    <w:rsid w:val="00CD6A88"/>
    <w:rsid w:val="00CD6B0D"/>
    <w:rsid w:val="00CD6C48"/>
    <w:rsid w:val="00CD6C5B"/>
    <w:rsid w:val="00CD6D64"/>
    <w:rsid w:val="00CD6E84"/>
    <w:rsid w:val="00CD6F01"/>
    <w:rsid w:val="00CD6F41"/>
    <w:rsid w:val="00CD6FFD"/>
    <w:rsid w:val="00CD70DA"/>
    <w:rsid w:val="00CD70E1"/>
    <w:rsid w:val="00CD7100"/>
    <w:rsid w:val="00CD7148"/>
    <w:rsid w:val="00CD73D4"/>
    <w:rsid w:val="00CD759F"/>
    <w:rsid w:val="00CD75CB"/>
    <w:rsid w:val="00CD7678"/>
    <w:rsid w:val="00CD76B9"/>
    <w:rsid w:val="00CD7789"/>
    <w:rsid w:val="00CD786F"/>
    <w:rsid w:val="00CD78CF"/>
    <w:rsid w:val="00CD7909"/>
    <w:rsid w:val="00CD7923"/>
    <w:rsid w:val="00CD7A77"/>
    <w:rsid w:val="00CD7BFE"/>
    <w:rsid w:val="00CD7DAC"/>
    <w:rsid w:val="00CD7E4C"/>
    <w:rsid w:val="00CD7F68"/>
    <w:rsid w:val="00CD7FD9"/>
    <w:rsid w:val="00CE0058"/>
    <w:rsid w:val="00CE00B2"/>
    <w:rsid w:val="00CE0200"/>
    <w:rsid w:val="00CE02A6"/>
    <w:rsid w:val="00CE03CE"/>
    <w:rsid w:val="00CE0418"/>
    <w:rsid w:val="00CE04BF"/>
    <w:rsid w:val="00CE0528"/>
    <w:rsid w:val="00CE0591"/>
    <w:rsid w:val="00CE062B"/>
    <w:rsid w:val="00CE064B"/>
    <w:rsid w:val="00CE068E"/>
    <w:rsid w:val="00CE06EA"/>
    <w:rsid w:val="00CE0753"/>
    <w:rsid w:val="00CE0799"/>
    <w:rsid w:val="00CE07CD"/>
    <w:rsid w:val="00CE08C3"/>
    <w:rsid w:val="00CE09EA"/>
    <w:rsid w:val="00CE0B17"/>
    <w:rsid w:val="00CE0D52"/>
    <w:rsid w:val="00CE0D63"/>
    <w:rsid w:val="00CE0DA7"/>
    <w:rsid w:val="00CE0E35"/>
    <w:rsid w:val="00CE0E4B"/>
    <w:rsid w:val="00CE0EC7"/>
    <w:rsid w:val="00CE0F0D"/>
    <w:rsid w:val="00CE0F5B"/>
    <w:rsid w:val="00CE0FB1"/>
    <w:rsid w:val="00CE0FCD"/>
    <w:rsid w:val="00CE104A"/>
    <w:rsid w:val="00CE1108"/>
    <w:rsid w:val="00CE111A"/>
    <w:rsid w:val="00CE1139"/>
    <w:rsid w:val="00CE1187"/>
    <w:rsid w:val="00CE119E"/>
    <w:rsid w:val="00CE11AA"/>
    <w:rsid w:val="00CE1224"/>
    <w:rsid w:val="00CE122C"/>
    <w:rsid w:val="00CE1275"/>
    <w:rsid w:val="00CE1336"/>
    <w:rsid w:val="00CE1364"/>
    <w:rsid w:val="00CE13B4"/>
    <w:rsid w:val="00CE13E9"/>
    <w:rsid w:val="00CE1451"/>
    <w:rsid w:val="00CE14CB"/>
    <w:rsid w:val="00CE1617"/>
    <w:rsid w:val="00CE164E"/>
    <w:rsid w:val="00CE1663"/>
    <w:rsid w:val="00CE174B"/>
    <w:rsid w:val="00CE18F4"/>
    <w:rsid w:val="00CE1922"/>
    <w:rsid w:val="00CE1A7A"/>
    <w:rsid w:val="00CE1ADB"/>
    <w:rsid w:val="00CE1B59"/>
    <w:rsid w:val="00CE1BB5"/>
    <w:rsid w:val="00CE1BD7"/>
    <w:rsid w:val="00CE1C82"/>
    <w:rsid w:val="00CE1D73"/>
    <w:rsid w:val="00CE1EF9"/>
    <w:rsid w:val="00CE2041"/>
    <w:rsid w:val="00CE21D1"/>
    <w:rsid w:val="00CE2229"/>
    <w:rsid w:val="00CE2269"/>
    <w:rsid w:val="00CE2344"/>
    <w:rsid w:val="00CE23B7"/>
    <w:rsid w:val="00CE2614"/>
    <w:rsid w:val="00CE267D"/>
    <w:rsid w:val="00CE2804"/>
    <w:rsid w:val="00CE2847"/>
    <w:rsid w:val="00CE2854"/>
    <w:rsid w:val="00CE2870"/>
    <w:rsid w:val="00CE2883"/>
    <w:rsid w:val="00CE2903"/>
    <w:rsid w:val="00CE29D0"/>
    <w:rsid w:val="00CE2A7F"/>
    <w:rsid w:val="00CE2AB0"/>
    <w:rsid w:val="00CE2B0F"/>
    <w:rsid w:val="00CE2DCF"/>
    <w:rsid w:val="00CE2DFF"/>
    <w:rsid w:val="00CE2EDB"/>
    <w:rsid w:val="00CE2FFC"/>
    <w:rsid w:val="00CE31A7"/>
    <w:rsid w:val="00CE329A"/>
    <w:rsid w:val="00CE32B3"/>
    <w:rsid w:val="00CE334D"/>
    <w:rsid w:val="00CE335E"/>
    <w:rsid w:val="00CE3380"/>
    <w:rsid w:val="00CE33FA"/>
    <w:rsid w:val="00CE357E"/>
    <w:rsid w:val="00CE35B8"/>
    <w:rsid w:val="00CE362A"/>
    <w:rsid w:val="00CE3681"/>
    <w:rsid w:val="00CE3718"/>
    <w:rsid w:val="00CE3780"/>
    <w:rsid w:val="00CE38EE"/>
    <w:rsid w:val="00CE39C1"/>
    <w:rsid w:val="00CE39F4"/>
    <w:rsid w:val="00CE3A5D"/>
    <w:rsid w:val="00CE3A5E"/>
    <w:rsid w:val="00CE3AEF"/>
    <w:rsid w:val="00CE3AFA"/>
    <w:rsid w:val="00CE3BB3"/>
    <w:rsid w:val="00CE3C27"/>
    <w:rsid w:val="00CE3D7D"/>
    <w:rsid w:val="00CE3DD7"/>
    <w:rsid w:val="00CE3E29"/>
    <w:rsid w:val="00CE3E36"/>
    <w:rsid w:val="00CE3E92"/>
    <w:rsid w:val="00CE3EA9"/>
    <w:rsid w:val="00CE4096"/>
    <w:rsid w:val="00CE42FD"/>
    <w:rsid w:val="00CE4300"/>
    <w:rsid w:val="00CE434A"/>
    <w:rsid w:val="00CE43E9"/>
    <w:rsid w:val="00CE4437"/>
    <w:rsid w:val="00CE44B2"/>
    <w:rsid w:val="00CE45BB"/>
    <w:rsid w:val="00CE464B"/>
    <w:rsid w:val="00CE477E"/>
    <w:rsid w:val="00CE4804"/>
    <w:rsid w:val="00CE4914"/>
    <w:rsid w:val="00CE49DD"/>
    <w:rsid w:val="00CE4A9E"/>
    <w:rsid w:val="00CE4BFE"/>
    <w:rsid w:val="00CE4C2A"/>
    <w:rsid w:val="00CE4D36"/>
    <w:rsid w:val="00CE4E66"/>
    <w:rsid w:val="00CE4E6F"/>
    <w:rsid w:val="00CE4EF0"/>
    <w:rsid w:val="00CE4F5E"/>
    <w:rsid w:val="00CE5005"/>
    <w:rsid w:val="00CE5161"/>
    <w:rsid w:val="00CE5267"/>
    <w:rsid w:val="00CE5281"/>
    <w:rsid w:val="00CE53EE"/>
    <w:rsid w:val="00CE5400"/>
    <w:rsid w:val="00CE5462"/>
    <w:rsid w:val="00CE54A8"/>
    <w:rsid w:val="00CE5624"/>
    <w:rsid w:val="00CE5625"/>
    <w:rsid w:val="00CE5677"/>
    <w:rsid w:val="00CE56EC"/>
    <w:rsid w:val="00CE5796"/>
    <w:rsid w:val="00CE584F"/>
    <w:rsid w:val="00CE5899"/>
    <w:rsid w:val="00CE58BB"/>
    <w:rsid w:val="00CE58E5"/>
    <w:rsid w:val="00CE5955"/>
    <w:rsid w:val="00CE59E3"/>
    <w:rsid w:val="00CE5A82"/>
    <w:rsid w:val="00CE5ABC"/>
    <w:rsid w:val="00CE5B62"/>
    <w:rsid w:val="00CE5B63"/>
    <w:rsid w:val="00CE5BAA"/>
    <w:rsid w:val="00CE5CB6"/>
    <w:rsid w:val="00CE5DA2"/>
    <w:rsid w:val="00CE5E9A"/>
    <w:rsid w:val="00CE5EB3"/>
    <w:rsid w:val="00CE5F59"/>
    <w:rsid w:val="00CE5FBE"/>
    <w:rsid w:val="00CE60DB"/>
    <w:rsid w:val="00CE6104"/>
    <w:rsid w:val="00CE6377"/>
    <w:rsid w:val="00CE63AC"/>
    <w:rsid w:val="00CE640E"/>
    <w:rsid w:val="00CE6465"/>
    <w:rsid w:val="00CE64F2"/>
    <w:rsid w:val="00CE66B0"/>
    <w:rsid w:val="00CE6727"/>
    <w:rsid w:val="00CE679F"/>
    <w:rsid w:val="00CE6833"/>
    <w:rsid w:val="00CE68AC"/>
    <w:rsid w:val="00CE6972"/>
    <w:rsid w:val="00CE69F8"/>
    <w:rsid w:val="00CE6B98"/>
    <w:rsid w:val="00CE6CE5"/>
    <w:rsid w:val="00CE6D8E"/>
    <w:rsid w:val="00CE6DD9"/>
    <w:rsid w:val="00CE6E97"/>
    <w:rsid w:val="00CE6F95"/>
    <w:rsid w:val="00CE70C6"/>
    <w:rsid w:val="00CE713C"/>
    <w:rsid w:val="00CE71BB"/>
    <w:rsid w:val="00CE7218"/>
    <w:rsid w:val="00CE7383"/>
    <w:rsid w:val="00CE7471"/>
    <w:rsid w:val="00CE74B7"/>
    <w:rsid w:val="00CE7699"/>
    <w:rsid w:val="00CE76BA"/>
    <w:rsid w:val="00CE7743"/>
    <w:rsid w:val="00CE77EA"/>
    <w:rsid w:val="00CE78CB"/>
    <w:rsid w:val="00CE79B3"/>
    <w:rsid w:val="00CE7AD4"/>
    <w:rsid w:val="00CE7B5B"/>
    <w:rsid w:val="00CE7C38"/>
    <w:rsid w:val="00CE7C4D"/>
    <w:rsid w:val="00CE7CAD"/>
    <w:rsid w:val="00CE7D4C"/>
    <w:rsid w:val="00CE7F16"/>
    <w:rsid w:val="00CE7FA0"/>
    <w:rsid w:val="00CF01A3"/>
    <w:rsid w:val="00CF025C"/>
    <w:rsid w:val="00CF0283"/>
    <w:rsid w:val="00CF0371"/>
    <w:rsid w:val="00CF03A3"/>
    <w:rsid w:val="00CF0449"/>
    <w:rsid w:val="00CF04BE"/>
    <w:rsid w:val="00CF04EF"/>
    <w:rsid w:val="00CF0674"/>
    <w:rsid w:val="00CF077A"/>
    <w:rsid w:val="00CF09E6"/>
    <w:rsid w:val="00CF0A1D"/>
    <w:rsid w:val="00CF0AC6"/>
    <w:rsid w:val="00CF0B13"/>
    <w:rsid w:val="00CF0BF4"/>
    <w:rsid w:val="00CF0C19"/>
    <w:rsid w:val="00CF0CC9"/>
    <w:rsid w:val="00CF0D3A"/>
    <w:rsid w:val="00CF0D81"/>
    <w:rsid w:val="00CF0DB2"/>
    <w:rsid w:val="00CF0DB8"/>
    <w:rsid w:val="00CF0DD2"/>
    <w:rsid w:val="00CF0EB2"/>
    <w:rsid w:val="00CF109B"/>
    <w:rsid w:val="00CF13CE"/>
    <w:rsid w:val="00CF14D8"/>
    <w:rsid w:val="00CF14F2"/>
    <w:rsid w:val="00CF1660"/>
    <w:rsid w:val="00CF16EE"/>
    <w:rsid w:val="00CF177C"/>
    <w:rsid w:val="00CF17AD"/>
    <w:rsid w:val="00CF18C9"/>
    <w:rsid w:val="00CF19D7"/>
    <w:rsid w:val="00CF1B77"/>
    <w:rsid w:val="00CF1C17"/>
    <w:rsid w:val="00CF1C2E"/>
    <w:rsid w:val="00CF1D3E"/>
    <w:rsid w:val="00CF1DC0"/>
    <w:rsid w:val="00CF1DDA"/>
    <w:rsid w:val="00CF1F4A"/>
    <w:rsid w:val="00CF209D"/>
    <w:rsid w:val="00CF213A"/>
    <w:rsid w:val="00CF225F"/>
    <w:rsid w:val="00CF2264"/>
    <w:rsid w:val="00CF227F"/>
    <w:rsid w:val="00CF22C3"/>
    <w:rsid w:val="00CF24FA"/>
    <w:rsid w:val="00CF250A"/>
    <w:rsid w:val="00CF262E"/>
    <w:rsid w:val="00CF26AE"/>
    <w:rsid w:val="00CF2A68"/>
    <w:rsid w:val="00CF2A7A"/>
    <w:rsid w:val="00CF2B07"/>
    <w:rsid w:val="00CF2B30"/>
    <w:rsid w:val="00CF2B45"/>
    <w:rsid w:val="00CF2BF5"/>
    <w:rsid w:val="00CF2C6E"/>
    <w:rsid w:val="00CF2DE3"/>
    <w:rsid w:val="00CF2E31"/>
    <w:rsid w:val="00CF2FD1"/>
    <w:rsid w:val="00CF3005"/>
    <w:rsid w:val="00CF3131"/>
    <w:rsid w:val="00CF32A6"/>
    <w:rsid w:val="00CF32CB"/>
    <w:rsid w:val="00CF330E"/>
    <w:rsid w:val="00CF33B1"/>
    <w:rsid w:val="00CF3423"/>
    <w:rsid w:val="00CF370E"/>
    <w:rsid w:val="00CF3736"/>
    <w:rsid w:val="00CF3768"/>
    <w:rsid w:val="00CF381C"/>
    <w:rsid w:val="00CF3A29"/>
    <w:rsid w:val="00CF3A5F"/>
    <w:rsid w:val="00CF3A80"/>
    <w:rsid w:val="00CF3AE2"/>
    <w:rsid w:val="00CF3CA1"/>
    <w:rsid w:val="00CF3CC2"/>
    <w:rsid w:val="00CF3CF6"/>
    <w:rsid w:val="00CF3F4D"/>
    <w:rsid w:val="00CF3F84"/>
    <w:rsid w:val="00CF3FD7"/>
    <w:rsid w:val="00CF401E"/>
    <w:rsid w:val="00CF4030"/>
    <w:rsid w:val="00CF4068"/>
    <w:rsid w:val="00CF4153"/>
    <w:rsid w:val="00CF4161"/>
    <w:rsid w:val="00CF41B6"/>
    <w:rsid w:val="00CF4240"/>
    <w:rsid w:val="00CF42BB"/>
    <w:rsid w:val="00CF42C2"/>
    <w:rsid w:val="00CF4334"/>
    <w:rsid w:val="00CF4359"/>
    <w:rsid w:val="00CF44BB"/>
    <w:rsid w:val="00CF4534"/>
    <w:rsid w:val="00CF4536"/>
    <w:rsid w:val="00CF45F4"/>
    <w:rsid w:val="00CF4811"/>
    <w:rsid w:val="00CF4821"/>
    <w:rsid w:val="00CF497C"/>
    <w:rsid w:val="00CF4A89"/>
    <w:rsid w:val="00CF4B95"/>
    <w:rsid w:val="00CF4BC6"/>
    <w:rsid w:val="00CF4C43"/>
    <w:rsid w:val="00CF4D35"/>
    <w:rsid w:val="00CF4F42"/>
    <w:rsid w:val="00CF509D"/>
    <w:rsid w:val="00CF51FC"/>
    <w:rsid w:val="00CF5240"/>
    <w:rsid w:val="00CF529E"/>
    <w:rsid w:val="00CF545B"/>
    <w:rsid w:val="00CF5526"/>
    <w:rsid w:val="00CF563F"/>
    <w:rsid w:val="00CF5727"/>
    <w:rsid w:val="00CF5792"/>
    <w:rsid w:val="00CF585F"/>
    <w:rsid w:val="00CF59F1"/>
    <w:rsid w:val="00CF5BB8"/>
    <w:rsid w:val="00CF5CF3"/>
    <w:rsid w:val="00CF5D4A"/>
    <w:rsid w:val="00CF5F9A"/>
    <w:rsid w:val="00CF619F"/>
    <w:rsid w:val="00CF62B1"/>
    <w:rsid w:val="00CF62F1"/>
    <w:rsid w:val="00CF6331"/>
    <w:rsid w:val="00CF6442"/>
    <w:rsid w:val="00CF6494"/>
    <w:rsid w:val="00CF6496"/>
    <w:rsid w:val="00CF64FC"/>
    <w:rsid w:val="00CF664C"/>
    <w:rsid w:val="00CF66E2"/>
    <w:rsid w:val="00CF671A"/>
    <w:rsid w:val="00CF6775"/>
    <w:rsid w:val="00CF6977"/>
    <w:rsid w:val="00CF6987"/>
    <w:rsid w:val="00CF69D3"/>
    <w:rsid w:val="00CF6A4D"/>
    <w:rsid w:val="00CF6AA0"/>
    <w:rsid w:val="00CF6C7E"/>
    <w:rsid w:val="00CF6C95"/>
    <w:rsid w:val="00CF6C9E"/>
    <w:rsid w:val="00CF6D04"/>
    <w:rsid w:val="00CF6D1F"/>
    <w:rsid w:val="00CF6D29"/>
    <w:rsid w:val="00CF6E08"/>
    <w:rsid w:val="00CF6E22"/>
    <w:rsid w:val="00CF7010"/>
    <w:rsid w:val="00CF7122"/>
    <w:rsid w:val="00CF71F1"/>
    <w:rsid w:val="00CF71F2"/>
    <w:rsid w:val="00CF728C"/>
    <w:rsid w:val="00CF72DB"/>
    <w:rsid w:val="00CF73E8"/>
    <w:rsid w:val="00CF75FA"/>
    <w:rsid w:val="00CF7609"/>
    <w:rsid w:val="00CF761B"/>
    <w:rsid w:val="00CF762B"/>
    <w:rsid w:val="00CF76A4"/>
    <w:rsid w:val="00CF76F3"/>
    <w:rsid w:val="00CF78D7"/>
    <w:rsid w:val="00CF79BB"/>
    <w:rsid w:val="00CF7B37"/>
    <w:rsid w:val="00CF7BCA"/>
    <w:rsid w:val="00CF7C1E"/>
    <w:rsid w:val="00CF7CFB"/>
    <w:rsid w:val="00CF7D1F"/>
    <w:rsid w:val="00CF7F3D"/>
    <w:rsid w:val="00CF7F51"/>
    <w:rsid w:val="00D0000F"/>
    <w:rsid w:val="00D00149"/>
    <w:rsid w:val="00D00151"/>
    <w:rsid w:val="00D00380"/>
    <w:rsid w:val="00D003B1"/>
    <w:rsid w:val="00D003CB"/>
    <w:rsid w:val="00D00411"/>
    <w:rsid w:val="00D004DD"/>
    <w:rsid w:val="00D004FC"/>
    <w:rsid w:val="00D00527"/>
    <w:rsid w:val="00D00667"/>
    <w:rsid w:val="00D00786"/>
    <w:rsid w:val="00D008B8"/>
    <w:rsid w:val="00D009B0"/>
    <w:rsid w:val="00D00C11"/>
    <w:rsid w:val="00D00C2C"/>
    <w:rsid w:val="00D00DFC"/>
    <w:rsid w:val="00D00E55"/>
    <w:rsid w:val="00D00E7C"/>
    <w:rsid w:val="00D00ECF"/>
    <w:rsid w:val="00D00F99"/>
    <w:rsid w:val="00D00FE8"/>
    <w:rsid w:val="00D0103C"/>
    <w:rsid w:val="00D01074"/>
    <w:rsid w:val="00D011BE"/>
    <w:rsid w:val="00D01261"/>
    <w:rsid w:val="00D012E4"/>
    <w:rsid w:val="00D0166D"/>
    <w:rsid w:val="00D01799"/>
    <w:rsid w:val="00D017EC"/>
    <w:rsid w:val="00D018DE"/>
    <w:rsid w:val="00D018E5"/>
    <w:rsid w:val="00D0193F"/>
    <w:rsid w:val="00D01B26"/>
    <w:rsid w:val="00D01B37"/>
    <w:rsid w:val="00D01C01"/>
    <w:rsid w:val="00D01CC7"/>
    <w:rsid w:val="00D01D3A"/>
    <w:rsid w:val="00D01D5F"/>
    <w:rsid w:val="00D01DFD"/>
    <w:rsid w:val="00D01E09"/>
    <w:rsid w:val="00D01EF1"/>
    <w:rsid w:val="00D01F39"/>
    <w:rsid w:val="00D01FDC"/>
    <w:rsid w:val="00D02028"/>
    <w:rsid w:val="00D02109"/>
    <w:rsid w:val="00D02123"/>
    <w:rsid w:val="00D0212F"/>
    <w:rsid w:val="00D021C9"/>
    <w:rsid w:val="00D022B8"/>
    <w:rsid w:val="00D0231C"/>
    <w:rsid w:val="00D02345"/>
    <w:rsid w:val="00D02358"/>
    <w:rsid w:val="00D02466"/>
    <w:rsid w:val="00D0247B"/>
    <w:rsid w:val="00D0248E"/>
    <w:rsid w:val="00D02545"/>
    <w:rsid w:val="00D02701"/>
    <w:rsid w:val="00D02758"/>
    <w:rsid w:val="00D02764"/>
    <w:rsid w:val="00D0282F"/>
    <w:rsid w:val="00D02830"/>
    <w:rsid w:val="00D028B5"/>
    <w:rsid w:val="00D028E2"/>
    <w:rsid w:val="00D029C2"/>
    <w:rsid w:val="00D02A1B"/>
    <w:rsid w:val="00D02A51"/>
    <w:rsid w:val="00D02AD3"/>
    <w:rsid w:val="00D02B84"/>
    <w:rsid w:val="00D02C75"/>
    <w:rsid w:val="00D02CE5"/>
    <w:rsid w:val="00D02CEA"/>
    <w:rsid w:val="00D02D0B"/>
    <w:rsid w:val="00D02DA9"/>
    <w:rsid w:val="00D02DBB"/>
    <w:rsid w:val="00D02F68"/>
    <w:rsid w:val="00D02FF3"/>
    <w:rsid w:val="00D031C9"/>
    <w:rsid w:val="00D0320E"/>
    <w:rsid w:val="00D0331D"/>
    <w:rsid w:val="00D0341F"/>
    <w:rsid w:val="00D03422"/>
    <w:rsid w:val="00D0343E"/>
    <w:rsid w:val="00D034A8"/>
    <w:rsid w:val="00D036F7"/>
    <w:rsid w:val="00D0377F"/>
    <w:rsid w:val="00D03852"/>
    <w:rsid w:val="00D038E7"/>
    <w:rsid w:val="00D03979"/>
    <w:rsid w:val="00D039BD"/>
    <w:rsid w:val="00D039FD"/>
    <w:rsid w:val="00D03A20"/>
    <w:rsid w:val="00D03A6D"/>
    <w:rsid w:val="00D03BFC"/>
    <w:rsid w:val="00D03D01"/>
    <w:rsid w:val="00D03E11"/>
    <w:rsid w:val="00D03F78"/>
    <w:rsid w:val="00D03F79"/>
    <w:rsid w:val="00D03FB4"/>
    <w:rsid w:val="00D04077"/>
    <w:rsid w:val="00D04213"/>
    <w:rsid w:val="00D042A1"/>
    <w:rsid w:val="00D04312"/>
    <w:rsid w:val="00D0443B"/>
    <w:rsid w:val="00D0459F"/>
    <w:rsid w:val="00D046FF"/>
    <w:rsid w:val="00D0483A"/>
    <w:rsid w:val="00D04865"/>
    <w:rsid w:val="00D04989"/>
    <w:rsid w:val="00D049DB"/>
    <w:rsid w:val="00D04B54"/>
    <w:rsid w:val="00D04C48"/>
    <w:rsid w:val="00D04C54"/>
    <w:rsid w:val="00D04C71"/>
    <w:rsid w:val="00D04CA9"/>
    <w:rsid w:val="00D04CBE"/>
    <w:rsid w:val="00D04D44"/>
    <w:rsid w:val="00D04D78"/>
    <w:rsid w:val="00D04D81"/>
    <w:rsid w:val="00D04D83"/>
    <w:rsid w:val="00D04E92"/>
    <w:rsid w:val="00D04FB1"/>
    <w:rsid w:val="00D04FC0"/>
    <w:rsid w:val="00D05105"/>
    <w:rsid w:val="00D05117"/>
    <w:rsid w:val="00D05144"/>
    <w:rsid w:val="00D054AE"/>
    <w:rsid w:val="00D054BE"/>
    <w:rsid w:val="00D05503"/>
    <w:rsid w:val="00D055CB"/>
    <w:rsid w:val="00D05657"/>
    <w:rsid w:val="00D056A6"/>
    <w:rsid w:val="00D0583E"/>
    <w:rsid w:val="00D0588E"/>
    <w:rsid w:val="00D058FA"/>
    <w:rsid w:val="00D05967"/>
    <w:rsid w:val="00D0597B"/>
    <w:rsid w:val="00D059D2"/>
    <w:rsid w:val="00D05B81"/>
    <w:rsid w:val="00D05B90"/>
    <w:rsid w:val="00D05C28"/>
    <w:rsid w:val="00D05C68"/>
    <w:rsid w:val="00D05E26"/>
    <w:rsid w:val="00D05E2D"/>
    <w:rsid w:val="00D05F42"/>
    <w:rsid w:val="00D05FBB"/>
    <w:rsid w:val="00D06025"/>
    <w:rsid w:val="00D06459"/>
    <w:rsid w:val="00D065D5"/>
    <w:rsid w:val="00D0670B"/>
    <w:rsid w:val="00D0672B"/>
    <w:rsid w:val="00D067D2"/>
    <w:rsid w:val="00D06844"/>
    <w:rsid w:val="00D068B5"/>
    <w:rsid w:val="00D0692D"/>
    <w:rsid w:val="00D0697F"/>
    <w:rsid w:val="00D06BCC"/>
    <w:rsid w:val="00D06C3C"/>
    <w:rsid w:val="00D06C40"/>
    <w:rsid w:val="00D06C9E"/>
    <w:rsid w:val="00D06D12"/>
    <w:rsid w:val="00D06D14"/>
    <w:rsid w:val="00D06E7A"/>
    <w:rsid w:val="00D06EEB"/>
    <w:rsid w:val="00D06F24"/>
    <w:rsid w:val="00D06F27"/>
    <w:rsid w:val="00D07083"/>
    <w:rsid w:val="00D07266"/>
    <w:rsid w:val="00D0729F"/>
    <w:rsid w:val="00D072B4"/>
    <w:rsid w:val="00D07363"/>
    <w:rsid w:val="00D0739B"/>
    <w:rsid w:val="00D07506"/>
    <w:rsid w:val="00D0754F"/>
    <w:rsid w:val="00D07551"/>
    <w:rsid w:val="00D07579"/>
    <w:rsid w:val="00D075B4"/>
    <w:rsid w:val="00D07634"/>
    <w:rsid w:val="00D076BC"/>
    <w:rsid w:val="00D076BF"/>
    <w:rsid w:val="00D076F3"/>
    <w:rsid w:val="00D0771F"/>
    <w:rsid w:val="00D077C7"/>
    <w:rsid w:val="00D07A0B"/>
    <w:rsid w:val="00D07AFF"/>
    <w:rsid w:val="00D07B23"/>
    <w:rsid w:val="00D07C33"/>
    <w:rsid w:val="00D07C36"/>
    <w:rsid w:val="00D07E06"/>
    <w:rsid w:val="00D07E90"/>
    <w:rsid w:val="00D07EB1"/>
    <w:rsid w:val="00D07F87"/>
    <w:rsid w:val="00D1002F"/>
    <w:rsid w:val="00D10065"/>
    <w:rsid w:val="00D10156"/>
    <w:rsid w:val="00D10191"/>
    <w:rsid w:val="00D10242"/>
    <w:rsid w:val="00D10306"/>
    <w:rsid w:val="00D103D1"/>
    <w:rsid w:val="00D103FD"/>
    <w:rsid w:val="00D1041C"/>
    <w:rsid w:val="00D10440"/>
    <w:rsid w:val="00D10469"/>
    <w:rsid w:val="00D104B2"/>
    <w:rsid w:val="00D10524"/>
    <w:rsid w:val="00D10640"/>
    <w:rsid w:val="00D10775"/>
    <w:rsid w:val="00D108E0"/>
    <w:rsid w:val="00D109B0"/>
    <w:rsid w:val="00D10AF1"/>
    <w:rsid w:val="00D10B5F"/>
    <w:rsid w:val="00D10BC4"/>
    <w:rsid w:val="00D10CB5"/>
    <w:rsid w:val="00D10D37"/>
    <w:rsid w:val="00D10D3B"/>
    <w:rsid w:val="00D10ECA"/>
    <w:rsid w:val="00D10F26"/>
    <w:rsid w:val="00D10FC7"/>
    <w:rsid w:val="00D10FCF"/>
    <w:rsid w:val="00D11043"/>
    <w:rsid w:val="00D11140"/>
    <w:rsid w:val="00D11236"/>
    <w:rsid w:val="00D112BB"/>
    <w:rsid w:val="00D112C0"/>
    <w:rsid w:val="00D112F1"/>
    <w:rsid w:val="00D11550"/>
    <w:rsid w:val="00D11622"/>
    <w:rsid w:val="00D11723"/>
    <w:rsid w:val="00D1172F"/>
    <w:rsid w:val="00D117B4"/>
    <w:rsid w:val="00D11A58"/>
    <w:rsid w:val="00D11A8C"/>
    <w:rsid w:val="00D11A8D"/>
    <w:rsid w:val="00D11ACC"/>
    <w:rsid w:val="00D11B21"/>
    <w:rsid w:val="00D11B30"/>
    <w:rsid w:val="00D11BFF"/>
    <w:rsid w:val="00D11C17"/>
    <w:rsid w:val="00D11C79"/>
    <w:rsid w:val="00D11F59"/>
    <w:rsid w:val="00D11F6D"/>
    <w:rsid w:val="00D11FD3"/>
    <w:rsid w:val="00D12081"/>
    <w:rsid w:val="00D12083"/>
    <w:rsid w:val="00D120F0"/>
    <w:rsid w:val="00D1215D"/>
    <w:rsid w:val="00D12160"/>
    <w:rsid w:val="00D12166"/>
    <w:rsid w:val="00D121D5"/>
    <w:rsid w:val="00D121EB"/>
    <w:rsid w:val="00D12304"/>
    <w:rsid w:val="00D12318"/>
    <w:rsid w:val="00D1235A"/>
    <w:rsid w:val="00D1267C"/>
    <w:rsid w:val="00D126AA"/>
    <w:rsid w:val="00D12713"/>
    <w:rsid w:val="00D127CF"/>
    <w:rsid w:val="00D12821"/>
    <w:rsid w:val="00D128ED"/>
    <w:rsid w:val="00D12A64"/>
    <w:rsid w:val="00D12C65"/>
    <w:rsid w:val="00D12D70"/>
    <w:rsid w:val="00D12D74"/>
    <w:rsid w:val="00D12DA6"/>
    <w:rsid w:val="00D12DB1"/>
    <w:rsid w:val="00D12ECA"/>
    <w:rsid w:val="00D12ED3"/>
    <w:rsid w:val="00D130F8"/>
    <w:rsid w:val="00D131A7"/>
    <w:rsid w:val="00D131E4"/>
    <w:rsid w:val="00D13276"/>
    <w:rsid w:val="00D132A7"/>
    <w:rsid w:val="00D132BB"/>
    <w:rsid w:val="00D1340F"/>
    <w:rsid w:val="00D13523"/>
    <w:rsid w:val="00D137D0"/>
    <w:rsid w:val="00D13863"/>
    <w:rsid w:val="00D1387D"/>
    <w:rsid w:val="00D138B7"/>
    <w:rsid w:val="00D13992"/>
    <w:rsid w:val="00D13A10"/>
    <w:rsid w:val="00D13ABA"/>
    <w:rsid w:val="00D13AC1"/>
    <w:rsid w:val="00D13AC8"/>
    <w:rsid w:val="00D13B6A"/>
    <w:rsid w:val="00D13D60"/>
    <w:rsid w:val="00D13D68"/>
    <w:rsid w:val="00D13E8A"/>
    <w:rsid w:val="00D13EE0"/>
    <w:rsid w:val="00D13F80"/>
    <w:rsid w:val="00D13F8C"/>
    <w:rsid w:val="00D140A6"/>
    <w:rsid w:val="00D140D2"/>
    <w:rsid w:val="00D1413F"/>
    <w:rsid w:val="00D1415A"/>
    <w:rsid w:val="00D141F8"/>
    <w:rsid w:val="00D141FD"/>
    <w:rsid w:val="00D1423D"/>
    <w:rsid w:val="00D14248"/>
    <w:rsid w:val="00D142B3"/>
    <w:rsid w:val="00D1448D"/>
    <w:rsid w:val="00D14536"/>
    <w:rsid w:val="00D145C3"/>
    <w:rsid w:val="00D145F6"/>
    <w:rsid w:val="00D145FF"/>
    <w:rsid w:val="00D1466B"/>
    <w:rsid w:val="00D14680"/>
    <w:rsid w:val="00D146EF"/>
    <w:rsid w:val="00D14842"/>
    <w:rsid w:val="00D14866"/>
    <w:rsid w:val="00D1489E"/>
    <w:rsid w:val="00D14A94"/>
    <w:rsid w:val="00D14B10"/>
    <w:rsid w:val="00D14B2B"/>
    <w:rsid w:val="00D14B6E"/>
    <w:rsid w:val="00D14C05"/>
    <w:rsid w:val="00D14C78"/>
    <w:rsid w:val="00D14CC6"/>
    <w:rsid w:val="00D14D1A"/>
    <w:rsid w:val="00D14DA0"/>
    <w:rsid w:val="00D14DC1"/>
    <w:rsid w:val="00D14E4E"/>
    <w:rsid w:val="00D14E98"/>
    <w:rsid w:val="00D14F60"/>
    <w:rsid w:val="00D1515D"/>
    <w:rsid w:val="00D151A6"/>
    <w:rsid w:val="00D151A7"/>
    <w:rsid w:val="00D151B9"/>
    <w:rsid w:val="00D1529A"/>
    <w:rsid w:val="00D15399"/>
    <w:rsid w:val="00D1539D"/>
    <w:rsid w:val="00D154AE"/>
    <w:rsid w:val="00D15703"/>
    <w:rsid w:val="00D15717"/>
    <w:rsid w:val="00D158A2"/>
    <w:rsid w:val="00D158C9"/>
    <w:rsid w:val="00D15962"/>
    <w:rsid w:val="00D1596D"/>
    <w:rsid w:val="00D15986"/>
    <w:rsid w:val="00D15A91"/>
    <w:rsid w:val="00D15C78"/>
    <w:rsid w:val="00D15CF8"/>
    <w:rsid w:val="00D15DAF"/>
    <w:rsid w:val="00D15FED"/>
    <w:rsid w:val="00D1606E"/>
    <w:rsid w:val="00D1613F"/>
    <w:rsid w:val="00D1614E"/>
    <w:rsid w:val="00D163A9"/>
    <w:rsid w:val="00D163AF"/>
    <w:rsid w:val="00D163BF"/>
    <w:rsid w:val="00D163C8"/>
    <w:rsid w:val="00D16457"/>
    <w:rsid w:val="00D164F9"/>
    <w:rsid w:val="00D16573"/>
    <w:rsid w:val="00D16581"/>
    <w:rsid w:val="00D16649"/>
    <w:rsid w:val="00D1667C"/>
    <w:rsid w:val="00D166EB"/>
    <w:rsid w:val="00D1671E"/>
    <w:rsid w:val="00D167FC"/>
    <w:rsid w:val="00D16889"/>
    <w:rsid w:val="00D1693B"/>
    <w:rsid w:val="00D16989"/>
    <w:rsid w:val="00D169AE"/>
    <w:rsid w:val="00D16A3E"/>
    <w:rsid w:val="00D16A59"/>
    <w:rsid w:val="00D16AB3"/>
    <w:rsid w:val="00D16B13"/>
    <w:rsid w:val="00D16B50"/>
    <w:rsid w:val="00D16C2E"/>
    <w:rsid w:val="00D16C59"/>
    <w:rsid w:val="00D16CE6"/>
    <w:rsid w:val="00D16D22"/>
    <w:rsid w:val="00D17002"/>
    <w:rsid w:val="00D1701C"/>
    <w:rsid w:val="00D170A0"/>
    <w:rsid w:val="00D17246"/>
    <w:rsid w:val="00D172EB"/>
    <w:rsid w:val="00D17307"/>
    <w:rsid w:val="00D1737E"/>
    <w:rsid w:val="00D17471"/>
    <w:rsid w:val="00D1747B"/>
    <w:rsid w:val="00D17536"/>
    <w:rsid w:val="00D1760D"/>
    <w:rsid w:val="00D17643"/>
    <w:rsid w:val="00D1769A"/>
    <w:rsid w:val="00D176CC"/>
    <w:rsid w:val="00D17723"/>
    <w:rsid w:val="00D177DB"/>
    <w:rsid w:val="00D17990"/>
    <w:rsid w:val="00D179A7"/>
    <w:rsid w:val="00D17D71"/>
    <w:rsid w:val="00D17EE8"/>
    <w:rsid w:val="00D17F1F"/>
    <w:rsid w:val="00D2009A"/>
    <w:rsid w:val="00D20254"/>
    <w:rsid w:val="00D20353"/>
    <w:rsid w:val="00D2036E"/>
    <w:rsid w:val="00D20500"/>
    <w:rsid w:val="00D20597"/>
    <w:rsid w:val="00D207CE"/>
    <w:rsid w:val="00D2087F"/>
    <w:rsid w:val="00D209CE"/>
    <w:rsid w:val="00D20ABB"/>
    <w:rsid w:val="00D20B0D"/>
    <w:rsid w:val="00D20BAC"/>
    <w:rsid w:val="00D20D88"/>
    <w:rsid w:val="00D20DE0"/>
    <w:rsid w:val="00D20E19"/>
    <w:rsid w:val="00D20F8D"/>
    <w:rsid w:val="00D21110"/>
    <w:rsid w:val="00D2120B"/>
    <w:rsid w:val="00D21223"/>
    <w:rsid w:val="00D21316"/>
    <w:rsid w:val="00D21402"/>
    <w:rsid w:val="00D21452"/>
    <w:rsid w:val="00D215AE"/>
    <w:rsid w:val="00D216CA"/>
    <w:rsid w:val="00D218F3"/>
    <w:rsid w:val="00D21932"/>
    <w:rsid w:val="00D219E2"/>
    <w:rsid w:val="00D21A7A"/>
    <w:rsid w:val="00D21B3F"/>
    <w:rsid w:val="00D21D91"/>
    <w:rsid w:val="00D21DB8"/>
    <w:rsid w:val="00D21ECC"/>
    <w:rsid w:val="00D21F18"/>
    <w:rsid w:val="00D22184"/>
    <w:rsid w:val="00D221AB"/>
    <w:rsid w:val="00D22229"/>
    <w:rsid w:val="00D222EA"/>
    <w:rsid w:val="00D224BF"/>
    <w:rsid w:val="00D22577"/>
    <w:rsid w:val="00D225CB"/>
    <w:rsid w:val="00D22614"/>
    <w:rsid w:val="00D22630"/>
    <w:rsid w:val="00D22673"/>
    <w:rsid w:val="00D2278E"/>
    <w:rsid w:val="00D22810"/>
    <w:rsid w:val="00D2281C"/>
    <w:rsid w:val="00D229F7"/>
    <w:rsid w:val="00D22ADA"/>
    <w:rsid w:val="00D22B66"/>
    <w:rsid w:val="00D22C33"/>
    <w:rsid w:val="00D22C7B"/>
    <w:rsid w:val="00D22D5E"/>
    <w:rsid w:val="00D22EBB"/>
    <w:rsid w:val="00D22FB5"/>
    <w:rsid w:val="00D2301E"/>
    <w:rsid w:val="00D231D1"/>
    <w:rsid w:val="00D2323F"/>
    <w:rsid w:val="00D2330A"/>
    <w:rsid w:val="00D23705"/>
    <w:rsid w:val="00D23718"/>
    <w:rsid w:val="00D23775"/>
    <w:rsid w:val="00D2386E"/>
    <w:rsid w:val="00D23877"/>
    <w:rsid w:val="00D238B2"/>
    <w:rsid w:val="00D23944"/>
    <w:rsid w:val="00D23964"/>
    <w:rsid w:val="00D239FA"/>
    <w:rsid w:val="00D23C6E"/>
    <w:rsid w:val="00D23D21"/>
    <w:rsid w:val="00D23D32"/>
    <w:rsid w:val="00D23D57"/>
    <w:rsid w:val="00D23E07"/>
    <w:rsid w:val="00D23E94"/>
    <w:rsid w:val="00D23F27"/>
    <w:rsid w:val="00D23F8A"/>
    <w:rsid w:val="00D23FF8"/>
    <w:rsid w:val="00D2401F"/>
    <w:rsid w:val="00D24122"/>
    <w:rsid w:val="00D24154"/>
    <w:rsid w:val="00D2420D"/>
    <w:rsid w:val="00D2421F"/>
    <w:rsid w:val="00D24309"/>
    <w:rsid w:val="00D243CB"/>
    <w:rsid w:val="00D243F1"/>
    <w:rsid w:val="00D24468"/>
    <w:rsid w:val="00D244C2"/>
    <w:rsid w:val="00D244FA"/>
    <w:rsid w:val="00D246EC"/>
    <w:rsid w:val="00D247E1"/>
    <w:rsid w:val="00D24896"/>
    <w:rsid w:val="00D2491D"/>
    <w:rsid w:val="00D24958"/>
    <w:rsid w:val="00D24959"/>
    <w:rsid w:val="00D24A6C"/>
    <w:rsid w:val="00D24A6E"/>
    <w:rsid w:val="00D24D27"/>
    <w:rsid w:val="00D24D8D"/>
    <w:rsid w:val="00D24E91"/>
    <w:rsid w:val="00D24EFE"/>
    <w:rsid w:val="00D24F27"/>
    <w:rsid w:val="00D24F81"/>
    <w:rsid w:val="00D25003"/>
    <w:rsid w:val="00D25146"/>
    <w:rsid w:val="00D25195"/>
    <w:rsid w:val="00D251ED"/>
    <w:rsid w:val="00D254DC"/>
    <w:rsid w:val="00D254FA"/>
    <w:rsid w:val="00D256C5"/>
    <w:rsid w:val="00D258FF"/>
    <w:rsid w:val="00D2590F"/>
    <w:rsid w:val="00D25A01"/>
    <w:rsid w:val="00D25A22"/>
    <w:rsid w:val="00D25A29"/>
    <w:rsid w:val="00D25A77"/>
    <w:rsid w:val="00D25A8B"/>
    <w:rsid w:val="00D25AEC"/>
    <w:rsid w:val="00D25B11"/>
    <w:rsid w:val="00D25CDC"/>
    <w:rsid w:val="00D25DC9"/>
    <w:rsid w:val="00D25E7C"/>
    <w:rsid w:val="00D25E9D"/>
    <w:rsid w:val="00D25F0B"/>
    <w:rsid w:val="00D25F1E"/>
    <w:rsid w:val="00D25F7D"/>
    <w:rsid w:val="00D25FD1"/>
    <w:rsid w:val="00D26019"/>
    <w:rsid w:val="00D26033"/>
    <w:rsid w:val="00D26090"/>
    <w:rsid w:val="00D260EB"/>
    <w:rsid w:val="00D261F2"/>
    <w:rsid w:val="00D2643E"/>
    <w:rsid w:val="00D2651C"/>
    <w:rsid w:val="00D26740"/>
    <w:rsid w:val="00D26B12"/>
    <w:rsid w:val="00D26B48"/>
    <w:rsid w:val="00D26D4A"/>
    <w:rsid w:val="00D26D5B"/>
    <w:rsid w:val="00D26E1B"/>
    <w:rsid w:val="00D26EA2"/>
    <w:rsid w:val="00D26F49"/>
    <w:rsid w:val="00D26FDB"/>
    <w:rsid w:val="00D2700F"/>
    <w:rsid w:val="00D27067"/>
    <w:rsid w:val="00D270DC"/>
    <w:rsid w:val="00D272D0"/>
    <w:rsid w:val="00D27475"/>
    <w:rsid w:val="00D274D0"/>
    <w:rsid w:val="00D275C8"/>
    <w:rsid w:val="00D27642"/>
    <w:rsid w:val="00D277E1"/>
    <w:rsid w:val="00D278A2"/>
    <w:rsid w:val="00D2794C"/>
    <w:rsid w:val="00D279C5"/>
    <w:rsid w:val="00D27A7E"/>
    <w:rsid w:val="00D27C36"/>
    <w:rsid w:val="00D27D02"/>
    <w:rsid w:val="00D27D2D"/>
    <w:rsid w:val="00D27E5A"/>
    <w:rsid w:val="00D27E6F"/>
    <w:rsid w:val="00D27F2C"/>
    <w:rsid w:val="00D30005"/>
    <w:rsid w:val="00D300D0"/>
    <w:rsid w:val="00D3025D"/>
    <w:rsid w:val="00D3034C"/>
    <w:rsid w:val="00D304E7"/>
    <w:rsid w:val="00D30524"/>
    <w:rsid w:val="00D306A6"/>
    <w:rsid w:val="00D30708"/>
    <w:rsid w:val="00D30785"/>
    <w:rsid w:val="00D3079E"/>
    <w:rsid w:val="00D30818"/>
    <w:rsid w:val="00D30822"/>
    <w:rsid w:val="00D30901"/>
    <w:rsid w:val="00D3094C"/>
    <w:rsid w:val="00D30C50"/>
    <w:rsid w:val="00D30CBB"/>
    <w:rsid w:val="00D30D42"/>
    <w:rsid w:val="00D30DCF"/>
    <w:rsid w:val="00D30F12"/>
    <w:rsid w:val="00D30F36"/>
    <w:rsid w:val="00D30F41"/>
    <w:rsid w:val="00D31063"/>
    <w:rsid w:val="00D31079"/>
    <w:rsid w:val="00D311C4"/>
    <w:rsid w:val="00D311C9"/>
    <w:rsid w:val="00D31333"/>
    <w:rsid w:val="00D314B1"/>
    <w:rsid w:val="00D3153E"/>
    <w:rsid w:val="00D3154E"/>
    <w:rsid w:val="00D31645"/>
    <w:rsid w:val="00D317E5"/>
    <w:rsid w:val="00D31820"/>
    <w:rsid w:val="00D318A5"/>
    <w:rsid w:val="00D318BF"/>
    <w:rsid w:val="00D31A60"/>
    <w:rsid w:val="00D31A7C"/>
    <w:rsid w:val="00D31A98"/>
    <w:rsid w:val="00D31A9D"/>
    <w:rsid w:val="00D31ABE"/>
    <w:rsid w:val="00D31BBF"/>
    <w:rsid w:val="00D31BFB"/>
    <w:rsid w:val="00D31D29"/>
    <w:rsid w:val="00D31DE3"/>
    <w:rsid w:val="00D31E62"/>
    <w:rsid w:val="00D31EDD"/>
    <w:rsid w:val="00D31F49"/>
    <w:rsid w:val="00D3207E"/>
    <w:rsid w:val="00D32153"/>
    <w:rsid w:val="00D32255"/>
    <w:rsid w:val="00D322B1"/>
    <w:rsid w:val="00D32313"/>
    <w:rsid w:val="00D3232E"/>
    <w:rsid w:val="00D32331"/>
    <w:rsid w:val="00D3246F"/>
    <w:rsid w:val="00D324D4"/>
    <w:rsid w:val="00D324D8"/>
    <w:rsid w:val="00D325A4"/>
    <w:rsid w:val="00D326C3"/>
    <w:rsid w:val="00D3271B"/>
    <w:rsid w:val="00D3277B"/>
    <w:rsid w:val="00D327B0"/>
    <w:rsid w:val="00D32975"/>
    <w:rsid w:val="00D32AC8"/>
    <w:rsid w:val="00D32B34"/>
    <w:rsid w:val="00D32C74"/>
    <w:rsid w:val="00D32CB5"/>
    <w:rsid w:val="00D32D45"/>
    <w:rsid w:val="00D32D8B"/>
    <w:rsid w:val="00D32F21"/>
    <w:rsid w:val="00D33317"/>
    <w:rsid w:val="00D335B3"/>
    <w:rsid w:val="00D335E1"/>
    <w:rsid w:val="00D33664"/>
    <w:rsid w:val="00D3367B"/>
    <w:rsid w:val="00D33779"/>
    <w:rsid w:val="00D33856"/>
    <w:rsid w:val="00D338AE"/>
    <w:rsid w:val="00D338C5"/>
    <w:rsid w:val="00D33916"/>
    <w:rsid w:val="00D33994"/>
    <w:rsid w:val="00D33B4D"/>
    <w:rsid w:val="00D33C02"/>
    <w:rsid w:val="00D33C7A"/>
    <w:rsid w:val="00D33DAB"/>
    <w:rsid w:val="00D33EF6"/>
    <w:rsid w:val="00D33FB4"/>
    <w:rsid w:val="00D33FD4"/>
    <w:rsid w:val="00D34005"/>
    <w:rsid w:val="00D34093"/>
    <w:rsid w:val="00D3426C"/>
    <w:rsid w:val="00D34313"/>
    <w:rsid w:val="00D343D1"/>
    <w:rsid w:val="00D343FA"/>
    <w:rsid w:val="00D3459B"/>
    <w:rsid w:val="00D345A2"/>
    <w:rsid w:val="00D346C5"/>
    <w:rsid w:val="00D34738"/>
    <w:rsid w:val="00D34B5B"/>
    <w:rsid w:val="00D34C1B"/>
    <w:rsid w:val="00D34C6F"/>
    <w:rsid w:val="00D34CB7"/>
    <w:rsid w:val="00D34DF4"/>
    <w:rsid w:val="00D34E43"/>
    <w:rsid w:val="00D34ED8"/>
    <w:rsid w:val="00D34F07"/>
    <w:rsid w:val="00D34F09"/>
    <w:rsid w:val="00D34FFA"/>
    <w:rsid w:val="00D3501D"/>
    <w:rsid w:val="00D35065"/>
    <w:rsid w:val="00D350FB"/>
    <w:rsid w:val="00D351F8"/>
    <w:rsid w:val="00D35224"/>
    <w:rsid w:val="00D35396"/>
    <w:rsid w:val="00D3566C"/>
    <w:rsid w:val="00D35725"/>
    <w:rsid w:val="00D3575D"/>
    <w:rsid w:val="00D357BB"/>
    <w:rsid w:val="00D357C9"/>
    <w:rsid w:val="00D35840"/>
    <w:rsid w:val="00D3594C"/>
    <w:rsid w:val="00D35954"/>
    <w:rsid w:val="00D35955"/>
    <w:rsid w:val="00D35976"/>
    <w:rsid w:val="00D35A78"/>
    <w:rsid w:val="00D35A81"/>
    <w:rsid w:val="00D35AC9"/>
    <w:rsid w:val="00D35BE1"/>
    <w:rsid w:val="00D35C57"/>
    <w:rsid w:val="00D35FA9"/>
    <w:rsid w:val="00D3608C"/>
    <w:rsid w:val="00D361AD"/>
    <w:rsid w:val="00D361ED"/>
    <w:rsid w:val="00D36262"/>
    <w:rsid w:val="00D362A7"/>
    <w:rsid w:val="00D3640A"/>
    <w:rsid w:val="00D365C1"/>
    <w:rsid w:val="00D36627"/>
    <w:rsid w:val="00D36698"/>
    <w:rsid w:val="00D366BA"/>
    <w:rsid w:val="00D3686C"/>
    <w:rsid w:val="00D3687A"/>
    <w:rsid w:val="00D36A32"/>
    <w:rsid w:val="00D36A5B"/>
    <w:rsid w:val="00D36A68"/>
    <w:rsid w:val="00D36AB0"/>
    <w:rsid w:val="00D36B07"/>
    <w:rsid w:val="00D36B3C"/>
    <w:rsid w:val="00D36B5C"/>
    <w:rsid w:val="00D36CC8"/>
    <w:rsid w:val="00D36D39"/>
    <w:rsid w:val="00D36D4F"/>
    <w:rsid w:val="00D36D5B"/>
    <w:rsid w:val="00D36DA5"/>
    <w:rsid w:val="00D36EF0"/>
    <w:rsid w:val="00D36F0B"/>
    <w:rsid w:val="00D36F72"/>
    <w:rsid w:val="00D37060"/>
    <w:rsid w:val="00D3711A"/>
    <w:rsid w:val="00D3712F"/>
    <w:rsid w:val="00D371E6"/>
    <w:rsid w:val="00D37265"/>
    <w:rsid w:val="00D372E5"/>
    <w:rsid w:val="00D37325"/>
    <w:rsid w:val="00D373C4"/>
    <w:rsid w:val="00D37447"/>
    <w:rsid w:val="00D3749A"/>
    <w:rsid w:val="00D375F7"/>
    <w:rsid w:val="00D37682"/>
    <w:rsid w:val="00D37766"/>
    <w:rsid w:val="00D377A8"/>
    <w:rsid w:val="00D37810"/>
    <w:rsid w:val="00D37890"/>
    <w:rsid w:val="00D37AA4"/>
    <w:rsid w:val="00D37B21"/>
    <w:rsid w:val="00D37C9F"/>
    <w:rsid w:val="00D37CB0"/>
    <w:rsid w:val="00D37CDD"/>
    <w:rsid w:val="00D37E5E"/>
    <w:rsid w:val="00D37EA4"/>
    <w:rsid w:val="00D37EBC"/>
    <w:rsid w:val="00D40031"/>
    <w:rsid w:val="00D4007C"/>
    <w:rsid w:val="00D400A5"/>
    <w:rsid w:val="00D400CB"/>
    <w:rsid w:val="00D400D2"/>
    <w:rsid w:val="00D40179"/>
    <w:rsid w:val="00D40260"/>
    <w:rsid w:val="00D402F9"/>
    <w:rsid w:val="00D403C9"/>
    <w:rsid w:val="00D40450"/>
    <w:rsid w:val="00D405C6"/>
    <w:rsid w:val="00D405D1"/>
    <w:rsid w:val="00D406AB"/>
    <w:rsid w:val="00D406DB"/>
    <w:rsid w:val="00D4070A"/>
    <w:rsid w:val="00D40719"/>
    <w:rsid w:val="00D40825"/>
    <w:rsid w:val="00D40A18"/>
    <w:rsid w:val="00D40A4A"/>
    <w:rsid w:val="00D40A97"/>
    <w:rsid w:val="00D40AA5"/>
    <w:rsid w:val="00D40AF2"/>
    <w:rsid w:val="00D40C3D"/>
    <w:rsid w:val="00D40C47"/>
    <w:rsid w:val="00D40D70"/>
    <w:rsid w:val="00D40D7F"/>
    <w:rsid w:val="00D41032"/>
    <w:rsid w:val="00D41153"/>
    <w:rsid w:val="00D41273"/>
    <w:rsid w:val="00D4129E"/>
    <w:rsid w:val="00D41358"/>
    <w:rsid w:val="00D41499"/>
    <w:rsid w:val="00D41503"/>
    <w:rsid w:val="00D41533"/>
    <w:rsid w:val="00D41686"/>
    <w:rsid w:val="00D416B2"/>
    <w:rsid w:val="00D4178F"/>
    <w:rsid w:val="00D417B1"/>
    <w:rsid w:val="00D41849"/>
    <w:rsid w:val="00D41907"/>
    <w:rsid w:val="00D41984"/>
    <w:rsid w:val="00D41990"/>
    <w:rsid w:val="00D41996"/>
    <w:rsid w:val="00D419AA"/>
    <w:rsid w:val="00D419D5"/>
    <w:rsid w:val="00D41A23"/>
    <w:rsid w:val="00D41A8D"/>
    <w:rsid w:val="00D41B12"/>
    <w:rsid w:val="00D41BA9"/>
    <w:rsid w:val="00D41BD4"/>
    <w:rsid w:val="00D41C6F"/>
    <w:rsid w:val="00D41C8F"/>
    <w:rsid w:val="00D41C9C"/>
    <w:rsid w:val="00D41DAB"/>
    <w:rsid w:val="00D41E7B"/>
    <w:rsid w:val="00D4212B"/>
    <w:rsid w:val="00D4220B"/>
    <w:rsid w:val="00D42329"/>
    <w:rsid w:val="00D423FE"/>
    <w:rsid w:val="00D4247F"/>
    <w:rsid w:val="00D4249D"/>
    <w:rsid w:val="00D426B6"/>
    <w:rsid w:val="00D426BB"/>
    <w:rsid w:val="00D426D3"/>
    <w:rsid w:val="00D427C8"/>
    <w:rsid w:val="00D427D9"/>
    <w:rsid w:val="00D428C0"/>
    <w:rsid w:val="00D42915"/>
    <w:rsid w:val="00D42924"/>
    <w:rsid w:val="00D42971"/>
    <w:rsid w:val="00D4299A"/>
    <w:rsid w:val="00D429FE"/>
    <w:rsid w:val="00D42A22"/>
    <w:rsid w:val="00D42A66"/>
    <w:rsid w:val="00D42A83"/>
    <w:rsid w:val="00D42AA7"/>
    <w:rsid w:val="00D42B81"/>
    <w:rsid w:val="00D42BB8"/>
    <w:rsid w:val="00D42DEC"/>
    <w:rsid w:val="00D42F2D"/>
    <w:rsid w:val="00D42FD1"/>
    <w:rsid w:val="00D43121"/>
    <w:rsid w:val="00D432E9"/>
    <w:rsid w:val="00D4331C"/>
    <w:rsid w:val="00D4332E"/>
    <w:rsid w:val="00D4348C"/>
    <w:rsid w:val="00D434E8"/>
    <w:rsid w:val="00D43584"/>
    <w:rsid w:val="00D43630"/>
    <w:rsid w:val="00D43649"/>
    <w:rsid w:val="00D43677"/>
    <w:rsid w:val="00D436E3"/>
    <w:rsid w:val="00D4376B"/>
    <w:rsid w:val="00D437BA"/>
    <w:rsid w:val="00D43823"/>
    <w:rsid w:val="00D43940"/>
    <w:rsid w:val="00D43BAE"/>
    <w:rsid w:val="00D43CC8"/>
    <w:rsid w:val="00D43CDE"/>
    <w:rsid w:val="00D43D77"/>
    <w:rsid w:val="00D43D81"/>
    <w:rsid w:val="00D43E23"/>
    <w:rsid w:val="00D43E68"/>
    <w:rsid w:val="00D44028"/>
    <w:rsid w:val="00D440AC"/>
    <w:rsid w:val="00D44233"/>
    <w:rsid w:val="00D44275"/>
    <w:rsid w:val="00D44277"/>
    <w:rsid w:val="00D4434F"/>
    <w:rsid w:val="00D443A4"/>
    <w:rsid w:val="00D443E1"/>
    <w:rsid w:val="00D44423"/>
    <w:rsid w:val="00D444AD"/>
    <w:rsid w:val="00D4453A"/>
    <w:rsid w:val="00D445C6"/>
    <w:rsid w:val="00D446A8"/>
    <w:rsid w:val="00D44746"/>
    <w:rsid w:val="00D4485D"/>
    <w:rsid w:val="00D4491E"/>
    <w:rsid w:val="00D4495E"/>
    <w:rsid w:val="00D44A18"/>
    <w:rsid w:val="00D44B4D"/>
    <w:rsid w:val="00D44CA3"/>
    <w:rsid w:val="00D44D44"/>
    <w:rsid w:val="00D44D96"/>
    <w:rsid w:val="00D44DBF"/>
    <w:rsid w:val="00D44EE4"/>
    <w:rsid w:val="00D44EF5"/>
    <w:rsid w:val="00D44F42"/>
    <w:rsid w:val="00D44F56"/>
    <w:rsid w:val="00D44F5C"/>
    <w:rsid w:val="00D45068"/>
    <w:rsid w:val="00D45160"/>
    <w:rsid w:val="00D4518E"/>
    <w:rsid w:val="00D45212"/>
    <w:rsid w:val="00D45238"/>
    <w:rsid w:val="00D45265"/>
    <w:rsid w:val="00D452E4"/>
    <w:rsid w:val="00D45403"/>
    <w:rsid w:val="00D454C3"/>
    <w:rsid w:val="00D454F3"/>
    <w:rsid w:val="00D45534"/>
    <w:rsid w:val="00D455C2"/>
    <w:rsid w:val="00D4561F"/>
    <w:rsid w:val="00D4562E"/>
    <w:rsid w:val="00D456D7"/>
    <w:rsid w:val="00D45715"/>
    <w:rsid w:val="00D45855"/>
    <w:rsid w:val="00D4589C"/>
    <w:rsid w:val="00D458B9"/>
    <w:rsid w:val="00D4597F"/>
    <w:rsid w:val="00D45A6F"/>
    <w:rsid w:val="00D45A72"/>
    <w:rsid w:val="00D45B09"/>
    <w:rsid w:val="00D45B8F"/>
    <w:rsid w:val="00D45BA3"/>
    <w:rsid w:val="00D45C10"/>
    <w:rsid w:val="00D45C8F"/>
    <w:rsid w:val="00D45D77"/>
    <w:rsid w:val="00D45D7B"/>
    <w:rsid w:val="00D45DD1"/>
    <w:rsid w:val="00D45DE4"/>
    <w:rsid w:val="00D45F3F"/>
    <w:rsid w:val="00D46118"/>
    <w:rsid w:val="00D461D4"/>
    <w:rsid w:val="00D461EE"/>
    <w:rsid w:val="00D4622B"/>
    <w:rsid w:val="00D462C3"/>
    <w:rsid w:val="00D462D0"/>
    <w:rsid w:val="00D4633B"/>
    <w:rsid w:val="00D46375"/>
    <w:rsid w:val="00D463F4"/>
    <w:rsid w:val="00D46435"/>
    <w:rsid w:val="00D464AD"/>
    <w:rsid w:val="00D464D3"/>
    <w:rsid w:val="00D466DC"/>
    <w:rsid w:val="00D46735"/>
    <w:rsid w:val="00D467B9"/>
    <w:rsid w:val="00D468CA"/>
    <w:rsid w:val="00D46978"/>
    <w:rsid w:val="00D46BA3"/>
    <w:rsid w:val="00D46CBC"/>
    <w:rsid w:val="00D46CFB"/>
    <w:rsid w:val="00D46D1B"/>
    <w:rsid w:val="00D46D61"/>
    <w:rsid w:val="00D46F9E"/>
    <w:rsid w:val="00D46FA6"/>
    <w:rsid w:val="00D46FFE"/>
    <w:rsid w:val="00D47091"/>
    <w:rsid w:val="00D470A9"/>
    <w:rsid w:val="00D470DD"/>
    <w:rsid w:val="00D4710E"/>
    <w:rsid w:val="00D47119"/>
    <w:rsid w:val="00D4724B"/>
    <w:rsid w:val="00D47256"/>
    <w:rsid w:val="00D472E7"/>
    <w:rsid w:val="00D47415"/>
    <w:rsid w:val="00D4746E"/>
    <w:rsid w:val="00D47477"/>
    <w:rsid w:val="00D4748A"/>
    <w:rsid w:val="00D476E9"/>
    <w:rsid w:val="00D47750"/>
    <w:rsid w:val="00D47769"/>
    <w:rsid w:val="00D4788D"/>
    <w:rsid w:val="00D47946"/>
    <w:rsid w:val="00D4795D"/>
    <w:rsid w:val="00D479B9"/>
    <w:rsid w:val="00D47A89"/>
    <w:rsid w:val="00D47AA2"/>
    <w:rsid w:val="00D47CCB"/>
    <w:rsid w:val="00D47E52"/>
    <w:rsid w:val="00D47E5B"/>
    <w:rsid w:val="00D47E9F"/>
    <w:rsid w:val="00D47EF3"/>
    <w:rsid w:val="00D47F03"/>
    <w:rsid w:val="00D47F87"/>
    <w:rsid w:val="00D47FFB"/>
    <w:rsid w:val="00D5029D"/>
    <w:rsid w:val="00D5032A"/>
    <w:rsid w:val="00D5043F"/>
    <w:rsid w:val="00D50453"/>
    <w:rsid w:val="00D5046F"/>
    <w:rsid w:val="00D5052B"/>
    <w:rsid w:val="00D5054D"/>
    <w:rsid w:val="00D50739"/>
    <w:rsid w:val="00D50831"/>
    <w:rsid w:val="00D50A2D"/>
    <w:rsid w:val="00D50AA2"/>
    <w:rsid w:val="00D50B09"/>
    <w:rsid w:val="00D50B30"/>
    <w:rsid w:val="00D50B4B"/>
    <w:rsid w:val="00D50C69"/>
    <w:rsid w:val="00D50C9F"/>
    <w:rsid w:val="00D50D3B"/>
    <w:rsid w:val="00D50D3E"/>
    <w:rsid w:val="00D50E45"/>
    <w:rsid w:val="00D50FA5"/>
    <w:rsid w:val="00D510AB"/>
    <w:rsid w:val="00D510B4"/>
    <w:rsid w:val="00D510D5"/>
    <w:rsid w:val="00D5127B"/>
    <w:rsid w:val="00D51374"/>
    <w:rsid w:val="00D514EF"/>
    <w:rsid w:val="00D5154D"/>
    <w:rsid w:val="00D5156D"/>
    <w:rsid w:val="00D51581"/>
    <w:rsid w:val="00D515C6"/>
    <w:rsid w:val="00D516A0"/>
    <w:rsid w:val="00D516CD"/>
    <w:rsid w:val="00D51759"/>
    <w:rsid w:val="00D517B9"/>
    <w:rsid w:val="00D517E3"/>
    <w:rsid w:val="00D518AD"/>
    <w:rsid w:val="00D51913"/>
    <w:rsid w:val="00D5193D"/>
    <w:rsid w:val="00D51960"/>
    <w:rsid w:val="00D5197D"/>
    <w:rsid w:val="00D51B29"/>
    <w:rsid w:val="00D51B9B"/>
    <w:rsid w:val="00D51C0F"/>
    <w:rsid w:val="00D51C36"/>
    <w:rsid w:val="00D51C72"/>
    <w:rsid w:val="00D51D7B"/>
    <w:rsid w:val="00D51D8E"/>
    <w:rsid w:val="00D51D97"/>
    <w:rsid w:val="00D51ECE"/>
    <w:rsid w:val="00D51ECF"/>
    <w:rsid w:val="00D51FAE"/>
    <w:rsid w:val="00D51FF3"/>
    <w:rsid w:val="00D52059"/>
    <w:rsid w:val="00D5207C"/>
    <w:rsid w:val="00D520E0"/>
    <w:rsid w:val="00D52237"/>
    <w:rsid w:val="00D524EB"/>
    <w:rsid w:val="00D52570"/>
    <w:rsid w:val="00D52907"/>
    <w:rsid w:val="00D52A10"/>
    <w:rsid w:val="00D52B18"/>
    <w:rsid w:val="00D52B56"/>
    <w:rsid w:val="00D52C06"/>
    <w:rsid w:val="00D52C1F"/>
    <w:rsid w:val="00D52C46"/>
    <w:rsid w:val="00D52D3F"/>
    <w:rsid w:val="00D52E65"/>
    <w:rsid w:val="00D52ED2"/>
    <w:rsid w:val="00D531F4"/>
    <w:rsid w:val="00D53223"/>
    <w:rsid w:val="00D532EF"/>
    <w:rsid w:val="00D53324"/>
    <w:rsid w:val="00D5346A"/>
    <w:rsid w:val="00D534D5"/>
    <w:rsid w:val="00D53611"/>
    <w:rsid w:val="00D53682"/>
    <w:rsid w:val="00D5377E"/>
    <w:rsid w:val="00D538D5"/>
    <w:rsid w:val="00D53CD7"/>
    <w:rsid w:val="00D53D0B"/>
    <w:rsid w:val="00D53D73"/>
    <w:rsid w:val="00D53DA2"/>
    <w:rsid w:val="00D53F53"/>
    <w:rsid w:val="00D53F7F"/>
    <w:rsid w:val="00D540E2"/>
    <w:rsid w:val="00D54164"/>
    <w:rsid w:val="00D541A5"/>
    <w:rsid w:val="00D542EC"/>
    <w:rsid w:val="00D5430F"/>
    <w:rsid w:val="00D54417"/>
    <w:rsid w:val="00D5452C"/>
    <w:rsid w:val="00D5458B"/>
    <w:rsid w:val="00D545F1"/>
    <w:rsid w:val="00D54637"/>
    <w:rsid w:val="00D5463F"/>
    <w:rsid w:val="00D5464C"/>
    <w:rsid w:val="00D547B2"/>
    <w:rsid w:val="00D54A32"/>
    <w:rsid w:val="00D54A48"/>
    <w:rsid w:val="00D54AFF"/>
    <w:rsid w:val="00D54B9E"/>
    <w:rsid w:val="00D54BC1"/>
    <w:rsid w:val="00D54D22"/>
    <w:rsid w:val="00D54D34"/>
    <w:rsid w:val="00D54D95"/>
    <w:rsid w:val="00D54E5B"/>
    <w:rsid w:val="00D54EF1"/>
    <w:rsid w:val="00D54F81"/>
    <w:rsid w:val="00D54FE8"/>
    <w:rsid w:val="00D5502E"/>
    <w:rsid w:val="00D55119"/>
    <w:rsid w:val="00D5519C"/>
    <w:rsid w:val="00D551CD"/>
    <w:rsid w:val="00D5543F"/>
    <w:rsid w:val="00D554D3"/>
    <w:rsid w:val="00D55508"/>
    <w:rsid w:val="00D55530"/>
    <w:rsid w:val="00D5558D"/>
    <w:rsid w:val="00D5568F"/>
    <w:rsid w:val="00D556A9"/>
    <w:rsid w:val="00D55750"/>
    <w:rsid w:val="00D558F0"/>
    <w:rsid w:val="00D559C7"/>
    <w:rsid w:val="00D55AB7"/>
    <w:rsid w:val="00D55CB5"/>
    <w:rsid w:val="00D55D64"/>
    <w:rsid w:val="00D55E25"/>
    <w:rsid w:val="00D55E96"/>
    <w:rsid w:val="00D55FF6"/>
    <w:rsid w:val="00D56012"/>
    <w:rsid w:val="00D56063"/>
    <w:rsid w:val="00D56123"/>
    <w:rsid w:val="00D56235"/>
    <w:rsid w:val="00D562D0"/>
    <w:rsid w:val="00D563F8"/>
    <w:rsid w:val="00D56541"/>
    <w:rsid w:val="00D56566"/>
    <w:rsid w:val="00D565BB"/>
    <w:rsid w:val="00D565F6"/>
    <w:rsid w:val="00D566AA"/>
    <w:rsid w:val="00D5670A"/>
    <w:rsid w:val="00D5674A"/>
    <w:rsid w:val="00D56780"/>
    <w:rsid w:val="00D56808"/>
    <w:rsid w:val="00D56829"/>
    <w:rsid w:val="00D56871"/>
    <w:rsid w:val="00D568C8"/>
    <w:rsid w:val="00D5691E"/>
    <w:rsid w:val="00D56936"/>
    <w:rsid w:val="00D56A29"/>
    <w:rsid w:val="00D56A5F"/>
    <w:rsid w:val="00D56B89"/>
    <w:rsid w:val="00D56B8C"/>
    <w:rsid w:val="00D56C28"/>
    <w:rsid w:val="00D56D1F"/>
    <w:rsid w:val="00D56D9F"/>
    <w:rsid w:val="00D56E34"/>
    <w:rsid w:val="00D56E97"/>
    <w:rsid w:val="00D56F94"/>
    <w:rsid w:val="00D56FFD"/>
    <w:rsid w:val="00D5703F"/>
    <w:rsid w:val="00D5732D"/>
    <w:rsid w:val="00D57400"/>
    <w:rsid w:val="00D5753C"/>
    <w:rsid w:val="00D57601"/>
    <w:rsid w:val="00D577E4"/>
    <w:rsid w:val="00D57886"/>
    <w:rsid w:val="00D578FE"/>
    <w:rsid w:val="00D57ADB"/>
    <w:rsid w:val="00D57B42"/>
    <w:rsid w:val="00D57C65"/>
    <w:rsid w:val="00D57DDA"/>
    <w:rsid w:val="00D57DE2"/>
    <w:rsid w:val="00D57FE3"/>
    <w:rsid w:val="00D6001A"/>
    <w:rsid w:val="00D600E0"/>
    <w:rsid w:val="00D602B9"/>
    <w:rsid w:val="00D604A4"/>
    <w:rsid w:val="00D60525"/>
    <w:rsid w:val="00D60605"/>
    <w:rsid w:val="00D606B3"/>
    <w:rsid w:val="00D60735"/>
    <w:rsid w:val="00D60795"/>
    <w:rsid w:val="00D607D4"/>
    <w:rsid w:val="00D607F6"/>
    <w:rsid w:val="00D60867"/>
    <w:rsid w:val="00D608DF"/>
    <w:rsid w:val="00D6093D"/>
    <w:rsid w:val="00D60A13"/>
    <w:rsid w:val="00D60A8B"/>
    <w:rsid w:val="00D60D1D"/>
    <w:rsid w:val="00D60D85"/>
    <w:rsid w:val="00D60FA9"/>
    <w:rsid w:val="00D60FFB"/>
    <w:rsid w:val="00D61119"/>
    <w:rsid w:val="00D61242"/>
    <w:rsid w:val="00D61254"/>
    <w:rsid w:val="00D6126F"/>
    <w:rsid w:val="00D612B8"/>
    <w:rsid w:val="00D61356"/>
    <w:rsid w:val="00D61366"/>
    <w:rsid w:val="00D6137C"/>
    <w:rsid w:val="00D61493"/>
    <w:rsid w:val="00D6149E"/>
    <w:rsid w:val="00D61636"/>
    <w:rsid w:val="00D61769"/>
    <w:rsid w:val="00D617B7"/>
    <w:rsid w:val="00D617BE"/>
    <w:rsid w:val="00D617E4"/>
    <w:rsid w:val="00D618AB"/>
    <w:rsid w:val="00D61906"/>
    <w:rsid w:val="00D61984"/>
    <w:rsid w:val="00D61990"/>
    <w:rsid w:val="00D619F5"/>
    <w:rsid w:val="00D61B61"/>
    <w:rsid w:val="00D61BD1"/>
    <w:rsid w:val="00D61CE7"/>
    <w:rsid w:val="00D6204C"/>
    <w:rsid w:val="00D62085"/>
    <w:rsid w:val="00D62186"/>
    <w:rsid w:val="00D6233C"/>
    <w:rsid w:val="00D6233E"/>
    <w:rsid w:val="00D62559"/>
    <w:rsid w:val="00D62572"/>
    <w:rsid w:val="00D62573"/>
    <w:rsid w:val="00D62669"/>
    <w:rsid w:val="00D62685"/>
    <w:rsid w:val="00D627FD"/>
    <w:rsid w:val="00D6284D"/>
    <w:rsid w:val="00D628E4"/>
    <w:rsid w:val="00D629EC"/>
    <w:rsid w:val="00D629F8"/>
    <w:rsid w:val="00D62B21"/>
    <w:rsid w:val="00D62BAF"/>
    <w:rsid w:val="00D62BDC"/>
    <w:rsid w:val="00D62C55"/>
    <w:rsid w:val="00D62CAF"/>
    <w:rsid w:val="00D62D53"/>
    <w:rsid w:val="00D62DF1"/>
    <w:rsid w:val="00D62E40"/>
    <w:rsid w:val="00D62EAC"/>
    <w:rsid w:val="00D62F31"/>
    <w:rsid w:val="00D630DC"/>
    <w:rsid w:val="00D630E6"/>
    <w:rsid w:val="00D63115"/>
    <w:rsid w:val="00D6314A"/>
    <w:rsid w:val="00D63276"/>
    <w:rsid w:val="00D632AE"/>
    <w:rsid w:val="00D63483"/>
    <w:rsid w:val="00D63487"/>
    <w:rsid w:val="00D634BF"/>
    <w:rsid w:val="00D63526"/>
    <w:rsid w:val="00D6363D"/>
    <w:rsid w:val="00D63672"/>
    <w:rsid w:val="00D637A0"/>
    <w:rsid w:val="00D63980"/>
    <w:rsid w:val="00D639B2"/>
    <w:rsid w:val="00D63A03"/>
    <w:rsid w:val="00D63BE6"/>
    <w:rsid w:val="00D63F4E"/>
    <w:rsid w:val="00D63FC2"/>
    <w:rsid w:val="00D641F5"/>
    <w:rsid w:val="00D64377"/>
    <w:rsid w:val="00D643DD"/>
    <w:rsid w:val="00D643EC"/>
    <w:rsid w:val="00D64454"/>
    <w:rsid w:val="00D6452A"/>
    <w:rsid w:val="00D64584"/>
    <w:rsid w:val="00D6485D"/>
    <w:rsid w:val="00D64900"/>
    <w:rsid w:val="00D6491F"/>
    <w:rsid w:val="00D64A8A"/>
    <w:rsid w:val="00D64ACB"/>
    <w:rsid w:val="00D64BAB"/>
    <w:rsid w:val="00D64BDC"/>
    <w:rsid w:val="00D64CBB"/>
    <w:rsid w:val="00D64D81"/>
    <w:rsid w:val="00D64E12"/>
    <w:rsid w:val="00D64EA8"/>
    <w:rsid w:val="00D64F17"/>
    <w:rsid w:val="00D64F19"/>
    <w:rsid w:val="00D64F40"/>
    <w:rsid w:val="00D64F9A"/>
    <w:rsid w:val="00D64FAD"/>
    <w:rsid w:val="00D650E8"/>
    <w:rsid w:val="00D650FE"/>
    <w:rsid w:val="00D65180"/>
    <w:rsid w:val="00D65238"/>
    <w:rsid w:val="00D65296"/>
    <w:rsid w:val="00D652A2"/>
    <w:rsid w:val="00D652D9"/>
    <w:rsid w:val="00D653B6"/>
    <w:rsid w:val="00D65559"/>
    <w:rsid w:val="00D65627"/>
    <w:rsid w:val="00D65689"/>
    <w:rsid w:val="00D65E39"/>
    <w:rsid w:val="00D65E68"/>
    <w:rsid w:val="00D65EAD"/>
    <w:rsid w:val="00D65EB9"/>
    <w:rsid w:val="00D65F33"/>
    <w:rsid w:val="00D65F3E"/>
    <w:rsid w:val="00D65FEE"/>
    <w:rsid w:val="00D6601A"/>
    <w:rsid w:val="00D6625E"/>
    <w:rsid w:val="00D6637A"/>
    <w:rsid w:val="00D663B1"/>
    <w:rsid w:val="00D665D3"/>
    <w:rsid w:val="00D667B6"/>
    <w:rsid w:val="00D667F2"/>
    <w:rsid w:val="00D6682A"/>
    <w:rsid w:val="00D66927"/>
    <w:rsid w:val="00D6695A"/>
    <w:rsid w:val="00D66AFE"/>
    <w:rsid w:val="00D66B1E"/>
    <w:rsid w:val="00D66C80"/>
    <w:rsid w:val="00D66D3B"/>
    <w:rsid w:val="00D66ED6"/>
    <w:rsid w:val="00D66F25"/>
    <w:rsid w:val="00D671B2"/>
    <w:rsid w:val="00D6727F"/>
    <w:rsid w:val="00D673E3"/>
    <w:rsid w:val="00D67542"/>
    <w:rsid w:val="00D675CF"/>
    <w:rsid w:val="00D675E9"/>
    <w:rsid w:val="00D6769F"/>
    <w:rsid w:val="00D67761"/>
    <w:rsid w:val="00D6778A"/>
    <w:rsid w:val="00D678CB"/>
    <w:rsid w:val="00D67ACC"/>
    <w:rsid w:val="00D67AFD"/>
    <w:rsid w:val="00D67BB9"/>
    <w:rsid w:val="00D67C09"/>
    <w:rsid w:val="00D67C9D"/>
    <w:rsid w:val="00D67CAC"/>
    <w:rsid w:val="00D67D2D"/>
    <w:rsid w:val="00D67D76"/>
    <w:rsid w:val="00D67D79"/>
    <w:rsid w:val="00D67DE4"/>
    <w:rsid w:val="00D67DFE"/>
    <w:rsid w:val="00D67F7F"/>
    <w:rsid w:val="00D67F89"/>
    <w:rsid w:val="00D7003D"/>
    <w:rsid w:val="00D7005D"/>
    <w:rsid w:val="00D700B4"/>
    <w:rsid w:val="00D70183"/>
    <w:rsid w:val="00D70197"/>
    <w:rsid w:val="00D7022C"/>
    <w:rsid w:val="00D703D4"/>
    <w:rsid w:val="00D70459"/>
    <w:rsid w:val="00D704CC"/>
    <w:rsid w:val="00D70593"/>
    <w:rsid w:val="00D706C9"/>
    <w:rsid w:val="00D706E7"/>
    <w:rsid w:val="00D706FE"/>
    <w:rsid w:val="00D70702"/>
    <w:rsid w:val="00D70800"/>
    <w:rsid w:val="00D708AD"/>
    <w:rsid w:val="00D708CF"/>
    <w:rsid w:val="00D709D1"/>
    <w:rsid w:val="00D70A41"/>
    <w:rsid w:val="00D70A8C"/>
    <w:rsid w:val="00D70B9F"/>
    <w:rsid w:val="00D70C95"/>
    <w:rsid w:val="00D70C97"/>
    <w:rsid w:val="00D70C9F"/>
    <w:rsid w:val="00D70D24"/>
    <w:rsid w:val="00D70DAC"/>
    <w:rsid w:val="00D70E35"/>
    <w:rsid w:val="00D70EB3"/>
    <w:rsid w:val="00D70EDD"/>
    <w:rsid w:val="00D70F71"/>
    <w:rsid w:val="00D70FA6"/>
    <w:rsid w:val="00D71021"/>
    <w:rsid w:val="00D71343"/>
    <w:rsid w:val="00D71390"/>
    <w:rsid w:val="00D71391"/>
    <w:rsid w:val="00D713CD"/>
    <w:rsid w:val="00D713D9"/>
    <w:rsid w:val="00D719C6"/>
    <w:rsid w:val="00D71A55"/>
    <w:rsid w:val="00D71A65"/>
    <w:rsid w:val="00D71A6B"/>
    <w:rsid w:val="00D71AA9"/>
    <w:rsid w:val="00D71BBE"/>
    <w:rsid w:val="00D71D0E"/>
    <w:rsid w:val="00D71D99"/>
    <w:rsid w:val="00D71E06"/>
    <w:rsid w:val="00D71F1A"/>
    <w:rsid w:val="00D72057"/>
    <w:rsid w:val="00D72165"/>
    <w:rsid w:val="00D721FD"/>
    <w:rsid w:val="00D72398"/>
    <w:rsid w:val="00D7239D"/>
    <w:rsid w:val="00D723F6"/>
    <w:rsid w:val="00D7245A"/>
    <w:rsid w:val="00D724D3"/>
    <w:rsid w:val="00D7251A"/>
    <w:rsid w:val="00D7251D"/>
    <w:rsid w:val="00D7252F"/>
    <w:rsid w:val="00D72569"/>
    <w:rsid w:val="00D7256A"/>
    <w:rsid w:val="00D72598"/>
    <w:rsid w:val="00D728C7"/>
    <w:rsid w:val="00D728D3"/>
    <w:rsid w:val="00D728DA"/>
    <w:rsid w:val="00D7292D"/>
    <w:rsid w:val="00D72A8A"/>
    <w:rsid w:val="00D72AD9"/>
    <w:rsid w:val="00D72B0A"/>
    <w:rsid w:val="00D72B10"/>
    <w:rsid w:val="00D72B49"/>
    <w:rsid w:val="00D72D69"/>
    <w:rsid w:val="00D72DEB"/>
    <w:rsid w:val="00D72E04"/>
    <w:rsid w:val="00D72F37"/>
    <w:rsid w:val="00D72F6A"/>
    <w:rsid w:val="00D73002"/>
    <w:rsid w:val="00D730A1"/>
    <w:rsid w:val="00D730BB"/>
    <w:rsid w:val="00D730C1"/>
    <w:rsid w:val="00D7312A"/>
    <w:rsid w:val="00D7316B"/>
    <w:rsid w:val="00D732A2"/>
    <w:rsid w:val="00D732BB"/>
    <w:rsid w:val="00D734BF"/>
    <w:rsid w:val="00D73617"/>
    <w:rsid w:val="00D73754"/>
    <w:rsid w:val="00D737BE"/>
    <w:rsid w:val="00D73806"/>
    <w:rsid w:val="00D73837"/>
    <w:rsid w:val="00D7388E"/>
    <w:rsid w:val="00D738DD"/>
    <w:rsid w:val="00D73913"/>
    <w:rsid w:val="00D739CD"/>
    <w:rsid w:val="00D739E0"/>
    <w:rsid w:val="00D73BCB"/>
    <w:rsid w:val="00D73C82"/>
    <w:rsid w:val="00D73CD1"/>
    <w:rsid w:val="00D73CE7"/>
    <w:rsid w:val="00D73D14"/>
    <w:rsid w:val="00D73D43"/>
    <w:rsid w:val="00D73D6E"/>
    <w:rsid w:val="00D73DF6"/>
    <w:rsid w:val="00D73E77"/>
    <w:rsid w:val="00D73EF7"/>
    <w:rsid w:val="00D73F7A"/>
    <w:rsid w:val="00D73FF6"/>
    <w:rsid w:val="00D74054"/>
    <w:rsid w:val="00D7408D"/>
    <w:rsid w:val="00D7411E"/>
    <w:rsid w:val="00D74168"/>
    <w:rsid w:val="00D74215"/>
    <w:rsid w:val="00D7422B"/>
    <w:rsid w:val="00D744B6"/>
    <w:rsid w:val="00D74567"/>
    <w:rsid w:val="00D74579"/>
    <w:rsid w:val="00D74756"/>
    <w:rsid w:val="00D747EA"/>
    <w:rsid w:val="00D749B0"/>
    <w:rsid w:val="00D74B25"/>
    <w:rsid w:val="00D74C59"/>
    <w:rsid w:val="00D74D81"/>
    <w:rsid w:val="00D74E14"/>
    <w:rsid w:val="00D74EC3"/>
    <w:rsid w:val="00D74EDC"/>
    <w:rsid w:val="00D751A4"/>
    <w:rsid w:val="00D75201"/>
    <w:rsid w:val="00D7527A"/>
    <w:rsid w:val="00D7532C"/>
    <w:rsid w:val="00D75697"/>
    <w:rsid w:val="00D756B5"/>
    <w:rsid w:val="00D756DB"/>
    <w:rsid w:val="00D75752"/>
    <w:rsid w:val="00D7582B"/>
    <w:rsid w:val="00D75842"/>
    <w:rsid w:val="00D7595D"/>
    <w:rsid w:val="00D75981"/>
    <w:rsid w:val="00D7598D"/>
    <w:rsid w:val="00D759B1"/>
    <w:rsid w:val="00D759BE"/>
    <w:rsid w:val="00D75A5C"/>
    <w:rsid w:val="00D75AA3"/>
    <w:rsid w:val="00D75ABE"/>
    <w:rsid w:val="00D75ADB"/>
    <w:rsid w:val="00D75AE5"/>
    <w:rsid w:val="00D75B3B"/>
    <w:rsid w:val="00D75B5F"/>
    <w:rsid w:val="00D75BBB"/>
    <w:rsid w:val="00D75E4B"/>
    <w:rsid w:val="00D75E96"/>
    <w:rsid w:val="00D75EB1"/>
    <w:rsid w:val="00D75F2C"/>
    <w:rsid w:val="00D75FA4"/>
    <w:rsid w:val="00D75FBA"/>
    <w:rsid w:val="00D75FE6"/>
    <w:rsid w:val="00D760B0"/>
    <w:rsid w:val="00D760DC"/>
    <w:rsid w:val="00D761F4"/>
    <w:rsid w:val="00D7620B"/>
    <w:rsid w:val="00D7625B"/>
    <w:rsid w:val="00D762A9"/>
    <w:rsid w:val="00D76330"/>
    <w:rsid w:val="00D763CE"/>
    <w:rsid w:val="00D763FF"/>
    <w:rsid w:val="00D76423"/>
    <w:rsid w:val="00D76587"/>
    <w:rsid w:val="00D7659B"/>
    <w:rsid w:val="00D7664E"/>
    <w:rsid w:val="00D76681"/>
    <w:rsid w:val="00D766CA"/>
    <w:rsid w:val="00D7671D"/>
    <w:rsid w:val="00D768DB"/>
    <w:rsid w:val="00D7695C"/>
    <w:rsid w:val="00D76B92"/>
    <w:rsid w:val="00D76CAD"/>
    <w:rsid w:val="00D76CB5"/>
    <w:rsid w:val="00D76D8D"/>
    <w:rsid w:val="00D76DF3"/>
    <w:rsid w:val="00D76E62"/>
    <w:rsid w:val="00D77002"/>
    <w:rsid w:val="00D77033"/>
    <w:rsid w:val="00D770B5"/>
    <w:rsid w:val="00D77272"/>
    <w:rsid w:val="00D77311"/>
    <w:rsid w:val="00D77346"/>
    <w:rsid w:val="00D77384"/>
    <w:rsid w:val="00D77462"/>
    <w:rsid w:val="00D77506"/>
    <w:rsid w:val="00D77512"/>
    <w:rsid w:val="00D7764F"/>
    <w:rsid w:val="00D7771B"/>
    <w:rsid w:val="00D77808"/>
    <w:rsid w:val="00D77895"/>
    <w:rsid w:val="00D7794E"/>
    <w:rsid w:val="00D77A1F"/>
    <w:rsid w:val="00D77AAA"/>
    <w:rsid w:val="00D77ADE"/>
    <w:rsid w:val="00D77CE9"/>
    <w:rsid w:val="00D77D10"/>
    <w:rsid w:val="00D77D2B"/>
    <w:rsid w:val="00D77E12"/>
    <w:rsid w:val="00D77E9F"/>
    <w:rsid w:val="00D77F71"/>
    <w:rsid w:val="00D77FCE"/>
    <w:rsid w:val="00D8001A"/>
    <w:rsid w:val="00D80023"/>
    <w:rsid w:val="00D8022E"/>
    <w:rsid w:val="00D802AF"/>
    <w:rsid w:val="00D80310"/>
    <w:rsid w:val="00D80411"/>
    <w:rsid w:val="00D804D4"/>
    <w:rsid w:val="00D80508"/>
    <w:rsid w:val="00D8051A"/>
    <w:rsid w:val="00D80584"/>
    <w:rsid w:val="00D80636"/>
    <w:rsid w:val="00D80710"/>
    <w:rsid w:val="00D8087F"/>
    <w:rsid w:val="00D808F2"/>
    <w:rsid w:val="00D808F7"/>
    <w:rsid w:val="00D809A1"/>
    <w:rsid w:val="00D80A2B"/>
    <w:rsid w:val="00D80A89"/>
    <w:rsid w:val="00D80A8B"/>
    <w:rsid w:val="00D80AA4"/>
    <w:rsid w:val="00D80AB6"/>
    <w:rsid w:val="00D80AC3"/>
    <w:rsid w:val="00D80AEB"/>
    <w:rsid w:val="00D80C1C"/>
    <w:rsid w:val="00D80C53"/>
    <w:rsid w:val="00D80C6B"/>
    <w:rsid w:val="00D80CB7"/>
    <w:rsid w:val="00D80CCB"/>
    <w:rsid w:val="00D80E28"/>
    <w:rsid w:val="00D80E9B"/>
    <w:rsid w:val="00D81078"/>
    <w:rsid w:val="00D81154"/>
    <w:rsid w:val="00D8115E"/>
    <w:rsid w:val="00D8117C"/>
    <w:rsid w:val="00D811CA"/>
    <w:rsid w:val="00D811DF"/>
    <w:rsid w:val="00D8121C"/>
    <w:rsid w:val="00D812D3"/>
    <w:rsid w:val="00D8133D"/>
    <w:rsid w:val="00D81357"/>
    <w:rsid w:val="00D81378"/>
    <w:rsid w:val="00D8142A"/>
    <w:rsid w:val="00D814F7"/>
    <w:rsid w:val="00D8159A"/>
    <w:rsid w:val="00D81671"/>
    <w:rsid w:val="00D816E3"/>
    <w:rsid w:val="00D817AA"/>
    <w:rsid w:val="00D818B7"/>
    <w:rsid w:val="00D819E0"/>
    <w:rsid w:val="00D819F0"/>
    <w:rsid w:val="00D81C07"/>
    <w:rsid w:val="00D81C68"/>
    <w:rsid w:val="00D81CD0"/>
    <w:rsid w:val="00D81D97"/>
    <w:rsid w:val="00D81E13"/>
    <w:rsid w:val="00D81F0E"/>
    <w:rsid w:val="00D81F86"/>
    <w:rsid w:val="00D82032"/>
    <w:rsid w:val="00D820D3"/>
    <w:rsid w:val="00D82138"/>
    <w:rsid w:val="00D82286"/>
    <w:rsid w:val="00D82691"/>
    <w:rsid w:val="00D826F8"/>
    <w:rsid w:val="00D82780"/>
    <w:rsid w:val="00D827C7"/>
    <w:rsid w:val="00D827CA"/>
    <w:rsid w:val="00D828F4"/>
    <w:rsid w:val="00D8296A"/>
    <w:rsid w:val="00D82ADB"/>
    <w:rsid w:val="00D82B40"/>
    <w:rsid w:val="00D82B9D"/>
    <w:rsid w:val="00D82BF7"/>
    <w:rsid w:val="00D82C02"/>
    <w:rsid w:val="00D82CFA"/>
    <w:rsid w:val="00D82D10"/>
    <w:rsid w:val="00D82D8F"/>
    <w:rsid w:val="00D82EEE"/>
    <w:rsid w:val="00D83077"/>
    <w:rsid w:val="00D8307D"/>
    <w:rsid w:val="00D83168"/>
    <w:rsid w:val="00D831C9"/>
    <w:rsid w:val="00D8331A"/>
    <w:rsid w:val="00D8343C"/>
    <w:rsid w:val="00D8343D"/>
    <w:rsid w:val="00D83526"/>
    <w:rsid w:val="00D835AB"/>
    <w:rsid w:val="00D835CC"/>
    <w:rsid w:val="00D835F5"/>
    <w:rsid w:val="00D8361B"/>
    <w:rsid w:val="00D837F7"/>
    <w:rsid w:val="00D838EE"/>
    <w:rsid w:val="00D83996"/>
    <w:rsid w:val="00D83AC7"/>
    <w:rsid w:val="00D83B6B"/>
    <w:rsid w:val="00D83BBA"/>
    <w:rsid w:val="00D83C81"/>
    <w:rsid w:val="00D83CE2"/>
    <w:rsid w:val="00D83DDD"/>
    <w:rsid w:val="00D83ECD"/>
    <w:rsid w:val="00D83F33"/>
    <w:rsid w:val="00D83F43"/>
    <w:rsid w:val="00D83FAA"/>
    <w:rsid w:val="00D84054"/>
    <w:rsid w:val="00D84283"/>
    <w:rsid w:val="00D84311"/>
    <w:rsid w:val="00D84353"/>
    <w:rsid w:val="00D843C3"/>
    <w:rsid w:val="00D847A3"/>
    <w:rsid w:val="00D84805"/>
    <w:rsid w:val="00D84869"/>
    <w:rsid w:val="00D84899"/>
    <w:rsid w:val="00D84A32"/>
    <w:rsid w:val="00D84A47"/>
    <w:rsid w:val="00D84A9D"/>
    <w:rsid w:val="00D84B59"/>
    <w:rsid w:val="00D84B9F"/>
    <w:rsid w:val="00D84C9D"/>
    <w:rsid w:val="00D84CD9"/>
    <w:rsid w:val="00D84DF4"/>
    <w:rsid w:val="00D84E6B"/>
    <w:rsid w:val="00D84EBE"/>
    <w:rsid w:val="00D84F3A"/>
    <w:rsid w:val="00D8506A"/>
    <w:rsid w:val="00D85087"/>
    <w:rsid w:val="00D850FF"/>
    <w:rsid w:val="00D85141"/>
    <w:rsid w:val="00D85294"/>
    <w:rsid w:val="00D85311"/>
    <w:rsid w:val="00D8533C"/>
    <w:rsid w:val="00D85347"/>
    <w:rsid w:val="00D85384"/>
    <w:rsid w:val="00D85465"/>
    <w:rsid w:val="00D8547A"/>
    <w:rsid w:val="00D8547B"/>
    <w:rsid w:val="00D85678"/>
    <w:rsid w:val="00D85729"/>
    <w:rsid w:val="00D85743"/>
    <w:rsid w:val="00D85862"/>
    <w:rsid w:val="00D85880"/>
    <w:rsid w:val="00D85910"/>
    <w:rsid w:val="00D8597E"/>
    <w:rsid w:val="00D85A1F"/>
    <w:rsid w:val="00D85AC1"/>
    <w:rsid w:val="00D85B36"/>
    <w:rsid w:val="00D85B4E"/>
    <w:rsid w:val="00D85C6A"/>
    <w:rsid w:val="00D85CC3"/>
    <w:rsid w:val="00D85DB3"/>
    <w:rsid w:val="00D85E04"/>
    <w:rsid w:val="00D85EFB"/>
    <w:rsid w:val="00D85F30"/>
    <w:rsid w:val="00D85F4B"/>
    <w:rsid w:val="00D8608D"/>
    <w:rsid w:val="00D861F3"/>
    <w:rsid w:val="00D86220"/>
    <w:rsid w:val="00D86372"/>
    <w:rsid w:val="00D863F5"/>
    <w:rsid w:val="00D864B4"/>
    <w:rsid w:val="00D865B4"/>
    <w:rsid w:val="00D865D1"/>
    <w:rsid w:val="00D86753"/>
    <w:rsid w:val="00D8684D"/>
    <w:rsid w:val="00D86946"/>
    <w:rsid w:val="00D8697E"/>
    <w:rsid w:val="00D86B2D"/>
    <w:rsid w:val="00D86BA8"/>
    <w:rsid w:val="00D86BB1"/>
    <w:rsid w:val="00D86BD1"/>
    <w:rsid w:val="00D86C38"/>
    <w:rsid w:val="00D86C84"/>
    <w:rsid w:val="00D86D0B"/>
    <w:rsid w:val="00D86D83"/>
    <w:rsid w:val="00D86D93"/>
    <w:rsid w:val="00D8700A"/>
    <w:rsid w:val="00D87293"/>
    <w:rsid w:val="00D872F5"/>
    <w:rsid w:val="00D873A1"/>
    <w:rsid w:val="00D87571"/>
    <w:rsid w:val="00D8761E"/>
    <w:rsid w:val="00D876AD"/>
    <w:rsid w:val="00D87743"/>
    <w:rsid w:val="00D87805"/>
    <w:rsid w:val="00D87849"/>
    <w:rsid w:val="00D878C7"/>
    <w:rsid w:val="00D878E2"/>
    <w:rsid w:val="00D87920"/>
    <w:rsid w:val="00D87AE2"/>
    <w:rsid w:val="00D87BB3"/>
    <w:rsid w:val="00D87CAE"/>
    <w:rsid w:val="00D87D88"/>
    <w:rsid w:val="00D87E20"/>
    <w:rsid w:val="00D87E75"/>
    <w:rsid w:val="00D87F21"/>
    <w:rsid w:val="00D87F45"/>
    <w:rsid w:val="00D87F6D"/>
    <w:rsid w:val="00D87FD2"/>
    <w:rsid w:val="00D900B6"/>
    <w:rsid w:val="00D900BB"/>
    <w:rsid w:val="00D9016B"/>
    <w:rsid w:val="00D90203"/>
    <w:rsid w:val="00D90386"/>
    <w:rsid w:val="00D903E6"/>
    <w:rsid w:val="00D904FF"/>
    <w:rsid w:val="00D905FC"/>
    <w:rsid w:val="00D906D2"/>
    <w:rsid w:val="00D90846"/>
    <w:rsid w:val="00D90964"/>
    <w:rsid w:val="00D90969"/>
    <w:rsid w:val="00D9096C"/>
    <w:rsid w:val="00D909C1"/>
    <w:rsid w:val="00D909D1"/>
    <w:rsid w:val="00D909EA"/>
    <w:rsid w:val="00D90A24"/>
    <w:rsid w:val="00D90A2F"/>
    <w:rsid w:val="00D90AEA"/>
    <w:rsid w:val="00D90B92"/>
    <w:rsid w:val="00D90C6B"/>
    <w:rsid w:val="00D90DBA"/>
    <w:rsid w:val="00D90E96"/>
    <w:rsid w:val="00D90EAC"/>
    <w:rsid w:val="00D90EBB"/>
    <w:rsid w:val="00D90FA3"/>
    <w:rsid w:val="00D90FBE"/>
    <w:rsid w:val="00D910D2"/>
    <w:rsid w:val="00D91211"/>
    <w:rsid w:val="00D91263"/>
    <w:rsid w:val="00D91362"/>
    <w:rsid w:val="00D9137A"/>
    <w:rsid w:val="00D914BD"/>
    <w:rsid w:val="00D914F8"/>
    <w:rsid w:val="00D91592"/>
    <w:rsid w:val="00D915AF"/>
    <w:rsid w:val="00D91669"/>
    <w:rsid w:val="00D9169C"/>
    <w:rsid w:val="00D917B4"/>
    <w:rsid w:val="00D91A37"/>
    <w:rsid w:val="00D91B8D"/>
    <w:rsid w:val="00D91C22"/>
    <w:rsid w:val="00D91CA0"/>
    <w:rsid w:val="00D91CC8"/>
    <w:rsid w:val="00D91DB4"/>
    <w:rsid w:val="00D91E02"/>
    <w:rsid w:val="00D91EE3"/>
    <w:rsid w:val="00D91F6F"/>
    <w:rsid w:val="00D9202D"/>
    <w:rsid w:val="00D9208C"/>
    <w:rsid w:val="00D9209E"/>
    <w:rsid w:val="00D920EC"/>
    <w:rsid w:val="00D922FF"/>
    <w:rsid w:val="00D9234F"/>
    <w:rsid w:val="00D92472"/>
    <w:rsid w:val="00D92564"/>
    <w:rsid w:val="00D925DB"/>
    <w:rsid w:val="00D9265B"/>
    <w:rsid w:val="00D92686"/>
    <w:rsid w:val="00D926A9"/>
    <w:rsid w:val="00D92779"/>
    <w:rsid w:val="00D9280E"/>
    <w:rsid w:val="00D92A02"/>
    <w:rsid w:val="00D92B0C"/>
    <w:rsid w:val="00D92C1D"/>
    <w:rsid w:val="00D92D9F"/>
    <w:rsid w:val="00D92F75"/>
    <w:rsid w:val="00D92FCF"/>
    <w:rsid w:val="00D92FD1"/>
    <w:rsid w:val="00D92FE4"/>
    <w:rsid w:val="00D9300A"/>
    <w:rsid w:val="00D9305E"/>
    <w:rsid w:val="00D930A0"/>
    <w:rsid w:val="00D930E8"/>
    <w:rsid w:val="00D930FB"/>
    <w:rsid w:val="00D93120"/>
    <w:rsid w:val="00D9312F"/>
    <w:rsid w:val="00D9314B"/>
    <w:rsid w:val="00D9319B"/>
    <w:rsid w:val="00D931E3"/>
    <w:rsid w:val="00D93245"/>
    <w:rsid w:val="00D93288"/>
    <w:rsid w:val="00D932A8"/>
    <w:rsid w:val="00D933DB"/>
    <w:rsid w:val="00D9353E"/>
    <w:rsid w:val="00D93642"/>
    <w:rsid w:val="00D9366F"/>
    <w:rsid w:val="00D93697"/>
    <w:rsid w:val="00D936DA"/>
    <w:rsid w:val="00D938BF"/>
    <w:rsid w:val="00D93923"/>
    <w:rsid w:val="00D93934"/>
    <w:rsid w:val="00D93A5A"/>
    <w:rsid w:val="00D93C16"/>
    <w:rsid w:val="00D93D94"/>
    <w:rsid w:val="00D93DDC"/>
    <w:rsid w:val="00D93E20"/>
    <w:rsid w:val="00D93E8A"/>
    <w:rsid w:val="00D93F6C"/>
    <w:rsid w:val="00D940BA"/>
    <w:rsid w:val="00D94183"/>
    <w:rsid w:val="00D94236"/>
    <w:rsid w:val="00D942B5"/>
    <w:rsid w:val="00D9431B"/>
    <w:rsid w:val="00D9435B"/>
    <w:rsid w:val="00D94366"/>
    <w:rsid w:val="00D9474F"/>
    <w:rsid w:val="00D947E8"/>
    <w:rsid w:val="00D9484F"/>
    <w:rsid w:val="00D949D0"/>
    <w:rsid w:val="00D94A7D"/>
    <w:rsid w:val="00D94AC2"/>
    <w:rsid w:val="00D94B1E"/>
    <w:rsid w:val="00D94B65"/>
    <w:rsid w:val="00D94DC2"/>
    <w:rsid w:val="00D94E9C"/>
    <w:rsid w:val="00D94F6E"/>
    <w:rsid w:val="00D9507B"/>
    <w:rsid w:val="00D95275"/>
    <w:rsid w:val="00D952E2"/>
    <w:rsid w:val="00D953A1"/>
    <w:rsid w:val="00D953BF"/>
    <w:rsid w:val="00D953EE"/>
    <w:rsid w:val="00D95404"/>
    <w:rsid w:val="00D9544B"/>
    <w:rsid w:val="00D956A5"/>
    <w:rsid w:val="00D95723"/>
    <w:rsid w:val="00D957C5"/>
    <w:rsid w:val="00D95836"/>
    <w:rsid w:val="00D9583D"/>
    <w:rsid w:val="00D95852"/>
    <w:rsid w:val="00D95888"/>
    <w:rsid w:val="00D95914"/>
    <w:rsid w:val="00D95992"/>
    <w:rsid w:val="00D95A30"/>
    <w:rsid w:val="00D95A64"/>
    <w:rsid w:val="00D95D99"/>
    <w:rsid w:val="00D95DF0"/>
    <w:rsid w:val="00D95E01"/>
    <w:rsid w:val="00D95EBF"/>
    <w:rsid w:val="00D95FE0"/>
    <w:rsid w:val="00D960FE"/>
    <w:rsid w:val="00D96121"/>
    <w:rsid w:val="00D96212"/>
    <w:rsid w:val="00D96258"/>
    <w:rsid w:val="00D963B7"/>
    <w:rsid w:val="00D963F4"/>
    <w:rsid w:val="00D96552"/>
    <w:rsid w:val="00D9656C"/>
    <w:rsid w:val="00D967F7"/>
    <w:rsid w:val="00D9687F"/>
    <w:rsid w:val="00D9692D"/>
    <w:rsid w:val="00D969E2"/>
    <w:rsid w:val="00D96B98"/>
    <w:rsid w:val="00D96BF1"/>
    <w:rsid w:val="00D96C0F"/>
    <w:rsid w:val="00D96C55"/>
    <w:rsid w:val="00D96C85"/>
    <w:rsid w:val="00D96C93"/>
    <w:rsid w:val="00D96CC6"/>
    <w:rsid w:val="00D96D66"/>
    <w:rsid w:val="00D96D9C"/>
    <w:rsid w:val="00D96DCC"/>
    <w:rsid w:val="00D96EF9"/>
    <w:rsid w:val="00D96F88"/>
    <w:rsid w:val="00D970B4"/>
    <w:rsid w:val="00D970E2"/>
    <w:rsid w:val="00D970FD"/>
    <w:rsid w:val="00D97255"/>
    <w:rsid w:val="00D9729B"/>
    <w:rsid w:val="00D9730B"/>
    <w:rsid w:val="00D9732F"/>
    <w:rsid w:val="00D9734B"/>
    <w:rsid w:val="00D973FC"/>
    <w:rsid w:val="00D9743E"/>
    <w:rsid w:val="00D97457"/>
    <w:rsid w:val="00D9746A"/>
    <w:rsid w:val="00D9748B"/>
    <w:rsid w:val="00D974D2"/>
    <w:rsid w:val="00D97580"/>
    <w:rsid w:val="00D97584"/>
    <w:rsid w:val="00D975F5"/>
    <w:rsid w:val="00D9762F"/>
    <w:rsid w:val="00D977C3"/>
    <w:rsid w:val="00D977ED"/>
    <w:rsid w:val="00D97935"/>
    <w:rsid w:val="00D97941"/>
    <w:rsid w:val="00D97976"/>
    <w:rsid w:val="00D97BC0"/>
    <w:rsid w:val="00D97C69"/>
    <w:rsid w:val="00D97CF8"/>
    <w:rsid w:val="00D97D11"/>
    <w:rsid w:val="00D97E50"/>
    <w:rsid w:val="00D97E64"/>
    <w:rsid w:val="00D97F59"/>
    <w:rsid w:val="00D97F6B"/>
    <w:rsid w:val="00D97F89"/>
    <w:rsid w:val="00D97FEB"/>
    <w:rsid w:val="00DA01EF"/>
    <w:rsid w:val="00DA022A"/>
    <w:rsid w:val="00DA02A5"/>
    <w:rsid w:val="00DA02D3"/>
    <w:rsid w:val="00DA03D4"/>
    <w:rsid w:val="00DA0443"/>
    <w:rsid w:val="00DA04FB"/>
    <w:rsid w:val="00DA0539"/>
    <w:rsid w:val="00DA0574"/>
    <w:rsid w:val="00DA07F8"/>
    <w:rsid w:val="00DA0861"/>
    <w:rsid w:val="00DA0871"/>
    <w:rsid w:val="00DA0901"/>
    <w:rsid w:val="00DA0A56"/>
    <w:rsid w:val="00DA0BF9"/>
    <w:rsid w:val="00DA0C40"/>
    <w:rsid w:val="00DA0CBA"/>
    <w:rsid w:val="00DA0CC7"/>
    <w:rsid w:val="00DA0F0B"/>
    <w:rsid w:val="00DA0F5C"/>
    <w:rsid w:val="00DA0FEB"/>
    <w:rsid w:val="00DA1096"/>
    <w:rsid w:val="00DA1269"/>
    <w:rsid w:val="00DA1354"/>
    <w:rsid w:val="00DA138F"/>
    <w:rsid w:val="00DA1494"/>
    <w:rsid w:val="00DA1580"/>
    <w:rsid w:val="00DA16AD"/>
    <w:rsid w:val="00DA1807"/>
    <w:rsid w:val="00DA1908"/>
    <w:rsid w:val="00DA19CC"/>
    <w:rsid w:val="00DA1A49"/>
    <w:rsid w:val="00DA1A84"/>
    <w:rsid w:val="00DA1BDA"/>
    <w:rsid w:val="00DA1BEE"/>
    <w:rsid w:val="00DA1BF0"/>
    <w:rsid w:val="00DA1CD7"/>
    <w:rsid w:val="00DA1D1D"/>
    <w:rsid w:val="00DA1D50"/>
    <w:rsid w:val="00DA1D63"/>
    <w:rsid w:val="00DA1D7A"/>
    <w:rsid w:val="00DA1E04"/>
    <w:rsid w:val="00DA1E2F"/>
    <w:rsid w:val="00DA1E47"/>
    <w:rsid w:val="00DA1F28"/>
    <w:rsid w:val="00DA2175"/>
    <w:rsid w:val="00DA2207"/>
    <w:rsid w:val="00DA2395"/>
    <w:rsid w:val="00DA23C1"/>
    <w:rsid w:val="00DA24EF"/>
    <w:rsid w:val="00DA25B7"/>
    <w:rsid w:val="00DA25E2"/>
    <w:rsid w:val="00DA2614"/>
    <w:rsid w:val="00DA262E"/>
    <w:rsid w:val="00DA2732"/>
    <w:rsid w:val="00DA2769"/>
    <w:rsid w:val="00DA27A0"/>
    <w:rsid w:val="00DA27B4"/>
    <w:rsid w:val="00DA2812"/>
    <w:rsid w:val="00DA2995"/>
    <w:rsid w:val="00DA29B0"/>
    <w:rsid w:val="00DA29DA"/>
    <w:rsid w:val="00DA2AE0"/>
    <w:rsid w:val="00DA2AF1"/>
    <w:rsid w:val="00DA2BF0"/>
    <w:rsid w:val="00DA2C68"/>
    <w:rsid w:val="00DA2DE4"/>
    <w:rsid w:val="00DA2DEB"/>
    <w:rsid w:val="00DA2F4F"/>
    <w:rsid w:val="00DA30E8"/>
    <w:rsid w:val="00DA31B5"/>
    <w:rsid w:val="00DA3205"/>
    <w:rsid w:val="00DA3214"/>
    <w:rsid w:val="00DA3301"/>
    <w:rsid w:val="00DA334A"/>
    <w:rsid w:val="00DA3406"/>
    <w:rsid w:val="00DA3485"/>
    <w:rsid w:val="00DA3520"/>
    <w:rsid w:val="00DA355D"/>
    <w:rsid w:val="00DA35D5"/>
    <w:rsid w:val="00DA360D"/>
    <w:rsid w:val="00DA366D"/>
    <w:rsid w:val="00DA37D2"/>
    <w:rsid w:val="00DA3825"/>
    <w:rsid w:val="00DA3885"/>
    <w:rsid w:val="00DA3996"/>
    <w:rsid w:val="00DA3A5E"/>
    <w:rsid w:val="00DA3C8C"/>
    <w:rsid w:val="00DA3CBE"/>
    <w:rsid w:val="00DA3D58"/>
    <w:rsid w:val="00DA3E3C"/>
    <w:rsid w:val="00DA403D"/>
    <w:rsid w:val="00DA40B8"/>
    <w:rsid w:val="00DA4189"/>
    <w:rsid w:val="00DA419E"/>
    <w:rsid w:val="00DA437C"/>
    <w:rsid w:val="00DA4391"/>
    <w:rsid w:val="00DA44BA"/>
    <w:rsid w:val="00DA450F"/>
    <w:rsid w:val="00DA454D"/>
    <w:rsid w:val="00DA4573"/>
    <w:rsid w:val="00DA45C0"/>
    <w:rsid w:val="00DA45E3"/>
    <w:rsid w:val="00DA4738"/>
    <w:rsid w:val="00DA4795"/>
    <w:rsid w:val="00DA47BE"/>
    <w:rsid w:val="00DA482C"/>
    <w:rsid w:val="00DA484A"/>
    <w:rsid w:val="00DA48E6"/>
    <w:rsid w:val="00DA4939"/>
    <w:rsid w:val="00DA49FD"/>
    <w:rsid w:val="00DA4A29"/>
    <w:rsid w:val="00DA4BB0"/>
    <w:rsid w:val="00DA4C7D"/>
    <w:rsid w:val="00DA4CA7"/>
    <w:rsid w:val="00DA4D6A"/>
    <w:rsid w:val="00DA4D7D"/>
    <w:rsid w:val="00DA4DD4"/>
    <w:rsid w:val="00DA4DF8"/>
    <w:rsid w:val="00DA4E05"/>
    <w:rsid w:val="00DA4E9A"/>
    <w:rsid w:val="00DA4EC2"/>
    <w:rsid w:val="00DA4F8A"/>
    <w:rsid w:val="00DA5064"/>
    <w:rsid w:val="00DA50FC"/>
    <w:rsid w:val="00DA5135"/>
    <w:rsid w:val="00DA5174"/>
    <w:rsid w:val="00DA517F"/>
    <w:rsid w:val="00DA53E1"/>
    <w:rsid w:val="00DA5423"/>
    <w:rsid w:val="00DA5463"/>
    <w:rsid w:val="00DA547A"/>
    <w:rsid w:val="00DA54E0"/>
    <w:rsid w:val="00DA56BE"/>
    <w:rsid w:val="00DA5704"/>
    <w:rsid w:val="00DA5752"/>
    <w:rsid w:val="00DA580F"/>
    <w:rsid w:val="00DA582A"/>
    <w:rsid w:val="00DA582C"/>
    <w:rsid w:val="00DA585A"/>
    <w:rsid w:val="00DA5871"/>
    <w:rsid w:val="00DA58C5"/>
    <w:rsid w:val="00DA5935"/>
    <w:rsid w:val="00DA5A53"/>
    <w:rsid w:val="00DA5A7A"/>
    <w:rsid w:val="00DA5B0A"/>
    <w:rsid w:val="00DA5BB6"/>
    <w:rsid w:val="00DA5C38"/>
    <w:rsid w:val="00DA5C68"/>
    <w:rsid w:val="00DA5C9B"/>
    <w:rsid w:val="00DA5D0A"/>
    <w:rsid w:val="00DA5D3A"/>
    <w:rsid w:val="00DA5D98"/>
    <w:rsid w:val="00DA5E26"/>
    <w:rsid w:val="00DA5E62"/>
    <w:rsid w:val="00DA5EAB"/>
    <w:rsid w:val="00DA5FC8"/>
    <w:rsid w:val="00DA5FCC"/>
    <w:rsid w:val="00DA5FDB"/>
    <w:rsid w:val="00DA60C7"/>
    <w:rsid w:val="00DA61FF"/>
    <w:rsid w:val="00DA6295"/>
    <w:rsid w:val="00DA648B"/>
    <w:rsid w:val="00DA64A8"/>
    <w:rsid w:val="00DA64B4"/>
    <w:rsid w:val="00DA652B"/>
    <w:rsid w:val="00DA6565"/>
    <w:rsid w:val="00DA6580"/>
    <w:rsid w:val="00DA659C"/>
    <w:rsid w:val="00DA65DD"/>
    <w:rsid w:val="00DA6682"/>
    <w:rsid w:val="00DA66E9"/>
    <w:rsid w:val="00DA6771"/>
    <w:rsid w:val="00DA6776"/>
    <w:rsid w:val="00DA6880"/>
    <w:rsid w:val="00DA6C47"/>
    <w:rsid w:val="00DA6C60"/>
    <w:rsid w:val="00DA6CC0"/>
    <w:rsid w:val="00DA6DA2"/>
    <w:rsid w:val="00DA6E00"/>
    <w:rsid w:val="00DA6E48"/>
    <w:rsid w:val="00DA6F59"/>
    <w:rsid w:val="00DA70EB"/>
    <w:rsid w:val="00DA717C"/>
    <w:rsid w:val="00DA719A"/>
    <w:rsid w:val="00DA72C2"/>
    <w:rsid w:val="00DA7313"/>
    <w:rsid w:val="00DA73B3"/>
    <w:rsid w:val="00DA7425"/>
    <w:rsid w:val="00DA7555"/>
    <w:rsid w:val="00DA7568"/>
    <w:rsid w:val="00DA7609"/>
    <w:rsid w:val="00DA766D"/>
    <w:rsid w:val="00DA789E"/>
    <w:rsid w:val="00DA7A8A"/>
    <w:rsid w:val="00DA7BB6"/>
    <w:rsid w:val="00DA7BCD"/>
    <w:rsid w:val="00DA7DD0"/>
    <w:rsid w:val="00DA7E9A"/>
    <w:rsid w:val="00DA7EC5"/>
    <w:rsid w:val="00DA7ECA"/>
    <w:rsid w:val="00DA7ED5"/>
    <w:rsid w:val="00DA7EF1"/>
    <w:rsid w:val="00DA7F71"/>
    <w:rsid w:val="00DB000B"/>
    <w:rsid w:val="00DB000C"/>
    <w:rsid w:val="00DB0087"/>
    <w:rsid w:val="00DB008E"/>
    <w:rsid w:val="00DB017C"/>
    <w:rsid w:val="00DB01CC"/>
    <w:rsid w:val="00DB0218"/>
    <w:rsid w:val="00DB027D"/>
    <w:rsid w:val="00DB0305"/>
    <w:rsid w:val="00DB03FF"/>
    <w:rsid w:val="00DB0401"/>
    <w:rsid w:val="00DB05BC"/>
    <w:rsid w:val="00DB06D8"/>
    <w:rsid w:val="00DB072D"/>
    <w:rsid w:val="00DB073F"/>
    <w:rsid w:val="00DB07BD"/>
    <w:rsid w:val="00DB07F0"/>
    <w:rsid w:val="00DB088E"/>
    <w:rsid w:val="00DB0892"/>
    <w:rsid w:val="00DB090D"/>
    <w:rsid w:val="00DB0931"/>
    <w:rsid w:val="00DB0948"/>
    <w:rsid w:val="00DB0985"/>
    <w:rsid w:val="00DB0A36"/>
    <w:rsid w:val="00DB0AAE"/>
    <w:rsid w:val="00DB0C56"/>
    <w:rsid w:val="00DB0CE5"/>
    <w:rsid w:val="00DB0DD2"/>
    <w:rsid w:val="00DB0E97"/>
    <w:rsid w:val="00DB0EEF"/>
    <w:rsid w:val="00DB0EF1"/>
    <w:rsid w:val="00DB0F1F"/>
    <w:rsid w:val="00DB0FFB"/>
    <w:rsid w:val="00DB1047"/>
    <w:rsid w:val="00DB11B7"/>
    <w:rsid w:val="00DB11CC"/>
    <w:rsid w:val="00DB1297"/>
    <w:rsid w:val="00DB1380"/>
    <w:rsid w:val="00DB13C8"/>
    <w:rsid w:val="00DB14EE"/>
    <w:rsid w:val="00DB1536"/>
    <w:rsid w:val="00DB15A3"/>
    <w:rsid w:val="00DB160B"/>
    <w:rsid w:val="00DB1789"/>
    <w:rsid w:val="00DB18D9"/>
    <w:rsid w:val="00DB19CC"/>
    <w:rsid w:val="00DB1A93"/>
    <w:rsid w:val="00DB1ADE"/>
    <w:rsid w:val="00DB1B67"/>
    <w:rsid w:val="00DB1BB4"/>
    <w:rsid w:val="00DB1CCF"/>
    <w:rsid w:val="00DB1CF4"/>
    <w:rsid w:val="00DB1D50"/>
    <w:rsid w:val="00DB1EB6"/>
    <w:rsid w:val="00DB1EDB"/>
    <w:rsid w:val="00DB1F0F"/>
    <w:rsid w:val="00DB1F25"/>
    <w:rsid w:val="00DB1FEF"/>
    <w:rsid w:val="00DB200D"/>
    <w:rsid w:val="00DB215B"/>
    <w:rsid w:val="00DB247E"/>
    <w:rsid w:val="00DB2488"/>
    <w:rsid w:val="00DB24CB"/>
    <w:rsid w:val="00DB253C"/>
    <w:rsid w:val="00DB25E2"/>
    <w:rsid w:val="00DB26F9"/>
    <w:rsid w:val="00DB2705"/>
    <w:rsid w:val="00DB2844"/>
    <w:rsid w:val="00DB28C5"/>
    <w:rsid w:val="00DB28D4"/>
    <w:rsid w:val="00DB2969"/>
    <w:rsid w:val="00DB2987"/>
    <w:rsid w:val="00DB299D"/>
    <w:rsid w:val="00DB29D0"/>
    <w:rsid w:val="00DB2A17"/>
    <w:rsid w:val="00DB2AA2"/>
    <w:rsid w:val="00DB2B20"/>
    <w:rsid w:val="00DB2C80"/>
    <w:rsid w:val="00DB2D03"/>
    <w:rsid w:val="00DB2D4A"/>
    <w:rsid w:val="00DB2DFC"/>
    <w:rsid w:val="00DB2E78"/>
    <w:rsid w:val="00DB2E86"/>
    <w:rsid w:val="00DB3006"/>
    <w:rsid w:val="00DB3109"/>
    <w:rsid w:val="00DB310D"/>
    <w:rsid w:val="00DB3176"/>
    <w:rsid w:val="00DB319F"/>
    <w:rsid w:val="00DB32F4"/>
    <w:rsid w:val="00DB3371"/>
    <w:rsid w:val="00DB33A7"/>
    <w:rsid w:val="00DB33EC"/>
    <w:rsid w:val="00DB343D"/>
    <w:rsid w:val="00DB353A"/>
    <w:rsid w:val="00DB38E6"/>
    <w:rsid w:val="00DB39AA"/>
    <w:rsid w:val="00DB39E8"/>
    <w:rsid w:val="00DB3AFB"/>
    <w:rsid w:val="00DB3BA6"/>
    <w:rsid w:val="00DB3D31"/>
    <w:rsid w:val="00DB3DAE"/>
    <w:rsid w:val="00DB3DDD"/>
    <w:rsid w:val="00DB3E2A"/>
    <w:rsid w:val="00DB3E2E"/>
    <w:rsid w:val="00DB3E4B"/>
    <w:rsid w:val="00DB3E81"/>
    <w:rsid w:val="00DB3F57"/>
    <w:rsid w:val="00DB3FC2"/>
    <w:rsid w:val="00DB408E"/>
    <w:rsid w:val="00DB415A"/>
    <w:rsid w:val="00DB416D"/>
    <w:rsid w:val="00DB417F"/>
    <w:rsid w:val="00DB4335"/>
    <w:rsid w:val="00DB4376"/>
    <w:rsid w:val="00DB4510"/>
    <w:rsid w:val="00DB4657"/>
    <w:rsid w:val="00DB466D"/>
    <w:rsid w:val="00DB472D"/>
    <w:rsid w:val="00DB4738"/>
    <w:rsid w:val="00DB47B5"/>
    <w:rsid w:val="00DB47C4"/>
    <w:rsid w:val="00DB487A"/>
    <w:rsid w:val="00DB4975"/>
    <w:rsid w:val="00DB4ADB"/>
    <w:rsid w:val="00DB4AE5"/>
    <w:rsid w:val="00DB4AF2"/>
    <w:rsid w:val="00DB4C20"/>
    <w:rsid w:val="00DB4C31"/>
    <w:rsid w:val="00DB4C5C"/>
    <w:rsid w:val="00DB4C92"/>
    <w:rsid w:val="00DB4E20"/>
    <w:rsid w:val="00DB4E6F"/>
    <w:rsid w:val="00DB4FBA"/>
    <w:rsid w:val="00DB5182"/>
    <w:rsid w:val="00DB521E"/>
    <w:rsid w:val="00DB5240"/>
    <w:rsid w:val="00DB5291"/>
    <w:rsid w:val="00DB544C"/>
    <w:rsid w:val="00DB544F"/>
    <w:rsid w:val="00DB549C"/>
    <w:rsid w:val="00DB54A0"/>
    <w:rsid w:val="00DB554D"/>
    <w:rsid w:val="00DB556B"/>
    <w:rsid w:val="00DB56EB"/>
    <w:rsid w:val="00DB58E3"/>
    <w:rsid w:val="00DB5A95"/>
    <w:rsid w:val="00DB5BF9"/>
    <w:rsid w:val="00DB5C44"/>
    <w:rsid w:val="00DB5E5B"/>
    <w:rsid w:val="00DB5E98"/>
    <w:rsid w:val="00DB5E9A"/>
    <w:rsid w:val="00DB5FCC"/>
    <w:rsid w:val="00DB608F"/>
    <w:rsid w:val="00DB6125"/>
    <w:rsid w:val="00DB62F8"/>
    <w:rsid w:val="00DB62FA"/>
    <w:rsid w:val="00DB6335"/>
    <w:rsid w:val="00DB6393"/>
    <w:rsid w:val="00DB63A2"/>
    <w:rsid w:val="00DB63C8"/>
    <w:rsid w:val="00DB64D7"/>
    <w:rsid w:val="00DB6631"/>
    <w:rsid w:val="00DB6715"/>
    <w:rsid w:val="00DB6743"/>
    <w:rsid w:val="00DB6748"/>
    <w:rsid w:val="00DB67FE"/>
    <w:rsid w:val="00DB6922"/>
    <w:rsid w:val="00DB6A98"/>
    <w:rsid w:val="00DB6AA5"/>
    <w:rsid w:val="00DB6B58"/>
    <w:rsid w:val="00DB6BBB"/>
    <w:rsid w:val="00DB6BE4"/>
    <w:rsid w:val="00DB6C0D"/>
    <w:rsid w:val="00DB6C16"/>
    <w:rsid w:val="00DB6C89"/>
    <w:rsid w:val="00DB6CE3"/>
    <w:rsid w:val="00DB6D72"/>
    <w:rsid w:val="00DB6EA1"/>
    <w:rsid w:val="00DB6F3A"/>
    <w:rsid w:val="00DB6F69"/>
    <w:rsid w:val="00DB6F97"/>
    <w:rsid w:val="00DB704B"/>
    <w:rsid w:val="00DB7054"/>
    <w:rsid w:val="00DB71FF"/>
    <w:rsid w:val="00DB7242"/>
    <w:rsid w:val="00DB7348"/>
    <w:rsid w:val="00DB73C3"/>
    <w:rsid w:val="00DB7686"/>
    <w:rsid w:val="00DB76C0"/>
    <w:rsid w:val="00DB77CD"/>
    <w:rsid w:val="00DB7912"/>
    <w:rsid w:val="00DB7913"/>
    <w:rsid w:val="00DB7952"/>
    <w:rsid w:val="00DB79DD"/>
    <w:rsid w:val="00DB7A07"/>
    <w:rsid w:val="00DB7AAB"/>
    <w:rsid w:val="00DB7AAC"/>
    <w:rsid w:val="00DB7B0A"/>
    <w:rsid w:val="00DB7B2C"/>
    <w:rsid w:val="00DB7B4F"/>
    <w:rsid w:val="00DB7C11"/>
    <w:rsid w:val="00DB7CA0"/>
    <w:rsid w:val="00DB7CE3"/>
    <w:rsid w:val="00DB7D0E"/>
    <w:rsid w:val="00DB7E93"/>
    <w:rsid w:val="00DB7EC9"/>
    <w:rsid w:val="00DB7F4F"/>
    <w:rsid w:val="00DC028B"/>
    <w:rsid w:val="00DC02D4"/>
    <w:rsid w:val="00DC03F0"/>
    <w:rsid w:val="00DC040B"/>
    <w:rsid w:val="00DC0422"/>
    <w:rsid w:val="00DC05A6"/>
    <w:rsid w:val="00DC0605"/>
    <w:rsid w:val="00DC06E4"/>
    <w:rsid w:val="00DC0715"/>
    <w:rsid w:val="00DC0784"/>
    <w:rsid w:val="00DC0940"/>
    <w:rsid w:val="00DC094A"/>
    <w:rsid w:val="00DC09C6"/>
    <w:rsid w:val="00DC0A23"/>
    <w:rsid w:val="00DC0A25"/>
    <w:rsid w:val="00DC0B3E"/>
    <w:rsid w:val="00DC0CFF"/>
    <w:rsid w:val="00DC0DA4"/>
    <w:rsid w:val="00DC0DF0"/>
    <w:rsid w:val="00DC0F24"/>
    <w:rsid w:val="00DC0FF6"/>
    <w:rsid w:val="00DC113F"/>
    <w:rsid w:val="00DC11F6"/>
    <w:rsid w:val="00DC121E"/>
    <w:rsid w:val="00DC1338"/>
    <w:rsid w:val="00DC13F9"/>
    <w:rsid w:val="00DC13FF"/>
    <w:rsid w:val="00DC1472"/>
    <w:rsid w:val="00DC1546"/>
    <w:rsid w:val="00DC15B1"/>
    <w:rsid w:val="00DC16E5"/>
    <w:rsid w:val="00DC1704"/>
    <w:rsid w:val="00DC1707"/>
    <w:rsid w:val="00DC175B"/>
    <w:rsid w:val="00DC1776"/>
    <w:rsid w:val="00DC17C4"/>
    <w:rsid w:val="00DC17D7"/>
    <w:rsid w:val="00DC193A"/>
    <w:rsid w:val="00DC1952"/>
    <w:rsid w:val="00DC19BE"/>
    <w:rsid w:val="00DC19D1"/>
    <w:rsid w:val="00DC1A72"/>
    <w:rsid w:val="00DC1ACD"/>
    <w:rsid w:val="00DC1DD2"/>
    <w:rsid w:val="00DC1E53"/>
    <w:rsid w:val="00DC2084"/>
    <w:rsid w:val="00DC21B7"/>
    <w:rsid w:val="00DC223E"/>
    <w:rsid w:val="00DC224F"/>
    <w:rsid w:val="00DC236B"/>
    <w:rsid w:val="00DC23AF"/>
    <w:rsid w:val="00DC23C4"/>
    <w:rsid w:val="00DC23D9"/>
    <w:rsid w:val="00DC2408"/>
    <w:rsid w:val="00DC2441"/>
    <w:rsid w:val="00DC24E6"/>
    <w:rsid w:val="00DC2502"/>
    <w:rsid w:val="00DC2505"/>
    <w:rsid w:val="00DC25C3"/>
    <w:rsid w:val="00DC2706"/>
    <w:rsid w:val="00DC2718"/>
    <w:rsid w:val="00DC27CE"/>
    <w:rsid w:val="00DC27D1"/>
    <w:rsid w:val="00DC27E8"/>
    <w:rsid w:val="00DC28E1"/>
    <w:rsid w:val="00DC28E3"/>
    <w:rsid w:val="00DC2912"/>
    <w:rsid w:val="00DC291D"/>
    <w:rsid w:val="00DC291F"/>
    <w:rsid w:val="00DC2B5D"/>
    <w:rsid w:val="00DC2BA8"/>
    <w:rsid w:val="00DC2BAA"/>
    <w:rsid w:val="00DC2C46"/>
    <w:rsid w:val="00DC2C5E"/>
    <w:rsid w:val="00DC2DA8"/>
    <w:rsid w:val="00DC2DC2"/>
    <w:rsid w:val="00DC2F73"/>
    <w:rsid w:val="00DC2FDF"/>
    <w:rsid w:val="00DC3048"/>
    <w:rsid w:val="00DC30DB"/>
    <w:rsid w:val="00DC31C4"/>
    <w:rsid w:val="00DC3262"/>
    <w:rsid w:val="00DC3337"/>
    <w:rsid w:val="00DC3381"/>
    <w:rsid w:val="00DC3426"/>
    <w:rsid w:val="00DC3533"/>
    <w:rsid w:val="00DC3535"/>
    <w:rsid w:val="00DC3548"/>
    <w:rsid w:val="00DC35B3"/>
    <w:rsid w:val="00DC363F"/>
    <w:rsid w:val="00DC3677"/>
    <w:rsid w:val="00DC37C8"/>
    <w:rsid w:val="00DC37FC"/>
    <w:rsid w:val="00DC3810"/>
    <w:rsid w:val="00DC3817"/>
    <w:rsid w:val="00DC38D4"/>
    <w:rsid w:val="00DC3923"/>
    <w:rsid w:val="00DC3983"/>
    <w:rsid w:val="00DC3C5E"/>
    <w:rsid w:val="00DC3C64"/>
    <w:rsid w:val="00DC3C6D"/>
    <w:rsid w:val="00DC3D25"/>
    <w:rsid w:val="00DC3D75"/>
    <w:rsid w:val="00DC3E92"/>
    <w:rsid w:val="00DC3F45"/>
    <w:rsid w:val="00DC4022"/>
    <w:rsid w:val="00DC414D"/>
    <w:rsid w:val="00DC41C3"/>
    <w:rsid w:val="00DC41F2"/>
    <w:rsid w:val="00DC4244"/>
    <w:rsid w:val="00DC429F"/>
    <w:rsid w:val="00DC4488"/>
    <w:rsid w:val="00DC44EC"/>
    <w:rsid w:val="00DC4515"/>
    <w:rsid w:val="00DC452B"/>
    <w:rsid w:val="00DC452D"/>
    <w:rsid w:val="00DC458E"/>
    <w:rsid w:val="00DC45EF"/>
    <w:rsid w:val="00DC45FF"/>
    <w:rsid w:val="00DC46E8"/>
    <w:rsid w:val="00DC47D8"/>
    <w:rsid w:val="00DC4A34"/>
    <w:rsid w:val="00DC4AC6"/>
    <w:rsid w:val="00DC4AFE"/>
    <w:rsid w:val="00DC4BB9"/>
    <w:rsid w:val="00DC4C78"/>
    <w:rsid w:val="00DC4EE6"/>
    <w:rsid w:val="00DC4F67"/>
    <w:rsid w:val="00DC5009"/>
    <w:rsid w:val="00DC5087"/>
    <w:rsid w:val="00DC5186"/>
    <w:rsid w:val="00DC5263"/>
    <w:rsid w:val="00DC531D"/>
    <w:rsid w:val="00DC53A8"/>
    <w:rsid w:val="00DC54D5"/>
    <w:rsid w:val="00DC558E"/>
    <w:rsid w:val="00DC55EE"/>
    <w:rsid w:val="00DC5917"/>
    <w:rsid w:val="00DC5918"/>
    <w:rsid w:val="00DC5A2E"/>
    <w:rsid w:val="00DC5B2D"/>
    <w:rsid w:val="00DC5B3A"/>
    <w:rsid w:val="00DC5B85"/>
    <w:rsid w:val="00DC5D6D"/>
    <w:rsid w:val="00DC5DD6"/>
    <w:rsid w:val="00DC5E60"/>
    <w:rsid w:val="00DC5EEC"/>
    <w:rsid w:val="00DC5F1F"/>
    <w:rsid w:val="00DC5F52"/>
    <w:rsid w:val="00DC5FD2"/>
    <w:rsid w:val="00DC6023"/>
    <w:rsid w:val="00DC611A"/>
    <w:rsid w:val="00DC6253"/>
    <w:rsid w:val="00DC63D9"/>
    <w:rsid w:val="00DC64F5"/>
    <w:rsid w:val="00DC6586"/>
    <w:rsid w:val="00DC6684"/>
    <w:rsid w:val="00DC6709"/>
    <w:rsid w:val="00DC684A"/>
    <w:rsid w:val="00DC688D"/>
    <w:rsid w:val="00DC68F9"/>
    <w:rsid w:val="00DC697A"/>
    <w:rsid w:val="00DC6B20"/>
    <w:rsid w:val="00DC6D23"/>
    <w:rsid w:val="00DC6ED9"/>
    <w:rsid w:val="00DC6FD2"/>
    <w:rsid w:val="00DC6FD8"/>
    <w:rsid w:val="00DC7002"/>
    <w:rsid w:val="00DC710C"/>
    <w:rsid w:val="00DC71C9"/>
    <w:rsid w:val="00DC7338"/>
    <w:rsid w:val="00DC73C7"/>
    <w:rsid w:val="00DC7408"/>
    <w:rsid w:val="00DC744F"/>
    <w:rsid w:val="00DC745B"/>
    <w:rsid w:val="00DC75F5"/>
    <w:rsid w:val="00DC761C"/>
    <w:rsid w:val="00DC7672"/>
    <w:rsid w:val="00DC7865"/>
    <w:rsid w:val="00DC78DF"/>
    <w:rsid w:val="00DC78EF"/>
    <w:rsid w:val="00DC78F3"/>
    <w:rsid w:val="00DC795A"/>
    <w:rsid w:val="00DC7CD4"/>
    <w:rsid w:val="00DC7D58"/>
    <w:rsid w:val="00DC7DB3"/>
    <w:rsid w:val="00DC7DFF"/>
    <w:rsid w:val="00DC7E18"/>
    <w:rsid w:val="00DC7E88"/>
    <w:rsid w:val="00DD002F"/>
    <w:rsid w:val="00DD0094"/>
    <w:rsid w:val="00DD026E"/>
    <w:rsid w:val="00DD03FC"/>
    <w:rsid w:val="00DD0455"/>
    <w:rsid w:val="00DD048A"/>
    <w:rsid w:val="00DD0660"/>
    <w:rsid w:val="00DD0682"/>
    <w:rsid w:val="00DD06DC"/>
    <w:rsid w:val="00DD06E8"/>
    <w:rsid w:val="00DD06FA"/>
    <w:rsid w:val="00DD074E"/>
    <w:rsid w:val="00DD0770"/>
    <w:rsid w:val="00DD083A"/>
    <w:rsid w:val="00DD085B"/>
    <w:rsid w:val="00DD0937"/>
    <w:rsid w:val="00DD09C8"/>
    <w:rsid w:val="00DD0A2A"/>
    <w:rsid w:val="00DD0C53"/>
    <w:rsid w:val="00DD0D48"/>
    <w:rsid w:val="00DD0DE3"/>
    <w:rsid w:val="00DD10D5"/>
    <w:rsid w:val="00DD1181"/>
    <w:rsid w:val="00DD12A3"/>
    <w:rsid w:val="00DD12E7"/>
    <w:rsid w:val="00DD12ED"/>
    <w:rsid w:val="00DD1469"/>
    <w:rsid w:val="00DD14DE"/>
    <w:rsid w:val="00DD1681"/>
    <w:rsid w:val="00DD16C9"/>
    <w:rsid w:val="00DD16EA"/>
    <w:rsid w:val="00DD1810"/>
    <w:rsid w:val="00DD1829"/>
    <w:rsid w:val="00DD1894"/>
    <w:rsid w:val="00DD18DA"/>
    <w:rsid w:val="00DD193B"/>
    <w:rsid w:val="00DD19EB"/>
    <w:rsid w:val="00DD1B30"/>
    <w:rsid w:val="00DD1B4E"/>
    <w:rsid w:val="00DD1B5A"/>
    <w:rsid w:val="00DD1DB1"/>
    <w:rsid w:val="00DD1DFA"/>
    <w:rsid w:val="00DD1E88"/>
    <w:rsid w:val="00DD20BC"/>
    <w:rsid w:val="00DD21D9"/>
    <w:rsid w:val="00DD2348"/>
    <w:rsid w:val="00DD24D6"/>
    <w:rsid w:val="00DD2541"/>
    <w:rsid w:val="00DD2545"/>
    <w:rsid w:val="00DD2595"/>
    <w:rsid w:val="00DD2610"/>
    <w:rsid w:val="00DD2640"/>
    <w:rsid w:val="00DD2641"/>
    <w:rsid w:val="00DD26B4"/>
    <w:rsid w:val="00DD2720"/>
    <w:rsid w:val="00DD27AF"/>
    <w:rsid w:val="00DD280F"/>
    <w:rsid w:val="00DD281A"/>
    <w:rsid w:val="00DD287B"/>
    <w:rsid w:val="00DD28E3"/>
    <w:rsid w:val="00DD2C1C"/>
    <w:rsid w:val="00DD2C77"/>
    <w:rsid w:val="00DD2CC1"/>
    <w:rsid w:val="00DD2D99"/>
    <w:rsid w:val="00DD2EB5"/>
    <w:rsid w:val="00DD2EFD"/>
    <w:rsid w:val="00DD3092"/>
    <w:rsid w:val="00DD3199"/>
    <w:rsid w:val="00DD3256"/>
    <w:rsid w:val="00DD329A"/>
    <w:rsid w:val="00DD329B"/>
    <w:rsid w:val="00DD32FA"/>
    <w:rsid w:val="00DD3337"/>
    <w:rsid w:val="00DD3358"/>
    <w:rsid w:val="00DD353E"/>
    <w:rsid w:val="00DD3667"/>
    <w:rsid w:val="00DD3681"/>
    <w:rsid w:val="00DD36E0"/>
    <w:rsid w:val="00DD3723"/>
    <w:rsid w:val="00DD372B"/>
    <w:rsid w:val="00DD38EC"/>
    <w:rsid w:val="00DD39E6"/>
    <w:rsid w:val="00DD3AA9"/>
    <w:rsid w:val="00DD3AD3"/>
    <w:rsid w:val="00DD3B2D"/>
    <w:rsid w:val="00DD3B64"/>
    <w:rsid w:val="00DD3B73"/>
    <w:rsid w:val="00DD3C18"/>
    <w:rsid w:val="00DD3D4E"/>
    <w:rsid w:val="00DD3DD2"/>
    <w:rsid w:val="00DD3E75"/>
    <w:rsid w:val="00DD3E83"/>
    <w:rsid w:val="00DD3E97"/>
    <w:rsid w:val="00DD3F05"/>
    <w:rsid w:val="00DD3F1B"/>
    <w:rsid w:val="00DD3FC8"/>
    <w:rsid w:val="00DD416A"/>
    <w:rsid w:val="00DD41BA"/>
    <w:rsid w:val="00DD41F5"/>
    <w:rsid w:val="00DD424B"/>
    <w:rsid w:val="00DD4285"/>
    <w:rsid w:val="00DD42D8"/>
    <w:rsid w:val="00DD4335"/>
    <w:rsid w:val="00DD43D2"/>
    <w:rsid w:val="00DD440C"/>
    <w:rsid w:val="00DD447B"/>
    <w:rsid w:val="00DD45F7"/>
    <w:rsid w:val="00DD46DA"/>
    <w:rsid w:val="00DD4736"/>
    <w:rsid w:val="00DD4772"/>
    <w:rsid w:val="00DD4841"/>
    <w:rsid w:val="00DD48A4"/>
    <w:rsid w:val="00DD4AD0"/>
    <w:rsid w:val="00DD4C06"/>
    <w:rsid w:val="00DD4C69"/>
    <w:rsid w:val="00DD4EB2"/>
    <w:rsid w:val="00DD4F34"/>
    <w:rsid w:val="00DD4F50"/>
    <w:rsid w:val="00DD4F6B"/>
    <w:rsid w:val="00DD4F6F"/>
    <w:rsid w:val="00DD50AE"/>
    <w:rsid w:val="00DD50ED"/>
    <w:rsid w:val="00DD5222"/>
    <w:rsid w:val="00DD52D0"/>
    <w:rsid w:val="00DD52D3"/>
    <w:rsid w:val="00DD53A8"/>
    <w:rsid w:val="00DD5498"/>
    <w:rsid w:val="00DD5616"/>
    <w:rsid w:val="00DD5629"/>
    <w:rsid w:val="00DD57F6"/>
    <w:rsid w:val="00DD5822"/>
    <w:rsid w:val="00DD5905"/>
    <w:rsid w:val="00DD5947"/>
    <w:rsid w:val="00DD59D7"/>
    <w:rsid w:val="00DD5B6C"/>
    <w:rsid w:val="00DD5BA7"/>
    <w:rsid w:val="00DD5BB7"/>
    <w:rsid w:val="00DD5BF1"/>
    <w:rsid w:val="00DD5CBA"/>
    <w:rsid w:val="00DD5DFF"/>
    <w:rsid w:val="00DD6015"/>
    <w:rsid w:val="00DD603B"/>
    <w:rsid w:val="00DD60AC"/>
    <w:rsid w:val="00DD61B6"/>
    <w:rsid w:val="00DD6290"/>
    <w:rsid w:val="00DD63FD"/>
    <w:rsid w:val="00DD64E3"/>
    <w:rsid w:val="00DD65DA"/>
    <w:rsid w:val="00DD68BD"/>
    <w:rsid w:val="00DD6A42"/>
    <w:rsid w:val="00DD6AC7"/>
    <w:rsid w:val="00DD6AEA"/>
    <w:rsid w:val="00DD6D02"/>
    <w:rsid w:val="00DD6D07"/>
    <w:rsid w:val="00DD6D8E"/>
    <w:rsid w:val="00DD6DF5"/>
    <w:rsid w:val="00DD6DFC"/>
    <w:rsid w:val="00DD6E02"/>
    <w:rsid w:val="00DD6EFB"/>
    <w:rsid w:val="00DD7231"/>
    <w:rsid w:val="00DD7235"/>
    <w:rsid w:val="00DD72AA"/>
    <w:rsid w:val="00DD7465"/>
    <w:rsid w:val="00DD7467"/>
    <w:rsid w:val="00DD76A7"/>
    <w:rsid w:val="00DD7793"/>
    <w:rsid w:val="00DD77AF"/>
    <w:rsid w:val="00DD7878"/>
    <w:rsid w:val="00DD78EE"/>
    <w:rsid w:val="00DD7BE6"/>
    <w:rsid w:val="00DD7CE3"/>
    <w:rsid w:val="00DD7D05"/>
    <w:rsid w:val="00DD7D5B"/>
    <w:rsid w:val="00DD7D77"/>
    <w:rsid w:val="00DD7DD9"/>
    <w:rsid w:val="00DD7E25"/>
    <w:rsid w:val="00DD7EA3"/>
    <w:rsid w:val="00DD7FB0"/>
    <w:rsid w:val="00DE0026"/>
    <w:rsid w:val="00DE007F"/>
    <w:rsid w:val="00DE00F6"/>
    <w:rsid w:val="00DE0118"/>
    <w:rsid w:val="00DE0151"/>
    <w:rsid w:val="00DE0158"/>
    <w:rsid w:val="00DE0216"/>
    <w:rsid w:val="00DE0249"/>
    <w:rsid w:val="00DE024A"/>
    <w:rsid w:val="00DE02EA"/>
    <w:rsid w:val="00DE0385"/>
    <w:rsid w:val="00DE0857"/>
    <w:rsid w:val="00DE085F"/>
    <w:rsid w:val="00DE0920"/>
    <w:rsid w:val="00DE09AB"/>
    <w:rsid w:val="00DE0A37"/>
    <w:rsid w:val="00DE0A42"/>
    <w:rsid w:val="00DE0B6C"/>
    <w:rsid w:val="00DE0B93"/>
    <w:rsid w:val="00DE0C03"/>
    <w:rsid w:val="00DE0D7C"/>
    <w:rsid w:val="00DE0E50"/>
    <w:rsid w:val="00DE0F0A"/>
    <w:rsid w:val="00DE0FE6"/>
    <w:rsid w:val="00DE1064"/>
    <w:rsid w:val="00DE11A8"/>
    <w:rsid w:val="00DE124E"/>
    <w:rsid w:val="00DE1347"/>
    <w:rsid w:val="00DE13F5"/>
    <w:rsid w:val="00DE14BB"/>
    <w:rsid w:val="00DE14BF"/>
    <w:rsid w:val="00DE1510"/>
    <w:rsid w:val="00DE1662"/>
    <w:rsid w:val="00DE1684"/>
    <w:rsid w:val="00DE193B"/>
    <w:rsid w:val="00DE1998"/>
    <w:rsid w:val="00DE1A87"/>
    <w:rsid w:val="00DE1CAE"/>
    <w:rsid w:val="00DE1D38"/>
    <w:rsid w:val="00DE1D97"/>
    <w:rsid w:val="00DE1F0A"/>
    <w:rsid w:val="00DE1F70"/>
    <w:rsid w:val="00DE200D"/>
    <w:rsid w:val="00DE21D3"/>
    <w:rsid w:val="00DE224A"/>
    <w:rsid w:val="00DE2299"/>
    <w:rsid w:val="00DE23F1"/>
    <w:rsid w:val="00DE2690"/>
    <w:rsid w:val="00DE26BF"/>
    <w:rsid w:val="00DE2711"/>
    <w:rsid w:val="00DE277B"/>
    <w:rsid w:val="00DE27D2"/>
    <w:rsid w:val="00DE291D"/>
    <w:rsid w:val="00DE2934"/>
    <w:rsid w:val="00DE2975"/>
    <w:rsid w:val="00DE2A8D"/>
    <w:rsid w:val="00DE2AFA"/>
    <w:rsid w:val="00DE2AFB"/>
    <w:rsid w:val="00DE2B5E"/>
    <w:rsid w:val="00DE2BEE"/>
    <w:rsid w:val="00DE2D2E"/>
    <w:rsid w:val="00DE2D3A"/>
    <w:rsid w:val="00DE2DCE"/>
    <w:rsid w:val="00DE2E76"/>
    <w:rsid w:val="00DE2FD7"/>
    <w:rsid w:val="00DE3061"/>
    <w:rsid w:val="00DE3163"/>
    <w:rsid w:val="00DE316E"/>
    <w:rsid w:val="00DE3237"/>
    <w:rsid w:val="00DE327A"/>
    <w:rsid w:val="00DE3417"/>
    <w:rsid w:val="00DE3437"/>
    <w:rsid w:val="00DE349F"/>
    <w:rsid w:val="00DE352C"/>
    <w:rsid w:val="00DE355C"/>
    <w:rsid w:val="00DE3561"/>
    <w:rsid w:val="00DE356E"/>
    <w:rsid w:val="00DE375C"/>
    <w:rsid w:val="00DE3870"/>
    <w:rsid w:val="00DE39B8"/>
    <w:rsid w:val="00DE39E2"/>
    <w:rsid w:val="00DE3A0B"/>
    <w:rsid w:val="00DE3A36"/>
    <w:rsid w:val="00DE3A7F"/>
    <w:rsid w:val="00DE3A87"/>
    <w:rsid w:val="00DE3B11"/>
    <w:rsid w:val="00DE3B97"/>
    <w:rsid w:val="00DE3C2F"/>
    <w:rsid w:val="00DE3D51"/>
    <w:rsid w:val="00DE3D98"/>
    <w:rsid w:val="00DE3E44"/>
    <w:rsid w:val="00DE3E5B"/>
    <w:rsid w:val="00DE3FD2"/>
    <w:rsid w:val="00DE4027"/>
    <w:rsid w:val="00DE416B"/>
    <w:rsid w:val="00DE4205"/>
    <w:rsid w:val="00DE4206"/>
    <w:rsid w:val="00DE4219"/>
    <w:rsid w:val="00DE438C"/>
    <w:rsid w:val="00DE4507"/>
    <w:rsid w:val="00DE45B5"/>
    <w:rsid w:val="00DE4670"/>
    <w:rsid w:val="00DE4693"/>
    <w:rsid w:val="00DE4716"/>
    <w:rsid w:val="00DE47D3"/>
    <w:rsid w:val="00DE493F"/>
    <w:rsid w:val="00DE49E3"/>
    <w:rsid w:val="00DE4A00"/>
    <w:rsid w:val="00DE4A35"/>
    <w:rsid w:val="00DE4AAF"/>
    <w:rsid w:val="00DE4B0A"/>
    <w:rsid w:val="00DE4BD9"/>
    <w:rsid w:val="00DE4BE6"/>
    <w:rsid w:val="00DE4C95"/>
    <w:rsid w:val="00DE504E"/>
    <w:rsid w:val="00DE512A"/>
    <w:rsid w:val="00DE5134"/>
    <w:rsid w:val="00DE5294"/>
    <w:rsid w:val="00DE543E"/>
    <w:rsid w:val="00DE5445"/>
    <w:rsid w:val="00DE5454"/>
    <w:rsid w:val="00DE548C"/>
    <w:rsid w:val="00DE555F"/>
    <w:rsid w:val="00DE5562"/>
    <w:rsid w:val="00DE55B1"/>
    <w:rsid w:val="00DE565B"/>
    <w:rsid w:val="00DE567C"/>
    <w:rsid w:val="00DE56C6"/>
    <w:rsid w:val="00DE5843"/>
    <w:rsid w:val="00DE587C"/>
    <w:rsid w:val="00DE59C4"/>
    <w:rsid w:val="00DE5A22"/>
    <w:rsid w:val="00DE5A33"/>
    <w:rsid w:val="00DE5A7C"/>
    <w:rsid w:val="00DE5C34"/>
    <w:rsid w:val="00DE5C99"/>
    <w:rsid w:val="00DE5D0E"/>
    <w:rsid w:val="00DE5D53"/>
    <w:rsid w:val="00DE5D8C"/>
    <w:rsid w:val="00DE5EA2"/>
    <w:rsid w:val="00DE5F5D"/>
    <w:rsid w:val="00DE5FC6"/>
    <w:rsid w:val="00DE6039"/>
    <w:rsid w:val="00DE60C2"/>
    <w:rsid w:val="00DE6199"/>
    <w:rsid w:val="00DE61FA"/>
    <w:rsid w:val="00DE622F"/>
    <w:rsid w:val="00DE631D"/>
    <w:rsid w:val="00DE646B"/>
    <w:rsid w:val="00DE66FD"/>
    <w:rsid w:val="00DE684F"/>
    <w:rsid w:val="00DE68B7"/>
    <w:rsid w:val="00DE68F2"/>
    <w:rsid w:val="00DE68F3"/>
    <w:rsid w:val="00DE6911"/>
    <w:rsid w:val="00DE6A08"/>
    <w:rsid w:val="00DE6B6F"/>
    <w:rsid w:val="00DE6C62"/>
    <w:rsid w:val="00DE6C63"/>
    <w:rsid w:val="00DE6C91"/>
    <w:rsid w:val="00DE6DC9"/>
    <w:rsid w:val="00DE6E62"/>
    <w:rsid w:val="00DE6EC4"/>
    <w:rsid w:val="00DE6EE9"/>
    <w:rsid w:val="00DE6F4C"/>
    <w:rsid w:val="00DE7059"/>
    <w:rsid w:val="00DE705C"/>
    <w:rsid w:val="00DE707B"/>
    <w:rsid w:val="00DE70A1"/>
    <w:rsid w:val="00DE70D8"/>
    <w:rsid w:val="00DE72C4"/>
    <w:rsid w:val="00DE72F7"/>
    <w:rsid w:val="00DE72FB"/>
    <w:rsid w:val="00DE73FF"/>
    <w:rsid w:val="00DE7421"/>
    <w:rsid w:val="00DE74B5"/>
    <w:rsid w:val="00DE74F1"/>
    <w:rsid w:val="00DE74F4"/>
    <w:rsid w:val="00DE759E"/>
    <w:rsid w:val="00DE75BB"/>
    <w:rsid w:val="00DE7787"/>
    <w:rsid w:val="00DE781C"/>
    <w:rsid w:val="00DE7835"/>
    <w:rsid w:val="00DE78F6"/>
    <w:rsid w:val="00DE791C"/>
    <w:rsid w:val="00DE7971"/>
    <w:rsid w:val="00DE7A8F"/>
    <w:rsid w:val="00DE7B80"/>
    <w:rsid w:val="00DE7B8F"/>
    <w:rsid w:val="00DE7B9C"/>
    <w:rsid w:val="00DE7C5E"/>
    <w:rsid w:val="00DE7D54"/>
    <w:rsid w:val="00DE7DBB"/>
    <w:rsid w:val="00DE7ED8"/>
    <w:rsid w:val="00DE7F39"/>
    <w:rsid w:val="00DE7F48"/>
    <w:rsid w:val="00DE7F70"/>
    <w:rsid w:val="00DF0004"/>
    <w:rsid w:val="00DF001C"/>
    <w:rsid w:val="00DF0067"/>
    <w:rsid w:val="00DF009A"/>
    <w:rsid w:val="00DF0134"/>
    <w:rsid w:val="00DF0137"/>
    <w:rsid w:val="00DF0160"/>
    <w:rsid w:val="00DF024E"/>
    <w:rsid w:val="00DF033B"/>
    <w:rsid w:val="00DF05C4"/>
    <w:rsid w:val="00DF05E0"/>
    <w:rsid w:val="00DF071E"/>
    <w:rsid w:val="00DF0929"/>
    <w:rsid w:val="00DF099E"/>
    <w:rsid w:val="00DF0A1F"/>
    <w:rsid w:val="00DF0ADE"/>
    <w:rsid w:val="00DF0C96"/>
    <w:rsid w:val="00DF0CF6"/>
    <w:rsid w:val="00DF0D31"/>
    <w:rsid w:val="00DF0D6D"/>
    <w:rsid w:val="00DF0DBF"/>
    <w:rsid w:val="00DF0F64"/>
    <w:rsid w:val="00DF0FC5"/>
    <w:rsid w:val="00DF107B"/>
    <w:rsid w:val="00DF107D"/>
    <w:rsid w:val="00DF12AE"/>
    <w:rsid w:val="00DF131A"/>
    <w:rsid w:val="00DF1325"/>
    <w:rsid w:val="00DF135D"/>
    <w:rsid w:val="00DF138F"/>
    <w:rsid w:val="00DF1442"/>
    <w:rsid w:val="00DF1571"/>
    <w:rsid w:val="00DF1588"/>
    <w:rsid w:val="00DF174A"/>
    <w:rsid w:val="00DF1895"/>
    <w:rsid w:val="00DF189C"/>
    <w:rsid w:val="00DF18F2"/>
    <w:rsid w:val="00DF1972"/>
    <w:rsid w:val="00DF1B06"/>
    <w:rsid w:val="00DF1B63"/>
    <w:rsid w:val="00DF1B66"/>
    <w:rsid w:val="00DF1B6A"/>
    <w:rsid w:val="00DF1D12"/>
    <w:rsid w:val="00DF1D9D"/>
    <w:rsid w:val="00DF203E"/>
    <w:rsid w:val="00DF2057"/>
    <w:rsid w:val="00DF2087"/>
    <w:rsid w:val="00DF2224"/>
    <w:rsid w:val="00DF22DC"/>
    <w:rsid w:val="00DF23FC"/>
    <w:rsid w:val="00DF242D"/>
    <w:rsid w:val="00DF24D5"/>
    <w:rsid w:val="00DF252E"/>
    <w:rsid w:val="00DF2564"/>
    <w:rsid w:val="00DF2572"/>
    <w:rsid w:val="00DF2706"/>
    <w:rsid w:val="00DF27B4"/>
    <w:rsid w:val="00DF28E1"/>
    <w:rsid w:val="00DF28EB"/>
    <w:rsid w:val="00DF293F"/>
    <w:rsid w:val="00DF29DF"/>
    <w:rsid w:val="00DF2AEA"/>
    <w:rsid w:val="00DF2AFB"/>
    <w:rsid w:val="00DF2C18"/>
    <w:rsid w:val="00DF2C73"/>
    <w:rsid w:val="00DF2D1B"/>
    <w:rsid w:val="00DF2DE4"/>
    <w:rsid w:val="00DF2EB4"/>
    <w:rsid w:val="00DF2FBE"/>
    <w:rsid w:val="00DF30A1"/>
    <w:rsid w:val="00DF31D8"/>
    <w:rsid w:val="00DF3242"/>
    <w:rsid w:val="00DF3372"/>
    <w:rsid w:val="00DF33B7"/>
    <w:rsid w:val="00DF33BD"/>
    <w:rsid w:val="00DF35D5"/>
    <w:rsid w:val="00DF3633"/>
    <w:rsid w:val="00DF36A2"/>
    <w:rsid w:val="00DF38D3"/>
    <w:rsid w:val="00DF396E"/>
    <w:rsid w:val="00DF399A"/>
    <w:rsid w:val="00DF3A83"/>
    <w:rsid w:val="00DF3BEB"/>
    <w:rsid w:val="00DF3C16"/>
    <w:rsid w:val="00DF3D08"/>
    <w:rsid w:val="00DF3DB1"/>
    <w:rsid w:val="00DF3F11"/>
    <w:rsid w:val="00DF415E"/>
    <w:rsid w:val="00DF41CB"/>
    <w:rsid w:val="00DF41D8"/>
    <w:rsid w:val="00DF41E4"/>
    <w:rsid w:val="00DF4266"/>
    <w:rsid w:val="00DF426E"/>
    <w:rsid w:val="00DF4314"/>
    <w:rsid w:val="00DF4350"/>
    <w:rsid w:val="00DF4516"/>
    <w:rsid w:val="00DF453A"/>
    <w:rsid w:val="00DF45C3"/>
    <w:rsid w:val="00DF4823"/>
    <w:rsid w:val="00DF4872"/>
    <w:rsid w:val="00DF4992"/>
    <w:rsid w:val="00DF49A5"/>
    <w:rsid w:val="00DF4A71"/>
    <w:rsid w:val="00DF4A9D"/>
    <w:rsid w:val="00DF4AE0"/>
    <w:rsid w:val="00DF4AF2"/>
    <w:rsid w:val="00DF4B39"/>
    <w:rsid w:val="00DF4B4D"/>
    <w:rsid w:val="00DF4B82"/>
    <w:rsid w:val="00DF4D22"/>
    <w:rsid w:val="00DF4E48"/>
    <w:rsid w:val="00DF4F0B"/>
    <w:rsid w:val="00DF4F9E"/>
    <w:rsid w:val="00DF4FC0"/>
    <w:rsid w:val="00DF4FE0"/>
    <w:rsid w:val="00DF52B9"/>
    <w:rsid w:val="00DF52F3"/>
    <w:rsid w:val="00DF53C6"/>
    <w:rsid w:val="00DF5464"/>
    <w:rsid w:val="00DF54CB"/>
    <w:rsid w:val="00DF54F3"/>
    <w:rsid w:val="00DF582A"/>
    <w:rsid w:val="00DF5981"/>
    <w:rsid w:val="00DF59C5"/>
    <w:rsid w:val="00DF5AD8"/>
    <w:rsid w:val="00DF5BFE"/>
    <w:rsid w:val="00DF5C02"/>
    <w:rsid w:val="00DF5C5E"/>
    <w:rsid w:val="00DF5CE1"/>
    <w:rsid w:val="00DF5CEC"/>
    <w:rsid w:val="00DF5D7D"/>
    <w:rsid w:val="00DF5E4C"/>
    <w:rsid w:val="00DF5F18"/>
    <w:rsid w:val="00DF5F2F"/>
    <w:rsid w:val="00DF5F3E"/>
    <w:rsid w:val="00DF5F42"/>
    <w:rsid w:val="00DF5F8D"/>
    <w:rsid w:val="00DF5FD1"/>
    <w:rsid w:val="00DF5FF3"/>
    <w:rsid w:val="00DF6039"/>
    <w:rsid w:val="00DF60E0"/>
    <w:rsid w:val="00DF62BD"/>
    <w:rsid w:val="00DF62BE"/>
    <w:rsid w:val="00DF6376"/>
    <w:rsid w:val="00DF6429"/>
    <w:rsid w:val="00DF64B8"/>
    <w:rsid w:val="00DF66A2"/>
    <w:rsid w:val="00DF66BE"/>
    <w:rsid w:val="00DF6701"/>
    <w:rsid w:val="00DF683F"/>
    <w:rsid w:val="00DF68AE"/>
    <w:rsid w:val="00DF69A5"/>
    <w:rsid w:val="00DF69B8"/>
    <w:rsid w:val="00DF6AA4"/>
    <w:rsid w:val="00DF6C83"/>
    <w:rsid w:val="00DF6C88"/>
    <w:rsid w:val="00DF6C9F"/>
    <w:rsid w:val="00DF6E23"/>
    <w:rsid w:val="00DF6E42"/>
    <w:rsid w:val="00DF6F11"/>
    <w:rsid w:val="00DF6F76"/>
    <w:rsid w:val="00DF7023"/>
    <w:rsid w:val="00DF7069"/>
    <w:rsid w:val="00DF70F8"/>
    <w:rsid w:val="00DF7175"/>
    <w:rsid w:val="00DF71F9"/>
    <w:rsid w:val="00DF7380"/>
    <w:rsid w:val="00DF73E8"/>
    <w:rsid w:val="00DF73F7"/>
    <w:rsid w:val="00DF742F"/>
    <w:rsid w:val="00DF74AF"/>
    <w:rsid w:val="00DF7546"/>
    <w:rsid w:val="00DF7640"/>
    <w:rsid w:val="00DF7748"/>
    <w:rsid w:val="00DF784A"/>
    <w:rsid w:val="00DF78BD"/>
    <w:rsid w:val="00DF7932"/>
    <w:rsid w:val="00DF79D1"/>
    <w:rsid w:val="00DF7B11"/>
    <w:rsid w:val="00DF7B98"/>
    <w:rsid w:val="00DF7C80"/>
    <w:rsid w:val="00DF7C88"/>
    <w:rsid w:val="00DF7CDF"/>
    <w:rsid w:val="00DF7D48"/>
    <w:rsid w:val="00DF7DFB"/>
    <w:rsid w:val="00DF7E04"/>
    <w:rsid w:val="00DF7E8C"/>
    <w:rsid w:val="00DF7EA0"/>
    <w:rsid w:val="00DF7F6D"/>
    <w:rsid w:val="00DF7F71"/>
    <w:rsid w:val="00E00040"/>
    <w:rsid w:val="00E00070"/>
    <w:rsid w:val="00E000D6"/>
    <w:rsid w:val="00E00119"/>
    <w:rsid w:val="00E001C9"/>
    <w:rsid w:val="00E00262"/>
    <w:rsid w:val="00E002F6"/>
    <w:rsid w:val="00E0034A"/>
    <w:rsid w:val="00E003BE"/>
    <w:rsid w:val="00E0042E"/>
    <w:rsid w:val="00E004A2"/>
    <w:rsid w:val="00E0061F"/>
    <w:rsid w:val="00E00640"/>
    <w:rsid w:val="00E00757"/>
    <w:rsid w:val="00E00853"/>
    <w:rsid w:val="00E00B16"/>
    <w:rsid w:val="00E00CD5"/>
    <w:rsid w:val="00E00CEE"/>
    <w:rsid w:val="00E00E4F"/>
    <w:rsid w:val="00E01086"/>
    <w:rsid w:val="00E0114A"/>
    <w:rsid w:val="00E01186"/>
    <w:rsid w:val="00E0135B"/>
    <w:rsid w:val="00E0147A"/>
    <w:rsid w:val="00E01587"/>
    <w:rsid w:val="00E0158F"/>
    <w:rsid w:val="00E015CB"/>
    <w:rsid w:val="00E01602"/>
    <w:rsid w:val="00E016AE"/>
    <w:rsid w:val="00E01787"/>
    <w:rsid w:val="00E01822"/>
    <w:rsid w:val="00E0185F"/>
    <w:rsid w:val="00E01863"/>
    <w:rsid w:val="00E019AB"/>
    <w:rsid w:val="00E019AD"/>
    <w:rsid w:val="00E019F2"/>
    <w:rsid w:val="00E01A47"/>
    <w:rsid w:val="00E01B1E"/>
    <w:rsid w:val="00E01C1F"/>
    <w:rsid w:val="00E01CED"/>
    <w:rsid w:val="00E01DDE"/>
    <w:rsid w:val="00E01EDA"/>
    <w:rsid w:val="00E01F6C"/>
    <w:rsid w:val="00E020FA"/>
    <w:rsid w:val="00E021D4"/>
    <w:rsid w:val="00E022A1"/>
    <w:rsid w:val="00E0231F"/>
    <w:rsid w:val="00E023F7"/>
    <w:rsid w:val="00E0243E"/>
    <w:rsid w:val="00E0247B"/>
    <w:rsid w:val="00E02A12"/>
    <w:rsid w:val="00E02A27"/>
    <w:rsid w:val="00E02A28"/>
    <w:rsid w:val="00E02A78"/>
    <w:rsid w:val="00E02AC7"/>
    <w:rsid w:val="00E02B66"/>
    <w:rsid w:val="00E02B86"/>
    <w:rsid w:val="00E02BDC"/>
    <w:rsid w:val="00E02BFA"/>
    <w:rsid w:val="00E02DA8"/>
    <w:rsid w:val="00E02E07"/>
    <w:rsid w:val="00E02F3A"/>
    <w:rsid w:val="00E02F58"/>
    <w:rsid w:val="00E02FA1"/>
    <w:rsid w:val="00E0303C"/>
    <w:rsid w:val="00E03091"/>
    <w:rsid w:val="00E03283"/>
    <w:rsid w:val="00E03323"/>
    <w:rsid w:val="00E033E6"/>
    <w:rsid w:val="00E03441"/>
    <w:rsid w:val="00E03463"/>
    <w:rsid w:val="00E03471"/>
    <w:rsid w:val="00E03504"/>
    <w:rsid w:val="00E0351C"/>
    <w:rsid w:val="00E03601"/>
    <w:rsid w:val="00E03683"/>
    <w:rsid w:val="00E03767"/>
    <w:rsid w:val="00E03887"/>
    <w:rsid w:val="00E0398F"/>
    <w:rsid w:val="00E03A20"/>
    <w:rsid w:val="00E03B09"/>
    <w:rsid w:val="00E03D11"/>
    <w:rsid w:val="00E03E68"/>
    <w:rsid w:val="00E03E79"/>
    <w:rsid w:val="00E03EC3"/>
    <w:rsid w:val="00E03EEE"/>
    <w:rsid w:val="00E040F6"/>
    <w:rsid w:val="00E04112"/>
    <w:rsid w:val="00E041A9"/>
    <w:rsid w:val="00E0423A"/>
    <w:rsid w:val="00E0426A"/>
    <w:rsid w:val="00E04326"/>
    <w:rsid w:val="00E0432F"/>
    <w:rsid w:val="00E04338"/>
    <w:rsid w:val="00E044AF"/>
    <w:rsid w:val="00E04547"/>
    <w:rsid w:val="00E045C7"/>
    <w:rsid w:val="00E04611"/>
    <w:rsid w:val="00E04795"/>
    <w:rsid w:val="00E047F1"/>
    <w:rsid w:val="00E047FD"/>
    <w:rsid w:val="00E04814"/>
    <w:rsid w:val="00E04857"/>
    <w:rsid w:val="00E04940"/>
    <w:rsid w:val="00E0495A"/>
    <w:rsid w:val="00E049A2"/>
    <w:rsid w:val="00E04A72"/>
    <w:rsid w:val="00E04AFB"/>
    <w:rsid w:val="00E04C0B"/>
    <w:rsid w:val="00E04CBE"/>
    <w:rsid w:val="00E04D64"/>
    <w:rsid w:val="00E050E2"/>
    <w:rsid w:val="00E05389"/>
    <w:rsid w:val="00E0540A"/>
    <w:rsid w:val="00E05423"/>
    <w:rsid w:val="00E05522"/>
    <w:rsid w:val="00E056F7"/>
    <w:rsid w:val="00E0572E"/>
    <w:rsid w:val="00E0581D"/>
    <w:rsid w:val="00E058E3"/>
    <w:rsid w:val="00E0592F"/>
    <w:rsid w:val="00E05938"/>
    <w:rsid w:val="00E05B9C"/>
    <w:rsid w:val="00E05BC2"/>
    <w:rsid w:val="00E05C73"/>
    <w:rsid w:val="00E05C88"/>
    <w:rsid w:val="00E05D5F"/>
    <w:rsid w:val="00E05D7B"/>
    <w:rsid w:val="00E05FA6"/>
    <w:rsid w:val="00E06298"/>
    <w:rsid w:val="00E063BE"/>
    <w:rsid w:val="00E064D6"/>
    <w:rsid w:val="00E0656C"/>
    <w:rsid w:val="00E065A7"/>
    <w:rsid w:val="00E066DF"/>
    <w:rsid w:val="00E067D5"/>
    <w:rsid w:val="00E0689D"/>
    <w:rsid w:val="00E069BE"/>
    <w:rsid w:val="00E06A14"/>
    <w:rsid w:val="00E06A6B"/>
    <w:rsid w:val="00E06BF6"/>
    <w:rsid w:val="00E0714D"/>
    <w:rsid w:val="00E071B6"/>
    <w:rsid w:val="00E0723C"/>
    <w:rsid w:val="00E07342"/>
    <w:rsid w:val="00E073B9"/>
    <w:rsid w:val="00E073F8"/>
    <w:rsid w:val="00E07419"/>
    <w:rsid w:val="00E07427"/>
    <w:rsid w:val="00E0748D"/>
    <w:rsid w:val="00E075DD"/>
    <w:rsid w:val="00E076BB"/>
    <w:rsid w:val="00E07720"/>
    <w:rsid w:val="00E07791"/>
    <w:rsid w:val="00E077E7"/>
    <w:rsid w:val="00E07A4F"/>
    <w:rsid w:val="00E07B0B"/>
    <w:rsid w:val="00E07B74"/>
    <w:rsid w:val="00E07B7E"/>
    <w:rsid w:val="00E07C2E"/>
    <w:rsid w:val="00E07CF2"/>
    <w:rsid w:val="00E07D29"/>
    <w:rsid w:val="00E07D65"/>
    <w:rsid w:val="00E07D87"/>
    <w:rsid w:val="00E07E07"/>
    <w:rsid w:val="00E07E1E"/>
    <w:rsid w:val="00E07E58"/>
    <w:rsid w:val="00E07EB9"/>
    <w:rsid w:val="00E07EC9"/>
    <w:rsid w:val="00E1015D"/>
    <w:rsid w:val="00E10179"/>
    <w:rsid w:val="00E102A5"/>
    <w:rsid w:val="00E10309"/>
    <w:rsid w:val="00E10624"/>
    <w:rsid w:val="00E10642"/>
    <w:rsid w:val="00E10888"/>
    <w:rsid w:val="00E1093E"/>
    <w:rsid w:val="00E1097E"/>
    <w:rsid w:val="00E10981"/>
    <w:rsid w:val="00E109AC"/>
    <w:rsid w:val="00E10AAE"/>
    <w:rsid w:val="00E10B29"/>
    <w:rsid w:val="00E10BD5"/>
    <w:rsid w:val="00E10C47"/>
    <w:rsid w:val="00E10D72"/>
    <w:rsid w:val="00E10E15"/>
    <w:rsid w:val="00E10E5B"/>
    <w:rsid w:val="00E10F74"/>
    <w:rsid w:val="00E110A5"/>
    <w:rsid w:val="00E111D4"/>
    <w:rsid w:val="00E111E6"/>
    <w:rsid w:val="00E113C2"/>
    <w:rsid w:val="00E11413"/>
    <w:rsid w:val="00E11457"/>
    <w:rsid w:val="00E114FB"/>
    <w:rsid w:val="00E11565"/>
    <w:rsid w:val="00E1157F"/>
    <w:rsid w:val="00E116FE"/>
    <w:rsid w:val="00E117DD"/>
    <w:rsid w:val="00E118A1"/>
    <w:rsid w:val="00E119E5"/>
    <w:rsid w:val="00E11A73"/>
    <w:rsid w:val="00E11AC9"/>
    <w:rsid w:val="00E11AD9"/>
    <w:rsid w:val="00E11BA6"/>
    <w:rsid w:val="00E11C42"/>
    <w:rsid w:val="00E11D08"/>
    <w:rsid w:val="00E11D16"/>
    <w:rsid w:val="00E11DF9"/>
    <w:rsid w:val="00E11E04"/>
    <w:rsid w:val="00E11E2F"/>
    <w:rsid w:val="00E11E41"/>
    <w:rsid w:val="00E11EE5"/>
    <w:rsid w:val="00E11F6D"/>
    <w:rsid w:val="00E11FF1"/>
    <w:rsid w:val="00E12017"/>
    <w:rsid w:val="00E12022"/>
    <w:rsid w:val="00E12175"/>
    <w:rsid w:val="00E121AB"/>
    <w:rsid w:val="00E121BC"/>
    <w:rsid w:val="00E12285"/>
    <w:rsid w:val="00E122E4"/>
    <w:rsid w:val="00E122FF"/>
    <w:rsid w:val="00E123EB"/>
    <w:rsid w:val="00E126A1"/>
    <w:rsid w:val="00E126E7"/>
    <w:rsid w:val="00E1270E"/>
    <w:rsid w:val="00E1277C"/>
    <w:rsid w:val="00E127D1"/>
    <w:rsid w:val="00E1283E"/>
    <w:rsid w:val="00E12A2D"/>
    <w:rsid w:val="00E12B24"/>
    <w:rsid w:val="00E12B5C"/>
    <w:rsid w:val="00E12B9E"/>
    <w:rsid w:val="00E12C6B"/>
    <w:rsid w:val="00E12CE5"/>
    <w:rsid w:val="00E12E0E"/>
    <w:rsid w:val="00E12E4B"/>
    <w:rsid w:val="00E12F22"/>
    <w:rsid w:val="00E13026"/>
    <w:rsid w:val="00E132D3"/>
    <w:rsid w:val="00E13493"/>
    <w:rsid w:val="00E134EA"/>
    <w:rsid w:val="00E134EE"/>
    <w:rsid w:val="00E13568"/>
    <w:rsid w:val="00E13589"/>
    <w:rsid w:val="00E1359D"/>
    <w:rsid w:val="00E135E0"/>
    <w:rsid w:val="00E138BA"/>
    <w:rsid w:val="00E138CE"/>
    <w:rsid w:val="00E1391C"/>
    <w:rsid w:val="00E139B6"/>
    <w:rsid w:val="00E139BC"/>
    <w:rsid w:val="00E13A3B"/>
    <w:rsid w:val="00E13B92"/>
    <w:rsid w:val="00E13DDE"/>
    <w:rsid w:val="00E13EA5"/>
    <w:rsid w:val="00E1407F"/>
    <w:rsid w:val="00E14122"/>
    <w:rsid w:val="00E142DE"/>
    <w:rsid w:val="00E14350"/>
    <w:rsid w:val="00E143B9"/>
    <w:rsid w:val="00E14422"/>
    <w:rsid w:val="00E144C8"/>
    <w:rsid w:val="00E144DF"/>
    <w:rsid w:val="00E14600"/>
    <w:rsid w:val="00E1462C"/>
    <w:rsid w:val="00E146FE"/>
    <w:rsid w:val="00E147F2"/>
    <w:rsid w:val="00E14825"/>
    <w:rsid w:val="00E14827"/>
    <w:rsid w:val="00E1482C"/>
    <w:rsid w:val="00E1483C"/>
    <w:rsid w:val="00E14881"/>
    <w:rsid w:val="00E148BD"/>
    <w:rsid w:val="00E148E1"/>
    <w:rsid w:val="00E1493E"/>
    <w:rsid w:val="00E14997"/>
    <w:rsid w:val="00E149F0"/>
    <w:rsid w:val="00E14A29"/>
    <w:rsid w:val="00E14AC4"/>
    <w:rsid w:val="00E14B70"/>
    <w:rsid w:val="00E14B76"/>
    <w:rsid w:val="00E14CF4"/>
    <w:rsid w:val="00E14D3C"/>
    <w:rsid w:val="00E14D53"/>
    <w:rsid w:val="00E14D58"/>
    <w:rsid w:val="00E14D61"/>
    <w:rsid w:val="00E14E57"/>
    <w:rsid w:val="00E14EF1"/>
    <w:rsid w:val="00E14F71"/>
    <w:rsid w:val="00E14FF4"/>
    <w:rsid w:val="00E15040"/>
    <w:rsid w:val="00E150B1"/>
    <w:rsid w:val="00E150F5"/>
    <w:rsid w:val="00E151B9"/>
    <w:rsid w:val="00E1531C"/>
    <w:rsid w:val="00E1538C"/>
    <w:rsid w:val="00E1543F"/>
    <w:rsid w:val="00E154E3"/>
    <w:rsid w:val="00E1555E"/>
    <w:rsid w:val="00E1557B"/>
    <w:rsid w:val="00E15656"/>
    <w:rsid w:val="00E15763"/>
    <w:rsid w:val="00E15849"/>
    <w:rsid w:val="00E1589E"/>
    <w:rsid w:val="00E158D0"/>
    <w:rsid w:val="00E158D1"/>
    <w:rsid w:val="00E15A8A"/>
    <w:rsid w:val="00E15B40"/>
    <w:rsid w:val="00E15B68"/>
    <w:rsid w:val="00E15B94"/>
    <w:rsid w:val="00E15BEB"/>
    <w:rsid w:val="00E15CBE"/>
    <w:rsid w:val="00E15D35"/>
    <w:rsid w:val="00E15E13"/>
    <w:rsid w:val="00E15EEE"/>
    <w:rsid w:val="00E15F07"/>
    <w:rsid w:val="00E15F61"/>
    <w:rsid w:val="00E15F7B"/>
    <w:rsid w:val="00E15FD5"/>
    <w:rsid w:val="00E16033"/>
    <w:rsid w:val="00E160DD"/>
    <w:rsid w:val="00E1632D"/>
    <w:rsid w:val="00E163C5"/>
    <w:rsid w:val="00E163C6"/>
    <w:rsid w:val="00E163F7"/>
    <w:rsid w:val="00E16414"/>
    <w:rsid w:val="00E16542"/>
    <w:rsid w:val="00E16679"/>
    <w:rsid w:val="00E1674E"/>
    <w:rsid w:val="00E16824"/>
    <w:rsid w:val="00E169C9"/>
    <w:rsid w:val="00E16ADB"/>
    <w:rsid w:val="00E16AF5"/>
    <w:rsid w:val="00E16C81"/>
    <w:rsid w:val="00E16CE6"/>
    <w:rsid w:val="00E16D24"/>
    <w:rsid w:val="00E16D83"/>
    <w:rsid w:val="00E16DA7"/>
    <w:rsid w:val="00E16DDF"/>
    <w:rsid w:val="00E16E16"/>
    <w:rsid w:val="00E16E44"/>
    <w:rsid w:val="00E16E53"/>
    <w:rsid w:val="00E16EE3"/>
    <w:rsid w:val="00E16F2E"/>
    <w:rsid w:val="00E16F56"/>
    <w:rsid w:val="00E1700F"/>
    <w:rsid w:val="00E1701F"/>
    <w:rsid w:val="00E17282"/>
    <w:rsid w:val="00E173C2"/>
    <w:rsid w:val="00E17589"/>
    <w:rsid w:val="00E1758E"/>
    <w:rsid w:val="00E175EE"/>
    <w:rsid w:val="00E1763D"/>
    <w:rsid w:val="00E17707"/>
    <w:rsid w:val="00E177AF"/>
    <w:rsid w:val="00E1786C"/>
    <w:rsid w:val="00E17890"/>
    <w:rsid w:val="00E1792E"/>
    <w:rsid w:val="00E179EF"/>
    <w:rsid w:val="00E17A99"/>
    <w:rsid w:val="00E17B0B"/>
    <w:rsid w:val="00E17B23"/>
    <w:rsid w:val="00E17C95"/>
    <w:rsid w:val="00E17CAB"/>
    <w:rsid w:val="00E17D4F"/>
    <w:rsid w:val="00E17D59"/>
    <w:rsid w:val="00E17D84"/>
    <w:rsid w:val="00E20083"/>
    <w:rsid w:val="00E2010F"/>
    <w:rsid w:val="00E20185"/>
    <w:rsid w:val="00E201C1"/>
    <w:rsid w:val="00E2024F"/>
    <w:rsid w:val="00E203A5"/>
    <w:rsid w:val="00E203AD"/>
    <w:rsid w:val="00E203E5"/>
    <w:rsid w:val="00E20497"/>
    <w:rsid w:val="00E20568"/>
    <w:rsid w:val="00E205F3"/>
    <w:rsid w:val="00E205FB"/>
    <w:rsid w:val="00E20633"/>
    <w:rsid w:val="00E2078C"/>
    <w:rsid w:val="00E20923"/>
    <w:rsid w:val="00E20A0B"/>
    <w:rsid w:val="00E20A41"/>
    <w:rsid w:val="00E20ABF"/>
    <w:rsid w:val="00E20AFB"/>
    <w:rsid w:val="00E20B08"/>
    <w:rsid w:val="00E20C61"/>
    <w:rsid w:val="00E20DB9"/>
    <w:rsid w:val="00E20F04"/>
    <w:rsid w:val="00E20F38"/>
    <w:rsid w:val="00E2111C"/>
    <w:rsid w:val="00E2114C"/>
    <w:rsid w:val="00E211BD"/>
    <w:rsid w:val="00E2136C"/>
    <w:rsid w:val="00E214CB"/>
    <w:rsid w:val="00E214E6"/>
    <w:rsid w:val="00E21500"/>
    <w:rsid w:val="00E215F5"/>
    <w:rsid w:val="00E2163D"/>
    <w:rsid w:val="00E216B3"/>
    <w:rsid w:val="00E216D0"/>
    <w:rsid w:val="00E21725"/>
    <w:rsid w:val="00E217D0"/>
    <w:rsid w:val="00E21934"/>
    <w:rsid w:val="00E21993"/>
    <w:rsid w:val="00E219B7"/>
    <w:rsid w:val="00E21A74"/>
    <w:rsid w:val="00E21A97"/>
    <w:rsid w:val="00E21B71"/>
    <w:rsid w:val="00E21C70"/>
    <w:rsid w:val="00E21C7F"/>
    <w:rsid w:val="00E21DDA"/>
    <w:rsid w:val="00E21DF6"/>
    <w:rsid w:val="00E21EFA"/>
    <w:rsid w:val="00E21F89"/>
    <w:rsid w:val="00E21FC4"/>
    <w:rsid w:val="00E22028"/>
    <w:rsid w:val="00E22086"/>
    <w:rsid w:val="00E22091"/>
    <w:rsid w:val="00E22287"/>
    <w:rsid w:val="00E2230D"/>
    <w:rsid w:val="00E2235F"/>
    <w:rsid w:val="00E223BE"/>
    <w:rsid w:val="00E22494"/>
    <w:rsid w:val="00E224DD"/>
    <w:rsid w:val="00E22529"/>
    <w:rsid w:val="00E22583"/>
    <w:rsid w:val="00E22592"/>
    <w:rsid w:val="00E2262C"/>
    <w:rsid w:val="00E226FA"/>
    <w:rsid w:val="00E228F2"/>
    <w:rsid w:val="00E2290D"/>
    <w:rsid w:val="00E22930"/>
    <w:rsid w:val="00E229D7"/>
    <w:rsid w:val="00E22AB5"/>
    <w:rsid w:val="00E22B71"/>
    <w:rsid w:val="00E22B84"/>
    <w:rsid w:val="00E22C4F"/>
    <w:rsid w:val="00E22D7F"/>
    <w:rsid w:val="00E22E8C"/>
    <w:rsid w:val="00E22E94"/>
    <w:rsid w:val="00E22F12"/>
    <w:rsid w:val="00E22F15"/>
    <w:rsid w:val="00E22FAE"/>
    <w:rsid w:val="00E23040"/>
    <w:rsid w:val="00E230F2"/>
    <w:rsid w:val="00E23168"/>
    <w:rsid w:val="00E23210"/>
    <w:rsid w:val="00E2327E"/>
    <w:rsid w:val="00E23323"/>
    <w:rsid w:val="00E23338"/>
    <w:rsid w:val="00E23350"/>
    <w:rsid w:val="00E233DF"/>
    <w:rsid w:val="00E234E9"/>
    <w:rsid w:val="00E235F2"/>
    <w:rsid w:val="00E236CF"/>
    <w:rsid w:val="00E23799"/>
    <w:rsid w:val="00E2383B"/>
    <w:rsid w:val="00E2387B"/>
    <w:rsid w:val="00E23AA1"/>
    <w:rsid w:val="00E23B46"/>
    <w:rsid w:val="00E23B47"/>
    <w:rsid w:val="00E23B83"/>
    <w:rsid w:val="00E23BAA"/>
    <w:rsid w:val="00E23BC3"/>
    <w:rsid w:val="00E23C42"/>
    <w:rsid w:val="00E23C4B"/>
    <w:rsid w:val="00E23D4B"/>
    <w:rsid w:val="00E23D86"/>
    <w:rsid w:val="00E23E51"/>
    <w:rsid w:val="00E23F77"/>
    <w:rsid w:val="00E24011"/>
    <w:rsid w:val="00E240BB"/>
    <w:rsid w:val="00E2423C"/>
    <w:rsid w:val="00E24294"/>
    <w:rsid w:val="00E24304"/>
    <w:rsid w:val="00E24310"/>
    <w:rsid w:val="00E24355"/>
    <w:rsid w:val="00E244C4"/>
    <w:rsid w:val="00E2460C"/>
    <w:rsid w:val="00E246B9"/>
    <w:rsid w:val="00E247D5"/>
    <w:rsid w:val="00E24963"/>
    <w:rsid w:val="00E24B4B"/>
    <w:rsid w:val="00E24C56"/>
    <w:rsid w:val="00E24C57"/>
    <w:rsid w:val="00E24CCA"/>
    <w:rsid w:val="00E24CD1"/>
    <w:rsid w:val="00E24D4A"/>
    <w:rsid w:val="00E24D77"/>
    <w:rsid w:val="00E24D94"/>
    <w:rsid w:val="00E24F09"/>
    <w:rsid w:val="00E24F23"/>
    <w:rsid w:val="00E24F3E"/>
    <w:rsid w:val="00E24F68"/>
    <w:rsid w:val="00E25379"/>
    <w:rsid w:val="00E25417"/>
    <w:rsid w:val="00E254A3"/>
    <w:rsid w:val="00E25591"/>
    <w:rsid w:val="00E25820"/>
    <w:rsid w:val="00E25DBD"/>
    <w:rsid w:val="00E25DD7"/>
    <w:rsid w:val="00E25F86"/>
    <w:rsid w:val="00E25F8E"/>
    <w:rsid w:val="00E25FF0"/>
    <w:rsid w:val="00E26013"/>
    <w:rsid w:val="00E262A9"/>
    <w:rsid w:val="00E262D8"/>
    <w:rsid w:val="00E263A8"/>
    <w:rsid w:val="00E2643B"/>
    <w:rsid w:val="00E264E6"/>
    <w:rsid w:val="00E26531"/>
    <w:rsid w:val="00E265D0"/>
    <w:rsid w:val="00E266EE"/>
    <w:rsid w:val="00E26716"/>
    <w:rsid w:val="00E26751"/>
    <w:rsid w:val="00E268B2"/>
    <w:rsid w:val="00E2698F"/>
    <w:rsid w:val="00E26A08"/>
    <w:rsid w:val="00E26BAF"/>
    <w:rsid w:val="00E26CA1"/>
    <w:rsid w:val="00E26D85"/>
    <w:rsid w:val="00E26DB6"/>
    <w:rsid w:val="00E26E28"/>
    <w:rsid w:val="00E26F46"/>
    <w:rsid w:val="00E26FAD"/>
    <w:rsid w:val="00E26FE8"/>
    <w:rsid w:val="00E27039"/>
    <w:rsid w:val="00E27050"/>
    <w:rsid w:val="00E27054"/>
    <w:rsid w:val="00E2709A"/>
    <w:rsid w:val="00E270D8"/>
    <w:rsid w:val="00E271DF"/>
    <w:rsid w:val="00E272F0"/>
    <w:rsid w:val="00E27342"/>
    <w:rsid w:val="00E27755"/>
    <w:rsid w:val="00E278A5"/>
    <w:rsid w:val="00E278AE"/>
    <w:rsid w:val="00E278F9"/>
    <w:rsid w:val="00E279A0"/>
    <w:rsid w:val="00E279B9"/>
    <w:rsid w:val="00E27A17"/>
    <w:rsid w:val="00E27B23"/>
    <w:rsid w:val="00E27BCB"/>
    <w:rsid w:val="00E27BED"/>
    <w:rsid w:val="00E27C03"/>
    <w:rsid w:val="00E27C54"/>
    <w:rsid w:val="00E27C70"/>
    <w:rsid w:val="00E27D42"/>
    <w:rsid w:val="00E27DD0"/>
    <w:rsid w:val="00E27E36"/>
    <w:rsid w:val="00E27E6A"/>
    <w:rsid w:val="00E30055"/>
    <w:rsid w:val="00E301A6"/>
    <w:rsid w:val="00E301F9"/>
    <w:rsid w:val="00E30285"/>
    <w:rsid w:val="00E302B3"/>
    <w:rsid w:val="00E302ED"/>
    <w:rsid w:val="00E30310"/>
    <w:rsid w:val="00E30323"/>
    <w:rsid w:val="00E30488"/>
    <w:rsid w:val="00E304B0"/>
    <w:rsid w:val="00E3052E"/>
    <w:rsid w:val="00E30588"/>
    <w:rsid w:val="00E30619"/>
    <w:rsid w:val="00E3068E"/>
    <w:rsid w:val="00E30754"/>
    <w:rsid w:val="00E30817"/>
    <w:rsid w:val="00E308FC"/>
    <w:rsid w:val="00E30945"/>
    <w:rsid w:val="00E3094E"/>
    <w:rsid w:val="00E30ABB"/>
    <w:rsid w:val="00E30AFB"/>
    <w:rsid w:val="00E30C9E"/>
    <w:rsid w:val="00E30D1F"/>
    <w:rsid w:val="00E30D7A"/>
    <w:rsid w:val="00E30D88"/>
    <w:rsid w:val="00E30E1B"/>
    <w:rsid w:val="00E30E58"/>
    <w:rsid w:val="00E30E99"/>
    <w:rsid w:val="00E30EB7"/>
    <w:rsid w:val="00E30EC6"/>
    <w:rsid w:val="00E30F65"/>
    <w:rsid w:val="00E3104F"/>
    <w:rsid w:val="00E31093"/>
    <w:rsid w:val="00E312D8"/>
    <w:rsid w:val="00E31311"/>
    <w:rsid w:val="00E313FF"/>
    <w:rsid w:val="00E31533"/>
    <w:rsid w:val="00E31535"/>
    <w:rsid w:val="00E31540"/>
    <w:rsid w:val="00E31638"/>
    <w:rsid w:val="00E3172E"/>
    <w:rsid w:val="00E3186A"/>
    <w:rsid w:val="00E3187F"/>
    <w:rsid w:val="00E318A9"/>
    <w:rsid w:val="00E318CE"/>
    <w:rsid w:val="00E319E2"/>
    <w:rsid w:val="00E31BCE"/>
    <w:rsid w:val="00E31CEB"/>
    <w:rsid w:val="00E31D51"/>
    <w:rsid w:val="00E31DFB"/>
    <w:rsid w:val="00E31E2F"/>
    <w:rsid w:val="00E31E7E"/>
    <w:rsid w:val="00E31EA9"/>
    <w:rsid w:val="00E31EEB"/>
    <w:rsid w:val="00E32034"/>
    <w:rsid w:val="00E3205A"/>
    <w:rsid w:val="00E321B2"/>
    <w:rsid w:val="00E3222F"/>
    <w:rsid w:val="00E322D5"/>
    <w:rsid w:val="00E323D0"/>
    <w:rsid w:val="00E32566"/>
    <w:rsid w:val="00E325B8"/>
    <w:rsid w:val="00E32623"/>
    <w:rsid w:val="00E32624"/>
    <w:rsid w:val="00E32672"/>
    <w:rsid w:val="00E328BB"/>
    <w:rsid w:val="00E32BBD"/>
    <w:rsid w:val="00E32BCE"/>
    <w:rsid w:val="00E32C4D"/>
    <w:rsid w:val="00E32C91"/>
    <w:rsid w:val="00E32E99"/>
    <w:rsid w:val="00E32F18"/>
    <w:rsid w:val="00E33173"/>
    <w:rsid w:val="00E3328D"/>
    <w:rsid w:val="00E33407"/>
    <w:rsid w:val="00E33454"/>
    <w:rsid w:val="00E3352D"/>
    <w:rsid w:val="00E335B6"/>
    <w:rsid w:val="00E33607"/>
    <w:rsid w:val="00E3371B"/>
    <w:rsid w:val="00E33722"/>
    <w:rsid w:val="00E3387B"/>
    <w:rsid w:val="00E33957"/>
    <w:rsid w:val="00E3395A"/>
    <w:rsid w:val="00E3398A"/>
    <w:rsid w:val="00E339FC"/>
    <w:rsid w:val="00E33A3A"/>
    <w:rsid w:val="00E33A49"/>
    <w:rsid w:val="00E33AAA"/>
    <w:rsid w:val="00E33C09"/>
    <w:rsid w:val="00E33E72"/>
    <w:rsid w:val="00E33FF0"/>
    <w:rsid w:val="00E340E3"/>
    <w:rsid w:val="00E341AF"/>
    <w:rsid w:val="00E34205"/>
    <w:rsid w:val="00E34615"/>
    <w:rsid w:val="00E34621"/>
    <w:rsid w:val="00E34702"/>
    <w:rsid w:val="00E34914"/>
    <w:rsid w:val="00E3491E"/>
    <w:rsid w:val="00E3493C"/>
    <w:rsid w:val="00E34AF1"/>
    <w:rsid w:val="00E34B27"/>
    <w:rsid w:val="00E34B2D"/>
    <w:rsid w:val="00E34BEF"/>
    <w:rsid w:val="00E34C7A"/>
    <w:rsid w:val="00E34C7F"/>
    <w:rsid w:val="00E34C95"/>
    <w:rsid w:val="00E34EEB"/>
    <w:rsid w:val="00E34EFA"/>
    <w:rsid w:val="00E34F1D"/>
    <w:rsid w:val="00E34FA9"/>
    <w:rsid w:val="00E350C6"/>
    <w:rsid w:val="00E35173"/>
    <w:rsid w:val="00E3518E"/>
    <w:rsid w:val="00E351D5"/>
    <w:rsid w:val="00E35213"/>
    <w:rsid w:val="00E352C2"/>
    <w:rsid w:val="00E35366"/>
    <w:rsid w:val="00E35506"/>
    <w:rsid w:val="00E3561D"/>
    <w:rsid w:val="00E35665"/>
    <w:rsid w:val="00E357A0"/>
    <w:rsid w:val="00E357A2"/>
    <w:rsid w:val="00E35914"/>
    <w:rsid w:val="00E35916"/>
    <w:rsid w:val="00E3598B"/>
    <w:rsid w:val="00E35A31"/>
    <w:rsid w:val="00E35A37"/>
    <w:rsid w:val="00E35A5F"/>
    <w:rsid w:val="00E35A60"/>
    <w:rsid w:val="00E35ACE"/>
    <w:rsid w:val="00E35B6E"/>
    <w:rsid w:val="00E35C4F"/>
    <w:rsid w:val="00E35CB9"/>
    <w:rsid w:val="00E35D5E"/>
    <w:rsid w:val="00E35D8A"/>
    <w:rsid w:val="00E35DD0"/>
    <w:rsid w:val="00E35F3C"/>
    <w:rsid w:val="00E35F49"/>
    <w:rsid w:val="00E35FAA"/>
    <w:rsid w:val="00E35FC1"/>
    <w:rsid w:val="00E36052"/>
    <w:rsid w:val="00E365C0"/>
    <w:rsid w:val="00E365D2"/>
    <w:rsid w:val="00E365E6"/>
    <w:rsid w:val="00E3665C"/>
    <w:rsid w:val="00E3665D"/>
    <w:rsid w:val="00E3677B"/>
    <w:rsid w:val="00E3677E"/>
    <w:rsid w:val="00E367BA"/>
    <w:rsid w:val="00E36927"/>
    <w:rsid w:val="00E36A0F"/>
    <w:rsid w:val="00E36AFB"/>
    <w:rsid w:val="00E36BDE"/>
    <w:rsid w:val="00E36C79"/>
    <w:rsid w:val="00E36D28"/>
    <w:rsid w:val="00E36DC6"/>
    <w:rsid w:val="00E36F36"/>
    <w:rsid w:val="00E3720A"/>
    <w:rsid w:val="00E3722A"/>
    <w:rsid w:val="00E372E2"/>
    <w:rsid w:val="00E37448"/>
    <w:rsid w:val="00E37467"/>
    <w:rsid w:val="00E37485"/>
    <w:rsid w:val="00E374C9"/>
    <w:rsid w:val="00E374E6"/>
    <w:rsid w:val="00E3757F"/>
    <w:rsid w:val="00E375E4"/>
    <w:rsid w:val="00E3762B"/>
    <w:rsid w:val="00E3769B"/>
    <w:rsid w:val="00E376D3"/>
    <w:rsid w:val="00E37862"/>
    <w:rsid w:val="00E3791B"/>
    <w:rsid w:val="00E379A6"/>
    <w:rsid w:val="00E379C6"/>
    <w:rsid w:val="00E37A3C"/>
    <w:rsid w:val="00E37AF7"/>
    <w:rsid w:val="00E37B3B"/>
    <w:rsid w:val="00E37BA6"/>
    <w:rsid w:val="00E37C36"/>
    <w:rsid w:val="00E37CAB"/>
    <w:rsid w:val="00E37D2E"/>
    <w:rsid w:val="00E37DF1"/>
    <w:rsid w:val="00E37F81"/>
    <w:rsid w:val="00E37F90"/>
    <w:rsid w:val="00E37FB7"/>
    <w:rsid w:val="00E37FF1"/>
    <w:rsid w:val="00E400E6"/>
    <w:rsid w:val="00E400F1"/>
    <w:rsid w:val="00E401CC"/>
    <w:rsid w:val="00E401FF"/>
    <w:rsid w:val="00E40485"/>
    <w:rsid w:val="00E40513"/>
    <w:rsid w:val="00E40616"/>
    <w:rsid w:val="00E4061C"/>
    <w:rsid w:val="00E406AC"/>
    <w:rsid w:val="00E406C7"/>
    <w:rsid w:val="00E40735"/>
    <w:rsid w:val="00E40771"/>
    <w:rsid w:val="00E40888"/>
    <w:rsid w:val="00E40928"/>
    <w:rsid w:val="00E40930"/>
    <w:rsid w:val="00E40978"/>
    <w:rsid w:val="00E409B7"/>
    <w:rsid w:val="00E40A23"/>
    <w:rsid w:val="00E40ABE"/>
    <w:rsid w:val="00E40B3B"/>
    <w:rsid w:val="00E40C0D"/>
    <w:rsid w:val="00E40C49"/>
    <w:rsid w:val="00E40CC4"/>
    <w:rsid w:val="00E40DF9"/>
    <w:rsid w:val="00E40E13"/>
    <w:rsid w:val="00E40E67"/>
    <w:rsid w:val="00E40E8C"/>
    <w:rsid w:val="00E40E9D"/>
    <w:rsid w:val="00E40ED1"/>
    <w:rsid w:val="00E40EE5"/>
    <w:rsid w:val="00E40F7E"/>
    <w:rsid w:val="00E4102E"/>
    <w:rsid w:val="00E411CF"/>
    <w:rsid w:val="00E412BE"/>
    <w:rsid w:val="00E413C2"/>
    <w:rsid w:val="00E418F1"/>
    <w:rsid w:val="00E41A66"/>
    <w:rsid w:val="00E41D2C"/>
    <w:rsid w:val="00E41D31"/>
    <w:rsid w:val="00E41DF6"/>
    <w:rsid w:val="00E41E8C"/>
    <w:rsid w:val="00E42018"/>
    <w:rsid w:val="00E4201F"/>
    <w:rsid w:val="00E42081"/>
    <w:rsid w:val="00E422F8"/>
    <w:rsid w:val="00E42333"/>
    <w:rsid w:val="00E42380"/>
    <w:rsid w:val="00E423E9"/>
    <w:rsid w:val="00E425C0"/>
    <w:rsid w:val="00E4262C"/>
    <w:rsid w:val="00E42661"/>
    <w:rsid w:val="00E426CA"/>
    <w:rsid w:val="00E4287F"/>
    <w:rsid w:val="00E42976"/>
    <w:rsid w:val="00E42A58"/>
    <w:rsid w:val="00E42AC5"/>
    <w:rsid w:val="00E42D08"/>
    <w:rsid w:val="00E42D1F"/>
    <w:rsid w:val="00E42D7E"/>
    <w:rsid w:val="00E42E4D"/>
    <w:rsid w:val="00E430A5"/>
    <w:rsid w:val="00E430B3"/>
    <w:rsid w:val="00E4310F"/>
    <w:rsid w:val="00E43283"/>
    <w:rsid w:val="00E43382"/>
    <w:rsid w:val="00E43400"/>
    <w:rsid w:val="00E4359E"/>
    <w:rsid w:val="00E435BA"/>
    <w:rsid w:val="00E435D8"/>
    <w:rsid w:val="00E43620"/>
    <w:rsid w:val="00E436B7"/>
    <w:rsid w:val="00E43739"/>
    <w:rsid w:val="00E437A0"/>
    <w:rsid w:val="00E4384E"/>
    <w:rsid w:val="00E438B3"/>
    <w:rsid w:val="00E43A4D"/>
    <w:rsid w:val="00E43A60"/>
    <w:rsid w:val="00E43AE8"/>
    <w:rsid w:val="00E43C3A"/>
    <w:rsid w:val="00E43D12"/>
    <w:rsid w:val="00E43D86"/>
    <w:rsid w:val="00E43E2F"/>
    <w:rsid w:val="00E43E9A"/>
    <w:rsid w:val="00E43EC6"/>
    <w:rsid w:val="00E43EDF"/>
    <w:rsid w:val="00E43F3D"/>
    <w:rsid w:val="00E43F42"/>
    <w:rsid w:val="00E440A2"/>
    <w:rsid w:val="00E440FF"/>
    <w:rsid w:val="00E44160"/>
    <w:rsid w:val="00E441FB"/>
    <w:rsid w:val="00E4424D"/>
    <w:rsid w:val="00E44269"/>
    <w:rsid w:val="00E442A4"/>
    <w:rsid w:val="00E44306"/>
    <w:rsid w:val="00E4437C"/>
    <w:rsid w:val="00E4457B"/>
    <w:rsid w:val="00E44962"/>
    <w:rsid w:val="00E44CB3"/>
    <w:rsid w:val="00E44D50"/>
    <w:rsid w:val="00E44D7C"/>
    <w:rsid w:val="00E44E5F"/>
    <w:rsid w:val="00E44F9A"/>
    <w:rsid w:val="00E44FC0"/>
    <w:rsid w:val="00E4503F"/>
    <w:rsid w:val="00E45136"/>
    <w:rsid w:val="00E451EE"/>
    <w:rsid w:val="00E45268"/>
    <w:rsid w:val="00E4526F"/>
    <w:rsid w:val="00E4534C"/>
    <w:rsid w:val="00E4535A"/>
    <w:rsid w:val="00E453CA"/>
    <w:rsid w:val="00E45486"/>
    <w:rsid w:val="00E454B5"/>
    <w:rsid w:val="00E45562"/>
    <w:rsid w:val="00E4556E"/>
    <w:rsid w:val="00E4566F"/>
    <w:rsid w:val="00E45672"/>
    <w:rsid w:val="00E456B1"/>
    <w:rsid w:val="00E45755"/>
    <w:rsid w:val="00E45802"/>
    <w:rsid w:val="00E4586C"/>
    <w:rsid w:val="00E458B5"/>
    <w:rsid w:val="00E45A0D"/>
    <w:rsid w:val="00E45A19"/>
    <w:rsid w:val="00E45A74"/>
    <w:rsid w:val="00E45A7E"/>
    <w:rsid w:val="00E45A80"/>
    <w:rsid w:val="00E45AE0"/>
    <w:rsid w:val="00E45B7D"/>
    <w:rsid w:val="00E45BB8"/>
    <w:rsid w:val="00E45BEC"/>
    <w:rsid w:val="00E45C8F"/>
    <w:rsid w:val="00E45DFC"/>
    <w:rsid w:val="00E45EC3"/>
    <w:rsid w:val="00E45FA3"/>
    <w:rsid w:val="00E461BC"/>
    <w:rsid w:val="00E462EA"/>
    <w:rsid w:val="00E46324"/>
    <w:rsid w:val="00E46609"/>
    <w:rsid w:val="00E4685E"/>
    <w:rsid w:val="00E46A8E"/>
    <w:rsid w:val="00E46BCE"/>
    <w:rsid w:val="00E46C60"/>
    <w:rsid w:val="00E46E45"/>
    <w:rsid w:val="00E46EEB"/>
    <w:rsid w:val="00E46FE9"/>
    <w:rsid w:val="00E4706F"/>
    <w:rsid w:val="00E47099"/>
    <w:rsid w:val="00E471A7"/>
    <w:rsid w:val="00E47398"/>
    <w:rsid w:val="00E473CE"/>
    <w:rsid w:val="00E47666"/>
    <w:rsid w:val="00E476CD"/>
    <w:rsid w:val="00E47788"/>
    <w:rsid w:val="00E478B9"/>
    <w:rsid w:val="00E47AE3"/>
    <w:rsid w:val="00E47BC8"/>
    <w:rsid w:val="00E47BFC"/>
    <w:rsid w:val="00E47C20"/>
    <w:rsid w:val="00E47C7D"/>
    <w:rsid w:val="00E47D17"/>
    <w:rsid w:val="00E47D8D"/>
    <w:rsid w:val="00E47E4A"/>
    <w:rsid w:val="00E47E70"/>
    <w:rsid w:val="00E47ED3"/>
    <w:rsid w:val="00E47F35"/>
    <w:rsid w:val="00E50088"/>
    <w:rsid w:val="00E500E4"/>
    <w:rsid w:val="00E50118"/>
    <w:rsid w:val="00E5012B"/>
    <w:rsid w:val="00E50294"/>
    <w:rsid w:val="00E5038C"/>
    <w:rsid w:val="00E503A2"/>
    <w:rsid w:val="00E503F4"/>
    <w:rsid w:val="00E50412"/>
    <w:rsid w:val="00E50437"/>
    <w:rsid w:val="00E5044E"/>
    <w:rsid w:val="00E50556"/>
    <w:rsid w:val="00E507EC"/>
    <w:rsid w:val="00E50894"/>
    <w:rsid w:val="00E50898"/>
    <w:rsid w:val="00E508B8"/>
    <w:rsid w:val="00E50A4A"/>
    <w:rsid w:val="00E50AEB"/>
    <w:rsid w:val="00E50C49"/>
    <w:rsid w:val="00E50CB0"/>
    <w:rsid w:val="00E50DB1"/>
    <w:rsid w:val="00E50DED"/>
    <w:rsid w:val="00E50E17"/>
    <w:rsid w:val="00E50F00"/>
    <w:rsid w:val="00E50FF4"/>
    <w:rsid w:val="00E510A1"/>
    <w:rsid w:val="00E510EB"/>
    <w:rsid w:val="00E511E2"/>
    <w:rsid w:val="00E512A0"/>
    <w:rsid w:val="00E512D3"/>
    <w:rsid w:val="00E51458"/>
    <w:rsid w:val="00E514E4"/>
    <w:rsid w:val="00E514F8"/>
    <w:rsid w:val="00E51533"/>
    <w:rsid w:val="00E51576"/>
    <w:rsid w:val="00E515B7"/>
    <w:rsid w:val="00E515D5"/>
    <w:rsid w:val="00E51651"/>
    <w:rsid w:val="00E516BA"/>
    <w:rsid w:val="00E517C6"/>
    <w:rsid w:val="00E5181A"/>
    <w:rsid w:val="00E51850"/>
    <w:rsid w:val="00E518DB"/>
    <w:rsid w:val="00E51942"/>
    <w:rsid w:val="00E51943"/>
    <w:rsid w:val="00E51958"/>
    <w:rsid w:val="00E519B1"/>
    <w:rsid w:val="00E51A09"/>
    <w:rsid w:val="00E51CEF"/>
    <w:rsid w:val="00E51D88"/>
    <w:rsid w:val="00E51EE7"/>
    <w:rsid w:val="00E51EEB"/>
    <w:rsid w:val="00E52116"/>
    <w:rsid w:val="00E5216E"/>
    <w:rsid w:val="00E5217B"/>
    <w:rsid w:val="00E5226A"/>
    <w:rsid w:val="00E523F1"/>
    <w:rsid w:val="00E524EF"/>
    <w:rsid w:val="00E528EA"/>
    <w:rsid w:val="00E528F7"/>
    <w:rsid w:val="00E52928"/>
    <w:rsid w:val="00E52C04"/>
    <w:rsid w:val="00E52DAA"/>
    <w:rsid w:val="00E52DCB"/>
    <w:rsid w:val="00E52DF7"/>
    <w:rsid w:val="00E52E7C"/>
    <w:rsid w:val="00E52F70"/>
    <w:rsid w:val="00E52FB7"/>
    <w:rsid w:val="00E52FC4"/>
    <w:rsid w:val="00E530CB"/>
    <w:rsid w:val="00E530E9"/>
    <w:rsid w:val="00E53125"/>
    <w:rsid w:val="00E53156"/>
    <w:rsid w:val="00E5329A"/>
    <w:rsid w:val="00E53345"/>
    <w:rsid w:val="00E53443"/>
    <w:rsid w:val="00E535EC"/>
    <w:rsid w:val="00E53616"/>
    <w:rsid w:val="00E53645"/>
    <w:rsid w:val="00E5370C"/>
    <w:rsid w:val="00E5371E"/>
    <w:rsid w:val="00E5373C"/>
    <w:rsid w:val="00E5374C"/>
    <w:rsid w:val="00E5386E"/>
    <w:rsid w:val="00E538B4"/>
    <w:rsid w:val="00E53988"/>
    <w:rsid w:val="00E53A79"/>
    <w:rsid w:val="00E53AC0"/>
    <w:rsid w:val="00E53B33"/>
    <w:rsid w:val="00E53BB4"/>
    <w:rsid w:val="00E53BCB"/>
    <w:rsid w:val="00E53CCF"/>
    <w:rsid w:val="00E53D48"/>
    <w:rsid w:val="00E53E78"/>
    <w:rsid w:val="00E53EAF"/>
    <w:rsid w:val="00E53EC9"/>
    <w:rsid w:val="00E53F5D"/>
    <w:rsid w:val="00E540A0"/>
    <w:rsid w:val="00E540ED"/>
    <w:rsid w:val="00E54160"/>
    <w:rsid w:val="00E54200"/>
    <w:rsid w:val="00E5426F"/>
    <w:rsid w:val="00E5436D"/>
    <w:rsid w:val="00E54440"/>
    <w:rsid w:val="00E544A5"/>
    <w:rsid w:val="00E544AF"/>
    <w:rsid w:val="00E54508"/>
    <w:rsid w:val="00E545CB"/>
    <w:rsid w:val="00E5463D"/>
    <w:rsid w:val="00E546A8"/>
    <w:rsid w:val="00E54700"/>
    <w:rsid w:val="00E547A5"/>
    <w:rsid w:val="00E547B5"/>
    <w:rsid w:val="00E548AD"/>
    <w:rsid w:val="00E549E5"/>
    <w:rsid w:val="00E54B26"/>
    <w:rsid w:val="00E54C04"/>
    <w:rsid w:val="00E54C4E"/>
    <w:rsid w:val="00E54C64"/>
    <w:rsid w:val="00E54C6E"/>
    <w:rsid w:val="00E54CB4"/>
    <w:rsid w:val="00E54D40"/>
    <w:rsid w:val="00E54E24"/>
    <w:rsid w:val="00E54EDA"/>
    <w:rsid w:val="00E55054"/>
    <w:rsid w:val="00E550AA"/>
    <w:rsid w:val="00E550D6"/>
    <w:rsid w:val="00E55166"/>
    <w:rsid w:val="00E551DB"/>
    <w:rsid w:val="00E551E1"/>
    <w:rsid w:val="00E5522D"/>
    <w:rsid w:val="00E553DF"/>
    <w:rsid w:val="00E553EE"/>
    <w:rsid w:val="00E55410"/>
    <w:rsid w:val="00E5545D"/>
    <w:rsid w:val="00E55475"/>
    <w:rsid w:val="00E554E8"/>
    <w:rsid w:val="00E55579"/>
    <w:rsid w:val="00E555AE"/>
    <w:rsid w:val="00E555E3"/>
    <w:rsid w:val="00E555F2"/>
    <w:rsid w:val="00E55605"/>
    <w:rsid w:val="00E5569B"/>
    <w:rsid w:val="00E55770"/>
    <w:rsid w:val="00E5579E"/>
    <w:rsid w:val="00E557B8"/>
    <w:rsid w:val="00E55850"/>
    <w:rsid w:val="00E558E1"/>
    <w:rsid w:val="00E559B4"/>
    <w:rsid w:val="00E55C72"/>
    <w:rsid w:val="00E55C9F"/>
    <w:rsid w:val="00E55CFE"/>
    <w:rsid w:val="00E55D93"/>
    <w:rsid w:val="00E55F6A"/>
    <w:rsid w:val="00E55F94"/>
    <w:rsid w:val="00E56028"/>
    <w:rsid w:val="00E56197"/>
    <w:rsid w:val="00E561AF"/>
    <w:rsid w:val="00E5620B"/>
    <w:rsid w:val="00E56257"/>
    <w:rsid w:val="00E56270"/>
    <w:rsid w:val="00E56369"/>
    <w:rsid w:val="00E563F4"/>
    <w:rsid w:val="00E5645A"/>
    <w:rsid w:val="00E56460"/>
    <w:rsid w:val="00E564FD"/>
    <w:rsid w:val="00E56591"/>
    <w:rsid w:val="00E5659D"/>
    <w:rsid w:val="00E56620"/>
    <w:rsid w:val="00E566E3"/>
    <w:rsid w:val="00E566FC"/>
    <w:rsid w:val="00E569BF"/>
    <w:rsid w:val="00E56B16"/>
    <w:rsid w:val="00E56BB5"/>
    <w:rsid w:val="00E56BC7"/>
    <w:rsid w:val="00E56C23"/>
    <w:rsid w:val="00E56C3E"/>
    <w:rsid w:val="00E56C7D"/>
    <w:rsid w:val="00E56D5B"/>
    <w:rsid w:val="00E56DC9"/>
    <w:rsid w:val="00E56E7A"/>
    <w:rsid w:val="00E56EE9"/>
    <w:rsid w:val="00E56F92"/>
    <w:rsid w:val="00E56FC8"/>
    <w:rsid w:val="00E57173"/>
    <w:rsid w:val="00E571CD"/>
    <w:rsid w:val="00E57443"/>
    <w:rsid w:val="00E574DB"/>
    <w:rsid w:val="00E575D0"/>
    <w:rsid w:val="00E57680"/>
    <w:rsid w:val="00E577E8"/>
    <w:rsid w:val="00E577F1"/>
    <w:rsid w:val="00E5780C"/>
    <w:rsid w:val="00E5789A"/>
    <w:rsid w:val="00E57906"/>
    <w:rsid w:val="00E57956"/>
    <w:rsid w:val="00E57A2B"/>
    <w:rsid w:val="00E57ABA"/>
    <w:rsid w:val="00E57D6A"/>
    <w:rsid w:val="00E57D85"/>
    <w:rsid w:val="00E57DE0"/>
    <w:rsid w:val="00E57ECF"/>
    <w:rsid w:val="00E57F2E"/>
    <w:rsid w:val="00E60055"/>
    <w:rsid w:val="00E600A6"/>
    <w:rsid w:val="00E6013E"/>
    <w:rsid w:val="00E60193"/>
    <w:rsid w:val="00E60237"/>
    <w:rsid w:val="00E602C2"/>
    <w:rsid w:val="00E602D4"/>
    <w:rsid w:val="00E602E7"/>
    <w:rsid w:val="00E6033B"/>
    <w:rsid w:val="00E603FD"/>
    <w:rsid w:val="00E60401"/>
    <w:rsid w:val="00E6040A"/>
    <w:rsid w:val="00E60493"/>
    <w:rsid w:val="00E604B3"/>
    <w:rsid w:val="00E605A0"/>
    <w:rsid w:val="00E605CE"/>
    <w:rsid w:val="00E60639"/>
    <w:rsid w:val="00E6069E"/>
    <w:rsid w:val="00E6071E"/>
    <w:rsid w:val="00E60826"/>
    <w:rsid w:val="00E60855"/>
    <w:rsid w:val="00E609AF"/>
    <w:rsid w:val="00E60B03"/>
    <w:rsid w:val="00E60B48"/>
    <w:rsid w:val="00E60B91"/>
    <w:rsid w:val="00E60C22"/>
    <w:rsid w:val="00E60C56"/>
    <w:rsid w:val="00E60C73"/>
    <w:rsid w:val="00E60D4B"/>
    <w:rsid w:val="00E60DB5"/>
    <w:rsid w:val="00E60E31"/>
    <w:rsid w:val="00E60F82"/>
    <w:rsid w:val="00E60FA2"/>
    <w:rsid w:val="00E6101B"/>
    <w:rsid w:val="00E61029"/>
    <w:rsid w:val="00E61187"/>
    <w:rsid w:val="00E61428"/>
    <w:rsid w:val="00E6144F"/>
    <w:rsid w:val="00E61455"/>
    <w:rsid w:val="00E615CE"/>
    <w:rsid w:val="00E615FC"/>
    <w:rsid w:val="00E61769"/>
    <w:rsid w:val="00E61C07"/>
    <w:rsid w:val="00E61C33"/>
    <w:rsid w:val="00E61C37"/>
    <w:rsid w:val="00E61CA9"/>
    <w:rsid w:val="00E61DDF"/>
    <w:rsid w:val="00E61F8F"/>
    <w:rsid w:val="00E6201C"/>
    <w:rsid w:val="00E6209E"/>
    <w:rsid w:val="00E620F6"/>
    <w:rsid w:val="00E6216C"/>
    <w:rsid w:val="00E6221B"/>
    <w:rsid w:val="00E622BF"/>
    <w:rsid w:val="00E62315"/>
    <w:rsid w:val="00E625F1"/>
    <w:rsid w:val="00E62698"/>
    <w:rsid w:val="00E626AB"/>
    <w:rsid w:val="00E6276F"/>
    <w:rsid w:val="00E62863"/>
    <w:rsid w:val="00E62A04"/>
    <w:rsid w:val="00E62ACC"/>
    <w:rsid w:val="00E62B15"/>
    <w:rsid w:val="00E62C4D"/>
    <w:rsid w:val="00E62C72"/>
    <w:rsid w:val="00E62CE0"/>
    <w:rsid w:val="00E62DEF"/>
    <w:rsid w:val="00E62E7C"/>
    <w:rsid w:val="00E62EF1"/>
    <w:rsid w:val="00E62FC7"/>
    <w:rsid w:val="00E63012"/>
    <w:rsid w:val="00E6302E"/>
    <w:rsid w:val="00E63050"/>
    <w:rsid w:val="00E63057"/>
    <w:rsid w:val="00E6307C"/>
    <w:rsid w:val="00E631A7"/>
    <w:rsid w:val="00E63238"/>
    <w:rsid w:val="00E63262"/>
    <w:rsid w:val="00E6332F"/>
    <w:rsid w:val="00E63332"/>
    <w:rsid w:val="00E633E4"/>
    <w:rsid w:val="00E633E7"/>
    <w:rsid w:val="00E63409"/>
    <w:rsid w:val="00E635DA"/>
    <w:rsid w:val="00E635F2"/>
    <w:rsid w:val="00E63654"/>
    <w:rsid w:val="00E636CD"/>
    <w:rsid w:val="00E6379C"/>
    <w:rsid w:val="00E637ED"/>
    <w:rsid w:val="00E63812"/>
    <w:rsid w:val="00E63863"/>
    <w:rsid w:val="00E639C9"/>
    <w:rsid w:val="00E639FE"/>
    <w:rsid w:val="00E63A30"/>
    <w:rsid w:val="00E63B95"/>
    <w:rsid w:val="00E63BBE"/>
    <w:rsid w:val="00E63BCC"/>
    <w:rsid w:val="00E63CD1"/>
    <w:rsid w:val="00E63CF5"/>
    <w:rsid w:val="00E63DCB"/>
    <w:rsid w:val="00E63E17"/>
    <w:rsid w:val="00E63E42"/>
    <w:rsid w:val="00E63EC1"/>
    <w:rsid w:val="00E63EE5"/>
    <w:rsid w:val="00E63F84"/>
    <w:rsid w:val="00E641D5"/>
    <w:rsid w:val="00E64217"/>
    <w:rsid w:val="00E64222"/>
    <w:rsid w:val="00E64327"/>
    <w:rsid w:val="00E64336"/>
    <w:rsid w:val="00E64381"/>
    <w:rsid w:val="00E6448E"/>
    <w:rsid w:val="00E644CD"/>
    <w:rsid w:val="00E6459E"/>
    <w:rsid w:val="00E645F9"/>
    <w:rsid w:val="00E64631"/>
    <w:rsid w:val="00E6463C"/>
    <w:rsid w:val="00E64709"/>
    <w:rsid w:val="00E6476F"/>
    <w:rsid w:val="00E64882"/>
    <w:rsid w:val="00E648F6"/>
    <w:rsid w:val="00E648FE"/>
    <w:rsid w:val="00E64920"/>
    <w:rsid w:val="00E649A9"/>
    <w:rsid w:val="00E649B9"/>
    <w:rsid w:val="00E64A31"/>
    <w:rsid w:val="00E64B34"/>
    <w:rsid w:val="00E64B8B"/>
    <w:rsid w:val="00E64C0D"/>
    <w:rsid w:val="00E64FDD"/>
    <w:rsid w:val="00E6504B"/>
    <w:rsid w:val="00E650D3"/>
    <w:rsid w:val="00E65142"/>
    <w:rsid w:val="00E6521E"/>
    <w:rsid w:val="00E654B2"/>
    <w:rsid w:val="00E65564"/>
    <w:rsid w:val="00E6564B"/>
    <w:rsid w:val="00E6574F"/>
    <w:rsid w:val="00E657A3"/>
    <w:rsid w:val="00E6587B"/>
    <w:rsid w:val="00E659EB"/>
    <w:rsid w:val="00E659F6"/>
    <w:rsid w:val="00E65A74"/>
    <w:rsid w:val="00E65AF2"/>
    <w:rsid w:val="00E65BB7"/>
    <w:rsid w:val="00E65C98"/>
    <w:rsid w:val="00E65CBF"/>
    <w:rsid w:val="00E65CCF"/>
    <w:rsid w:val="00E65D86"/>
    <w:rsid w:val="00E65E23"/>
    <w:rsid w:val="00E65E4C"/>
    <w:rsid w:val="00E65E72"/>
    <w:rsid w:val="00E65F26"/>
    <w:rsid w:val="00E65F65"/>
    <w:rsid w:val="00E65F86"/>
    <w:rsid w:val="00E65FAD"/>
    <w:rsid w:val="00E66064"/>
    <w:rsid w:val="00E66292"/>
    <w:rsid w:val="00E6650A"/>
    <w:rsid w:val="00E665AF"/>
    <w:rsid w:val="00E665C4"/>
    <w:rsid w:val="00E667AC"/>
    <w:rsid w:val="00E6680B"/>
    <w:rsid w:val="00E6694B"/>
    <w:rsid w:val="00E669D9"/>
    <w:rsid w:val="00E66A7A"/>
    <w:rsid w:val="00E66B22"/>
    <w:rsid w:val="00E66BEA"/>
    <w:rsid w:val="00E66C40"/>
    <w:rsid w:val="00E66CC6"/>
    <w:rsid w:val="00E66D0B"/>
    <w:rsid w:val="00E66E3E"/>
    <w:rsid w:val="00E66ED5"/>
    <w:rsid w:val="00E66F1E"/>
    <w:rsid w:val="00E66FA5"/>
    <w:rsid w:val="00E66FD3"/>
    <w:rsid w:val="00E66FE5"/>
    <w:rsid w:val="00E67192"/>
    <w:rsid w:val="00E6726B"/>
    <w:rsid w:val="00E672C5"/>
    <w:rsid w:val="00E673B6"/>
    <w:rsid w:val="00E674F3"/>
    <w:rsid w:val="00E67514"/>
    <w:rsid w:val="00E67559"/>
    <w:rsid w:val="00E67601"/>
    <w:rsid w:val="00E6775A"/>
    <w:rsid w:val="00E678B2"/>
    <w:rsid w:val="00E679E3"/>
    <w:rsid w:val="00E67AE1"/>
    <w:rsid w:val="00E67B48"/>
    <w:rsid w:val="00E67BE1"/>
    <w:rsid w:val="00E67D10"/>
    <w:rsid w:val="00E67D12"/>
    <w:rsid w:val="00E67E36"/>
    <w:rsid w:val="00E67E99"/>
    <w:rsid w:val="00E67F07"/>
    <w:rsid w:val="00E67F6A"/>
    <w:rsid w:val="00E67FCE"/>
    <w:rsid w:val="00E70006"/>
    <w:rsid w:val="00E700EF"/>
    <w:rsid w:val="00E701FF"/>
    <w:rsid w:val="00E7031D"/>
    <w:rsid w:val="00E703D6"/>
    <w:rsid w:val="00E70731"/>
    <w:rsid w:val="00E7079B"/>
    <w:rsid w:val="00E7094E"/>
    <w:rsid w:val="00E709B6"/>
    <w:rsid w:val="00E709F6"/>
    <w:rsid w:val="00E70A2B"/>
    <w:rsid w:val="00E70AEC"/>
    <w:rsid w:val="00E70B03"/>
    <w:rsid w:val="00E70B0F"/>
    <w:rsid w:val="00E70C2B"/>
    <w:rsid w:val="00E70C47"/>
    <w:rsid w:val="00E70CC5"/>
    <w:rsid w:val="00E70DBA"/>
    <w:rsid w:val="00E70E55"/>
    <w:rsid w:val="00E70F4D"/>
    <w:rsid w:val="00E7102C"/>
    <w:rsid w:val="00E7114B"/>
    <w:rsid w:val="00E711A9"/>
    <w:rsid w:val="00E711F5"/>
    <w:rsid w:val="00E711F9"/>
    <w:rsid w:val="00E712BB"/>
    <w:rsid w:val="00E71327"/>
    <w:rsid w:val="00E713B9"/>
    <w:rsid w:val="00E71431"/>
    <w:rsid w:val="00E71460"/>
    <w:rsid w:val="00E714AA"/>
    <w:rsid w:val="00E714AD"/>
    <w:rsid w:val="00E714C2"/>
    <w:rsid w:val="00E714D2"/>
    <w:rsid w:val="00E7158F"/>
    <w:rsid w:val="00E7166E"/>
    <w:rsid w:val="00E7184D"/>
    <w:rsid w:val="00E71895"/>
    <w:rsid w:val="00E7189D"/>
    <w:rsid w:val="00E719EF"/>
    <w:rsid w:val="00E71A0D"/>
    <w:rsid w:val="00E71A20"/>
    <w:rsid w:val="00E71A5E"/>
    <w:rsid w:val="00E71A78"/>
    <w:rsid w:val="00E71A8D"/>
    <w:rsid w:val="00E71ABC"/>
    <w:rsid w:val="00E71C99"/>
    <w:rsid w:val="00E71DFF"/>
    <w:rsid w:val="00E71F51"/>
    <w:rsid w:val="00E71FAD"/>
    <w:rsid w:val="00E72036"/>
    <w:rsid w:val="00E7211B"/>
    <w:rsid w:val="00E72147"/>
    <w:rsid w:val="00E7214A"/>
    <w:rsid w:val="00E721E3"/>
    <w:rsid w:val="00E72237"/>
    <w:rsid w:val="00E7227F"/>
    <w:rsid w:val="00E723D8"/>
    <w:rsid w:val="00E723F7"/>
    <w:rsid w:val="00E724E9"/>
    <w:rsid w:val="00E724F9"/>
    <w:rsid w:val="00E7256A"/>
    <w:rsid w:val="00E7257F"/>
    <w:rsid w:val="00E72646"/>
    <w:rsid w:val="00E72684"/>
    <w:rsid w:val="00E726CD"/>
    <w:rsid w:val="00E72724"/>
    <w:rsid w:val="00E728F6"/>
    <w:rsid w:val="00E7296D"/>
    <w:rsid w:val="00E7298C"/>
    <w:rsid w:val="00E729C7"/>
    <w:rsid w:val="00E72B96"/>
    <w:rsid w:val="00E72D0D"/>
    <w:rsid w:val="00E72D1B"/>
    <w:rsid w:val="00E72E44"/>
    <w:rsid w:val="00E72F14"/>
    <w:rsid w:val="00E72F1E"/>
    <w:rsid w:val="00E72FD0"/>
    <w:rsid w:val="00E72FE8"/>
    <w:rsid w:val="00E7302F"/>
    <w:rsid w:val="00E73130"/>
    <w:rsid w:val="00E73203"/>
    <w:rsid w:val="00E73288"/>
    <w:rsid w:val="00E73391"/>
    <w:rsid w:val="00E73396"/>
    <w:rsid w:val="00E733AC"/>
    <w:rsid w:val="00E73479"/>
    <w:rsid w:val="00E735F2"/>
    <w:rsid w:val="00E73608"/>
    <w:rsid w:val="00E7362D"/>
    <w:rsid w:val="00E73656"/>
    <w:rsid w:val="00E736EE"/>
    <w:rsid w:val="00E73768"/>
    <w:rsid w:val="00E73913"/>
    <w:rsid w:val="00E739B8"/>
    <w:rsid w:val="00E739DF"/>
    <w:rsid w:val="00E73A0C"/>
    <w:rsid w:val="00E73BD4"/>
    <w:rsid w:val="00E73BD7"/>
    <w:rsid w:val="00E73CB2"/>
    <w:rsid w:val="00E73D32"/>
    <w:rsid w:val="00E740C8"/>
    <w:rsid w:val="00E74337"/>
    <w:rsid w:val="00E74512"/>
    <w:rsid w:val="00E74720"/>
    <w:rsid w:val="00E7476C"/>
    <w:rsid w:val="00E74878"/>
    <w:rsid w:val="00E7494D"/>
    <w:rsid w:val="00E74993"/>
    <w:rsid w:val="00E74A00"/>
    <w:rsid w:val="00E74A07"/>
    <w:rsid w:val="00E74A5F"/>
    <w:rsid w:val="00E74BE6"/>
    <w:rsid w:val="00E74C83"/>
    <w:rsid w:val="00E74CF0"/>
    <w:rsid w:val="00E74D08"/>
    <w:rsid w:val="00E74D0A"/>
    <w:rsid w:val="00E74DD3"/>
    <w:rsid w:val="00E74DD7"/>
    <w:rsid w:val="00E74DD8"/>
    <w:rsid w:val="00E74E14"/>
    <w:rsid w:val="00E75022"/>
    <w:rsid w:val="00E7507F"/>
    <w:rsid w:val="00E750EF"/>
    <w:rsid w:val="00E7510B"/>
    <w:rsid w:val="00E75193"/>
    <w:rsid w:val="00E751B5"/>
    <w:rsid w:val="00E752CA"/>
    <w:rsid w:val="00E752F8"/>
    <w:rsid w:val="00E75398"/>
    <w:rsid w:val="00E754A0"/>
    <w:rsid w:val="00E754B8"/>
    <w:rsid w:val="00E75567"/>
    <w:rsid w:val="00E7565C"/>
    <w:rsid w:val="00E757E4"/>
    <w:rsid w:val="00E757F8"/>
    <w:rsid w:val="00E75A50"/>
    <w:rsid w:val="00E75A7F"/>
    <w:rsid w:val="00E75AD2"/>
    <w:rsid w:val="00E75B0D"/>
    <w:rsid w:val="00E75B68"/>
    <w:rsid w:val="00E75D47"/>
    <w:rsid w:val="00E75EB4"/>
    <w:rsid w:val="00E75EE2"/>
    <w:rsid w:val="00E75F71"/>
    <w:rsid w:val="00E75FC2"/>
    <w:rsid w:val="00E7605E"/>
    <w:rsid w:val="00E7618C"/>
    <w:rsid w:val="00E76268"/>
    <w:rsid w:val="00E7632A"/>
    <w:rsid w:val="00E7642C"/>
    <w:rsid w:val="00E76444"/>
    <w:rsid w:val="00E76484"/>
    <w:rsid w:val="00E7652C"/>
    <w:rsid w:val="00E76616"/>
    <w:rsid w:val="00E7672A"/>
    <w:rsid w:val="00E767DF"/>
    <w:rsid w:val="00E76923"/>
    <w:rsid w:val="00E7694B"/>
    <w:rsid w:val="00E76995"/>
    <w:rsid w:val="00E769A7"/>
    <w:rsid w:val="00E769C2"/>
    <w:rsid w:val="00E76A8A"/>
    <w:rsid w:val="00E76AFE"/>
    <w:rsid w:val="00E76B98"/>
    <w:rsid w:val="00E76BCD"/>
    <w:rsid w:val="00E76CB0"/>
    <w:rsid w:val="00E76D2F"/>
    <w:rsid w:val="00E76D5C"/>
    <w:rsid w:val="00E76D62"/>
    <w:rsid w:val="00E76D7B"/>
    <w:rsid w:val="00E76D9B"/>
    <w:rsid w:val="00E76DBE"/>
    <w:rsid w:val="00E76E17"/>
    <w:rsid w:val="00E76F07"/>
    <w:rsid w:val="00E76F2A"/>
    <w:rsid w:val="00E77005"/>
    <w:rsid w:val="00E7700E"/>
    <w:rsid w:val="00E7701E"/>
    <w:rsid w:val="00E7704C"/>
    <w:rsid w:val="00E77149"/>
    <w:rsid w:val="00E7718A"/>
    <w:rsid w:val="00E772D4"/>
    <w:rsid w:val="00E77330"/>
    <w:rsid w:val="00E77473"/>
    <w:rsid w:val="00E7747B"/>
    <w:rsid w:val="00E77496"/>
    <w:rsid w:val="00E774EA"/>
    <w:rsid w:val="00E7758F"/>
    <w:rsid w:val="00E7766E"/>
    <w:rsid w:val="00E7772C"/>
    <w:rsid w:val="00E777FC"/>
    <w:rsid w:val="00E778D5"/>
    <w:rsid w:val="00E77955"/>
    <w:rsid w:val="00E779A3"/>
    <w:rsid w:val="00E779FA"/>
    <w:rsid w:val="00E77B8A"/>
    <w:rsid w:val="00E77CB0"/>
    <w:rsid w:val="00E77D26"/>
    <w:rsid w:val="00E77D3F"/>
    <w:rsid w:val="00E801C3"/>
    <w:rsid w:val="00E80233"/>
    <w:rsid w:val="00E802A5"/>
    <w:rsid w:val="00E802B6"/>
    <w:rsid w:val="00E802EE"/>
    <w:rsid w:val="00E804A0"/>
    <w:rsid w:val="00E804AB"/>
    <w:rsid w:val="00E804C8"/>
    <w:rsid w:val="00E806BF"/>
    <w:rsid w:val="00E80806"/>
    <w:rsid w:val="00E80866"/>
    <w:rsid w:val="00E80924"/>
    <w:rsid w:val="00E809B3"/>
    <w:rsid w:val="00E80A18"/>
    <w:rsid w:val="00E80B58"/>
    <w:rsid w:val="00E80CC2"/>
    <w:rsid w:val="00E80D09"/>
    <w:rsid w:val="00E80D4C"/>
    <w:rsid w:val="00E80DD1"/>
    <w:rsid w:val="00E80F1C"/>
    <w:rsid w:val="00E8109E"/>
    <w:rsid w:val="00E81109"/>
    <w:rsid w:val="00E812D0"/>
    <w:rsid w:val="00E81300"/>
    <w:rsid w:val="00E8138B"/>
    <w:rsid w:val="00E8143A"/>
    <w:rsid w:val="00E81485"/>
    <w:rsid w:val="00E81575"/>
    <w:rsid w:val="00E816A2"/>
    <w:rsid w:val="00E81741"/>
    <w:rsid w:val="00E817D6"/>
    <w:rsid w:val="00E8189D"/>
    <w:rsid w:val="00E81925"/>
    <w:rsid w:val="00E81954"/>
    <w:rsid w:val="00E81A2C"/>
    <w:rsid w:val="00E81AB4"/>
    <w:rsid w:val="00E81AD5"/>
    <w:rsid w:val="00E81B5D"/>
    <w:rsid w:val="00E81B84"/>
    <w:rsid w:val="00E81B9D"/>
    <w:rsid w:val="00E81CCC"/>
    <w:rsid w:val="00E81CD1"/>
    <w:rsid w:val="00E81CE5"/>
    <w:rsid w:val="00E81E15"/>
    <w:rsid w:val="00E81F9B"/>
    <w:rsid w:val="00E81FBF"/>
    <w:rsid w:val="00E82014"/>
    <w:rsid w:val="00E82027"/>
    <w:rsid w:val="00E820CA"/>
    <w:rsid w:val="00E82275"/>
    <w:rsid w:val="00E8236B"/>
    <w:rsid w:val="00E8248A"/>
    <w:rsid w:val="00E824DA"/>
    <w:rsid w:val="00E825EF"/>
    <w:rsid w:val="00E82601"/>
    <w:rsid w:val="00E82608"/>
    <w:rsid w:val="00E82688"/>
    <w:rsid w:val="00E82691"/>
    <w:rsid w:val="00E82737"/>
    <w:rsid w:val="00E827E1"/>
    <w:rsid w:val="00E82858"/>
    <w:rsid w:val="00E82894"/>
    <w:rsid w:val="00E8299C"/>
    <w:rsid w:val="00E82A26"/>
    <w:rsid w:val="00E82B11"/>
    <w:rsid w:val="00E82B45"/>
    <w:rsid w:val="00E82CC6"/>
    <w:rsid w:val="00E82E62"/>
    <w:rsid w:val="00E82F10"/>
    <w:rsid w:val="00E82F88"/>
    <w:rsid w:val="00E83082"/>
    <w:rsid w:val="00E83092"/>
    <w:rsid w:val="00E83143"/>
    <w:rsid w:val="00E8325B"/>
    <w:rsid w:val="00E8330C"/>
    <w:rsid w:val="00E83323"/>
    <w:rsid w:val="00E83380"/>
    <w:rsid w:val="00E83393"/>
    <w:rsid w:val="00E83394"/>
    <w:rsid w:val="00E83518"/>
    <w:rsid w:val="00E8353A"/>
    <w:rsid w:val="00E83549"/>
    <w:rsid w:val="00E83653"/>
    <w:rsid w:val="00E837C3"/>
    <w:rsid w:val="00E8383E"/>
    <w:rsid w:val="00E839A0"/>
    <w:rsid w:val="00E839C0"/>
    <w:rsid w:val="00E83A98"/>
    <w:rsid w:val="00E83B40"/>
    <w:rsid w:val="00E83B64"/>
    <w:rsid w:val="00E83C3A"/>
    <w:rsid w:val="00E83C71"/>
    <w:rsid w:val="00E83C9D"/>
    <w:rsid w:val="00E83D2C"/>
    <w:rsid w:val="00E83D95"/>
    <w:rsid w:val="00E83E34"/>
    <w:rsid w:val="00E83EFE"/>
    <w:rsid w:val="00E83F3A"/>
    <w:rsid w:val="00E83F58"/>
    <w:rsid w:val="00E83FD0"/>
    <w:rsid w:val="00E84082"/>
    <w:rsid w:val="00E840AA"/>
    <w:rsid w:val="00E843C0"/>
    <w:rsid w:val="00E8443F"/>
    <w:rsid w:val="00E84515"/>
    <w:rsid w:val="00E8471F"/>
    <w:rsid w:val="00E84941"/>
    <w:rsid w:val="00E84B06"/>
    <w:rsid w:val="00E84D9F"/>
    <w:rsid w:val="00E84DD4"/>
    <w:rsid w:val="00E84EB4"/>
    <w:rsid w:val="00E84ED5"/>
    <w:rsid w:val="00E84F1B"/>
    <w:rsid w:val="00E84F78"/>
    <w:rsid w:val="00E8503E"/>
    <w:rsid w:val="00E850E5"/>
    <w:rsid w:val="00E85120"/>
    <w:rsid w:val="00E851D0"/>
    <w:rsid w:val="00E85466"/>
    <w:rsid w:val="00E85544"/>
    <w:rsid w:val="00E85706"/>
    <w:rsid w:val="00E8572B"/>
    <w:rsid w:val="00E85859"/>
    <w:rsid w:val="00E85897"/>
    <w:rsid w:val="00E85934"/>
    <w:rsid w:val="00E8597F"/>
    <w:rsid w:val="00E85A68"/>
    <w:rsid w:val="00E85C56"/>
    <w:rsid w:val="00E85C63"/>
    <w:rsid w:val="00E85CF3"/>
    <w:rsid w:val="00E85DB9"/>
    <w:rsid w:val="00E85DE8"/>
    <w:rsid w:val="00E85FD3"/>
    <w:rsid w:val="00E86014"/>
    <w:rsid w:val="00E8617A"/>
    <w:rsid w:val="00E861F8"/>
    <w:rsid w:val="00E86258"/>
    <w:rsid w:val="00E863C5"/>
    <w:rsid w:val="00E863F0"/>
    <w:rsid w:val="00E86410"/>
    <w:rsid w:val="00E86455"/>
    <w:rsid w:val="00E86465"/>
    <w:rsid w:val="00E86553"/>
    <w:rsid w:val="00E86563"/>
    <w:rsid w:val="00E86616"/>
    <w:rsid w:val="00E86652"/>
    <w:rsid w:val="00E86654"/>
    <w:rsid w:val="00E86787"/>
    <w:rsid w:val="00E867B9"/>
    <w:rsid w:val="00E867D0"/>
    <w:rsid w:val="00E86822"/>
    <w:rsid w:val="00E86A84"/>
    <w:rsid w:val="00E86AD6"/>
    <w:rsid w:val="00E86CA4"/>
    <w:rsid w:val="00E86D15"/>
    <w:rsid w:val="00E86D64"/>
    <w:rsid w:val="00E86E09"/>
    <w:rsid w:val="00E86F1B"/>
    <w:rsid w:val="00E86F43"/>
    <w:rsid w:val="00E86FE0"/>
    <w:rsid w:val="00E87027"/>
    <w:rsid w:val="00E87093"/>
    <w:rsid w:val="00E870FD"/>
    <w:rsid w:val="00E8714D"/>
    <w:rsid w:val="00E87176"/>
    <w:rsid w:val="00E871DC"/>
    <w:rsid w:val="00E87230"/>
    <w:rsid w:val="00E87292"/>
    <w:rsid w:val="00E87330"/>
    <w:rsid w:val="00E87346"/>
    <w:rsid w:val="00E87386"/>
    <w:rsid w:val="00E8749E"/>
    <w:rsid w:val="00E874B0"/>
    <w:rsid w:val="00E874CF"/>
    <w:rsid w:val="00E87536"/>
    <w:rsid w:val="00E8769A"/>
    <w:rsid w:val="00E8769D"/>
    <w:rsid w:val="00E876CC"/>
    <w:rsid w:val="00E87995"/>
    <w:rsid w:val="00E8799D"/>
    <w:rsid w:val="00E879E1"/>
    <w:rsid w:val="00E87A1C"/>
    <w:rsid w:val="00E87BF3"/>
    <w:rsid w:val="00E87D72"/>
    <w:rsid w:val="00E87D9A"/>
    <w:rsid w:val="00E87E0A"/>
    <w:rsid w:val="00E87E14"/>
    <w:rsid w:val="00E87F7D"/>
    <w:rsid w:val="00E87FA7"/>
    <w:rsid w:val="00E87FE3"/>
    <w:rsid w:val="00E900EA"/>
    <w:rsid w:val="00E9020E"/>
    <w:rsid w:val="00E90296"/>
    <w:rsid w:val="00E902DF"/>
    <w:rsid w:val="00E902E3"/>
    <w:rsid w:val="00E9049C"/>
    <w:rsid w:val="00E904E5"/>
    <w:rsid w:val="00E90623"/>
    <w:rsid w:val="00E90645"/>
    <w:rsid w:val="00E90704"/>
    <w:rsid w:val="00E907CB"/>
    <w:rsid w:val="00E907F2"/>
    <w:rsid w:val="00E90ACF"/>
    <w:rsid w:val="00E90BAA"/>
    <w:rsid w:val="00E90C51"/>
    <w:rsid w:val="00E90C60"/>
    <w:rsid w:val="00E90CD9"/>
    <w:rsid w:val="00E90D41"/>
    <w:rsid w:val="00E90D51"/>
    <w:rsid w:val="00E90D9C"/>
    <w:rsid w:val="00E90E03"/>
    <w:rsid w:val="00E91032"/>
    <w:rsid w:val="00E9105E"/>
    <w:rsid w:val="00E9118E"/>
    <w:rsid w:val="00E911F3"/>
    <w:rsid w:val="00E9131B"/>
    <w:rsid w:val="00E9134C"/>
    <w:rsid w:val="00E9136B"/>
    <w:rsid w:val="00E9142B"/>
    <w:rsid w:val="00E914BE"/>
    <w:rsid w:val="00E915F2"/>
    <w:rsid w:val="00E91701"/>
    <w:rsid w:val="00E91734"/>
    <w:rsid w:val="00E9177B"/>
    <w:rsid w:val="00E9179A"/>
    <w:rsid w:val="00E9179D"/>
    <w:rsid w:val="00E91A2B"/>
    <w:rsid w:val="00E91AFF"/>
    <w:rsid w:val="00E91B36"/>
    <w:rsid w:val="00E91BB2"/>
    <w:rsid w:val="00E91DBE"/>
    <w:rsid w:val="00E91DF4"/>
    <w:rsid w:val="00E91EB3"/>
    <w:rsid w:val="00E91F43"/>
    <w:rsid w:val="00E91F54"/>
    <w:rsid w:val="00E91F9F"/>
    <w:rsid w:val="00E91FA4"/>
    <w:rsid w:val="00E920F4"/>
    <w:rsid w:val="00E9218F"/>
    <w:rsid w:val="00E92286"/>
    <w:rsid w:val="00E92293"/>
    <w:rsid w:val="00E9243E"/>
    <w:rsid w:val="00E924CD"/>
    <w:rsid w:val="00E92525"/>
    <w:rsid w:val="00E9256C"/>
    <w:rsid w:val="00E9261F"/>
    <w:rsid w:val="00E92664"/>
    <w:rsid w:val="00E92677"/>
    <w:rsid w:val="00E9271C"/>
    <w:rsid w:val="00E92862"/>
    <w:rsid w:val="00E92995"/>
    <w:rsid w:val="00E92A0F"/>
    <w:rsid w:val="00E92A4E"/>
    <w:rsid w:val="00E92B04"/>
    <w:rsid w:val="00E92CB1"/>
    <w:rsid w:val="00E92D69"/>
    <w:rsid w:val="00E92D86"/>
    <w:rsid w:val="00E92E1C"/>
    <w:rsid w:val="00E9305E"/>
    <w:rsid w:val="00E93084"/>
    <w:rsid w:val="00E9314D"/>
    <w:rsid w:val="00E931C5"/>
    <w:rsid w:val="00E931ED"/>
    <w:rsid w:val="00E932C7"/>
    <w:rsid w:val="00E934B6"/>
    <w:rsid w:val="00E9356A"/>
    <w:rsid w:val="00E935A1"/>
    <w:rsid w:val="00E93608"/>
    <w:rsid w:val="00E93643"/>
    <w:rsid w:val="00E93661"/>
    <w:rsid w:val="00E9367B"/>
    <w:rsid w:val="00E937F7"/>
    <w:rsid w:val="00E938B6"/>
    <w:rsid w:val="00E938EE"/>
    <w:rsid w:val="00E938F3"/>
    <w:rsid w:val="00E93A55"/>
    <w:rsid w:val="00E93A98"/>
    <w:rsid w:val="00E93B0B"/>
    <w:rsid w:val="00E93B17"/>
    <w:rsid w:val="00E93B23"/>
    <w:rsid w:val="00E93B28"/>
    <w:rsid w:val="00E93B65"/>
    <w:rsid w:val="00E93BB8"/>
    <w:rsid w:val="00E93C72"/>
    <w:rsid w:val="00E93D31"/>
    <w:rsid w:val="00E93DF1"/>
    <w:rsid w:val="00E93E03"/>
    <w:rsid w:val="00E93E51"/>
    <w:rsid w:val="00E93EAD"/>
    <w:rsid w:val="00E93EF9"/>
    <w:rsid w:val="00E93F29"/>
    <w:rsid w:val="00E93F7D"/>
    <w:rsid w:val="00E9405C"/>
    <w:rsid w:val="00E940CC"/>
    <w:rsid w:val="00E9411D"/>
    <w:rsid w:val="00E94185"/>
    <w:rsid w:val="00E94191"/>
    <w:rsid w:val="00E94266"/>
    <w:rsid w:val="00E94326"/>
    <w:rsid w:val="00E944B2"/>
    <w:rsid w:val="00E94778"/>
    <w:rsid w:val="00E94811"/>
    <w:rsid w:val="00E949A7"/>
    <w:rsid w:val="00E949BB"/>
    <w:rsid w:val="00E94A26"/>
    <w:rsid w:val="00E94AA5"/>
    <w:rsid w:val="00E94B04"/>
    <w:rsid w:val="00E94BA5"/>
    <w:rsid w:val="00E94BA8"/>
    <w:rsid w:val="00E94BFB"/>
    <w:rsid w:val="00E94CA8"/>
    <w:rsid w:val="00E94CCD"/>
    <w:rsid w:val="00E94D53"/>
    <w:rsid w:val="00E94E72"/>
    <w:rsid w:val="00E94E9C"/>
    <w:rsid w:val="00E95046"/>
    <w:rsid w:val="00E95089"/>
    <w:rsid w:val="00E950D9"/>
    <w:rsid w:val="00E950DF"/>
    <w:rsid w:val="00E9538B"/>
    <w:rsid w:val="00E953F4"/>
    <w:rsid w:val="00E955B0"/>
    <w:rsid w:val="00E95723"/>
    <w:rsid w:val="00E95745"/>
    <w:rsid w:val="00E95A5C"/>
    <w:rsid w:val="00E95A6D"/>
    <w:rsid w:val="00E95B07"/>
    <w:rsid w:val="00E95BC7"/>
    <w:rsid w:val="00E95BEF"/>
    <w:rsid w:val="00E95CD0"/>
    <w:rsid w:val="00E95DBD"/>
    <w:rsid w:val="00E95E4D"/>
    <w:rsid w:val="00E95E62"/>
    <w:rsid w:val="00E95FE2"/>
    <w:rsid w:val="00E9608D"/>
    <w:rsid w:val="00E960A4"/>
    <w:rsid w:val="00E96280"/>
    <w:rsid w:val="00E962A1"/>
    <w:rsid w:val="00E9642C"/>
    <w:rsid w:val="00E964E9"/>
    <w:rsid w:val="00E964F9"/>
    <w:rsid w:val="00E96501"/>
    <w:rsid w:val="00E9655A"/>
    <w:rsid w:val="00E965DE"/>
    <w:rsid w:val="00E9662E"/>
    <w:rsid w:val="00E967E6"/>
    <w:rsid w:val="00E9695C"/>
    <w:rsid w:val="00E96AB6"/>
    <w:rsid w:val="00E96BF2"/>
    <w:rsid w:val="00E96CB5"/>
    <w:rsid w:val="00E96CD4"/>
    <w:rsid w:val="00E96CF2"/>
    <w:rsid w:val="00E96D26"/>
    <w:rsid w:val="00E96D2E"/>
    <w:rsid w:val="00E96D96"/>
    <w:rsid w:val="00E96EB1"/>
    <w:rsid w:val="00E96F94"/>
    <w:rsid w:val="00E96FA7"/>
    <w:rsid w:val="00E96FAB"/>
    <w:rsid w:val="00E97025"/>
    <w:rsid w:val="00E97049"/>
    <w:rsid w:val="00E9709F"/>
    <w:rsid w:val="00E9714F"/>
    <w:rsid w:val="00E9722C"/>
    <w:rsid w:val="00E97257"/>
    <w:rsid w:val="00E97270"/>
    <w:rsid w:val="00E97271"/>
    <w:rsid w:val="00E9735A"/>
    <w:rsid w:val="00E97361"/>
    <w:rsid w:val="00E97396"/>
    <w:rsid w:val="00E97531"/>
    <w:rsid w:val="00E975CB"/>
    <w:rsid w:val="00E97624"/>
    <w:rsid w:val="00E976E6"/>
    <w:rsid w:val="00E97768"/>
    <w:rsid w:val="00E97818"/>
    <w:rsid w:val="00E97886"/>
    <w:rsid w:val="00E978BB"/>
    <w:rsid w:val="00E97B7D"/>
    <w:rsid w:val="00E97BBC"/>
    <w:rsid w:val="00E97C84"/>
    <w:rsid w:val="00E97D0D"/>
    <w:rsid w:val="00E97D0E"/>
    <w:rsid w:val="00E97D6D"/>
    <w:rsid w:val="00E97D72"/>
    <w:rsid w:val="00E97DC6"/>
    <w:rsid w:val="00E97F8E"/>
    <w:rsid w:val="00EA0019"/>
    <w:rsid w:val="00EA0055"/>
    <w:rsid w:val="00EA005E"/>
    <w:rsid w:val="00EA0091"/>
    <w:rsid w:val="00EA0141"/>
    <w:rsid w:val="00EA0188"/>
    <w:rsid w:val="00EA01D7"/>
    <w:rsid w:val="00EA0205"/>
    <w:rsid w:val="00EA043B"/>
    <w:rsid w:val="00EA045A"/>
    <w:rsid w:val="00EA045B"/>
    <w:rsid w:val="00EA045D"/>
    <w:rsid w:val="00EA05E4"/>
    <w:rsid w:val="00EA0657"/>
    <w:rsid w:val="00EA0675"/>
    <w:rsid w:val="00EA0690"/>
    <w:rsid w:val="00EA069B"/>
    <w:rsid w:val="00EA07A1"/>
    <w:rsid w:val="00EA09AB"/>
    <w:rsid w:val="00EA0A4C"/>
    <w:rsid w:val="00EA0A52"/>
    <w:rsid w:val="00EA0AD7"/>
    <w:rsid w:val="00EA0B5C"/>
    <w:rsid w:val="00EA0C95"/>
    <w:rsid w:val="00EA0D65"/>
    <w:rsid w:val="00EA0E36"/>
    <w:rsid w:val="00EA0F07"/>
    <w:rsid w:val="00EA0F26"/>
    <w:rsid w:val="00EA0F3B"/>
    <w:rsid w:val="00EA10CB"/>
    <w:rsid w:val="00EA1148"/>
    <w:rsid w:val="00EA1156"/>
    <w:rsid w:val="00EA11D1"/>
    <w:rsid w:val="00EA132B"/>
    <w:rsid w:val="00EA148E"/>
    <w:rsid w:val="00EA1577"/>
    <w:rsid w:val="00EA1583"/>
    <w:rsid w:val="00EA1605"/>
    <w:rsid w:val="00EA1692"/>
    <w:rsid w:val="00EA17E9"/>
    <w:rsid w:val="00EA1810"/>
    <w:rsid w:val="00EA182C"/>
    <w:rsid w:val="00EA1847"/>
    <w:rsid w:val="00EA1855"/>
    <w:rsid w:val="00EA186B"/>
    <w:rsid w:val="00EA1955"/>
    <w:rsid w:val="00EA198F"/>
    <w:rsid w:val="00EA19CC"/>
    <w:rsid w:val="00EA19F0"/>
    <w:rsid w:val="00EA1A4B"/>
    <w:rsid w:val="00EA1AE2"/>
    <w:rsid w:val="00EA1B2F"/>
    <w:rsid w:val="00EA1B9F"/>
    <w:rsid w:val="00EA1BC5"/>
    <w:rsid w:val="00EA1BE6"/>
    <w:rsid w:val="00EA1BF2"/>
    <w:rsid w:val="00EA1BFA"/>
    <w:rsid w:val="00EA1CA5"/>
    <w:rsid w:val="00EA1CCE"/>
    <w:rsid w:val="00EA1CFE"/>
    <w:rsid w:val="00EA1D0A"/>
    <w:rsid w:val="00EA1D50"/>
    <w:rsid w:val="00EA1D62"/>
    <w:rsid w:val="00EA2019"/>
    <w:rsid w:val="00EA226B"/>
    <w:rsid w:val="00EA2272"/>
    <w:rsid w:val="00EA2351"/>
    <w:rsid w:val="00EA2357"/>
    <w:rsid w:val="00EA23EF"/>
    <w:rsid w:val="00EA2420"/>
    <w:rsid w:val="00EA2435"/>
    <w:rsid w:val="00EA2591"/>
    <w:rsid w:val="00EA2674"/>
    <w:rsid w:val="00EA2758"/>
    <w:rsid w:val="00EA2794"/>
    <w:rsid w:val="00EA280C"/>
    <w:rsid w:val="00EA2A2F"/>
    <w:rsid w:val="00EA2A9E"/>
    <w:rsid w:val="00EA2B45"/>
    <w:rsid w:val="00EA2C67"/>
    <w:rsid w:val="00EA2DBE"/>
    <w:rsid w:val="00EA2DD8"/>
    <w:rsid w:val="00EA2DD9"/>
    <w:rsid w:val="00EA2FF4"/>
    <w:rsid w:val="00EA306D"/>
    <w:rsid w:val="00EA3125"/>
    <w:rsid w:val="00EA31C5"/>
    <w:rsid w:val="00EA31D7"/>
    <w:rsid w:val="00EA32AF"/>
    <w:rsid w:val="00EA334C"/>
    <w:rsid w:val="00EA3443"/>
    <w:rsid w:val="00EA3554"/>
    <w:rsid w:val="00EA35D1"/>
    <w:rsid w:val="00EA3675"/>
    <w:rsid w:val="00EA3770"/>
    <w:rsid w:val="00EA3775"/>
    <w:rsid w:val="00EA37A8"/>
    <w:rsid w:val="00EA3853"/>
    <w:rsid w:val="00EA392B"/>
    <w:rsid w:val="00EA394A"/>
    <w:rsid w:val="00EA39F1"/>
    <w:rsid w:val="00EA3C24"/>
    <w:rsid w:val="00EA3C30"/>
    <w:rsid w:val="00EA3D7E"/>
    <w:rsid w:val="00EA3D93"/>
    <w:rsid w:val="00EA3EB0"/>
    <w:rsid w:val="00EA3F37"/>
    <w:rsid w:val="00EA4167"/>
    <w:rsid w:val="00EA41ED"/>
    <w:rsid w:val="00EA434F"/>
    <w:rsid w:val="00EA43E5"/>
    <w:rsid w:val="00EA4433"/>
    <w:rsid w:val="00EA4480"/>
    <w:rsid w:val="00EA455F"/>
    <w:rsid w:val="00EA4589"/>
    <w:rsid w:val="00EA4692"/>
    <w:rsid w:val="00EA469C"/>
    <w:rsid w:val="00EA47D1"/>
    <w:rsid w:val="00EA483A"/>
    <w:rsid w:val="00EA4A52"/>
    <w:rsid w:val="00EA4B34"/>
    <w:rsid w:val="00EA4CDA"/>
    <w:rsid w:val="00EA4CE5"/>
    <w:rsid w:val="00EA4D6D"/>
    <w:rsid w:val="00EA4EF8"/>
    <w:rsid w:val="00EA4F3D"/>
    <w:rsid w:val="00EA5178"/>
    <w:rsid w:val="00EA51EC"/>
    <w:rsid w:val="00EA52E8"/>
    <w:rsid w:val="00EA534B"/>
    <w:rsid w:val="00EA540F"/>
    <w:rsid w:val="00EA5410"/>
    <w:rsid w:val="00EA54CB"/>
    <w:rsid w:val="00EA5554"/>
    <w:rsid w:val="00EA5580"/>
    <w:rsid w:val="00EA558E"/>
    <w:rsid w:val="00EA55AB"/>
    <w:rsid w:val="00EA55AD"/>
    <w:rsid w:val="00EA55CD"/>
    <w:rsid w:val="00EA575A"/>
    <w:rsid w:val="00EA575B"/>
    <w:rsid w:val="00EA575D"/>
    <w:rsid w:val="00EA5762"/>
    <w:rsid w:val="00EA5982"/>
    <w:rsid w:val="00EA5998"/>
    <w:rsid w:val="00EA5A26"/>
    <w:rsid w:val="00EA5A29"/>
    <w:rsid w:val="00EA5AA8"/>
    <w:rsid w:val="00EA5B64"/>
    <w:rsid w:val="00EA5B81"/>
    <w:rsid w:val="00EA5B97"/>
    <w:rsid w:val="00EA5BE3"/>
    <w:rsid w:val="00EA5C3E"/>
    <w:rsid w:val="00EA5E7F"/>
    <w:rsid w:val="00EA5EA8"/>
    <w:rsid w:val="00EA5EBB"/>
    <w:rsid w:val="00EA5FAB"/>
    <w:rsid w:val="00EA6254"/>
    <w:rsid w:val="00EA6338"/>
    <w:rsid w:val="00EA6425"/>
    <w:rsid w:val="00EA6521"/>
    <w:rsid w:val="00EA6526"/>
    <w:rsid w:val="00EA6532"/>
    <w:rsid w:val="00EA6559"/>
    <w:rsid w:val="00EA65E5"/>
    <w:rsid w:val="00EA65F5"/>
    <w:rsid w:val="00EA6743"/>
    <w:rsid w:val="00EA689A"/>
    <w:rsid w:val="00EA68C2"/>
    <w:rsid w:val="00EA6909"/>
    <w:rsid w:val="00EA690B"/>
    <w:rsid w:val="00EA6B6E"/>
    <w:rsid w:val="00EA6C16"/>
    <w:rsid w:val="00EA6C1F"/>
    <w:rsid w:val="00EA6C3F"/>
    <w:rsid w:val="00EA6CB8"/>
    <w:rsid w:val="00EA6D85"/>
    <w:rsid w:val="00EA6E94"/>
    <w:rsid w:val="00EA6FC0"/>
    <w:rsid w:val="00EA6FC1"/>
    <w:rsid w:val="00EA70BE"/>
    <w:rsid w:val="00EA70F2"/>
    <w:rsid w:val="00EA71AE"/>
    <w:rsid w:val="00EA71E7"/>
    <w:rsid w:val="00EA739D"/>
    <w:rsid w:val="00EA73CC"/>
    <w:rsid w:val="00EA75C3"/>
    <w:rsid w:val="00EA7613"/>
    <w:rsid w:val="00EA76FE"/>
    <w:rsid w:val="00EA779B"/>
    <w:rsid w:val="00EA796B"/>
    <w:rsid w:val="00EA79F9"/>
    <w:rsid w:val="00EA7A27"/>
    <w:rsid w:val="00EA7AE0"/>
    <w:rsid w:val="00EA7B8C"/>
    <w:rsid w:val="00EA7C13"/>
    <w:rsid w:val="00EA7D31"/>
    <w:rsid w:val="00EA7D4D"/>
    <w:rsid w:val="00EA7E8C"/>
    <w:rsid w:val="00EA7EDE"/>
    <w:rsid w:val="00EB02C8"/>
    <w:rsid w:val="00EB03B6"/>
    <w:rsid w:val="00EB05C9"/>
    <w:rsid w:val="00EB06E8"/>
    <w:rsid w:val="00EB07ED"/>
    <w:rsid w:val="00EB07FD"/>
    <w:rsid w:val="00EB082F"/>
    <w:rsid w:val="00EB0860"/>
    <w:rsid w:val="00EB08DE"/>
    <w:rsid w:val="00EB0918"/>
    <w:rsid w:val="00EB0B92"/>
    <w:rsid w:val="00EB0BFB"/>
    <w:rsid w:val="00EB0CFA"/>
    <w:rsid w:val="00EB0D25"/>
    <w:rsid w:val="00EB0D62"/>
    <w:rsid w:val="00EB0EB1"/>
    <w:rsid w:val="00EB0EF9"/>
    <w:rsid w:val="00EB0F4A"/>
    <w:rsid w:val="00EB1019"/>
    <w:rsid w:val="00EB126E"/>
    <w:rsid w:val="00EB128E"/>
    <w:rsid w:val="00EB13E6"/>
    <w:rsid w:val="00EB155C"/>
    <w:rsid w:val="00EB1668"/>
    <w:rsid w:val="00EB17C1"/>
    <w:rsid w:val="00EB17FD"/>
    <w:rsid w:val="00EB1951"/>
    <w:rsid w:val="00EB199E"/>
    <w:rsid w:val="00EB19EC"/>
    <w:rsid w:val="00EB1A1D"/>
    <w:rsid w:val="00EB1A6E"/>
    <w:rsid w:val="00EB1A89"/>
    <w:rsid w:val="00EB1BA2"/>
    <w:rsid w:val="00EB1BE9"/>
    <w:rsid w:val="00EB1C45"/>
    <w:rsid w:val="00EB1CFF"/>
    <w:rsid w:val="00EB1D16"/>
    <w:rsid w:val="00EB1DE8"/>
    <w:rsid w:val="00EB1F9F"/>
    <w:rsid w:val="00EB22E2"/>
    <w:rsid w:val="00EB2301"/>
    <w:rsid w:val="00EB2618"/>
    <w:rsid w:val="00EB2675"/>
    <w:rsid w:val="00EB2693"/>
    <w:rsid w:val="00EB26EF"/>
    <w:rsid w:val="00EB27DF"/>
    <w:rsid w:val="00EB2804"/>
    <w:rsid w:val="00EB285B"/>
    <w:rsid w:val="00EB2908"/>
    <w:rsid w:val="00EB29C5"/>
    <w:rsid w:val="00EB2A1E"/>
    <w:rsid w:val="00EB2A47"/>
    <w:rsid w:val="00EB2C69"/>
    <w:rsid w:val="00EB2CD9"/>
    <w:rsid w:val="00EB2D97"/>
    <w:rsid w:val="00EB2DC4"/>
    <w:rsid w:val="00EB2DF7"/>
    <w:rsid w:val="00EB2EE1"/>
    <w:rsid w:val="00EB2FA1"/>
    <w:rsid w:val="00EB3131"/>
    <w:rsid w:val="00EB31B5"/>
    <w:rsid w:val="00EB31C3"/>
    <w:rsid w:val="00EB3214"/>
    <w:rsid w:val="00EB3263"/>
    <w:rsid w:val="00EB33A4"/>
    <w:rsid w:val="00EB33C8"/>
    <w:rsid w:val="00EB357C"/>
    <w:rsid w:val="00EB357F"/>
    <w:rsid w:val="00EB368A"/>
    <w:rsid w:val="00EB36BF"/>
    <w:rsid w:val="00EB36E6"/>
    <w:rsid w:val="00EB371E"/>
    <w:rsid w:val="00EB37BC"/>
    <w:rsid w:val="00EB389F"/>
    <w:rsid w:val="00EB38E9"/>
    <w:rsid w:val="00EB3971"/>
    <w:rsid w:val="00EB3AA3"/>
    <w:rsid w:val="00EB3B0D"/>
    <w:rsid w:val="00EB3B10"/>
    <w:rsid w:val="00EB3D75"/>
    <w:rsid w:val="00EB3E11"/>
    <w:rsid w:val="00EB3EA8"/>
    <w:rsid w:val="00EB408A"/>
    <w:rsid w:val="00EB40E7"/>
    <w:rsid w:val="00EB412B"/>
    <w:rsid w:val="00EB41AF"/>
    <w:rsid w:val="00EB420B"/>
    <w:rsid w:val="00EB4258"/>
    <w:rsid w:val="00EB42E7"/>
    <w:rsid w:val="00EB4302"/>
    <w:rsid w:val="00EB432A"/>
    <w:rsid w:val="00EB4440"/>
    <w:rsid w:val="00EB44F9"/>
    <w:rsid w:val="00EB4555"/>
    <w:rsid w:val="00EB4663"/>
    <w:rsid w:val="00EB46D8"/>
    <w:rsid w:val="00EB489A"/>
    <w:rsid w:val="00EB4944"/>
    <w:rsid w:val="00EB4968"/>
    <w:rsid w:val="00EB49FB"/>
    <w:rsid w:val="00EB4BD3"/>
    <w:rsid w:val="00EB4D74"/>
    <w:rsid w:val="00EB4E91"/>
    <w:rsid w:val="00EB4F00"/>
    <w:rsid w:val="00EB4FC4"/>
    <w:rsid w:val="00EB4FDE"/>
    <w:rsid w:val="00EB5060"/>
    <w:rsid w:val="00EB5187"/>
    <w:rsid w:val="00EB51D7"/>
    <w:rsid w:val="00EB535F"/>
    <w:rsid w:val="00EB53AE"/>
    <w:rsid w:val="00EB550A"/>
    <w:rsid w:val="00EB5624"/>
    <w:rsid w:val="00EB566B"/>
    <w:rsid w:val="00EB572A"/>
    <w:rsid w:val="00EB5A6D"/>
    <w:rsid w:val="00EB5A88"/>
    <w:rsid w:val="00EB5B27"/>
    <w:rsid w:val="00EB5B46"/>
    <w:rsid w:val="00EB5E3B"/>
    <w:rsid w:val="00EB6003"/>
    <w:rsid w:val="00EB60FC"/>
    <w:rsid w:val="00EB6115"/>
    <w:rsid w:val="00EB6249"/>
    <w:rsid w:val="00EB632A"/>
    <w:rsid w:val="00EB6467"/>
    <w:rsid w:val="00EB6573"/>
    <w:rsid w:val="00EB66C6"/>
    <w:rsid w:val="00EB677C"/>
    <w:rsid w:val="00EB6986"/>
    <w:rsid w:val="00EB6B68"/>
    <w:rsid w:val="00EB6C7F"/>
    <w:rsid w:val="00EB6CF0"/>
    <w:rsid w:val="00EB6D61"/>
    <w:rsid w:val="00EB6D75"/>
    <w:rsid w:val="00EB6EE0"/>
    <w:rsid w:val="00EB703A"/>
    <w:rsid w:val="00EB70DA"/>
    <w:rsid w:val="00EB714A"/>
    <w:rsid w:val="00EB7159"/>
    <w:rsid w:val="00EB72C9"/>
    <w:rsid w:val="00EB73D0"/>
    <w:rsid w:val="00EB7469"/>
    <w:rsid w:val="00EB762E"/>
    <w:rsid w:val="00EB77EF"/>
    <w:rsid w:val="00EB7A96"/>
    <w:rsid w:val="00EB7AE7"/>
    <w:rsid w:val="00EB7B5E"/>
    <w:rsid w:val="00EB7B75"/>
    <w:rsid w:val="00EB7B78"/>
    <w:rsid w:val="00EB7C51"/>
    <w:rsid w:val="00EB7C73"/>
    <w:rsid w:val="00EB7C74"/>
    <w:rsid w:val="00EB7D8C"/>
    <w:rsid w:val="00EB7E33"/>
    <w:rsid w:val="00EB7F20"/>
    <w:rsid w:val="00EB7F70"/>
    <w:rsid w:val="00EB7FA7"/>
    <w:rsid w:val="00EC0132"/>
    <w:rsid w:val="00EC034A"/>
    <w:rsid w:val="00EC03EC"/>
    <w:rsid w:val="00EC04DD"/>
    <w:rsid w:val="00EC050F"/>
    <w:rsid w:val="00EC0525"/>
    <w:rsid w:val="00EC0535"/>
    <w:rsid w:val="00EC05ED"/>
    <w:rsid w:val="00EC0613"/>
    <w:rsid w:val="00EC06F9"/>
    <w:rsid w:val="00EC07AA"/>
    <w:rsid w:val="00EC093B"/>
    <w:rsid w:val="00EC0978"/>
    <w:rsid w:val="00EC09BC"/>
    <w:rsid w:val="00EC09DD"/>
    <w:rsid w:val="00EC0A19"/>
    <w:rsid w:val="00EC0A27"/>
    <w:rsid w:val="00EC0B03"/>
    <w:rsid w:val="00EC0B7E"/>
    <w:rsid w:val="00EC0BF6"/>
    <w:rsid w:val="00EC0D48"/>
    <w:rsid w:val="00EC0E55"/>
    <w:rsid w:val="00EC0F29"/>
    <w:rsid w:val="00EC0F2A"/>
    <w:rsid w:val="00EC0F33"/>
    <w:rsid w:val="00EC0F77"/>
    <w:rsid w:val="00EC1114"/>
    <w:rsid w:val="00EC111E"/>
    <w:rsid w:val="00EC11E3"/>
    <w:rsid w:val="00EC11FC"/>
    <w:rsid w:val="00EC1214"/>
    <w:rsid w:val="00EC12CF"/>
    <w:rsid w:val="00EC134E"/>
    <w:rsid w:val="00EC13A4"/>
    <w:rsid w:val="00EC148A"/>
    <w:rsid w:val="00EC173E"/>
    <w:rsid w:val="00EC17B1"/>
    <w:rsid w:val="00EC1837"/>
    <w:rsid w:val="00EC184D"/>
    <w:rsid w:val="00EC18B0"/>
    <w:rsid w:val="00EC18F5"/>
    <w:rsid w:val="00EC1A13"/>
    <w:rsid w:val="00EC1BCB"/>
    <w:rsid w:val="00EC1DD3"/>
    <w:rsid w:val="00EC1E03"/>
    <w:rsid w:val="00EC1EC5"/>
    <w:rsid w:val="00EC1F16"/>
    <w:rsid w:val="00EC1FA3"/>
    <w:rsid w:val="00EC1FCC"/>
    <w:rsid w:val="00EC1FE8"/>
    <w:rsid w:val="00EC2131"/>
    <w:rsid w:val="00EC216C"/>
    <w:rsid w:val="00EC2176"/>
    <w:rsid w:val="00EC2200"/>
    <w:rsid w:val="00EC23C7"/>
    <w:rsid w:val="00EC24D7"/>
    <w:rsid w:val="00EC253D"/>
    <w:rsid w:val="00EC25D5"/>
    <w:rsid w:val="00EC2677"/>
    <w:rsid w:val="00EC26A7"/>
    <w:rsid w:val="00EC26E3"/>
    <w:rsid w:val="00EC2952"/>
    <w:rsid w:val="00EC29F3"/>
    <w:rsid w:val="00EC2BD1"/>
    <w:rsid w:val="00EC2C1A"/>
    <w:rsid w:val="00EC2C4A"/>
    <w:rsid w:val="00EC2CCA"/>
    <w:rsid w:val="00EC2D5C"/>
    <w:rsid w:val="00EC2DD3"/>
    <w:rsid w:val="00EC2DDA"/>
    <w:rsid w:val="00EC2EB2"/>
    <w:rsid w:val="00EC2F3C"/>
    <w:rsid w:val="00EC300F"/>
    <w:rsid w:val="00EC3185"/>
    <w:rsid w:val="00EC31A1"/>
    <w:rsid w:val="00EC31EB"/>
    <w:rsid w:val="00EC32C0"/>
    <w:rsid w:val="00EC32CE"/>
    <w:rsid w:val="00EC3473"/>
    <w:rsid w:val="00EC34E4"/>
    <w:rsid w:val="00EC35D5"/>
    <w:rsid w:val="00EC3677"/>
    <w:rsid w:val="00EC373C"/>
    <w:rsid w:val="00EC37FC"/>
    <w:rsid w:val="00EC3898"/>
    <w:rsid w:val="00EC394E"/>
    <w:rsid w:val="00EC397C"/>
    <w:rsid w:val="00EC3992"/>
    <w:rsid w:val="00EC3BD3"/>
    <w:rsid w:val="00EC3BD9"/>
    <w:rsid w:val="00EC3DF5"/>
    <w:rsid w:val="00EC3E71"/>
    <w:rsid w:val="00EC3F07"/>
    <w:rsid w:val="00EC3F79"/>
    <w:rsid w:val="00EC3F87"/>
    <w:rsid w:val="00EC3FFB"/>
    <w:rsid w:val="00EC407C"/>
    <w:rsid w:val="00EC4083"/>
    <w:rsid w:val="00EC40D6"/>
    <w:rsid w:val="00EC4157"/>
    <w:rsid w:val="00EC415C"/>
    <w:rsid w:val="00EC4194"/>
    <w:rsid w:val="00EC41E3"/>
    <w:rsid w:val="00EC420D"/>
    <w:rsid w:val="00EC43A4"/>
    <w:rsid w:val="00EC43CC"/>
    <w:rsid w:val="00EC446F"/>
    <w:rsid w:val="00EC45EF"/>
    <w:rsid w:val="00EC4612"/>
    <w:rsid w:val="00EC46C2"/>
    <w:rsid w:val="00EC46EB"/>
    <w:rsid w:val="00EC47D5"/>
    <w:rsid w:val="00EC4845"/>
    <w:rsid w:val="00EC4876"/>
    <w:rsid w:val="00EC489E"/>
    <w:rsid w:val="00EC489F"/>
    <w:rsid w:val="00EC4915"/>
    <w:rsid w:val="00EC49D6"/>
    <w:rsid w:val="00EC4A0D"/>
    <w:rsid w:val="00EC4A12"/>
    <w:rsid w:val="00EC4A6F"/>
    <w:rsid w:val="00EC4B2C"/>
    <w:rsid w:val="00EC4B4D"/>
    <w:rsid w:val="00EC4BF5"/>
    <w:rsid w:val="00EC4F61"/>
    <w:rsid w:val="00EC5177"/>
    <w:rsid w:val="00EC51BC"/>
    <w:rsid w:val="00EC52F7"/>
    <w:rsid w:val="00EC530E"/>
    <w:rsid w:val="00EC53FC"/>
    <w:rsid w:val="00EC55CB"/>
    <w:rsid w:val="00EC5669"/>
    <w:rsid w:val="00EC573A"/>
    <w:rsid w:val="00EC5895"/>
    <w:rsid w:val="00EC5A4A"/>
    <w:rsid w:val="00EC5A52"/>
    <w:rsid w:val="00EC5B14"/>
    <w:rsid w:val="00EC5B30"/>
    <w:rsid w:val="00EC5C73"/>
    <w:rsid w:val="00EC5C95"/>
    <w:rsid w:val="00EC5CC6"/>
    <w:rsid w:val="00EC5E18"/>
    <w:rsid w:val="00EC5F58"/>
    <w:rsid w:val="00EC6047"/>
    <w:rsid w:val="00EC60AF"/>
    <w:rsid w:val="00EC615B"/>
    <w:rsid w:val="00EC61B6"/>
    <w:rsid w:val="00EC61D8"/>
    <w:rsid w:val="00EC6269"/>
    <w:rsid w:val="00EC63C6"/>
    <w:rsid w:val="00EC63DE"/>
    <w:rsid w:val="00EC6494"/>
    <w:rsid w:val="00EC64AA"/>
    <w:rsid w:val="00EC6517"/>
    <w:rsid w:val="00EC659A"/>
    <w:rsid w:val="00EC65BC"/>
    <w:rsid w:val="00EC6615"/>
    <w:rsid w:val="00EC6657"/>
    <w:rsid w:val="00EC673B"/>
    <w:rsid w:val="00EC6786"/>
    <w:rsid w:val="00EC6798"/>
    <w:rsid w:val="00EC6844"/>
    <w:rsid w:val="00EC6859"/>
    <w:rsid w:val="00EC68A2"/>
    <w:rsid w:val="00EC68DD"/>
    <w:rsid w:val="00EC6921"/>
    <w:rsid w:val="00EC69AB"/>
    <w:rsid w:val="00EC69AD"/>
    <w:rsid w:val="00EC6A6B"/>
    <w:rsid w:val="00EC6B1C"/>
    <w:rsid w:val="00EC6B28"/>
    <w:rsid w:val="00EC6B80"/>
    <w:rsid w:val="00EC6BAA"/>
    <w:rsid w:val="00EC6C39"/>
    <w:rsid w:val="00EC6C9F"/>
    <w:rsid w:val="00EC6DC0"/>
    <w:rsid w:val="00EC6E41"/>
    <w:rsid w:val="00EC7078"/>
    <w:rsid w:val="00EC7105"/>
    <w:rsid w:val="00EC7130"/>
    <w:rsid w:val="00EC724F"/>
    <w:rsid w:val="00EC726B"/>
    <w:rsid w:val="00EC730A"/>
    <w:rsid w:val="00EC73DB"/>
    <w:rsid w:val="00EC73E8"/>
    <w:rsid w:val="00EC7423"/>
    <w:rsid w:val="00EC76D1"/>
    <w:rsid w:val="00EC7706"/>
    <w:rsid w:val="00EC7712"/>
    <w:rsid w:val="00EC7787"/>
    <w:rsid w:val="00EC77C5"/>
    <w:rsid w:val="00EC7A77"/>
    <w:rsid w:val="00EC7A7F"/>
    <w:rsid w:val="00EC7ABB"/>
    <w:rsid w:val="00EC7B36"/>
    <w:rsid w:val="00EC7B54"/>
    <w:rsid w:val="00EC7BDA"/>
    <w:rsid w:val="00EC7DBB"/>
    <w:rsid w:val="00EC7E37"/>
    <w:rsid w:val="00EC7E6E"/>
    <w:rsid w:val="00EC7F47"/>
    <w:rsid w:val="00ED001E"/>
    <w:rsid w:val="00ED0053"/>
    <w:rsid w:val="00ED0220"/>
    <w:rsid w:val="00ED0389"/>
    <w:rsid w:val="00ED03F4"/>
    <w:rsid w:val="00ED059E"/>
    <w:rsid w:val="00ED0657"/>
    <w:rsid w:val="00ED07B1"/>
    <w:rsid w:val="00ED07C8"/>
    <w:rsid w:val="00ED0825"/>
    <w:rsid w:val="00ED085B"/>
    <w:rsid w:val="00ED08AF"/>
    <w:rsid w:val="00ED092C"/>
    <w:rsid w:val="00ED0ACD"/>
    <w:rsid w:val="00ED0BD3"/>
    <w:rsid w:val="00ED0BED"/>
    <w:rsid w:val="00ED0C79"/>
    <w:rsid w:val="00ED0CE0"/>
    <w:rsid w:val="00ED0E48"/>
    <w:rsid w:val="00ED0E8B"/>
    <w:rsid w:val="00ED0F8F"/>
    <w:rsid w:val="00ED1032"/>
    <w:rsid w:val="00ED10B4"/>
    <w:rsid w:val="00ED1218"/>
    <w:rsid w:val="00ED1319"/>
    <w:rsid w:val="00ED140B"/>
    <w:rsid w:val="00ED1499"/>
    <w:rsid w:val="00ED16AE"/>
    <w:rsid w:val="00ED16F0"/>
    <w:rsid w:val="00ED16F9"/>
    <w:rsid w:val="00ED17EA"/>
    <w:rsid w:val="00ED1918"/>
    <w:rsid w:val="00ED1946"/>
    <w:rsid w:val="00ED19E8"/>
    <w:rsid w:val="00ED1A19"/>
    <w:rsid w:val="00ED1A3D"/>
    <w:rsid w:val="00ED1B59"/>
    <w:rsid w:val="00ED1B7B"/>
    <w:rsid w:val="00ED1BD2"/>
    <w:rsid w:val="00ED1C32"/>
    <w:rsid w:val="00ED1CCE"/>
    <w:rsid w:val="00ED1D4B"/>
    <w:rsid w:val="00ED1DBC"/>
    <w:rsid w:val="00ED1DDA"/>
    <w:rsid w:val="00ED1E78"/>
    <w:rsid w:val="00ED1EF1"/>
    <w:rsid w:val="00ED2060"/>
    <w:rsid w:val="00ED206B"/>
    <w:rsid w:val="00ED2088"/>
    <w:rsid w:val="00ED2142"/>
    <w:rsid w:val="00ED2147"/>
    <w:rsid w:val="00ED21FC"/>
    <w:rsid w:val="00ED2221"/>
    <w:rsid w:val="00ED2262"/>
    <w:rsid w:val="00ED22CF"/>
    <w:rsid w:val="00ED2407"/>
    <w:rsid w:val="00ED2457"/>
    <w:rsid w:val="00ED2568"/>
    <w:rsid w:val="00ED2610"/>
    <w:rsid w:val="00ED2786"/>
    <w:rsid w:val="00ED2798"/>
    <w:rsid w:val="00ED287C"/>
    <w:rsid w:val="00ED28EF"/>
    <w:rsid w:val="00ED294A"/>
    <w:rsid w:val="00ED2BB2"/>
    <w:rsid w:val="00ED2BE5"/>
    <w:rsid w:val="00ED2D5D"/>
    <w:rsid w:val="00ED2D8C"/>
    <w:rsid w:val="00ED2E19"/>
    <w:rsid w:val="00ED2E3E"/>
    <w:rsid w:val="00ED2E51"/>
    <w:rsid w:val="00ED2E81"/>
    <w:rsid w:val="00ED2E8B"/>
    <w:rsid w:val="00ED2EC7"/>
    <w:rsid w:val="00ED2F22"/>
    <w:rsid w:val="00ED2FBD"/>
    <w:rsid w:val="00ED2FC7"/>
    <w:rsid w:val="00ED303C"/>
    <w:rsid w:val="00ED3152"/>
    <w:rsid w:val="00ED319E"/>
    <w:rsid w:val="00ED31A3"/>
    <w:rsid w:val="00ED31E6"/>
    <w:rsid w:val="00ED3212"/>
    <w:rsid w:val="00ED3339"/>
    <w:rsid w:val="00ED3400"/>
    <w:rsid w:val="00ED3409"/>
    <w:rsid w:val="00ED34A6"/>
    <w:rsid w:val="00ED3521"/>
    <w:rsid w:val="00ED3539"/>
    <w:rsid w:val="00ED3564"/>
    <w:rsid w:val="00ED35EB"/>
    <w:rsid w:val="00ED37FD"/>
    <w:rsid w:val="00ED3844"/>
    <w:rsid w:val="00ED386F"/>
    <w:rsid w:val="00ED3B18"/>
    <w:rsid w:val="00ED3CE5"/>
    <w:rsid w:val="00ED3CEE"/>
    <w:rsid w:val="00ED3D02"/>
    <w:rsid w:val="00ED3D4A"/>
    <w:rsid w:val="00ED3DA4"/>
    <w:rsid w:val="00ED3DBC"/>
    <w:rsid w:val="00ED3EE9"/>
    <w:rsid w:val="00ED3F46"/>
    <w:rsid w:val="00ED405D"/>
    <w:rsid w:val="00ED406C"/>
    <w:rsid w:val="00ED418B"/>
    <w:rsid w:val="00ED41CC"/>
    <w:rsid w:val="00ED43CC"/>
    <w:rsid w:val="00ED43E7"/>
    <w:rsid w:val="00ED4409"/>
    <w:rsid w:val="00ED4438"/>
    <w:rsid w:val="00ED4451"/>
    <w:rsid w:val="00ED44DE"/>
    <w:rsid w:val="00ED45DC"/>
    <w:rsid w:val="00ED46D8"/>
    <w:rsid w:val="00ED4795"/>
    <w:rsid w:val="00ED4863"/>
    <w:rsid w:val="00ED48A7"/>
    <w:rsid w:val="00ED4905"/>
    <w:rsid w:val="00ED4A31"/>
    <w:rsid w:val="00ED4A76"/>
    <w:rsid w:val="00ED4B3C"/>
    <w:rsid w:val="00ED4B63"/>
    <w:rsid w:val="00ED4B94"/>
    <w:rsid w:val="00ED4C01"/>
    <w:rsid w:val="00ED4D13"/>
    <w:rsid w:val="00ED4E26"/>
    <w:rsid w:val="00ED4EB0"/>
    <w:rsid w:val="00ED4F85"/>
    <w:rsid w:val="00ED503C"/>
    <w:rsid w:val="00ED505B"/>
    <w:rsid w:val="00ED5108"/>
    <w:rsid w:val="00ED5176"/>
    <w:rsid w:val="00ED51CD"/>
    <w:rsid w:val="00ED5401"/>
    <w:rsid w:val="00ED55F3"/>
    <w:rsid w:val="00ED5645"/>
    <w:rsid w:val="00ED5665"/>
    <w:rsid w:val="00ED56AD"/>
    <w:rsid w:val="00ED56C8"/>
    <w:rsid w:val="00ED56CC"/>
    <w:rsid w:val="00ED5736"/>
    <w:rsid w:val="00ED5774"/>
    <w:rsid w:val="00ED58D7"/>
    <w:rsid w:val="00ED591D"/>
    <w:rsid w:val="00ED59BE"/>
    <w:rsid w:val="00ED5A2B"/>
    <w:rsid w:val="00ED5B66"/>
    <w:rsid w:val="00ED5CF7"/>
    <w:rsid w:val="00ED5DA3"/>
    <w:rsid w:val="00ED5DA5"/>
    <w:rsid w:val="00ED5E00"/>
    <w:rsid w:val="00ED5E10"/>
    <w:rsid w:val="00ED5EAC"/>
    <w:rsid w:val="00ED5F45"/>
    <w:rsid w:val="00ED605D"/>
    <w:rsid w:val="00ED6117"/>
    <w:rsid w:val="00ED6121"/>
    <w:rsid w:val="00ED6197"/>
    <w:rsid w:val="00ED61B1"/>
    <w:rsid w:val="00ED61EC"/>
    <w:rsid w:val="00ED6243"/>
    <w:rsid w:val="00ED64CF"/>
    <w:rsid w:val="00ED64DA"/>
    <w:rsid w:val="00ED655F"/>
    <w:rsid w:val="00ED6640"/>
    <w:rsid w:val="00ED669D"/>
    <w:rsid w:val="00ED66DB"/>
    <w:rsid w:val="00ED6738"/>
    <w:rsid w:val="00ED67D9"/>
    <w:rsid w:val="00ED6881"/>
    <w:rsid w:val="00ED6904"/>
    <w:rsid w:val="00ED6926"/>
    <w:rsid w:val="00ED6B20"/>
    <w:rsid w:val="00ED6B28"/>
    <w:rsid w:val="00ED6C4B"/>
    <w:rsid w:val="00ED6D0E"/>
    <w:rsid w:val="00ED6DB6"/>
    <w:rsid w:val="00ED6F98"/>
    <w:rsid w:val="00ED6FB8"/>
    <w:rsid w:val="00ED6FEF"/>
    <w:rsid w:val="00ED710C"/>
    <w:rsid w:val="00ED7208"/>
    <w:rsid w:val="00ED72BF"/>
    <w:rsid w:val="00ED72C1"/>
    <w:rsid w:val="00ED7403"/>
    <w:rsid w:val="00ED74CB"/>
    <w:rsid w:val="00ED7587"/>
    <w:rsid w:val="00ED76A0"/>
    <w:rsid w:val="00ED76AC"/>
    <w:rsid w:val="00ED772D"/>
    <w:rsid w:val="00ED77C4"/>
    <w:rsid w:val="00ED77F1"/>
    <w:rsid w:val="00ED7899"/>
    <w:rsid w:val="00ED790A"/>
    <w:rsid w:val="00ED79D0"/>
    <w:rsid w:val="00ED79D5"/>
    <w:rsid w:val="00ED7B7D"/>
    <w:rsid w:val="00ED7C4C"/>
    <w:rsid w:val="00ED7CD5"/>
    <w:rsid w:val="00ED7CE4"/>
    <w:rsid w:val="00ED7F8E"/>
    <w:rsid w:val="00ED7FF7"/>
    <w:rsid w:val="00EE0023"/>
    <w:rsid w:val="00EE008B"/>
    <w:rsid w:val="00EE00DE"/>
    <w:rsid w:val="00EE016D"/>
    <w:rsid w:val="00EE019E"/>
    <w:rsid w:val="00EE01C3"/>
    <w:rsid w:val="00EE02BE"/>
    <w:rsid w:val="00EE0310"/>
    <w:rsid w:val="00EE0425"/>
    <w:rsid w:val="00EE04C5"/>
    <w:rsid w:val="00EE0544"/>
    <w:rsid w:val="00EE054A"/>
    <w:rsid w:val="00EE0686"/>
    <w:rsid w:val="00EE06B7"/>
    <w:rsid w:val="00EE07F6"/>
    <w:rsid w:val="00EE08DF"/>
    <w:rsid w:val="00EE08F1"/>
    <w:rsid w:val="00EE0962"/>
    <w:rsid w:val="00EE0ABC"/>
    <w:rsid w:val="00EE0AC5"/>
    <w:rsid w:val="00EE0ACF"/>
    <w:rsid w:val="00EE0BF1"/>
    <w:rsid w:val="00EE0C2C"/>
    <w:rsid w:val="00EE0C3E"/>
    <w:rsid w:val="00EE0CAD"/>
    <w:rsid w:val="00EE0D47"/>
    <w:rsid w:val="00EE0DB2"/>
    <w:rsid w:val="00EE0E39"/>
    <w:rsid w:val="00EE0E7D"/>
    <w:rsid w:val="00EE100A"/>
    <w:rsid w:val="00EE1028"/>
    <w:rsid w:val="00EE106F"/>
    <w:rsid w:val="00EE10AC"/>
    <w:rsid w:val="00EE115D"/>
    <w:rsid w:val="00EE11D2"/>
    <w:rsid w:val="00EE11DA"/>
    <w:rsid w:val="00EE1253"/>
    <w:rsid w:val="00EE1292"/>
    <w:rsid w:val="00EE134B"/>
    <w:rsid w:val="00EE13D1"/>
    <w:rsid w:val="00EE144C"/>
    <w:rsid w:val="00EE152C"/>
    <w:rsid w:val="00EE155F"/>
    <w:rsid w:val="00EE1573"/>
    <w:rsid w:val="00EE18A6"/>
    <w:rsid w:val="00EE18D0"/>
    <w:rsid w:val="00EE1A1A"/>
    <w:rsid w:val="00EE1A4B"/>
    <w:rsid w:val="00EE1AC5"/>
    <w:rsid w:val="00EE1AE4"/>
    <w:rsid w:val="00EE1C9E"/>
    <w:rsid w:val="00EE1CC6"/>
    <w:rsid w:val="00EE1D23"/>
    <w:rsid w:val="00EE1D66"/>
    <w:rsid w:val="00EE1DAB"/>
    <w:rsid w:val="00EE1F17"/>
    <w:rsid w:val="00EE201C"/>
    <w:rsid w:val="00EE20D9"/>
    <w:rsid w:val="00EE2227"/>
    <w:rsid w:val="00EE2406"/>
    <w:rsid w:val="00EE246E"/>
    <w:rsid w:val="00EE24FA"/>
    <w:rsid w:val="00EE2564"/>
    <w:rsid w:val="00EE25DE"/>
    <w:rsid w:val="00EE2609"/>
    <w:rsid w:val="00EE2682"/>
    <w:rsid w:val="00EE26B6"/>
    <w:rsid w:val="00EE26D9"/>
    <w:rsid w:val="00EE2737"/>
    <w:rsid w:val="00EE27AF"/>
    <w:rsid w:val="00EE27B1"/>
    <w:rsid w:val="00EE2842"/>
    <w:rsid w:val="00EE28FA"/>
    <w:rsid w:val="00EE2921"/>
    <w:rsid w:val="00EE2A90"/>
    <w:rsid w:val="00EE2AE2"/>
    <w:rsid w:val="00EE2C17"/>
    <w:rsid w:val="00EE2C8D"/>
    <w:rsid w:val="00EE2D99"/>
    <w:rsid w:val="00EE2E8B"/>
    <w:rsid w:val="00EE2F8D"/>
    <w:rsid w:val="00EE3006"/>
    <w:rsid w:val="00EE306F"/>
    <w:rsid w:val="00EE30EE"/>
    <w:rsid w:val="00EE3160"/>
    <w:rsid w:val="00EE32C7"/>
    <w:rsid w:val="00EE32F3"/>
    <w:rsid w:val="00EE340B"/>
    <w:rsid w:val="00EE340D"/>
    <w:rsid w:val="00EE34D9"/>
    <w:rsid w:val="00EE34DD"/>
    <w:rsid w:val="00EE35F7"/>
    <w:rsid w:val="00EE3650"/>
    <w:rsid w:val="00EE36E6"/>
    <w:rsid w:val="00EE374A"/>
    <w:rsid w:val="00EE38EE"/>
    <w:rsid w:val="00EE3E93"/>
    <w:rsid w:val="00EE3F14"/>
    <w:rsid w:val="00EE3FB2"/>
    <w:rsid w:val="00EE40E1"/>
    <w:rsid w:val="00EE41CD"/>
    <w:rsid w:val="00EE4233"/>
    <w:rsid w:val="00EE4364"/>
    <w:rsid w:val="00EE4461"/>
    <w:rsid w:val="00EE44F0"/>
    <w:rsid w:val="00EE45FE"/>
    <w:rsid w:val="00EE468D"/>
    <w:rsid w:val="00EE47AE"/>
    <w:rsid w:val="00EE47D3"/>
    <w:rsid w:val="00EE48A8"/>
    <w:rsid w:val="00EE4951"/>
    <w:rsid w:val="00EE4960"/>
    <w:rsid w:val="00EE4AA8"/>
    <w:rsid w:val="00EE4B6E"/>
    <w:rsid w:val="00EE4B81"/>
    <w:rsid w:val="00EE4BB6"/>
    <w:rsid w:val="00EE4D05"/>
    <w:rsid w:val="00EE4E14"/>
    <w:rsid w:val="00EE4E47"/>
    <w:rsid w:val="00EE50D6"/>
    <w:rsid w:val="00EE5177"/>
    <w:rsid w:val="00EE51B4"/>
    <w:rsid w:val="00EE521A"/>
    <w:rsid w:val="00EE5276"/>
    <w:rsid w:val="00EE52AB"/>
    <w:rsid w:val="00EE52AE"/>
    <w:rsid w:val="00EE5458"/>
    <w:rsid w:val="00EE54A1"/>
    <w:rsid w:val="00EE565B"/>
    <w:rsid w:val="00EE56C4"/>
    <w:rsid w:val="00EE581B"/>
    <w:rsid w:val="00EE58CA"/>
    <w:rsid w:val="00EE592B"/>
    <w:rsid w:val="00EE5999"/>
    <w:rsid w:val="00EE5A75"/>
    <w:rsid w:val="00EE5B6C"/>
    <w:rsid w:val="00EE5BAE"/>
    <w:rsid w:val="00EE5BCC"/>
    <w:rsid w:val="00EE5C3E"/>
    <w:rsid w:val="00EE5D19"/>
    <w:rsid w:val="00EE5D31"/>
    <w:rsid w:val="00EE5E7B"/>
    <w:rsid w:val="00EE5F1A"/>
    <w:rsid w:val="00EE5F6F"/>
    <w:rsid w:val="00EE6058"/>
    <w:rsid w:val="00EE6138"/>
    <w:rsid w:val="00EE619B"/>
    <w:rsid w:val="00EE638C"/>
    <w:rsid w:val="00EE63AA"/>
    <w:rsid w:val="00EE63F5"/>
    <w:rsid w:val="00EE6463"/>
    <w:rsid w:val="00EE648E"/>
    <w:rsid w:val="00EE6519"/>
    <w:rsid w:val="00EE65E5"/>
    <w:rsid w:val="00EE6616"/>
    <w:rsid w:val="00EE664F"/>
    <w:rsid w:val="00EE666B"/>
    <w:rsid w:val="00EE680F"/>
    <w:rsid w:val="00EE687D"/>
    <w:rsid w:val="00EE692D"/>
    <w:rsid w:val="00EE69EB"/>
    <w:rsid w:val="00EE6A1A"/>
    <w:rsid w:val="00EE6A83"/>
    <w:rsid w:val="00EE6B99"/>
    <w:rsid w:val="00EE6C96"/>
    <w:rsid w:val="00EE6DB0"/>
    <w:rsid w:val="00EE6DF2"/>
    <w:rsid w:val="00EE6E88"/>
    <w:rsid w:val="00EE6EA2"/>
    <w:rsid w:val="00EE703B"/>
    <w:rsid w:val="00EE726B"/>
    <w:rsid w:val="00EE73E9"/>
    <w:rsid w:val="00EE74BB"/>
    <w:rsid w:val="00EE7676"/>
    <w:rsid w:val="00EE776E"/>
    <w:rsid w:val="00EE77D1"/>
    <w:rsid w:val="00EE786C"/>
    <w:rsid w:val="00EE7945"/>
    <w:rsid w:val="00EE794E"/>
    <w:rsid w:val="00EE7971"/>
    <w:rsid w:val="00EE7A4D"/>
    <w:rsid w:val="00EE7BB1"/>
    <w:rsid w:val="00EE7BE2"/>
    <w:rsid w:val="00EE7C4F"/>
    <w:rsid w:val="00EE7E97"/>
    <w:rsid w:val="00EE7F0A"/>
    <w:rsid w:val="00EE7FF2"/>
    <w:rsid w:val="00EF0053"/>
    <w:rsid w:val="00EF00AE"/>
    <w:rsid w:val="00EF0193"/>
    <w:rsid w:val="00EF01A9"/>
    <w:rsid w:val="00EF01C9"/>
    <w:rsid w:val="00EF0324"/>
    <w:rsid w:val="00EF035E"/>
    <w:rsid w:val="00EF041C"/>
    <w:rsid w:val="00EF0562"/>
    <w:rsid w:val="00EF05B6"/>
    <w:rsid w:val="00EF062C"/>
    <w:rsid w:val="00EF069F"/>
    <w:rsid w:val="00EF0805"/>
    <w:rsid w:val="00EF09BA"/>
    <w:rsid w:val="00EF09FA"/>
    <w:rsid w:val="00EF0A04"/>
    <w:rsid w:val="00EF0ABC"/>
    <w:rsid w:val="00EF0ACF"/>
    <w:rsid w:val="00EF0B51"/>
    <w:rsid w:val="00EF0B54"/>
    <w:rsid w:val="00EF0B7A"/>
    <w:rsid w:val="00EF0BB8"/>
    <w:rsid w:val="00EF0BF9"/>
    <w:rsid w:val="00EF0C4A"/>
    <w:rsid w:val="00EF0CDB"/>
    <w:rsid w:val="00EF0CEB"/>
    <w:rsid w:val="00EF0D79"/>
    <w:rsid w:val="00EF0DD6"/>
    <w:rsid w:val="00EF0E40"/>
    <w:rsid w:val="00EF0E98"/>
    <w:rsid w:val="00EF1079"/>
    <w:rsid w:val="00EF10E0"/>
    <w:rsid w:val="00EF10E8"/>
    <w:rsid w:val="00EF10FE"/>
    <w:rsid w:val="00EF1144"/>
    <w:rsid w:val="00EF115B"/>
    <w:rsid w:val="00EF1242"/>
    <w:rsid w:val="00EF1401"/>
    <w:rsid w:val="00EF144D"/>
    <w:rsid w:val="00EF15BC"/>
    <w:rsid w:val="00EF169A"/>
    <w:rsid w:val="00EF17DD"/>
    <w:rsid w:val="00EF1A18"/>
    <w:rsid w:val="00EF1A47"/>
    <w:rsid w:val="00EF1ABB"/>
    <w:rsid w:val="00EF1AFC"/>
    <w:rsid w:val="00EF1BF1"/>
    <w:rsid w:val="00EF1C09"/>
    <w:rsid w:val="00EF1D46"/>
    <w:rsid w:val="00EF1E04"/>
    <w:rsid w:val="00EF1E76"/>
    <w:rsid w:val="00EF1EA0"/>
    <w:rsid w:val="00EF1F47"/>
    <w:rsid w:val="00EF1FAA"/>
    <w:rsid w:val="00EF1FEC"/>
    <w:rsid w:val="00EF20AB"/>
    <w:rsid w:val="00EF219E"/>
    <w:rsid w:val="00EF2237"/>
    <w:rsid w:val="00EF2264"/>
    <w:rsid w:val="00EF22EB"/>
    <w:rsid w:val="00EF22F2"/>
    <w:rsid w:val="00EF23BC"/>
    <w:rsid w:val="00EF2575"/>
    <w:rsid w:val="00EF27B5"/>
    <w:rsid w:val="00EF29F6"/>
    <w:rsid w:val="00EF2A73"/>
    <w:rsid w:val="00EF2AFE"/>
    <w:rsid w:val="00EF2D3D"/>
    <w:rsid w:val="00EF2DA4"/>
    <w:rsid w:val="00EF2F19"/>
    <w:rsid w:val="00EF3000"/>
    <w:rsid w:val="00EF3029"/>
    <w:rsid w:val="00EF326C"/>
    <w:rsid w:val="00EF3289"/>
    <w:rsid w:val="00EF3435"/>
    <w:rsid w:val="00EF34D2"/>
    <w:rsid w:val="00EF353A"/>
    <w:rsid w:val="00EF3596"/>
    <w:rsid w:val="00EF35B3"/>
    <w:rsid w:val="00EF35CD"/>
    <w:rsid w:val="00EF36C2"/>
    <w:rsid w:val="00EF3742"/>
    <w:rsid w:val="00EF3752"/>
    <w:rsid w:val="00EF37AC"/>
    <w:rsid w:val="00EF37B4"/>
    <w:rsid w:val="00EF37D3"/>
    <w:rsid w:val="00EF39CA"/>
    <w:rsid w:val="00EF3AF6"/>
    <w:rsid w:val="00EF3B00"/>
    <w:rsid w:val="00EF3B59"/>
    <w:rsid w:val="00EF3BD0"/>
    <w:rsid w:val="00EF3C23"/>
    <w:rsid w:val="00EF3D08"/>
    <w:rsid w:val="00EF3DBC"/>
    <w:rsid w:val="00EF3F9E"/>
    <w:rsid w:val="00EF3FAE"/>
    <w:rsid w:val="00EF4038"/>
    <w:rsid w:val="00EF418B"/>
    <w:rsid w:val="00EF4199"/>
    <w:rsid w:val="00EF42B7"/>
    <w:rsid w:val="00EF440A"/>
    <w:rsid w:val="00EF442F"/>
    <w:rsid w:val="00EF4515"/>
    <w:rsid w:val="00EF46C1"/>
    <w:rsid w:val="00EF4743"/>
    <w:rsid w:val="00EF4753"/>
    <w:rsid w:val="00EF4776"/>
    <w:rsid w:val="00EF47FC"/>
    <w:rsid w:val="00EF4960"/>
    <w:rsid w:val="00EF4A03"/>
    <w:rsid w:val="00EF4B1F"/>
    <w:rsid w:val="00EF4B53"/>
    <w:rsid w:val="00EF4BD4"/>
    <w:rsid w:val="00EF4CA1"/>
    <w:rsid w:val="00EF4CAB"/>
    <w:rsid w:val="00EF4CB8"/>
    <w:rsid w:val="00EF4D61"/>
    <w:rsid w:val="00EF4DAF"/>
    <w:rsid w:val="00EF4DD6"/>
    <w:rsid w:val="00EF4E3A"/>
    <w:rsid w:val="00EF4E3F"/>
    <w:rsid w:val="00EF4FC7"/>
    <w:rsid w:val="00EF4FC8"/>
    <w:rsid w:val="00EF50F3"/>
    <w:rsid w:val="00EF516D"/>
    <w:rsid w:val="00EF51A7"/>
    <w:rsid w:val="00EF541B"/>
    <w:rsid w:val="00EF5481"/>
    <w:rsid w:val="00EF5532"/>
    <w:rsid w:val="00EF55A7"/>
    <w:rsid w:val="00EF5601"/>
    <w:rsid w:val="00EF5602"/>
    <w:rsid w:val="00EF5661"/>
    <w:rsid w:val="00EF570B"/>
    <w:rsid w:val="00EF5761"/>
    <w:rsid w:val="00EF57B5"/>
    <w:rsid w:val="00EF57E7"/>
    <w:rsid w:val="00EF58A9"/>
    <w:rsid w:val="00EF58D7"/>
    <w:rsid w:val="00EF59F0"/>
    <w:rsid w:val="00EF5A35"/>
    <w:rsid w:val="00EF5B94"/>
    <w:rsid w:val="00EF5BBB"/>
    <w:rsid w:val="00EF5BC5"/>
    <w:rsid w:val="00EF5C24"/>
    <w:rsid w:val="00EF5C44"/>
    <w:rsid w:val="00EF5CC9"/>
    <w:rsid w:val="00EF5D2B"/>
    <w:rsid w:val="00EF5D76"/>
    <w:rsid w:val="00EF5E88"/>
    <w:rsid w:val="00EF5F72"/>
    <w:rsid w:val="00EF5F93"/>
    <w:rsid w:val="00EF606D"/>
    <w:rsid w:val="00EF6134"/>
    <w:rsid w:val="00EF6190"/>
    <w:rsid w:val="00EF64F2"/>
    <w:rsid w:val="00EF6767"/>
    <w:rsid w:val="00EF6768"/>
    <w:rsid w:val="00EF67C6"/>
    <w:rsid w:val="00EF6869"/>
    <w:rsid w:val="00EF6BA1"/>
    <w:rsid w:val="00EF6CF6"/>
    <w:rsid w:val="00EF6E0D"/>
    <w:rsid w:val="00EF6E10"/>
    <w:rsid w:val="00EF6E1A"/>
    <w:rsid w:val="00EF6E3C"/>
    <w:rsid w:val="00EF6EF2"/>
    <w:rsid w:val="00EF6F23"/>
    <w:rsid w:val="00EF7059"/>
    <w:rsid w:val="00EF70A9"/>
    <w:rsid w:val="00EF70E3"/>
    <w:rsid w:val="00EF70F6"/>
    <w:rsid w:val="00EF7230"/>
    <w:rsid w:val="00EF7307"/>
    <w:rsid w:val="00EF739E"/>
    <w:rsid w:val="00EF73FE"/>
    <w:rsid w:val="00EF7471"/>
    <w:rsid w:val="00EF74D1"/>
    <w:rsid w:val="00EF7502"/>
    <w:rsid w:val="00EF7646"/>
    <w:rsid w:val="00EF7689"/>
    <w:rsid w:val="00EF775F"/>
    <w:rsid w:val="00EF77D5"/>
    <w:rsid w:val="00EF7855"/>
    <w:rsid w:val="00EF7946"/>
    <w:rsid w:val="00EF7A47"/>
    <w:rsid w:val="00EF7A62"/>
    <w:rsid w:val="00EF7B01"/>
    <w:rsid w:val="00EF7BF2"/>
    <w:rsid w:val="00EF7CD6"/>
    <w:rsid w:val="00EF7D45"/>
    <w:rsid w:val="00EF7D90"/>
    <w:rsid w:val="00EF7DD9"/>
    <w:rsid w:val="00EF7ECE"/>
    <w:rsid w:val="00F00041"/>
    <w:rsid w:val="00F00225"/>
    <w:rsid w:val="00F00298"/>
    <w:rsid w:val="00F00300"/>
    <w:rsid w:val="00F00403"/>
    <w:rsid w:val="00F00473"/>
    <w:rsid w:val="00F00508"/>
    <w:rsid w:val="00F008FE"/>
    <w:rsid w:val="00F009A1"/>
    <w:rsid w:val="00F00BA2"/>
    <w:rsid w:val="00F00BD7"/>
    <w:rsid w:val="00F00C77"/>
    <w:rsid w:val="00F00E02"/>
    <w:rsid w:val="00F00E95"/>
    <w:rsid w:val="00F00F0B"/>
    <w:rsid w:val="00F01049"/>
    <w:rsid w:val="00F01116"/>
    <w:rsid w:val="00F01155"/>
    <w:rsid w:val="00F011B0"/>
    <w:rsid w:val="00F01206"/>
    <w:rsid w:val="00F0122F"/>
    <w:rsid w:val="00F012A6"/>
    <w:rsid w:val="00F0138A"/>
    <w:rsid w:val="00F014A3"/>
    <w:rsid w:val="00F0150E"/>
    <w:rsid w:val="00F01533"/>
    <w:rsid w:val="00F01542"/>
    <w:rsid w:val="00F015EA"/>
    <w:rsid w:val="00F01875"/>
    <w:rsid w:val="00F018FC"/>
    <w:rsid w:val="00F01924"/>
    <w:rsid w:val="00F019CB"/>
    <w:rsid w:val="00F01A8B"/>
    <w:rsid w:val="00F01B31"/>
    <w:rsid w:val="00F01BC1"/>
    <w:rsid w:val="00F01D2F"/>
    <w:rsid w:val="00F01E34"/>
    <w:rsid w:val="00F01F43"/>
    <w:rsid w:val="00F01F5C"/>
    <w:rsid w:val="00F020BA"/>
    <w:rsid w:val="00F02106"/>
    <w:rsid w:val="00F0223E"/>
    <w:rsid w:val="00F0229C"/>
    <w:rsid w:val="00F02317"/>
    <w:rsid w:val="00F0240E"/>
    <w:rsid w:val="00F0249E"/>
    <w:rsid w:val="00F02586"/>
    <w:rsid w:val="00F02632"/>
    <w:rsid w:val="00F02712"/>
    <w:rsid w:val="00F027AC"/>
    <w:rsid w:val="00F028C9"/>
    <w:rsid w:val="00F02990"/>
    <w:rsid w:val="00F02A4A"/>
    <w:rsid w:val="00F02B24"/>
    <w:rsid w:val="00F02BFB"/>
    <w:rsid w:val="00F02E67"/>
    <w:rsid w:val="00F02EFE"/>
    <w:rsid w:val="00F02F5B"/>
    <w:rsid w:val="00F02FC1"/>
    <w:rsid w:val="00F0311C"/>
    <w:rsid w:val="00F0322B"/>
    <w:rsid w:val="00F033D5"/>
    <w:rsid w:val="00F035E1"/>
    <w:rsid w:val="00F0372B"/>
    <w:rsid w:val="00F037A6"/>
    <w:rsid w:val="00F03838"/>
    <w:rsid w:val="00F038C4"/>
    <w:rsid w:val="00F0397B"/>
    <w:rsid w:val="00F03B0D"/>
    <w:rsid w:val="00F03B28"/>
    <w:rsid w:val="00F03B7C"/>
    <w:rsid w:val="00F03C2D"/>
    <w:rsid w:val="00F03C99"/>
    <w:rsid w:val="00F03D53"/>
    <w:rsid w:val="00F03D82"/>
    <w:rsid w:val="00F03E2D"/>
    <w:rsid w:val="00F03FD9"/>
    <w:rsid w:val="00F03FED"/>
    <w:rsid w:val="00F0407B"/>
    <w:rsid w:val="00F04172"/>
    <w:rsid w:val="00F042A4"/>
    <w:rsid w:val="00F042B0"/>
    <w:rsid w:val="00F042ED"/>
    <w:rsid w:val="00F042FD"/>
    <w:rsid w:val="00F04338"/>
    <w:rsid w:val="00F0433A"/>
    <w:rsid w:val="00F0445D"/>
    <w:rsid w:val="00F044CA"/>
    <w:rsid w:val="00F0457F"/>
    <w:rsid w:val="00F04621"/>
    <w:rsid w:val="00F0462B"/>
    <w:rsid w:val="00F04A79"/>
    <w:rsid w:val="00F04BF1"/>
    <w:rsid w:val="00F04C07"/>
    <w:rsid w:val="00F04C71"/>
    <w:rsid w:val="00F04CFB"/>
    <w:rsid w:val="00F04DCC"/>
    <w:rsid w:val="00F04EA8"/>
    <w:rsid w:val="00F04EC0"/>
    <w:rsid w:val="00F050C1"/>
    <w:rsid w:val="00F05121"/>
    <w:rsid w:val="00F05136"/>
    <w:rsid w:val="00F051A0"/>
    <w:rsid w:val="00F052EF"/>
    <w:rsid w:val="00F05337"/>
    <w:rsid w:val="00F0537F"/>
    <w:rsid w:val="00F05454"/>
    <w:rsid w:val="00F0548C"/>
    <w:rsid w:val="00F05499"/>
    <w:rsid w:val="00F05638"/>
    <w:rsid w:val="00F057AB"/>
    <w:rsid w:val="00F0585D"/>
    <w:rsid w:val="00F058B1"/>
    <w:rsid w:val="00F05A1D"/>
    <w:rsid w:val="00F05B25"/>
    <w:rsid w:val="00F05B38"/>
    <w:rsid w:val="00F05B4B"/>
    <w:rsid w:val="00F05B9E"/>
    <w:rsid w:val="00F05BA3"/>
    <w:rsid w:val="00F05BD0"/>
    <w:rsid w:val="00F05C4A"/>
    <w:rsid w:val="00F05C5D"/>
    <w:rsid w:val="00F05CEA"/>
    <w:rsid w:val="00F05D81"/>
    <w:rsid w:val="00F05E0A"/>
    <w:rsid w:val="00F05E3B"/>
    <w:rsid w:val="00F05F77"/>
    <w:rsid w:val="00F06078"/>
    <w:rsid w:val="00F060F8"/>
    <w:rsid w:val="00F06127"/>
    <w:rsid w:val="00F06200"/>
    <w:rsid w:val="00F06208"/>
    <w:rsid w:val="00F0620F"/>
    <w:rsid w:val="00F063B3"/>
    <w:rsid w:val="00F063D2"/>
    <w:rsid w:val="00F0641E"/>
    <w:rsid w:val="00F064F7"/>
    <w:rsid w:val="00F06544"/>
    <w:rsid w:val="00F065C6"/>
    <w:rsid w:val="00F066A6"/>
    <w:rsid w:val="00F066BB"/>
    <w:rsid w:val="00F066F7"/>
    <w:rsid w:val="00F06856"/>
    <w:rsid w:val="00F0685B"/>
    <w:rsid w:val="00F06896"/>
    <w:rsid w:val="00F068D2"/>
    <w:rsid w:val="00F06946"/>
    <w:rsid w:val="00F06978"/>
    <w:rsid w:val="00F069AA"/>
    <w:rsid w:val="00F06A2F"/>
    <w:rsid w:val="00F06ACA"/>
    <w:rsid w:val="00F06ACB"/>
    <w:rsid w:val="00F06B31"/>
    <w:rsid w:val="00F06B42"/>
    <w:rsid w:val="00F06CA6"/>
    <w:rsid w:val="00F06CC9"/>
    <w:rsid w:val="00F06DF5"/>
    <w:rsid w:val="00F06E35"/>
    <w:rsid w:val="00F06EB3"/>
    <w:rsid w:val="00F06EC9"/>
    <w:rsid w:val="00F06FDB"/>
    <w:rsid w:val="00F0701F"/>
    <w:rsid w:val="00F0704D"/>
    <w:rsid w:val="00F0705E"/>
    <w:rsid w:val="00F070BA"/>
    <w:rsid w:val="00F07297"/>
    <w:rsid w:val="00F07378"/>
    <w:rsid w:val="00F074A9"/>
    <w:rsid w:val="00F07561"/>
    <w:rsid w:val="00F075F7"/>
    <w:rsid w:val="00F0763B"/>
    <w:rsid w:val="00F07652"/>
    <w:rsid w:val="00F07699"/>
    <w:rsid w:val="00F07757"/>
    <w:rsid w:val="00F07833"/>
    <w:rsid w:val="00F078CB"/>
    <w:rsid w:val="00F07A39"/>
    <w:rsid w:val="00F07A86"/>
    <w:rsid w:val="00F07AEB"/>
    <w:rsid w:val="00F07B01"/>
    <w:rsid w:val="00F07BE4"/>
    <w:rsid w:val="00F07BF5"/>
    <w:rsid w:val="00F07C06"/>
    <w:rsid w:val="00F07C19"/>
    <w:rsid w:val="00F07C71"/>
    <w:rsid w:val="00F07D6D"/>
    <w:rsid w:val="00F07D8D"/>
    <w:rsid w:val="00F07E17"/>
    <w:rsid w:val="00F07E2C"/>
    <w:rsid w:val="00F07E98"/>
    <w:rsid w:val="00F07F26"/>
    <w:rsid w:val="00F07FA4"/>
    <w:rsid w:val="00F07FA7"/>
    <w:rsid w:val="00F10044"/>
    <w:rsid w:val="00F10073"/>
    <w:rsid w:val="00F1008E"/>
    <w:rsid w:val="00F100FB"/>
    <w:rsid w:val="00F10270"/>
    <w:rsid w:val="00F10374"/>
    <w:rsid w:val="00F1053F"/>
    <w:rsid w:val="00F10567"/>
    <w:rsid w:val="00F105EA"/>
    <w:rsid w:val="00F105FD"/>
    <w:rsid w:val="00F10609"/>
    <w:rsid w:val="00F10627"/>
    <w:rsid w:val="00F1063B"/>
    <w:rsid w:val="00F10664"/>
    <w:rsid w:val="00F106B1"/>
    <w:rsid w:val="00F106D5"/>
    <w:rsid w:val="00F108CC"/>
    <w:rsid w:val="00F108D8"/>
    <w:rsid w:val="00F108E6"/>
    <w:rsid w:val="00F1092A"/>
    <w:rsid w:val="00F1094A"/>
    <w:rsid w:val="00F1098E"/>
    <w:rsid w:val="00F109AE"/>
    <w:rsid w:val="00F109B9"/>
    <w:rsid w:val="00F10A43"/>
    <w:rsid w:val="00F10A5E"/>
    <w:rsid w:val="00F10A76"/>
    <w:rsid w:val="00F10B47"/>
    <w:rsid w:val="00F10B67"/>
    <w:rsid w:val="00F10B8A"/>
    <w:rsid w:val="00F10BB0"/>
    <w:rsid w:val="00F10BCD"/>
    <w:rsid w:val="00F10E57"/>
    <w:rsid w:val="00F10F1C"/>
    <w:rsid w:val="00F10F55"/>
    <w:rsid w:val="00F11045"/>
    <w:rsid w:val="00F11064"/>
    <w:rsid w:val="00F11149"/>
    <w:rsid w:val="00F1118E"/>
    <w:rsid w:val="00F11286"/>
    <w:rsid w:val="00F1131E"/>
    <w:rsid w:val="00F11354"/>
    <w:rsid w:val="00F11486"/>
    <w:rsid w:val="00F11525"/>
    <w:rsid w:val="00F115D9"/>
    <w:rsid w:val="00F115F8"/>
    <w:rsid w:val="00F11615"/>
    <w:rsid w:val="00F117CA"/>
    <w:rsid w:val="00F1182F"/>
    <w:rsid w:val="00F11951"/>
    <w:rsid w:val="00F11959"/>
    <w:rsid w:val="00F11A13"/>
    <w:rsid w:val="00F11AD4"/>
    <w:rsid w:val="00F11C39"/>
    <w:rsid w:val="00F11D63"/>
    <w:rsid w:val="00F11E3E"/>
    <w:rsid w:val="00F11FDA"/>
    <w:rsid w:val="00F12087"/>
    <w:rsid w:val="00F121EE"/>
    <w:rsid w:val="00F121F4"/>
    <w:rsid w:val="00F1222C"/>
    <w:rsid w:val="00F122D5"/>
    <w:rsid w:val="00F122F6"/>
    <w:rsid w:val="00F1230D"/>
    <w:rsid w:val="00F1238E"/>
    <w:rsid w:val="00F125D2"/>
    <w:rsid w:val="00F125EB"/>
    <w:rsid w:val="00F12765"/>
    <w:rsid w:val="00F12770"/>
    <w:rsid w:val="00F1279C"/>
    <w:rsid w:val="00F128A8"/>
    <w:rsid w:val="00F12937"/>
    <w:rsid w:val="00F12969"/>
    <w:rsid w:val="00F1298E"/>
    <w:rsid w:val="00F12993"/>
    <w:rsid w:val="00F129D5"/>
    <w:rsid w:val="00F12A7D"/>
    <w:rsid w:val="00F12ACD"/>
    <w:rsid w:val="00F12D12"/>
    <w:rsid w:val="00F12DFC"/>
    <w:rsid w:val="00F12E0B"/>
    <w:rsid w:val="00F12FE7"/>
    <w:rsid w:val="00F13002"/>
    <w:rsid w:val="00F1301B"/>
    <w:rsid w:val="00F13041"/>
    <w:rsid w:val="00F130B8"/>
    <w:rsid w:val="00F130F0"/>
    <w:rsid w:val="00F13177"/>
    <w:rsid w:val="00F13247"/>
    <w:rsid w:val="00F132D5"/>
    <w:rsid w:val="00F132EF"/>
    <w:rsid w:val="00F133C3"/>
    <w:rsid w:val="00F133D5"/>
    <w:rsid w:val="00F136E5"/>
    <w:rsid w:val="00F1378B"/>
    <w:rsid w:val="00F138E6"/>
    <w:rsid w:val="00F13A29"/>
    <w:rsid w:val="00F13AA3"/>
    <w:rsid w:val="00F13AC6"/>
    <w:rsid w:val="00F13ADC"/>
    <w:rsid w:val="00F13BE4"/>
    <w:rsid w:val="00F13CD9"/>
    <w:rsid w:val="00F13CE6"/>
    <w:rsid w:val="00F13D0A"/>
    <w:rsid w:val="00F13D92"/>
    <w:rsid w:val="00F13D9D"/>
    <w:rsid w:val="00F13E28"/>
    <w:rsid w:val="00F13E37"/>
    <w:rsid w:val="00F13E3C"/>
    <w:rsid w:val="00F13F09"/>
    <w:rsid w:val="00F1407E"/>
    <w:rsid w:val="00F14184"/>
    <w:rsid w:val="00F14282"/>
    <w:rsid w:val="00F14366"/>
    <w:rsid w:val="00F14417"/>
    <w:rsid w:val="00F1442E"/>
    <w:rsid w:val="00F14596"/>
    <w:rsid w:val="00F145D7"/>
    <w:rsid w:val="00F14732"/>
    <w:rsid w:val="00F14765"/>
    <w:rsid w:val="00F1478E"/>
    <w:rsid w:val="00F148B5"/>
    <w:rsid w:val="00F148CA"/>
    <w:rsid w:val="00F14956"/>
    <w:rsid w:val="00F14A40"/>
    <w:rsid w:val="00F14AC7"/>
    <w:rsid w:val="00F14B73"/>
    <w:rsid w:val="00F14BAF"/>
    <w:rsid w:val="00F14BC9"/>
    <w:rsid w:val="00F14BDF"/>
    <w:rsid w:val="00F14D22"/>
    <w:rsid w:val="00F14E18"/>
    <w:rsid w:val="00F1511C"/>
    <w:rsid w:val="00F15121"/>
    <w:rsid w:val="00F1512C"/>
    <w:rsid w:val="00F151DE"/>
    <w:rsid w:val="00F151FD"/>
    <w:rsid w:val="00F15249"/>
    <w:rsid w:val="00F152C1"/>
    <w:rsid w:val="00F152E7"/>
    <w:rsid w:val="00F152F5"/>
    <w:rsid w:val="00F15320"/>
    <w:rsid w:val="00F15460"/>
    <w:rsid w:val="00F1556A"/>
    <w:rsid w:val="00F15605"/>
    <w:rsid w:val="00F1562E"/>
    <w:rsid w:val="00F1575A"/>
    <w:rsid w:val="00F157A0"/>
    <w:rsid w:val="00F158B7"/>
    <w:rsid w:val="00F1596A"/>
    <w:rsid w:val="00F15A5D"/>
    <w:rsid w:val="00F15AE8"/>
    <w:rsid w:val="00F15BB1"/>
    <w:rsid w:val="00F15BD9"/>
    <w:rsid w:val="00F15D15"/>
    <w:rsid w:val="00F15D4C"/>
    <w:rsid w:val="00F15D4E"/>
    <w:rsid w:val="00F15DD0"/>
    <w:rsid w:val="00F15E7A"/>
    <w:rsid w:val="00F15ED3"/>
    <w:rsid w:val="00F15EF7"/>
    <w:rsid w:val="00F15F22"/>
    <w:rsid w:val="00F15F74"/>
    <w:rsid w:val="00F15F97"/>
    <w:rsid w:val="00F15FB7"/>
    <w:rsid w:val="00F16051"/>
    <w:rsid w:val="00F1605E"/>
    <w:rsid w:val="00F16141"/>
    <w:rsid w:val="00F16204"/>
    <w:rsid w:val="00F16229"/>
    <w:rsid w:val="00F16388"/>
    <w:rsid w:val="00F164FD"/>
    <w:rsid w:val="00F1665E"/>
    <w:rsid w:val="00F1673C"/>
    <w:rsid w:val="00F1682F"/>
    <w:rsid w:val="00F16857"/>
    <w:rsid w:val="00F1695C"/>
    <w:rsid w:val="00F16967"/>
    <w:rsid w:val="00F169A3"/>
    <w:rsid w:val="00F16AA5"/>
    <w:rsid w:val="00F16ABE"/>
    <w:rsid w:val="00F16BE1"/>
    <w:rsid w:val="00F16CBC"/>
    <w:rsid w:val="00F16E24"/>
    <w:rsid w:val="00F16E28"/>
    <w:rsid w:val="00F16E4D"/>
    <w:rsid w:val="00F16EB7"/>
    <w:rsid w:val="00F16EDA"/>
    <w:rsid w:val="00F16F42"/>
    <w:rsid w:val="00F17186"/>
    <w:rsid w:val="00F172B7"/>
    <w:rsid w:val="00F172F8"/>
    <w:rsid w:val="00F173E0"/>
    <w:rsid w:val="00F173F5"/>
    <w:rsid w:val="00F174C2"/>
    <w:rsid w:val="00F17582"/>
    <w:rsid w:val="00F177D7"/>
    <w:rsid w:val="00F17C4C"/>
    <w:rsid w:val="00F17C84"/>
    <w:rsid w:val="00F17D1A"/>
    <w:rsid w:val="00F17D63"/>
    <w:rsid w:val="00F17E20"/>
    <w:rsid w:val="00F17E8A"/>
    <w:rsid w:val="00F17EB9"/>
    <w:rsid w:val="00F17EBC"/>
    <w:rsid w:val="00F17F1F"/>
    <w:rsid w:val="00F20055"/>
    <w:rsid w:val="00F20071"/>
    <w:rsid w:val="00F2032D"/>
    <w:rsid w:val="00F20396"/>
    <w:rsid w:val="00F20413"/>
    <w:rsid w:val="00F204DF"/>
    <w:rsid w:val="00F205AF"/>
    <w:rsid w:val="00F20640"/>
    <w:rsid w:val="00F20658"/>
    <w:rsid w:val="00F20665"/>
    <w:rsid w:val="00F206BE"/>
    <w:rsid w:val="00F20780"/>
    <w:rsid w:val="00F207B8"/>
    <w:rsid w:val="00F20805"/>
    <w:rsid w:val="00F2087D"/>
    <w:rsid w:val="00F20883"/>
    <w:rsid w:val="00F20931"/>
    <w:rsid w:val="00F20B92"/>
    <w:rsid w:val="00F20C20"/>
    <w:rsid w:val="00F20C29"/>
    <w:rsid w:val="00F20CD8"/>
    <w:rsid w:val="00F20D37"/>
    <w:rsid w:val="00F20D4A"/>
    <w:rsid w:val="00F20E65"/>
    <w:rsid w:val="00F20FA3"/>
    <w:rsid w:val="00F20FAE"/>
    <w:rsid w:val="00F21046"/>
    <w:rsid w:val="00F21268"/>
    <w:rsid w:val="00F21305"/>
    <w:rsid w:val="00F2131E"/>
    <w:rsid w:val="00F21359"/>
    <w:rsid w:val="00F21427"/>
    <w:rsid w:val="00F215AA"/>
    <w:rsid w:val="00F2168D"/>
    <w:rsid w:val="00F216B3"/>
    <w:rsid w:val="00F217C5"/>
    <w:rsid w:val="00F21810"/>
    <w:rsid w:val="00F218B7"/>
    <w:rsid w:val="00F2196D"/>
    <w:rsid w:val="00F219EF"/>
    <w:rsid w:val="00F219F8"/>
    <w:rsid w:val="00F21A04"/>
    <w:rsid w:val="00F21A6F"/>
    <w:rsid w:val="00F21ACE"/>
    <w:rsid w:val="00F21B3D"/>
    <w:rsid w:val="00F21D3A"/>
    <w:rsid w:val="00F21D6C"/>
    <w:rsid w:val="00F21D85"/>
    <w:rsid w:val="00F21F0C"/>
    <w:rsid w:val="00F21F22"/>
    <w:rsid w:val="00F21FAE"/>
    <w:rsid w:val="00F21FCC"/>
    <w:rsid w:val="00F21FD5"/>
    <w:rsid w:val="00F222CE"/>
    <w:rsid w:val="00F22398"/>
    <w:rsid w:val="00F22440"/>
    <w:rsid w:val="00F22595"/>
    <w:rsid w:val="00F2260B"/>
    <w:rsid w:val="00F2267B"/>
    <w:rsid w:val="00F226ED"/>
    <w:rsid w:val="00F22839"/>
    <w:rsid w:val="00F2285E"/>
    <w:rsid w:val="00F22948"/>
    <w:rsid w:val="00F22B2F"/>
    <w:rsid w:val="00F22BDB"/>
    <w:rsid w:val="00F22C97"/>
    <w:rsid w:val="00F22DF2"/>
    <w:rsid w:val="00F23047"/>
    <w:rsid w:val="00F23058"/>
    <w:rsid w:val="00F23080"/>
    <w:rsid w:val="00F23123"/>
    <w:rsid w:val="00F23170"/>
    <w:rsid w:val="00F233E5"/>
    <w:rsid w:val="00F233EF"/>
    <w:rsid w:val="00F23403"/>
    <w:rsid w:val="00F23580"/>
    <w:rsid w:val="00F235E0"/>
    <w:rsid w:val="00F237A8"/>
    <w:rsid w:val="00F23872"/>
    <w:rsid w:val="00F23A1C"/>
    <w:rsid w:val="00F23A74"/>
    <w:rsid w:val="00F23B4B"/>
    <w:rsid w:val="00F23C57"/>
    <w:rsid w:val="00F23CD7"/>
    <w:rsid w:val="00F23D01"/>
    <w:rsid w:val="00F23D10"/>
    <w:rsid w:val="00F23D4F"/>
    <w:rsid w:val="00F23DB9"/>
    <w:rsid w:val="00F23DFC"/>
    <w:rsid w:val="00F23E4A"/>
    <w:rsid w:val="00F23EF9"/>
    <w:rsid w:val="00F23F93"/>
    <w:rsid w:val="00F23FEA"/>
    <w:rsid w:val="00F24024"/>
    <w:rsid w:val="00F240A2"/>
    <w:rsid w:val="00F240B2"/>
    <w:rsid w:val="00F241AA"/>
    <w:rsid w:val="00F241E1"/>
    <w:rsid w:val="00F2431B"/>
    <w:rsid w:val="00F2435F"/>
    <w:rsid w:val="00F245B3"/>
    <w:rsid w:val="00F24698"/>
    <w:rsid w:val="00F2477B"/>
    <w:rsid w:val="00F24912"/>
    <w:rsid w:val="00F2491B"/>
    <w:rsid w:val="00F24957"/>
    <w:rsid w:val="00F249D7"/>
    <w:rsid w:val="00F24B1E"/>
    <w:rsid w:val="00F24C35"/>
    <w:rsid w:val="00F24C5A"/>
    <w:rsid w:val="00F24CDF"/>
    <w:rsid w:val="00F24D0A"/>
    <w:rsid w:val="00F24D14"/>
    <w:rsid w:val="00F24D98"/>
    <w:rsid w:val="00F24EB3"/>
    <w:rsid w:val="00F24F67"/>
    <w:rsid w:val="00F2512B"/>
    <w:rsid w:val="00F251CE"/>
    <w:rsid w:val="00F251E4"/>
    <w:rsid w:val="00F25285"/>
    <w:rsid w:val="00F252B6"/>
    <w:rsid w:val="00F25422"/>
    <w:rsid w:val="00F2559A"/>
    <w:rsid w:val="00F2563D"/>
    <w:rsid w:val="00F2570B"/>
    <w:rsid w:val="00F2576D"/>
    <w:rsid w:val="00F257A9"/>
    <w:rsid w:val="00F2580E"/>
    <w:rsid w:val="00F258FC"/>
    <w:rsid w:val="00F25911"/>
    <w:rsid w:val="00F2592A"/>
    <w:rsid w:val="00F25A50"/>
    <w:rsid w:val="00F25A69"/>
    <w:rsid w:val="00F25A91"/>
    <w:rsid w:val="00F25A93"/>
    <w:rsid w:val="00F25BA1"/>
    <w:rsid w:val="00F25BE2"/>
    <w:rsid w:val="00F25C47"/>
    <w:rsid w:val="00F25CFE"/>
    <w:rsid w:val="00F25D0F"/>
    <w:rsid w:val="00F25DA2"/>
    <w:rsid w:val="00F25DF1"/>
    <w:rsid w:val="00F25E1F"/>
    <w:rsid w:val="00F25E2D"/>
    <w:rsid w:val="00F25E38"/>
    <w:rsid w:val="00F26011"/>
    <w:rsid w:val="00F2606E"/>
    <w:rsid w:val="00F2607F"/>
    <w:rsid w:val="00F260F8"/>
    <w:rsid w:val="00F260FB"/>
    <w:rsid w:val="00F26102"/>
    <w:rsid w:val="00F2616F"/>
    <w:rsid w:val="00F261B9"/>
    <w:rsid w:val="00F26248"/>
    <w:rsid w:val="00F26381"/>
    <w:rsid w:val="00F263EF"/>
    <w:rsid w:val="00F26556"/>
    <w:rsid w:val="00F265B8"/>
    <w:rsid w:val="00F265BD"/>
    <w:rsid w:val="00F265C5"/>
    <w:rsid w:val="00F26723"/>
    <w:rsid w:val="00F267B0"/>
    <w:rsid w:val="00F269A1"/>
    <w:rsid w:val="00F269AA"/>
    <w:rsid w:val="00F26A70"/>
    <w:rsid w:val="00F26A76"/>
    <w:rsid w:val="00F26B37"/>
    <w:rsid w:val="00F26B70"/>
    <w:rsid w:val="00F26BDD"/>
    <w:rsid w:val="00F26CA3"/>
    <w:rsid w:val="00F26CD5"/>
    <w:rsid w:val="00F26D10"/>
    <w:rsid w:val="00F26E9C"/>
    <w:rsid w:val="00F2706A"/>
    <w:rsid w:val="00F27123"/>
    <w:rsid w:val="00F271B8"/>
    <w:rsid w:val="00F27201"/>
    <w:rsid w:val="00F27235"/>
    <w:rsid w:val="00F27367"/>
    <w:rsid w:val="00F27423"/>
    <w:rsid w:val="00F274DB"/>
    <w:rsid w:val="00F27607"/>
    <w:rsid w:val="00F276FD"/>
    <w:rsid w:val="00F27710"/>
    <w:rsid w:val="00F27738"/>
    <w:rsid w:val="00F27880"/>
    <w:rsid w:val="00F2793F"/>
    <w:rsid w:val="00F27A2F"/>
    <w:rsid w:val="00F27A64"/>
    <w:rsid w:val="00F27A6B"/>
    <w:rsid w:val="00F27AA5"/>
    <w:rsid w:val="00F27DB2"/>
    <w:rsid w:val="00F27E24"/>
    <w:rsid w:val="00F27F56"/>
    <w:rsid w:val="00F27FBD"/>
    <w:rsid w:val="00F27FD7"/>
    <w:rsid w:val="00F30030"/>
    <w:rsid w:val="00F300CA"/>
    <w:rsid w:val="00F300FC"/>
    <w:rsid w:val="00F3024A"/>
    <w:rsid w:val="00F3032E"/>
    <w:rsid w:val="00F303E7"/>
    <w:rsid w:val="00F30458"/>
    <w:rsid w:val="00F30496"/>
    <w:rsid w:val="00F304A7"/>
    <w:rsid w:val="00F304E3"/>
    <w:rsid w:val="00F30542"/>
    <w:rsid w:val="00F305B9"/>
    <w:rsid w:val="00F305FC"/>
    <w:rsid w:val="00F3062C"/>
    <w:rsid w:val="00F3069F"/>
    <w:rsid w:val="00F306E5"/>
    <w:rsid w:val="00F308BA"/>
    <w:rsid w:val="00F30983"/>
    <w:rsid w:val="00F30A21"/>
    <w:rsid w:val="00F30A3F"/>
    <w:rsid w:val="00F30A54"/>
    <w:rsid w:val="00F30B1B"/>
    <w:rsid w:val="00F30BBA"/>
    <w:rsid w:val="00F30CD4"/>
    <w:rsid w:val="00F30DC9"/>
    <w:rsid w:val="00F31034"/>
    <w:rsid w:val="00F31050"/>
    <w:rsid w:val="00F310A4"/>
    <w:rsid w:val="00F310B0"/>
    <w:rsid w:val="00F310F2"/>
    <w:rsid w:val="00F311FA"/>
    <w:rsid w:val="00F312C7"/>
    <w:rsid w:val="00F312D9"/>
    <w:rsid w:val="00F315F5"/>
    <w:rsid w:val="00F3160E"/>
    <w:rsid w:val="00F3161F"/>
    <w:rsid w:val="00F316A6"/>
    <w:rsid w:val="00F316C0"/>
    <w:rsid w:val="00F31770"/>
    <w:rsid w:val="00F317AA"/>
    <w:rsid w:val="00F31A4A"/>
    <w:rsid w:val="00F31A54"/>
    <w:rsid w:val="00F31A7C"/>
    <w:rsid w:val="00F31A99"/>
    <w:rsid w:val="00F31AD1"/>
    <w:rsid w:val="00F31BB5"/>
    <w:rsid w:val="00F31BC8"/>
    <w:rsid w:val="00F31C74"/>
    <w:rsid w:val="00F31E65"/>
    <w:rsid w:val="00F31E7E"/>
    <w:rsid w:val="00F32105"/>
    <w:rsid w:val="00F32203"/>
    <w:rsid w:val="00F32238"/>
    <w:rsid w:val="00F322DF"/>
    <w:rsid w:val="00F32370"/>
    <w:rsid w:val="00F32537"/>
    <w:rsid w:val="00F3262D"/>
    <w:rsid w:val="00F3263E"/>
    <w:rsid w:val="00F3268A"/>
    <w:rsid w:val="00F326A7"/>
    <w:rsid w:val="00F326F3"/>
    <w:rsid w:val="00F327C4"/>
    <w:rsid w:val="00F327D3"/>
    <w:rsid w:val="00F328AD"/>
    <w:rsid w:val="00F32916"/>
    <w:rsid w:val="00F3292C"/>
    <w:rsid w:val="00F3294B"/>
    <w:rsid w:val="00F32965"/>
    <w:rsid w:val="00F32A23"/>
    <w:rsid w:val="00F32AC2"/>
    <w:rsid w:val="00F32B3B"/>
    <w:rsid w:val="00F32B74"/>
    <w:rsid w:val="00F32C03"/>
    <w:rsid w:val="00F32C82"/>
    <w:rsid w:val="00F32C9A"/>
    <w:rsid w:val="00F32CCD"/>
    <w:rsid w:val="00F32D4B"/>
    <w:rsid w:val="00F32E26"/>
    <w:rsid w:val="00F32E62"/>
    <w:rsid w:val="00F32E80"/>
    <w:rsid w:val="00F32EBA"/>
    <w:rsid w:val="00F32F4E"/>
    <w:rsid w:val="00F3308A"/>
    <w:rsid w:val="00F330B7"/>
    <w:rsid w:val="00F3310E"/>
    <w:rsid w:val="00F3325E"/>
    <w:rsid w:val="00F3335D"/>
    <w:rsid w:val="00F33428"/>
    <w:rsid w:val="00F3356C"/>
    <w:rsid w:val="00F3357C"/>
    <w:rsid w:val="00F335EC"/>
    <w:rsid w:val="00F33796"/>
    <w:rsid w:val="00F337C0"/>
    <w:rsid w:val="00F33843"/>
    <w:rsid w:val="00F33946"/>
    <w:rsid w:val="00F33A28"/>
    <w:rsid w:val="00F33AFE"/>
    <w:rsid w:val="00F33B23"/>
    <w:rsid w:val="00F33B55"/>
    <w:rsid w:val="00F33BF8"/>
    <w:rsid w:val="00F33C12"/>
    <w:rsid w:val="00F33C1B"/>
    <w:rsid w:val="00F33C5F"/>
    <w:rsid w:val="00F33D0E"/>
    <w:rsid w:val="00F33DD4"/>
    <w:rsid w:val="00F33E8B"/>
    <w:rsid w:val="00F34147"/>
    <w:rsid w:val="00F3420A"/>
    <w:rsid w:val="00F34233"/>
    <w:rsid w:val="00F34239"/>
    <w:rsid w:val="00F342CD"/>
    <w:rsid w:val="00F343C7"/>
    <w:rsid w:val="00F343F6"/>
    <w:rsid w:val="00F34456"/>
    <w:rsid w:val="00F3445E"/>
    <w:rsid w:val="00F34523"/>
    <w:rsid w:val="00F345CE"/>
    <w:rsid w:val="00F347EE"/>
    <w:rsid w:val="00F34985"/>
    <w:rsid w:val="00F34A03"/>
    <w:rsid w:val="00F34AFC"/>
    <w:rsid w:val="00F34B83"/>
    <w:rsid w:val="00F34CA9"/>
    <w:rsid w:val="00F34D0A"/>
    <w:rsid w:val="00F34D20"/>
    <w:rsid w:val="00F34D62"/>
    <w:rsid w:val="00F34D80"/>
    <w:rsid w:val="00F34DD2"/>
    <w:rsid w:val="00F34E8B"/>
    <w:rsid w:val="00F34F61"/>
    <w:rsid w:val="00F35013"/>
    <w:rsid w:val="00F3503C"/>
    <w:rsid w:val="00F350BD"/>
    <w:rsid w:val="00F35127"/>
    <w:rsid w:val="00F35139"/>
    <w:rsid w:val="00F352C1"/>
    <w:rsid w:val="00F352E8"/>
    <w:rsid w:val="00F352F3"/>
    <w:rsid w:val="00F3535A"/>
    <w:rsid w:val="00F3538A"/>
    <w:rsid w:val="00F353DD"/>
    <w:rsid w:val="00F354B0"/>
    <w:rsid w:val="00F354E8"/>
    <w:rsid w:val="00F35547"/>
    <w:rsid w:val="00F355F8"/>
    <w:rsid w:val="00F35612"/>
    <w:rsid w:val="00F35638"/>
    <w:rsid w:val="00F3568D"/>
    <w:rsid w:val="00F3569C"/>
    <w:rsid w:val="00F358EF"/>
    <w:rsid w:val="00F3593C"/>
    <w:rsid w:val="00F35A33"/>
    <w:rsid w:val="00F35A80"/>
    <w:rsid w:val="00F35AC6"/>
    <w:rsid w:val="00F35BB7"/>
    <w:rsid w:val="00F35C52"/>
    <w:rsid w:val="00F35CB2"/>
    <w:rsid w:val="00F35CDE"/>
    <w:rsid w:val="00F35D35"/>
    <w:rsid w:val="00F35DEC"/>
    <w:rsid w:val="00F35E60"/>
    <w:rsid w:val="00F35E80"/>
    <w:rsid w:val="00F35ED7"/>
    <w:rsid w:val="00F35F12"/>
    <w:rsid w:val="00F35F60"/>
    <w:rsid w:val="00F35FD0"/>
    <w:rsid w:val="00F360B5"/>
    <w:rsid w:val="00F36130"/>
    <w:rsid w:val="00F361EF"/>
    <w:rsid w:val="00F36248"/>
    <w:rsid w:val="00F36395"/>
    <w:rsid w:val="00F363D6"/>
    <w:rsid w:val="00F36454"/>
    <w:rsid w:val="00F364C4"/>
    <w:rsid w:val="00F364C6"/>
    <w:rsid w:val="00F3653C"/>
    <w:rsid w:val="00F36629"/>
    <w:rsid w:val="00F36649"/>
    <w:rsid w:val="00F366D3"/>
    <w:rsid w:val="00F3671B"/>
    <w:rsid w:val="00F3679B"/>
    <w:rsid w:val="00F367DF"/>
    <w:rsid w:val="00F3690E"/>
    <w:rsid w:val="00F369AA"/>
    <w:rsid w:val="00F369DA"/>
    <w:rsid w:val="00F36A0D"/>
    <w:rsid w:val="00F36A95"/>
    <w:rsid w:val="00F36B19"/>
    <w:rsid w:val="00F36B32"/>
    <w:rsid w:val="00F36BFB"/>
    <w:rsid w:val="00F36C36"/>
    <w:rsid w:val="00F36DA6"/>
    <w:rsid w:val="00F36E5A"/>
    <w:rsid w:val="00F36E7C"/>
    <w:rsid w:val="00F36E96"/>
    <w:rsid w:val="00F36F69"/>
    <w:rsid w:val="00F36FD6"/>
    <w:rsid w:val="00F3701F"/>
    <w:rsid w:val="00F37117"/>
    <w:rsid w:val="00F37149"/>
    <w:rsid w:val="00F371C3"/>
    <w:rsid w:val="00F3726B"/>
    <w:rsid w:val="00F372FD"/>
    <w:rsid w:val="00F37331"/>
    <w:rsid w:val="00F3733E"/>
    <w:rsid w:val="00F37461"/>
    <w:rsid w:val="00F37522"/>
    <w:rsid w:val="00F3764E"/>
    <w:rsid w:val="00F3768F"/>
    <w:rsid w:val="00F376EB"/>
    <w:rsid w:val="00F37764"/>
    <w:rsid w:val="00F37796"/>
    <w:rsid w:val="00F377C5"/>
    <w:rsid w:val="00F3782A"/>
    <w:rsid w:val="00F37955"/>
    <w:rsid w:val="00F3797D"/>
    <w:rsid w:val="00F37A76"/>
    <w:rsid w:val="00F37A9A"/>
    <w:rsid w:val="00F37B0E"/>
    <w:rsid w:val="00F37B16"/>
    <w:rsid w:val="00F37B1E"/>
    <w:rsid w:val="00F37B9E"/>
    <w:rsid w:val="00F37C49"/>
    <w:rsid w:val="00F37CC5"/>
    <w:rsid w:val="00F37D95"/>
    <w:rsid w:val="00F37EDF"/>
    <w:rsid w:val="00F37FC5"/>
    <w:rsid w:val="00F37FE5"/>
    <w:rsid w:val="00F4003E"/>
    <w:rsid w:val="00F401C5"/>
    <w:rsid w:val="00F40249"/>
    <w:rsid w:val="00F40337"/>
    <w:rsid w:val="00F403AD"/>
    <w:rsid w:val="00F40404"/>
    <w:rsid w:val="00F4051D"/>
    <w:rsid w:val="00F40614"/>
    <w:rsid w:val="00F4065A"/>
    <w:rsid w:val="00F4066D"/>
    <w:rsid w:val="00F40777"/>
    <w:rsid w:val="00F407A5"/>
    <w:rsid w:val="00F40809"/>
    <w:rsid w:val="00F40903"/>
    <w:rsid w:val="00F4098A"/>
    <w:rsid w:val="00F40A94"/>
    <w:rsid w:val="00F40AA5"/>
    <w:rsid w:val="00F40B0A"/>
    <w:rsid w:val="00F40B30"/>
    <w:rsid w:val="00F40CE0"/>
    <w:rsid w:val="00F40D00"/>
    <w:rsid w:val="00F40D5D"/>
    <w:rsid w:val="00F40D84"/>
    <w:rsid w:val="00F40DBF"/>
    <w:rsid w:val="00F40DE5"/>
    <w:rsid w:val="00F40E20"/>
    <w:rsid w:val="00F40EB0"/>
    <w:rsid w:val="00F40F76"/>
    <w:rsid w:val="00F410B6"/>
    <w:rsid w:val="00F41105"/>
    <w:rsid w:val="00F41125"/>
    <w:rsid w:val="00F41296"/>
    <w:rsid w:val="00F412FC"/>
    <w:rsid w:val="00F41312"/>
    <w:rsid w:val="00F4134E"/>
    <w:rsid w:val="00F41524"/>
    <w:rsid w:val="00F4159A"/>
    <w:rsid w:val="00F415E6"/>
    <w:rsid w:val="00F416BE"/>
    <w:rsid w:val="00F416E9"/>
    <w:rsid w:val="00F417CE"/>
    <w:rsid w:val="00F41856"/>
    <w:rsid w:val="00F418D3"/>
    <w:rsid w:val="00F41A2F"/>
    <w:rsid w:val="00F41A51"/>
    <w:rsid w:val="00F41A83"/>
    <w:rsid w:val="00F41BD8"/>
    <w:rsid w:val="00F41C2C"/>
    <w:rsid w:val="00F41C37"/>
    <w:rsid w:val="00F41CC3"/>
    <w:rsid w:val="00F41CFD"/>
    <w:rsid w:val="00F41DD4"/>
    <w:rsid w:val="00F41E73"/>
    <w:rsid w:val="00F41EDE"/>
    <w:rsid w:val="00F41EE6"/>
    <w:rsid w:val="00F41F9C"/>
    <w:rsid w:val="00F420E8"/>
    <w:rsid w:val="00F42170"/>
    <w:rsid w:val="00F42195"/>
    <w:rsid w:val="00F421EC"/>
    <w:rsid w:val="00F42268"/>
    <w:rsid w:val="00F422AC"/>
    <w:rsid w:val="00F422D7"/>
    <w:rsid w:val="00F4232E"/>
    <w:rsid w:val="00F42378"/>
    <w:rsid w:val="00F4240E"/>
    <w:rsid w:val="00F42553"/>
    <w:rsid w:val="00F42644"/>
    <w:rsid w:val="00F426B9"/>
    <w:rsid w:val="00F42739"/>
    <w:rsid w:val="00F42952"/>
    <w:rsid w:val="00F429CE"/>
    <w:rsid w:val="00F42A59"/>
    <w:rsid w:val="00F42AC9"/>
    <w:rsid w:val="00F42B35"/>
    <w:rsid w:val="00F42B7F"/>
    <w:rsid w:val="00F42B83"/>
    <w:rsid w:val="00F42C0B"/>
    <w:rsid w:val="00F42D59"/>
    <w:rsid w:val="00F42D92"/>
    <w:rsid w:val="00F42DA4"/>
    <w:rsid w:val="00F42DA9"/>
    <w:rsid w:val="00F42DAE"/>
    <w:rsid w:val="00F42DD6"/>
    <w:rsid w:val="00F42E1E"/>
    <w:rsid w:val="00F42E3F"/>
    <w:rsid w:val="00F42EC0"/>
    <w:rsid w:val="00F42FFA"/>
    <w:rsid w:val="00F432BC"/>
    <w:rsid w:val="00F43576"/>
    <w:rsid w:val="00F43685"/>
    <w:rsid w:val="00F43809"/>
    <w:rsid w:val="00F43883"/>
    <w:rsid w:val="00F438E4"/>
    <w:rsid w:val="00F43904"/>
    <w:rsid w:val="00F4393E"/>
    <w:rsid w:val="00F439CB"/>
    <w:rsid w:val="00F43BF4"/>
    <w:rsid w:val="00F43C51"/>
    <w:rsid w:val="00F43DF6"/>
    <w:rsid w:val="00F43DFD"/>
    <w:rsid w:val="00F43E06"/>
    <w:rsid w:val="00F43E0C"/>
    <w:rsid w:val="00F43E42"/>
    <w:rsid w:val="00F43E9E"/>
    <w:rsid w:val="00F43EA8"/>
    <w:rsid w:val="00F43F36"/>
    <w:rsid w:val="00F440DE"/>
    <w:rsid w:val="00F4410E"/>
    <w:rsid w:val="00F44128"/>
    <w:rsid w:val="00F443C4"/>
    <w:rsid w:val="00F4440A"/>
    <w:rsid w:val="00F4442D"/>
    <w:rsid w:val="00F4444E"/>
    <w:rsid w:val="00F44460"/>
    <w:rsid w:val="00F4449E"/>
    <w:rsid w:val="00F445E2"/>
    <w:rsid w:val="00F445EE"/>
    <w:rsid w:val="00F44609"/>
    <w:rsid w:val="00F446EB"/>
    <w:rsid w:val="00F4477E"/>
    <w:rsid w:val="00F448BB"/>
    <w:rsid w:val="00F448F4"/>
    <w:rsid w:val="00F4497F"/>
    <w:rsid w:val="00F449C6"/>
    <w:rsid w:val="00F44A31"/>
    <w:rsid w:val="00F44A99"/>
    <w:rsid w:val="00F44B46"/>
    <w:rsid w:val="00F44B60"/>
    <w:rsid w:val="00F44D04"/>
    <w:rsid w:val="00F44D81"/>
    <w:rsid w:val="00F44D9E"/>
    <w:rsid w:val="00F44DEA"/>
    <w:rsid w:val="00F44E3D"/>
    <w:rsid w:val="00F44FD6"/>
    <w:rsid w:val="00F450AF"/>
    <w:rsid w:val="00F450BC"/>
    <w:rsid w:val="00F451F6"/>
    <w:rsid w:val="00F4526C"/>
    <w:rsid w:val="00F452E3"/>
    <w:rsid w:val="00F453E5"/>
    <w:rsid w:val="00F453F2"/>
    <w:rsid w:val="00F4542C"/>
    <w:rsid w:val="00F4544D"/>
    <w:rsid w:val="00F4550B"/>
    <w:rsid w:val="00F4559E"/>
    <w:rsid w:val="00F4566F"/>
    <w:rsid w:val="00F456DA"/>
    <w:rsid w:val="00F45985"/>
    <w:rsid w:val="00F459BB"/>
    <w:rsid w:val="00F45A92"/>
    <w:rsid w:val="00F45AD0"/>
    <w:rsid w:val="00F45C19"/>
    <w:rsid w:val="00F45C1C"/>
    <w:rsid w:val="00F45CA9"/>
    <w:rsid w:val="00F45D48"/>
    <w:rsid w:val="00F45D76"/>
    <w:rsid w:val="00F45E50"/>
    <w:rsid w:val="00F45F60"/>
    <w:rsid w:val="00F45FB6"/>
    <w:rsid w:val="00F45FDA"/>
    <w:rsid w:val="00F45FED"/>
    <w:rsid w:val="00F46280"/>
    <w:rsid w:val="00F462A1"/>
    <w:rsid w:val="00F462A9"/>
    <w:rsid w:val="00F4636F"/>
    <w:rsid w:val="00F4643B"/>
    <w:rsid w:val="00F46555"/>
    <w:rsid w:val="00F4656B"/>
    <w:rsid w:val="00F465CA"/>
    <w:rsid w:val="00F465DE"/>
    <w:rsid w:val="00F4660A"/>
    <w:rsid w:val="00F46665"/>
    <w:rsid w:val="00F466B8"/>
    <w:rsid w:val="00F46798"/>
    <w:rsid w:val="00F467E0"/>
    <w:rsid w:val="00F46809"/>
    <w:rsid w:val="00F4685A"/>
    <w:rsid w:val="00F4686F"/>
    <w:rsid w:val="00F46D7B"/>
    <w:rsid w:val="00F46D87"/>
    <w:rsid w:val="00F46E2A"/>
    <w:rsid w:val="00F46F07"/>
    <w:rsid w:val="00F47033"/>
    <w:rsid w:val="00F47233"/>
    <w:rsid w:val="00F472CC"/>
    <w:rsid w:val="00F47534"/>
    <w:rsid w:val="00F4779D"/>
    <w:rsid w:val="00F477E2"/>
    <w:rsid w:val="00F47893"/>
    <w:rsid w:val="00F47921"/>
    <w:rsid w:val="00F479C8"/>
    <w:rsid w:val="00F47A3E"/>
    <w:rsid w:val="00F47A99"/>
    <w:rsid w:val="00F47AEA"/>
    <w:rsid w:val="00F47B23"/>
    <w:rsid w:val="00F47BD3"/>
    <w:rsid w:val="00F47C56"/>
    <w:rsid w:val="00F47C8F"/>
    <w:rsid w:val="00F47DB4"/>
    <w:rsid w:val="00F47E66"/>
    <w:rsid w:val="00F47F8C"/>
    <w:rsid w:val="00F5001D"/>
    <w:rsid w:val="00F50061"/>
    <w:rsid w:val="00F50065"/>
    <w:rsid w:val="00F50109"/>
    <w:rsid w:val="00F501D5"/>
    <w:rsid w:val="00F501D6"/>
    <w:rsid w:val="00F5025F"/>
    <w:rsid w:val="00F50331"/>
    <w:rsid w:val="00F50365"/>
    <w:rsid w:val="00F5043D"/>
    <w:rsid w:val="00F505F8"/>
    <w:rsid w:val="00F50643"/>
    <w:rsid w:val="00F50763"/>
    <w:rsid w:val="00F507F0"/>
    <w:rsid w:val="00F50914"/>
    <w:rsid w:val="00F5091F"/>
    <w:rsid w:val="00F5098E"/>
    <w:rsid w:val="00F509D0"/>
    <w:rsid w:val="00F50A56"/>
    <w:rsid w:val="00F50AA3"/>
    <w:rsid w:val="00F50C5A"/>
    <w:rsid w:val="00F50E48"/>
    <w:rsid w:val="00F50E5C"/>
    <w:rsid w:val="00F50F04"/>
    <w:rsid w:val="00F5105D"/>
    <w:rsid w:val="00F51105"/>
    <w:rsid w:val="00F511A4"/>
    <w:rsid w:val="00F511D9"/>
    <w:rsid w:val="00F5137A"/>
    <w:rsid w:val="00F5145B"/>
    <w:rsid w:val="00F514D7"/>
    <w:rsid w:val="00F515DF"/>
    <w:rsid w:val="00F51628"/>
    <w:rsid w:val="00F51742"/>
    <w:rsid w:val="00F51944"/>
    <w:rsid w:val="00F51950"/>
    <w:rsid w:val="00F519D3"/>
    <w:rsid w:val="00F519E0"/>
    <w:rsid w:val="00F51A12"/>
    <w:rsid w:val="00F51AA9"/>
    <w:rsid w:val="00F51AD1"/>
    <w:rsid w:val="00F51AF7"/>
    <w:rsid w:val="00F51B1F"/>
    <w:rsid w:val="00F51C79"/>
    <w:rsid w:val="00F51CA5"/>
    <w:rsid w:val="00F51CEC"/>
    <w:rsid w:val="00F51D16"/>
    <w:rsid w:val="00F51D4E"/>
    <w:rsid w:val="00F51DBB"/>
    <w:rsid w:val="00F51F6C"/>
    <w:rsid w:val="00F520E5"/>
    <w:rsid w:val="00F52130"/>
    <w:rsid w:val="00F5217D"/>
    <w:rsid w:val="00F521BA"/>
    <w:rsid w:val="00F52201"/>
    <w:rsid w:val="00F52253"/>
    <w:rsid w:val="00F522AF"/>
    <w:rsid w:val="00F522F3"/>
    <w:rsid w:val="00F5247A"/>
    <w:rsid w:val="00F524EF"/>
    <w:rsid w:val="00F52525"/>
    <w:rsid w:val="00F525FC"/>
    <w:rsid w:val="00F526B1"/>
    <w:rsid w:val="00F527EC"/>
    <w:rsid w:val="00F527ED"/>
    <w:rsid w:val="00F527FD"/>
    <w:rsid w:val="00F52815"/>
    <w:rsid w:val="00F52883"/>
    <w:rsid w:val="00F528CD"/>
    <w:rsid w:val="00F5290D"/>
    <w:rsid w:val="00F529A7"/>
    <w:rsid w:val="00F52A1A"/>
    <w:rsid w:val="00F52AAB"/>
    <w:rsid w:val="00F52B86"/>
    <w:rsid w:val="00F52B94"/>
    <w:rsid w:val="00F52BD5"/>
    <w:rsid w:val="00F52D4B"/>
    <w:rsid w:val="00F52D4E"/>
    <w:rsid w:val="00F52E7A"/>
    <w:rsid w:val="00F52EDB"/>
    <w:rsid w:val="00F52FEA"/>
    <w:rsid w:val="00F530D8"/>
    <w:rsid w:val="00F53163"/>
    <w:rsid w:val="00F5317F"/>
    <w:rsid w:val="00F5319E"/>
    <w:rsid w:val="00F53335"/>
    <w:rsid w:val="00F533AB"/>
    <w:rsid w:val="00F5350B"/>
    <w:rsid w:val="00F53590"/>
    <w:rsid w:val="00F53631"/>
    <w:rsid w:val="00F53677"/>
    <w:rsid w:val="00F536C3"/>
    <w:rsid w:val="00F536DA"/>
    <w:rsid w:val="00F5384C"/>
    <w:rsid w:val="00F5392E"/>
    <w:rsid w:val="00F539A8"/>
    <w:rsid w:val="00F53A20"/>
    <w:rsid w:val="00F53ACB"/>
    <w:rsid w:val="00F53AE4"/>
    <w:rsid w:val="00F53AEC"/>
    <w:rsid w:val="00F53BC2"/>
    <w:rsid w:val="00F53C02"/>
    <w:rsid w:val="00F53C40"/>
    <w:rsid w:val="00F53D12"/>
    <w:rsid w:val="00F53D29"/>
    <w:rsid w:val="00F53D3A"/>
    <w:rsid w:val="00F53DD9"/>
    <w:rsid w:val="00F53EF9"/>
    <w:rsid w:val="00F54063"/>
    <w:rsid w:val="00F540BB"/>
    <w:rsid w:val="00F54182"/>
    <w:rsid w:val="00F542EF"/>
    <w:rsid w:val="00F54333"/>
    <w:rsid w:val="00F5438D"/>
    <w:rsid w:val="00F544CF"/>
    <w:rsid w:val="00F544FE"/>
    <w:rsid w:val="00F5455E"/>
    <w:rsid w:val="00F5457B"/>
    <w:rsid w:val="00F54638"/>
    <w:rsid w:val="00F5463E"/>
    <w:rsid w:val="00F5467F"/>
    <w:rsid w:val="00F54680"/>
    <w:rsid w:val="00F548A4"/>
    <w:rsid w:val="00F5494A"/>
    <w:rsid w:val="00F54A6C"/>
    <w:rsid w:val="00F54AFB"/>
    <w:rsid w:val="00F54B1B"/>
    <w:rsid w:val="00F54BAB"/>
    <w:rsid w:val="00F54BF9"/>
    <w:rsid w:val="00F54C90"/>
    <w:rsid w:val="00F54CA7"/>
    <w:rsid w:val="00F54D0E"/>
    <w:rsid w:val="00F54D4B"/>
    <w:rsid w:val="00F54D50"/>
    <w:rsid w:val="00F54E03"/>
    <w:rsid w:val="00F54E32"/>
    <w:rsid w:val="00F54ECB"/>
    <w:rsid w:val="00F550BE"/>
    <w:rsid w:val="00F550CC"/>
    <w:rsid w:val="00F5514B"/>
    <w:rsid w:val="00F5514D"/>
    <w:rsid w:val="00F551B2"/>
    <w:rsid w:val="00F55297"/>
    <w:rsid w:val="00F55318"/>
    <w:rsid w:val="00F553A0"/>
    <w:rsid w:val="00F55434"/>
    <w:rsid w:val="00F55571"/>
    <w:rsid w:val="00F55591"/>
    <w:rsid w:val="00F555B1"/>
    <w:rsid w:val="00F55654"/>
    <w:rsid w:val="00F55665"/>
    <w:rsid w:val="00F55705"/>
    <w:rsid w:val="00F55738"/>
    <w:rsid w:val="00F55816"/>
    <w:rsid w:val="00F558DC"/>
    <w:rsid w:val="00F559B8"/>
    <w:rsid w:val="00F559CE"/>
    <w:rsid w:val="00F559F8"/>
    <w:rsid w:val="00F55A70"/>
    <w:rsid w:val="00F55B12"/>
    <w:rsid w:val="00F55B6E"/>
    <w:rsid w:val="00F55C5E"/>
    <w:rsid w:val="00F55D46"/>
    <w:rsid w:val="00F55E43"/>
    <w:rsid w:val="00F55E60"/>
    <w:rsid w:val="00F5608F"/>
    <w:rsid w:val="00F560BC"/>
    <w:rsid w:val="00F56253"/>
    <w:rsid w:val="00F56314"/>
    <w:rsid w:val="00F56497"/>
    <w:rsid w:val="00F564A7"/>
    <w:rsid w:val="00F56593"/>
    <w:rsid w:val="00F565BB"/>
    <w:rsid w:val="00F565CC"/>
    <w:rsid w:val="00F56659"/>
    <w:rsid w:val="00F56668"/>
    <w:rsid w:val="00F5668D"/>
    <w:rsid w:val="00F566BB"/>
    <w:rsid w:val="00F5673A"/>
    <w:rsid w:val="00F5674C"/>
    <w:rsid w:val="00F567CA"/>
    <w:rsid w:val="00F56819"/>
    <w:rsid w:val="00F5689E"/>
    <w:rsid w:val="00F5696E"/>
    <w:rsid w:val="00F56AC2"/>
    <w:rsid w:val="00F56C32"/>
    <w:rsid w:val="00F56CA0"/>
    <w:rsid w:val="00F56CED"/>
    <w:rsid w:val="00F56D40"/>
    <w:rsid w:val="00F56E1C"/>
    <w:rsid w:val="00F56E56"/>
    <w:rsid w:val="00F56FAE"/>
    <w:rsid w:val="00F57021"/>
    <w:rsid w:val="00F57127"/>
    <w:rsid w:val="00F5732B"/>
    <w:rsid w:val="00F57373"/>
    <w:rsid w:val="00F57390"/>
    <w:rsid w:val="00F5739A"/>
    <w:rsid w:val="00F573C6"/>
    <w:rsid w:val="00F573F9"/>
    <w:rsid w:val="00F576BA"/>
    <w:rsid w:val="00F57700"/>
    <w:rsid w:val="00F57746"/>
    <w:rsid w:val="00F57783"/>
    <w:rsid w:val="00F5788B"/>
    <w:rsid w:val="00F5789B"/>
    <w:rsid w:val="00F57997"/>
    <w:rsid w:val="00F57B2C"/>
    <w:rsid w:val="00F57CC3"/>
    <w:rsid w:val="00F57D41"/>
    <w:rsid w:val="00F57D56"/>
    <w:rsid w:val="00F57E50"/>
    <w:rsid w:val="00F57FE3"/>
    <w:rsid w:val="00F6014B"/>
    <w:rsid w:val="00F601B7"/>
    <w:rsid w:val="00F602E1"/>
    <w:rsid w:val="00F6041E"/>
    <w:rsid w:val="00F6050E"/>
    <w:rsid w:val="00F606C8"/>
    <w:rsid w:val="00F60727"/>
    <w:rsid w:val="00F60791"/>
    <w:rsid w:val="00F607AB"/>
    <w:rsid w:val="00F607FC"/>
    <w:rsid w:val="00F60A41"/>
    <w:rsid w:val="00F60C39"/>
    <w:rsid w:val="00F60C49"/>
    <w:rsid w:val="00F60C4E"/>
    <w:rsid w:val="00F60C8F"/>
    <w:rsid w:val="00F60E25"/>
    <w:rsid w:val="00F60EAC"/>
    <w:rsid w:val="00F60F65"/>
    <w:rsid w:val="00F60FE0"/>
    <w:rsid w:val="00F610CF"/>
    <w:rsid w:val="00F61141"/>
    <w:rsid w:val="00F61185"/>
    <w:rsid w:val="00F611D6"/>
    <w:rsid w:val="00F611EA"/>
    <w:rsid w:val="00F61216"/>
    <w:rsid w:val="00F61221"/>
    <w:rsid w:val="00F6133A"/>
    <w:rsid w:val="00F6133D"/>
    <w:rsid w:val="00F6134D"/>
    <w:rsid w:val="00F613F2"/>
    <w:rsid w:val="00F61499"/>
    <w:rsid w:val="00F6161A"/>
    <w:rsid w:val="00F61785"/>
    <w:rsid w:val="00F618D6"/>
    <w:rsid w:val="00F61A15"/>
    <w:rsid w:val="00F61BB0"/>
    <w:rsid w:val="00F61C6A"/>
    <w:rsid w:val="00F61D22"/>
    <w:rsid w:val="00F61D53"/>
    <w:rsid w:val="00F61DA9"/>
    <w:rsid w:val="00F61E3E"/>
    <w:rsid w:val="00F61E41"/>
    <w:rsid w:val="00F61E5E"/>
    <w:rsid w:val="00F6202A"/>
    <w:rsid w:val="00F620A0"/>
    <w:rsid w:val="00F620E7"/>
    <w:rsid w:val="00F62125"/>
    <w:rsid w:val="00F62156"/>
    <w:rsid w:val="00F62286"/>
    <w:rsid w:val="00F622D0"/>
    <w:rsid w:val="00F62411"/>
    <w:rsid w:val="00F6241C"/>
    <w:rsid w:val="00F62529"/>
    <w:rsid w:val="00F6261A"/>
    <w:rsid w:val="00F626D8"/>
    <w:rsid w:val="00F62720"/>
    <w:rsid w:val="00F627B8"/>
    <w:rsid w:val="00F627EE"/>
    <w:rsid w:val="00F62984"/>
    <w:rsid w:val="00F62B47"/>
    <w:rsid w:val="00F62D99"/>
    <w:rsid w:val="00F62EB9"/>
    <w:rsid w:val="00F6307C"/>
    <w:rsid w:val="00F630B9"/>
    <w:rsid w:val="00F630D1"/>
    <w:rsid w:val="00F6310B"/>
    <w:rsid w:val="00F631CD"/>
    <w:rsid w:val="00F63398"/>
    <w:rsid w:val="00F63483"/>
    <w:rsid w:val="00F634FB"/>
    <w:rsid w:val="00F63566"/>
    <w:rsid w:val="00F635E7"/>
    <w:rsid w:val="00F636E8"/>
    <w:rsid w:val="00F6371B"/>
    <w:rsid w:val="00F63798"/>
    <w:rsid w:val="00F63906"/>
    <w:rsid w:val="00F639A3"/>
    <w:rsid w:val="00F63A3A"/>
    <w:rsid w:val="00F63A3F"/>
    <w:rsid w:val="00F63AD7"/>
    <w:rsid w:val="00F63B50"/>
    <w:rsid w:val="00F63B6D"/>
    <w:rsid w:val="00F63B8D"/>
    <w:rsid w:val="00F63DCC"/>
    <w:rsid w:val="00F63E13"/>
    <w:rsid w:val="00F63FC4"/>
    <w:rsid w:val="00F6417D"/>
    <w:rsid w:val="00F64208"/>
    <w:rsid w:val="00F6422E"/>
    <w:rsid w:val="00F64279"/>
    <w:rsid w:val="00F6429C"/>
    <w:rsid w:val="00F6436B"/>
    <w:rsid w:val="00F64408"/>
    <w:rsid w:val="00F6447E"/>
    <w:rsid w:val="00F645F2"/>
    <w:rsid w:val="00F64623"/>
    <w:rsid w:val="00F6467C"/>
    <w:rsid w:val="00F646B4"/>
    <w:rsid w:val="00F647D2"/>
    <w:rsid w:val="00F647DE"/>
    <w:rsid w:val="00F64B48"/>
    <w:rsid w:val="00F64B79"/>
    <w:rsid w:val="00F64BCA"/>
    <w:rsid w:val="00F64E4F"/>
    <w:rsid w:val="00F64E52"/>
    <w:rsid w:val="00F64E95"/>
    <w:rsid w:val="00F64FA6"/>
    <w:rsid w:val="00F65086"/>
    <w:rsid w:val="00F6511C"/>
    <w:rsid w:val="00F65177"/>
    <w:rsid w:val="00F651C1"/>
    <w:rsid w:val="00F6531F"/>
    <w:rsid w:val="00F65369"/>
    <w:rsid w:val="00F654AB"/>
    <w:rsid w:val="00F6565C"/>
    <w:rsid w:val="00F6569B"/>
    <w:rsid w:val="00F656AD"/>
    <w:rsid w:val="00F656BD"/>
    <w:rsid w:val="00F6573D"/>
    <w:rsid w:val="00F657C8"/>
    <w:rsid w:val="00F658B1"/>
    <w:rsid w:val="00F6590E"/>
    <w:rsid w:val="00F65A6F"/>
    <w:rsid w:val="00F65B7B"/>
    <w:rsid w:val="00F65C35"/>
    <w:rsid w:val="00F65C39"/>
    <w:rsid w:val="00F65D2B"/>
    <w:rsid w:val="00F65EA7"/>
    <w:rsid w:val="00F66063"/>
    <w:rsid w:val="00F66203"/>
    <w:rsid w:val="00F6650E"/>
    <w:rsid w:val="00F665B1"/>
    <w:rsid w:val="00F66619"/>
    <w:rsid w:val="00F66677"/>
    <w:rsid w:val="00F666A7"/>
    <w:rsid w:val="00F667E6"/>
    <w:rsid w:val="00F6689A"/>
    <w:rsid w:val="00F6694B"/>
    <w:rsid w:val="00F669AB"/>
    <w:rsid w:val="00F66A5B"/>
    <w:rsid w:val="00F66B07"/>
    <w:rsid w:val="00F66B4E"/>
    <w:rsid w:val="00F66B7C"/>
    <w:rsid w:val="00F66C54"/>
    <w:rsid w:val="00F66CA0"/>
    <w:rsid w:val="00F66D23"/>
    <w:rsid w:val="00F66D8A"/>
    <w:rsid w:val="00F66D93"/>
    <w:rsid w:val="00F66E36"/>
    <w:rsid w:val="00F66F57"/>
    <w:rsid w:val="00F66FAD"/>
    <w:rsid w:val="00F6703B"/>
    <w:rsid w:val="00F670A8"/>
    <w:rsid w:val="00F671F3"/>
    <w:rsid w:val="00F673A4"/>
    <w:rsid w:val="00F67443"/>
    <w:rsid w:val="00F67537"/>
    <w:rsid w:val="00F6765A"/>
    <w:rsid w:val="00F6765B"/>
    <w:rsid w:val="00F6765F"/>
    <w:rsid w:val="00F6766A"/>
    <w:rsid w:val="00F67767"/>
    <w:rsid w:val="00F679DB"/>
    <w:rsid w:val="00F67A09"/>
    <w:rsid w:val="00F67A88"/>
    <w:rsid w:val="00F67CDF"/>
    <w:rsid w:val="00F67DCE"/>
    <w:rsid w:val="00F67E7E"/>
    <w:rsid w:val="00F7000F"/>
    <w:rsid w:val="00F70029"/>
    <w:rsid w:val="00F7004F"/>
    <w:rsid w:val="00F7012C"/>
    <w:rsid w:val="00F701D7"/>
    <w:rsid w:val="00F703F6"/>
    <w:rsid w:val="00F704AC"/>
    <w:rsid w:val="00F70A07"/>
    <w:rsid w:val="00F70A1A"/>
    <w:rsid w:val="00F70AB8"/>
    <w:rsid w:val="00F70BD0"/>
    <w:rsid w:val="00F70D25"/>
    <w:rsid w:val="00F70D45"/>
    <w:rsid w:val="00F70D55"/>
    <w:rsid w:val="00F70DB6"/>
    <w:rsid w:val="00F70DEF"/>
    <w:rsid w:val="00F70DF7"/>
    <w:rsid w:val="00F70E12"/>
    <w:rsid w:val="00F70E99"/>
    <w:rsid w:val="00F70F6E"/>
    <w:rsid w:val="00F71051"/>
    <w:rsid w:val="00F7105C"/>
    <w:rsid w:val="00F71128"/>
    <w:rsid w:val="00F711AD"/>
    <w:rsid w:val="00F7122E"/>
    <w:rsid w:val="00F71269"/>
    <w:rsid w:val="00F7127F"/>
    <w:rsid w:val="00F71296"/>
    <w:rsid w:val="00F712C9"/>
    <w:rsid w:val="00F713E2"/>
    <w:rsid w:val="00F71542"/>
    <w:rsid w:val="00F715E6"/>
    <w:rsid w:val="00F71657"/>
    <w:rsid w:val="00F71677"/>
    <w:rsid w:val="00F716F3"/>
    <w:rsid w:val="00F7186C"/>
    <w:rsid w:val="00F718C3"/>
    <w:rsid w:val="00F718C9"/>
    <w:rsid w:val="00F7194F"/>
    <w:rsid w:val="00F71AF6"/>
    <w:rsid w:val="00F71B64"/>
    <w:rsid w:val="00F71B74"/>
    <w:rsid w:val="00F71C9B"/>
    <w:rsid w:val="00F71CB5"/>
    <w:rsid w:val="00F71DA9"/>
    <w:rsid w:val="00F71EA4"/>
    <w:rsid w:val="00F71FB6"/>
    <w:rsid w:val="00F71FC4"/>
    <w:rsid w:val="00F7200B"/>
    <w:rsid w:val="00F72043"/>
    <w:rsid w:val="00F720BD"/>
    <w:rsid w:val="00F721D4"/>
    <w:rsid w:val="00F722B7"/>
    <w:rsid w:val="00F722D5"/>
    <w:rsid w:val="00F7242B"/>
    <w:rsid w:val="00F724D2"/>
    <w:rsid w:val="00F72568"/>
    <w:rsid w:val="00F72669"/>
    <w:rsid w:val="00F727FD"/>
    <w:rsid w:val="00F7286A"/>
    <w:rsid w:val="00F728AF"/>
    <w:rsid w:val="00F72952"/>
    <w:rsid w:val="00F72A53"/>
    <w:rsid w:val="00F72A9D"/>
    <w:rsid w:val="00F72B4E"/>
    <w:rsid w:val="00F72B6E"/>
    <w:rsid w:val="00F72C2C"/>
    <w:rsid w:val="00F72C8F"/>
    <w:rsid w:val="00F72D25"/>
    <w:rsid w:val="00F72E31"/>
    <w:rsid w:val="00F72F17"/>
    <w:rsid w:val="00F72F1E"/>
    <w:rsid w:val="00F72FD2"/>
    <w:rsid w:val="00F73006"/>
    <w:rsid w:val="00F73100"/>
    <w:rsid w:val="00F73118"/>
    <w:rsid w:val="00F73214"/>
    <w:rsid w:val="00F7321F"/>
    <w:rsid w:val="00F732E8"/>
    <w:rsid w:val="00F73311"/>
    <w:rsid w:val="00F733F9"/>
    <w:rsid w:val="00F734E6"/>
    <w:rsid w:val="00F7353F"/>
    <w:rsid w:val="00F7358F"/>
    <w:rsid w:val="00F7360C"/>
    <w:rsid w:val="00F736F0"/>
    <w:rsid w:val="00F73873"/>
    <w:rsid w:val="00F738A6"/>
    <w:rsid w:val="00F73967"/>
    <w:rsid w:val="00F73B00"/>
    <w:rsid w:val="00F73B1E"/>
    <w:rsid w:val="00F73C1F"/>
    <w:rsid w:val="00F73C5D"/>
    <w:rsid w:val="00F73DC3"/>
    <w:rsid w:val="00F73DDE"/>
    <w:rsid w:val="00F73E39"/>
    <w:rsid w:val="00F73ED9"/>
    <w:rsid w:val="00F73F58"/>
    <w:rsid w:val="00F73F91"/>
    <w:rsid w:val="00F742F9"/>
    <w:rsid w:val="00F74375"/>
    <w:rsid w:val="00F7438D"/>
    <w:rsid w:val="00F74496"/>
    <w:rsid w:val="00F7451E"/>
    <w:rsid w:val="00F745F6"/>
    <w:rsid w:val="00F746E5"/>
    <w:rsid w:val="00F7476E"/>
    <w:rsid w:val="00F74775"/>
    <w:rsid w:val="00F747C1"/>
    <w:rsid w:val="00F749F3"/>
    <w:rsid w:val="00F74BB4"/>
    <w:rsid w:val="00F74C65"/>
    <w:rsid w:val="00F74C99"/>
    <w:rsid w:val="00F74D53"/>
    <w:rsid w:val="00F74DBB"/>
    <w:rsid w:val="00F74E1D"/>
    <w:rsid w:val="00F74F2E"/>
    <w:rsid w:val="00F74F82"/>
    <w:rsid w:val="00F74FCE"/>
    <w:rsid w:val="00F75333"/>
    <w:rsid w:val="00F75346"/>
    <w:rsid w:val="00F7539C"/>
    <w:rsid w:val="00F754ED"/>
    <w:rsid w:val="00F7576B"/>
    <w:rsid w:val="00F75894"/>
    <w:rsid w:val="00F7589A"/>
    <w:rsid w:val="00F7593C"/>
    <w:rsid w:val="00F75B9E"/>
    <w:rsid w:val="00F75CDC"/>
    <w:rsid w:val="00F75CEE"/>
    <w:rsid w:val="00F75D47"/>
    <w:rsid w:val="00F75EE2"/>
    <w:rsid w:val="00F76034"/>
    <w:rsid w:val="00F763D0"/>
    <w:rsid w:val="00F763DD"/>
    <w:rsid w:val="00F763EB"/>
    <w:rsid w:val="00F7640B"/>
    <w:rsid w:val="00F7641A"/>
    <w:rsid w:val="00F76477"/>
    <w:rsid w:val="00F7657F"/>
    <w:rsid w:val="00F765AD"/>
    <w:rsid w:val="00F7661D"/>
    <w:rsid w:val="00F766E3"/>
    <w:rsid w:val="00F766E5"/>
    <w:rsid w:val="00F76807"/>
    <w:rsid w:val="00F76943"/>
    <w:rsid w:val="00F769E8"/>
    <w:rsid w:val="00F76AA2"/>
    <w:rsid w:val="00F76BA1"/>
    <w:rsid w:val="00F76BAB"/>
    <w:rsid w:val="00F76C18"/>
    <w:rsid w:val="00F76C7E"/>
    <w:rsid w:val="00F76C85"/>
    <w:rsid w:val="00F76CC8"/>
    <w:rsid w:val="00F76CE9"/>
    <w:rsid w:val="00F76D18"/>
    <w:rsid w:val="00F76D1F"/>
    <w:rsid w:val="00F76D85"/>
    <w:rsid w:val="00F76DFB"/>
    <w:rsid w:val="00F76E29"/>
    <w:rsid w:val="00F76E84"/>
    <w:rsid w:val="00F76FD2"/>
    <w:rsid w:val="00F77051"/>
    <w:rsid w:val="00F77075"/>
    <w:rsid w:val="00F770AD"/>
    <w:rsid w:val="00F77267"/>
    <w:rsid w:val="00F77295"/>
    <w:rsid w:val="00F772CA"/>
    <w:rsid w:val="00F772E7"/>
    <w:rsid w:val="00F77325"/>
    <w:rsid w:val="00F77342"/>
    <w:rsid w:val="00F77365"/>
    <w:rsid w:val="00F77372"/>
    <w:rsid w:val="00F773A6"/>
    <w:rsid w:val="00F7748A"/>
    <w:rsid w:val="00F775E5"/>
    <w:rsid w:val="00F77610"/>
    <w:rsid w:val="00F776FF"/>
    <w:rsid w:val="00F7778B"/>
    <w:rsid w:val="00F777B8"/>
    <w:rsid w:val="00F779B1"/>
    <w:rsid w:val="00F77A21"/>
    <w:rsid w:val="00F77A51"/>
    <w:rsid w:val="00F77B4E"/>
    <w:rsid w:val="00F77B50"/>
    <w:rsid w:val="00F77C5F"/>
    <w:rsid w:val="00F77C96"/>
    <w:rsid w:val="00F77CA9"/>
    <w:rsid w:val="00F77CE9"/>
    <w:rsid w:val="00F77CFE"/>
    <w:rsid w:val="00F77DF0"/>
    <w:rsid w:val="00F77E1E"/>
    <w:rsid w:val="00F77E36"/>
    <w:rsid w:val="00F77E83"/>
    <w:rsid w:val="00F80030"/>
    <w:rsid w:val="00F800FB"/>
    <w:rsid w:val="00F80149"/>
    <w:rsid w:val="00F8015C"/>
    <w:rsid w:val="00F8015F"/>
    <w:rsid w:val="00F8023F"/>
    <w:rsid w:val="00F8056F"/>
    <w:rsid w:val="00F80578"/>
    <w:rsid w:val="00F806EF"/>
    <w:rsid w:val="00F806F6"/>
    <w:rsid w:val="00F80729"/>
    <w:rsid w:val="00F80814"/>
    <w:rsid w:val="00F8085F"/>
    <w:rsid w:val="00F80890"/>
    <w:rsid w:val="00F808C4"/>
    <w:rsid w:val="00F809B0"/>
    <w:rsid w:val="00F80AE6"/>
    <w:rsid w:val="00F80DE4"/>
    <w:rsid w:val="00F80E6D"/>
    <w:rsid w:val="00F80E72"/>
    <w:rsid w:val="00F80EA7"/>
    <w:rsid w:val="00F80F69"/>
    <w:rsid w:val="00F81010"/>
    <w:rsid w:val="00F81179"/>
    <w:rsid w:val="00F8123C"/>
    <w:rsid w:val="00F812D1"/>
    <w:rsid w:val="00F8135C"/>
    <w:rsid w:val="00F8147B"/>
    <w:rsid w:val="00F81507"/>
    <w:rsid w:val="00F8155A"/>
    <w:rsid w:val="00F815E1"/>
    <w:rsid w:val="00F8176B"/>
    <w:rsid w:val="00F817A6"/>
    <w:rsid w:val="00F819B0"/>
    <w:rsid w:val="00F819C5"/>
    <w:rsid w:val="00F819CF"/>
    <w:rsid w:val="00F819D7"/>
    <w:rsid w:val="00F81A67"/>
    <w:rsid w:val="00F81ACB"/>
    <w:rsid w:val="00F81C06"/>
    <w:rsid w:val="00F81CAE"/>
    <w:rsid w:val="00F81E2E"/>
    <w:rsid w:val="00F81E70"/>
    <w:rsid w:val="00F81EF3"/>
    <w:rsid w:val="00F81F61"/>
    <w:rsid w:val="00F81F76"/>
    <w:rsid w:val="00F82251"/>
    <w:rsid w:val="00F82355"/>
    <w:rsid w:val="00F8237C"/>
    <w:rsid w:val="00F824E6"/>
    <w:rsid w:val="00F82626"/>
    <w:rsid w:val="00F82654"/>
    <w:rsid w:val="00F826A0"/>
    <w:rsid w:val="00F826B5"/>
    <w:rsid w:val="00F8273E"/>
    <w:rsid w:val="00F82896"/>
    <w:rsid w:val="00F829DE"/>
    <w:rsid w:val="00F82AE4"/>
    <w:rsid w:val="00F82B59"/>
    <w:rsid w:val="00F82BE9"/>
    <w:rsid w:val="00F82C0D"/>
    <w:rsid w:val="00F82C32"/>
    <w:rsid w:val="00F82C73"/>
    <w:rsid w:val="00F82C80"/>
    <w:rsid w:val="00F82F2D"/>
    <w:rsid w:val="00F82F4E"/>
    <w:rsid w:val="00F83139"/>
    <w:rsid w:val="00F83175"/>
    <w:rsid w:val="00F8322B"/>
    <w:rsid w:val="00F832D4"/>
    <w:rsid w:val="00F833DF"/>
    <w:rsid w:val="00F834DD"/>
    <w:rsid w:val="00F8357B"/>
    <w:rsid w:val="00F836D2"/>
    <w:rsid w:val="00F8381A"/>
    <w:rsid w:val="00F8382D"/>
    <w:rsid w:val="00F83898"/>
    <w:rsid w:val="00F83D04"/>
    <w:rsid w:val="00F83D99"/>
    <w:rsid w:val="00F83DCB"/>
    <w:rsid w:val="00F83ECB"/>
    <w:rsid w:val="00F840F4"/>
    <w:rsid w:val="00F841FD"/>
    <w:rsid w:val="00F84525"/>
    <w:rsid w:val="00F845EC"/>
    <w:rsid w:val="00F845FB"/>
    <w:rsid w:val="00F84629"/>
    <w:rsid w:val="00F8477E"/>
    <w:rsid w:val="00F84784"/>
    <w:rsid w:val="00F847C0"/>
    <w:rsid w:val="00F847C7"/>
    <w:rsid w:val="00F848C4"/>
    <w:rsid w:val="00F84931"/>
    <w:rsid w:val="00F849DA"/>
    <w:rsid w:val="00F84A19"/>
    <w:rsid w:val="00F84A2D"/>
    <w:rsid w:val="00F84A3F"/>
    <w:rsid w:val="00F84A42"/>
    <w:rsid w:val="00F84AD6"/>
    <w:rsid w:val="00F84AE1"/>
    <w:rsid w:val="00F84AF2"/>
    <w:rsid w:val="00F84B81"/>
    <w:rsid w:val="00F84B94"/>
    <w:rsid w:val="00F84C38"/>
    <w:rsid w:val="00F84CC4"/>
    <w:rsid w:val="00F84CCE"/>
    <w:rsid w:val="00F84D6B"/>
    <w:rsid w:val="00F84E1F"/>
    <w:rsid w:val="00F84F0D"/>
    <w:rsid w:val="00F84FC4"/>
    <w:rsid w:val="00F85031"/>
    <w:rsid w:val="00F8503C"/>
    <w:rsid w:val="00F85123"/>
    <w:rsid w:val="00F8518B"/>
    <w:rsid w:val="00F8523D"/>
    <w:rsid w:val="00F852A3"/>
    <w:rsid w:val="00F852E1"/>
    <w:rsid w:val="00F85301"/>
    <w:rsid w:val="00F85302"/>
    <w:rsid w:val="00F85425"/>
    <w:rsid w:val="00F85536"/>
    <w:rsid w:val="00F85595"/>
    <w:rsid w:val="00F85626"/>
    <w:rsid w:val="00F8564A"/>
    <w:rsid w:val="00F856D6"/>
    <w:rsid w:val="00F8586F"/>
    <w:rsid w:val="00F859FE"/>
    <w:rsid w:val="00F85AFE"/>
    <w:rsid w:val="00F85B4E"/>
    <w:rsid w:val="00F85B6A"/>
    <w:rsid w:val="00F85C51"/>
    <w:rsid w:val="00F85C97"/>
    <w:rsid w:val="00F85E05"/>
    <w:rsid w:val="00F85FE5"/>
    <w:rsid w:val="00F860D1"/>
    <w:rsid w:val="00F86236"/>
    <w:rsid w:val="00F86239"/>
    <w:rsid w:val="00F8639B"/>
    <w:rsid w:val="00F863CF"/>
    <w:rsid w:val="00F86470"/>
    <w:rsid w:val="00F864DA"/>
    <w:rsid w:val="00F864F2"/>
    <w:rsid w:val="00F8651F"/>
    <w:rsid w:val="00F865A0"/>
    <w:rsid w:val="00F865C3"/>
    <w:rsid w:val="00F8671A"/>
    <w:rsid w:val="00F867ED"/>
    <w:rsid w:val="00F86997"/>
    <w:rsid w:val="00F869C9"/>
    <w:rsid w:val="00F86A09"/>
    <w:rsid w:val="00F86DD4"/>
    <w:rsid w:val="00F86E4F"/>
    <w:rsid w:val="00F86E78"/>
    <w:rsid w:val="00F86E95"/>
    <w:rsid w:val="00F8700E"/>
    <w:rsid w:val="00F871CF"/>
    <w:rsid w:val="00F87245"/>
    <w:rsid w:val="00F87314"/>
    <w:rsid w:val="00F87327"/>
    <w:rsid w:val="00F87339"/>
    <w:rsid w:val="00F8742C"/>
    <w:rsid w:val="00F875AD"/>
    <w:rsid w:val="00F875E0"/>
    <w:rsid w:val="00F8765B"/>
    <w:rsid w:val="00F87708"/>
    <w:rsid w:val="00F877B5"/>
    <w:rsid w:val="00F87832"/>
    <w:rsid w:val="00F8787D"/>
    <w:rsid w:val="00F87A14"/>
    <w:rsid w:val="00F87CC1"/>
    <w:rsid w:val="00F87CCE"/>
    <w:rsid w:val="00F87CE7"/>
    <w:rsid w:val="00F87D0B"/>
    <w:rsid w:val="00F87E28"/>
    <w:rsid w:val="00F87F1F"/>
    <w:rsid w:val="00F87F7E"/>
    <w:rsid w:val="00F87F93"/>
    <w:rsid w:val="00F90088"/>
    <w:rsid w:val="00F9009B"/>
    <w:rsid w:val="00F900F4"/>
    <w:rsid w:val="00F9014A"/>
    <w:rsid w:val="00F90192"/>
    <w:rsid w:val="00F902D0"/>
    <w:rsid w:val="00F903EB"/>
    <w:rsid w:val="00F904AA"/>
    <w:rsid w:val="00F9056E"/>
    <w:rsid w:val="00F90598"/>
    <w:rsid w:val="00F906C0"/>
    <w:rsid w:val="00F906D3"/>
    <w:rsid w:val="00F9080B"/>
    <w:rsid w:val="00F908C0"/>
    <w:rsid w:val="00F90B50"/>
    <w:rsid w:val="00F90C01"/>
    <w:rsid w:val="00F90CC0"/>
    <w:rsid w:val="00F90DA6"/>
    <w:rsid w:val="00F90F78"/>
    <w:rsid w:val="00F90FB9"/>
    <w:rsid w:val="00F91009"/>
    <w:rsid w:val="00F91011"/>
    <w:rsid w:val="00F91053"/>
    <w:rsid w:val="00F91103"/>
    <w:rsid w:val="00F9113B"/>
    <w:rsid w:val="00F9122F"/>
    <w:rsid w:val="00F912B7"/>
    <w:rsid w:val="00F9132E"/>
    <w:rsid w:val="00F913A1"/>
    <w:rsid w:val="00F91471"/>
    <w:rsid w:val="00F91577"/>
    <w:rsid w:val="00F91614"/>
    <w:rsid w:val="00F916A9"/>
    <w:rsid w:val="00F91705"/>
    <w:rsid w:val="00F918ED"/>
    <w:rsid w:val="00F9190C"/>
    <w:rsid w:val="00F91952"/>
    <w:rsid w:val="00F919CE"/>
    <w:rsid w:val="00F91BF4"/>
    <w:rsid w:val="00F91C42"/>
    <w:rsid w:val="00F91CFD"/>
    <w:rsid w:val="00F91D29"/>
    <w:rsid w:val="00F91E39"/>
    <w:rsid w:val="00F91EC4"/>
    <w:rsid w:val="00F91EFA"/>
    <w:rsid w:val="00F91F23"/>
    <w:rsid w:val="00F92035"/>
    <w:rsid w:val="00F921DB"/>
    <w:rsid w:val="00F92207"/>
    <w:rsid w:val="00F92254"/>
    <w:rsid w:val="00F9233E"/>
    <w:rsid w:val="00F92356"/>
    <w:rsid w:val="00F92440"/>
    <w:rsid w:val="00F92460"/>
    <w:rsid w:val="00F926AA"/>
    <w:rsid w:val="00F926D5"/>
    <w:rsid w:val="00F927DC"/>
    <w:rsid w:val="00F9280A"/>
    <w:rsid w:val="00F92846"/>
    <w:rsid w:val="00F92857"/>
    <w:rsid w:val="00F928E0"/>
    <w:rsid w:val="00F9294C"/>
    <w:rsid w:val="00F92950"/>
    <w:rsid w:val="00F92982"/>
    <w:rsid w:val="00F92A67"/>
    <w:rsid w:val="00F92A6A"/>
    <w:rsid w:val="00F92ADA"/>
    <w:rsid w:val="00F92BE4"/>
    <w:rsid w:val="00F92CAB"/>
    <w:rsid w:val="00F92CBE"/>
    <w:rsid w:val="00F92D5C"/>
    <w:rsid w:val="00F92D5E"/>
    <w:rsid w:val="00F92D71"/>
    <w:rsid w:val="00F92DCB"/>
    <w:rsid w:val="00F92DF9"/>
    <w:rsid w:val="00F92ECC"/>
    <w:rsid w:val="00F92EDA"/>
    <w:rsid w:val="00F92EE6"/>
    <w:rsid w:val="00F92F22"/>
    <w:rsid w:val="00F931DF"/>
    <w:rsid w:val="00F93222"/>
    <w:rsid w:val="00F9326B"/>
    <w:rsid w:val="00F932D4"/>
    <w:rsid w:val="00F93436"/>
    <w:rsid w:val="00F934D6"/>
    <w:rsid w:val="00F93511"/>
    <w:rsid w:val="00F936A2"/>
    <w:rsid w:val="00F93715"/>
    <w:rsid w:val="00F9380B"/>
    <w:rsid w:val="00F93857"/>
    <w:rsid w:val="00F93972"/>
    <w:rsid w:val="00F93A19"/>
    <w:rsid w:val="00F93A26"/>
    <w:rsid w:val="00F93A7E"/>
    <w:rsid w:val="00F93AC5"/>
    <w:rsid w:val="00F93B24"/>
    <w:rsid w:val="00F93B40"/>
    <w:rsid w:val="00F93F33"/>
    <w:rsid w:val="00F93F6E"/>
    <w:rsid w:val="00F94189"/>
    <w:rsid w:val="00F9428A"/>
    <w:rsid w:val="00F942E9"/>
    <w:rsid w:val="00F943BD"/>
    <w:rsid w:val="00F943FC"/>
    <w:rsid w:val="00F94547"/>
    <w:rsid w:val="00F945E6"/>
    <w:rsid w:val="00F94708"/>
    <w:rsid w:val="00F94756"/>
    <w:rsid w:val="00F94769"/>
    <w:rsid w:val="00F9476D"/>
    <w:rsid w:val="00F9480F"/>
    <w:rsid w:val="00F94817"/>
    <w:rsid w:val="00F948E5"/>
    <w:rsid w:val="00F94931"/>
    <w:rsid w:val="00F94993"/>
    <w:rsid w:val="00F949E2"/>
    <w:rsid w:val="00F94A0F"/>
    <w:rsid w:val="00F94A72"/>
    <w:rsid w:val="00F94B13"/>
    <w:rsid w:val="00F94CD4"/>
    <w:rsid w:val="00F94E7F"/>
    <w:rsid w:val="00F95095"/>
    <w:rsid w:val="00F950A1"/>
    <w:rsid w:val="00F95149"/>
    <w:rsid w:val="00F9515E"/>
    <w:rsid w:val="00F951AA"/>
    <w:rsid w:val="00F952E1"/>
    <w:rsid w:val="00F9535E"/>
    <w:rsid w:val="00F954CD"/>
    <w:rsid w:val="00F95588"/>
    <w:rsid w:val="00F955A1"/>
    <w:rsid w:val="00F95675"/>
    <w:rsid w:val="00F956BE"/>
    <w:rsid w:val="00F956C3"/>
    <w:rsid w:val="00F95791"/>
    <w:rsid w:val="00F95A67"/>
    <w:rsid w:val="00F95AAD"/>
    <w:rsid w:val="00F95B4E"/>
    <w:rsid w:val="00F95C5E"/>
    <w:rsid w:val="00F95E85"/>
    <w:rsid w:val="00F95EA5"/>
    <w:rsid w:val="00F95ED4"/>
    <w:rsid w:val="00F95F27"/>
    <w:rsid w:val="00F95F4A"/>
    <w:rsid w:val="00F95F82"/>
    <w:rsid w:val="00F95FD3"/>
    <w:rsid w:val="00F95FEC"/>
    <w:rsid w:val="00F9606D"/>
    <w:rsid w:val="00F960A7"/>
    <w:rsid w:val="00F9625D"/>
    <w:rsid w:val="00F962A3"/>
    <w:rsid w:val="00F963DD"/>
    <w:rsid w:val="00F96502"/>
    <w:rsid w:val="00F96646"/>
    <w:rsid w:val="00F96794"/>
    <w:rsid w:val="00F96873"/>
    <w:rsid w:val="00F9687C"/>
    <w:rsid w:val="00F968C8"/>
    <w:rsid w:val="00F968FF"/>
    <w:rsid w:val="00F96931"/>
    <w:rsid w:val="00F96936"/>
    <w:rsid w:val="00F96AE0"/>
    <w:rsid w:val="00F96B1F"/>
    <w:rsid w:val="00F96B22"/>
    <w:rsid w:val="00F96D8A"/>
    <w:rsid w:val="00F96DB2"/>
    <w:rsid w:val="00F96E35"/>
    <w:rsid w:val="00F96F6F"/>
    <w:rsid w:val="00F96F9F"/>
    <w:rsid w:val="00F97109"/>
    <w:rsid w:val="00F97136"/>
    <w:rsid w:val="00F971BE"/>
    <w:rsid w:val="00F971FC"/>
    <w:rsid w:val="00F97361"/>
    <w:rsid w:val="00F97433"/>
    <w:rsid w:val="00F976D4"/>
    <w:rsid w:val="00F97738"/>
    <w:rsid w:val="00F97B4D"/>
    <w:rsid w:val="00F97BDE"/>
    <w:rsid w:val="00F97C7E"/>
    <w:rsid w:val="00F97C83"/>
    <w:rsid w:val="00F97CA0"/>
    <w:rsid w:val="00F97D02"/>
    <w:rsid w:val="00F97D0C"/>
    <w:rsid w:val="00F97F12"/>
    <w:rsid w:val="00F97F4F"/>
    <w:rsid w:val="00FA016D"/>
    <w:rsid w:val="00FA0183"/>
    <w:rsid w:val="00FA01B1"/>
    <w:rsid w:val="00FA0209"/>
    <w:rsid w:val="00FA0230"/>
    <w:rsid w:val="00FA025E"/>
    <w:rsid w:val="00FA037F"/>
    <w:rsid w:val="00FA0513"/>
    <w:rsid w:val="00FA0531"/>
    <w:rsid w:val="00FA05BF"/>
    <w:rsid w:val="00FA06B3"/>
    <w:rsid w:val="00FA0800"/>
    <w:rsid w:val="00FA086D"/>
    <w:rsid w:val="00FA091B"/>
    <w:rsid w:val="00FA096C"/>
    <w:rsid w:val="00FA09E0"/>
    <w:rsid w:val="00FA09EC"/>
    <w:rsid w:val="00FA0AA9"/>
    <w:rsid w:val="00FA0B2E"/>
    <w:rsid w:val="00FA0B4F"/>
    <w:rsid w:val="00FA0BF9"/>
    <w:rsid w:val="00FA0D0D"/>
    <w:rsid w:val="00FA0D75"/>
    <w:rsid w:val="00FA112B"/>
    <w:rsid w:val="00FA1175"/>
    <w:rsid w:val="00FA1179"/>
    <w:rsid w:val="00FA119B"/>
    <w:rsid w:val="00FA11B8"/>
    <w:rsid w:val="00FA121A"/>
    <w:rsid w:val="00FA1274"/>
    <w:rsid w:val="00FA1322"/>
    <w:rsid w:val="00FA1456"/>
    <w:rsid w:val="00FA1596"/>
    <w:rsid w:val="00FA1707"/>
    <w:rsid w:val="00FA1A00"/>
    <w:rsid w:val="00FA1A16"/>
    <w:rsid w:val="00FA1A2A"/>
    <w:rsid w:val="00FA1A4F"/>
    <w:rsid w:val="00FA1AE8"/>
    <w:rsid w:val="00FA1C25"/>
    <w:rsid w:val="00FA1D24"/>
    <w:rsid w:val="00FA1E5E"/>
    <w:rsid w:val="00FA1FC9"/>
    <w:rsid w:val="00FA204C"/>
    <w:rsid w:val="00FA204E"/>
    <w:rsid w:val="00FA2058"/>
    <w:rsid w:val="00FA20F1"/>
    <w:rsid w:val="00FA2111"/>
    <w:rsid w:val="00FA2176"/>
    <w:rsid w:val="00FA2219"/>
    <w:rsid w:val="00FA221C"/>
    <w:rsid w:val="00FA2467"/>
    <w:rsid w:val="00FA2497"/>
    <w:rsid w:val="00FA24AF"/>
    <w:rsid w:val="00FA267F"/>
    <w:rsid w:val="00FA26EE"/>
    <w:rsid w:val="00FA26F2"/>
    <w:rsid w:val="00FA2756"/>
    <w:rsid w:val="00FA27E6"/>
    <w:rsid w:val="00FA28DF"/>
    <w:rsid w:val="00FA290B"/>
    <w:rsid w:val="00FA292B"/>
    <w:rsid w:val="00FA2950"/>
    <w:rsid w:val="00FA29B9"/>
    <w:rsid w:val="00FA2A62"/>
    <w:rsid w:val="00FA2AC9"/>
    <w:rsid w:val="00FA2ADB"/>
    <w:rsid w:val="00FA2AFC"/>
    <w:rsid w:val="00FA2B33"/>
    <w:rsid w:val="00FA2B5B"/>
    <w:rsid w:val="00FA2C02"/>
    <w:rsid w:val="00FA2C04"/>
    <w:rsid w:val="00FA2C3A"/>
    <w:rsid w:val="00FA2C56"/>
    <w:rsid w:val="00FA2D1C"/>
    <w:rsid w:val="00FA2DC5"/>
    <w:rsid w:val="00FA2F5E"/>
    <w:rsid w:val="00FA3109"/>
    <w:rsid w:val="00FA316B"/>
    <w:rsid w:val="00FA31FF"/>
    <w:rsid w:val="00FA3421"/>
    <w:rsid w:val="00FA3546"/>
    <w:rsid w:val="00FA3598"/>
    <w:rsid w:val="00FA3617"/>
    <w:rsid w:val="00FA361F"/>
    <w:rsid w:val="00FA3674"/>
    <w:rsid w:val="00FA370E"/>
    <w:rsid w:val="00FA37A1"/>
    <w:rsid w:val="00FA3800"/>
    <w:rsid w:val="00FA381A"/>
    <w:rsid w:val="00FA38EC"/>
    <w:rsid w:val="00FA3A1C"/>
    <w:rsid w:val="00FA3B44"/>
    <w:rsid w:val="00FA3C90"/>
    <w:rsid w:val="00FA3CDE"/>
    <w:rsid w:val="00FA3D2B"/>
    <w:rsid w:val="00FA3DAA"/>
    <w:rsid w:val="00FA3EEB"/>
    <w:rsid w:val="00FA3F25"/>
    <w:rsid w:val="00FA3F51"/>
    <w:rsid w:val="00FA3F5D"/>
    <w:rsid w:val="00FA3FB6"/>
    <w:rsid w:val="00FA4083"/>
    <w:rsid w:val="00FA4096"/>
    <w:rsid w:val="00FA40AD"/>
    <w:rsid w:val="00FA42E2"/>
    <w:rsid w:val="00FA4363"/>
    <w:rsid w:val="00FA4373"/>
    <w:rsid w:val="00FA4411"/>
    <w:rsid w:val="00FA44DB"/>
    <w:rsid w:val="00FA45B2"/>
    <w:rsid w:val="00FA45E7"/>
    <w:rsid w:val="00FA4641"/>
    <w:rsid w:val="00FA4657"/>
    <w:rsid w:val="00FA468D"/>
    <w:rsid w:val="00FA4904"/>
    <w:rsid w:val="00FA4947"/>
    <w:rsid w:val="00FA4A05"/>
    <w:rsid w:val="00FA4A4E"/>
    <w:rsid w:val="00FA4A6E"/>
    <w:rsid w:val="00FA4BA7"/>
    <w:rsid w:val="00FA4BE4"/>
    <w:rsid w:val="00FA4C22"/>
    <w:rsid w:val="00FA4C6B"/>
    <w:rsid w:val="00FA4EAA"/>
    <w:rsid w:val="00FA4EAD"/>
    <w:rsid w:val="00FA4F23"/>
    <w:rsid w:val="00FA4F7C"/>
    <w:rsid w:val="00FA5032"/>
    <w:rsid w:val="00FA506F"/>
    <w:rsid w:val="00FA51F4"/>
    <w:rsid w:val="00FA5264"/>
    <w:rsid w:val="00FA5329"/>
    <w:rsid w:val="00FA5505"/>
    <w:rsid w:val="00FA553E"/>
    <w:rsid w:val="00FA554A"/>
    <w:rsid w:val="00FA5557"/>
    <w:rsid w:val="00FA56E9"/>
    <w:rsid w:val="00FA5767"/>
    <w:rsid w:val="00FA57F1"/>
    <w:rsid w:val="00FA5877"/>
    <w:rsid w:val="00FA5885"/>
    <w:rsid w:val="00FA5A37"/>
    <w:rsid w:val="00FA5A90"/>
    <w:rsid w:val="00FA5B65"/>
    <w:rsid w:val="00FA5CAE"/>
    <w:rsid w:val="00FA5D3C"/>
    <w:rsid w:val="00FA5D74"/>
    <w:rsid w:val="00FA5E99"/>
    <w:rsid w:val="00FA5EA4"/>
    <w:rsid w:val="00FA5F35"/>
    <w:rsid w:val="00FA6006"/>
    <w:rsid w:val="00FA612A"/>
    <w:rsid w:val="00FA617E"/>
    <w:rsid w:val="00FA61BB"/>
    <w:rsid w:val="00FA61C6"/>
    <w:rsid w:val="00FA6317"/>
    <w:rsid w:val="00FA6345"/>
    <w:rsid w:val="00FA636B"/>
    <w:rsid w:val="00FA63D8"/>
    <w:rsid w:val="00FA6419"/>
    <w:rsid w:val="00FA64F5"/>
    <w:rsid w:val="00FA659D"/>
    <w:rsid w:val="00FA667F"/>
    <w:rsid w:val="00FA6722"/>
    <w:rsid w:val="00FA6823"/>
    <w:rsid w:val="00FA6991"/>
    <w:rsid w:val="00FA69DB"/>
    <w:rsid w:val="00FA6A40"/>
    <w:rsid w:val="00FA6AD3"/>
    <w:rsid w:val="00FA6B92"/>
    <w:rsid w:val="00FA6C74"/>
    <w:rsid w:val="00FA6C8F"/>
    <w:rsid w:val="00FA6E50"/>
    <w:rsid w:val="00FA6E65"/>
    <w:rsid w:val="00FA6EC6"/>
    <w:rsid w:val="00FA6F69"/>
    <w:rsid w:val="00FA6F78"/>
    <w:rsid w:val="00FA6FCD"/>
    <w:rsid w:val="00FA7053"/>
    <w:rsid w:val="00FA714F"/>
    <w:rsid w:val="00FA7281"/>
    <w:rsid w:val="00FA7369"/>
    <w:rsid w:val="00FA7374"/>
    <w:rsid w:val="00FA74C0"/>
    <w:rsid w:val="00FA74C8"/>
    <w:rsid w:val="00FA7556"/>
    <w:rsid w:val="00FA7680"/>
    <w:rsid w:val="00FA7706"/>
    <w:rsid w:val="00FA7745"/>
    <w:rsid w:val="00FA7893"/>
    <w:rsid w:val="00FA7A02"/>
    <w:rsid w:val="00FA7AF0"/>
    <w:rsid w:val="00FA7C00"/>
    <w:rsid w:val="00FA7C06"/>
    <w:rsid w:val="00FA7C31"/>
    <w:rsid w:val="00FA7F45"/>
    <w:rsid w:val="00FB003E"/>
    <w:rsid w:val="00FB013E"/>
    <w:rsid w:val="00FB0151"/>
    <w:rsid w:val="00FB015B"/>
    <w:rsid w:val="00FB01BB"/>
    <w:rsid w:val="00FB0226"/>
    <w:rsid w:val="00FB0230"/>
    <w:rsid w:val="00FB03C0"/>
    <w:rsid w:val="00FB0538"/>
    <w:rsid w:val="00FB0626"/>
    <w:rsid w:val="00FB0637"/>
    <w:rsid w:val="00FB0674"/>
    <w:rsid w:val="00FB0845"/>
    <w:rsid w:val="00FB0867"/>
    <w:rsid w:val="00FB08AF"/>
    <w:rsid w:val="00FB0A0D"/>
    <w:rsid w:val="00FB0A1D"/>
    <w:rsid w:val="00FB0C41"/>
    <w:rsid w:val="00FB0D04"/>
    <w:rsid w:val="00FB0D3F"/>
    <w:rsid w:val="00FB0D42"/>
    <w:rsid w:val="00FB0D84"/>
    <w:rsid w:val="00FB0DC6"/>
    <w:rsid w:val="00FB0E1D"/>
    <w:rsid w:val="00FB0E5A"/>
    <w:rsid w:val="00FB0EC4"/>
    <w:rsid w:val="00FB0F4E"/>
    <w:rsid w:val="00FB0F57"/>
    <w:rsid w:val="00FB1040"/>
    <w:rsid w:val="00FB1076"/>
    <w:rsid w:val="00FB115D"/>
    <w:rsid w:val="00FB11F1"/>
    <w:rsid w:val="00FB12C4"/>
    <w:rsid w:val="00FB1439"/>
    <w:rsid w:val="00FB169F"/>
    <w:rsid w:val="00FB1716"/>
    <w:rsid w:val="00FB1724"/>
    <w:rsid w:val="00FB191B"/>
    <w:rsid w:val="00FB198C"/>
    <w:rsid w:val="00FB19CF"/>
    <w:rsid w:val="00FB1A30"/>
    <w:rsid w:val="00FB1E05"/>
    <w:rsid w:val="00FB1E31"/>
    <w:rsid w:val="00FB1E4D"/>
    <w:rsid w:val="00FB1EEC"/>
    <w:rsid w:val="00FB1FCB"/>
    <w:rsid w:val="00FB2051"/>
    <w:rsid w:val="00FB212D"/>
    <w:rsid w:val="00FB21BF"/>
    <w:rsid w:val="00FB226D"/>
    <w:rsid w:val="00FB23BB"/>
    <w:rsid w:val="00FB23E9"/>
    <w:rsid w:val="00FB25A8"/>
    <w:rsid w:val="00FB25FD"/>
    <w:rsid w:val="00FB26C0"/>
    <w:rsid w:val="00FB28A9"/>
    <w:rsid w:val="00FB2A91"/>
    <w:rsid w:val="00FB2AC4"/>
    <w:rsid w:val="00FB2B96"/>
    <w:rsid w:val="00FB2BD5"/>
    <w:rsid w:val="00FB2C5D"/>
    <w:rsid w:val="00FB2D91"/>
    <w:rsid w:val="00FB2EDA"/>
    <w:rsid w:val="00FB3115"/>
    <w:rsid w:val="00FB31BA"/>
    <w:rsid w:val="00FB31C0"/>
    <w:rsid w:val="00FB3469"/>
    <w:rsid w:val="00FB3549"/>
    <w:rsid w:val="00FB36D6"/>
    <w:rsid w:val="00FB37BE"/>
    <w:rsid w:val="00FB37CE"/>
    <w:rsid w:val="00FB3860"/>
    <w:rsid w:val="00FB38DB"/>
    <w:rsid w:val="00FB3934"/>
    <w:rsid w:val="00FB3954"/>
    <w:rsid w:val="00FB3A0E"/>
    <w:rsid w:val="00FB3A1A"/>
    <w:rsid w:val="00FB3A67"/>
    <w:rsid w:val="00FB3B01"/>
    <w:rsid w:val="00FB3B2C"/>
    <w:rsid w:val="00FB3B5B"/>
    <w:rsid w:val="00FB3B5E"/>
    <w:rsid w:val="00FB3BFF"/>
    <w:rsid w:val="00FB3C1C"/>
    <w:rsid w:val="00FB3DE1"/>
    <w:rsid w:val="00FB3DF1"/>
    <w:rsid w:val="00FB3F3D"/>
    <w:rsid w:val="00FB41FE"/>
    <w:rsid w:val="00FB4278"/>
    <w:rsid w:val="00FB4353"/>
    <w:rsid w:val="00FB435F"/>
    <w:rsid w:val="00FB43FF"/>
    <w:rsid w:val="00FB442A"/>
    <w:rsid w:val="00FB4504"/>
    <w:rsid w:val="00FB453F"/>
    <w:rsid w:val="00FB45AC"/>
    <w:rsid w:val="00FB460E"/>
    <w:rsid w:val="00FB4692"/>
    <w:rsid w:val="00FB4699"/>
    <w:rsid w:val="00FB4851"/>
    <w:rsid w:val="00FB4BE7"/>
    <w:rsid w:val="00FB4C06"/>
    <w:rsid w:val="00FB4CAE"/>
    <w:rsid w:val="00FB4D3E"/>
    <w:rsid w:val="00FB4E80"/>
    <w:rsid w:val="00FB4F4C"/>
    <w:rsid w:val="00FB4FB5"/>
    <w:rsid w:val="00FB5104"/>
    <w:rsid w:val="00FB5130"/>
    <w:rsid w:val="00FB5181"/>
    <w:rsid w:val="00FB52AC"/>
    <w:rsid w:val="00FB52E0"/>
    <w:rsid w:val="00FB531F"/>
    <w:rsid w:val="00FB5365"/>
    <w:rsid w:val="00FB53BE"/>
    <w:rsid w:val="00FB53D6"/>
    <w:rsid w:val="00FB549E"/>
    <w:rsid w:val="00FB5610"/>
    <w:rsid w:val="00FB567E"/>
    <w:rsid w:val="00FB56B7"/>
    <w:rsid w:val="00FB57BF"/>
    <w:rsid w:val="00FB57DF"/>
    <w:rsid w:val="00FB57F3"/>
    <w:rsid w:val="00FB581B"/>
    <w:rsid w:val="00FB58CE"/>
    <w:rsid w:val="00FB58F6"/>
    <w:rsid w:val="00FB5904"/>
    <w:rsid w:val="00FB5963"/>
    <w:rsid w:val="00FB5A62"/>
    <w:rsid w:val="00FB5AB0"/>
    <w:rsid w:val="00FB5B94"/>
    <w:rsid w:val="00FB5B9F"/>
    <w:rsid w:val="00FB5C3E"/>
    <w:rsid w:val="00FB5C79"/>
    <w:rsid w:val="00FB5C9A"/>
    <w:rsid w:val="00FB5CF6"/>
    <w:rsid w:val="00FB5D73"/>
    <w:rsid w:val="00FB5DDD"/>
    <w:rsid w:val="00FB5DEB"/>
    <w:rsid w:val="00FB5E0B"/>
    <w:rsid w:val="00FB5E37"/>
    <w:rsid w:val="00FB5F0C"/>
    <w:rsid w:val="00FB5F48"/>
    <w:rsid w:val="00FB5F9F"/>
    <w:rsid w:val="00FB6116"/>
    <w:rsid w:val="00FB6162"/>
    <w:rsid w:val="00FB6194"/>
    <w:rsid w:val="00FB6248"/>
    <w:rsid w:val="00FB6298"/>
    <w:rsid w:val="00FB62AD"/>
    <w:rsid w:val="00FB62B8"/>
    <w:rsid w:val="00FB6311"/>
    <w:rsid w:val="00FB6318"/>
    <w:rsid w:val="00FB6359"/>
    <w:rsid w:val="00FB6416"/>
    <w:rsid w:val="00FB660B"/>
    <w:rsid w:val="00FB6631"/>
    <w:rsid w:val="00FB664C"/>
    <w:rsid w:val="00FB6663"/>
    <w:rsid w:val="00FB6752"/>
    <w:rsid w:val="00FB6806"/>
    <w:rsid w:val="00FB682B"/>
    <w:rsid w:val="00FB698A"/>
    <w:rsid w:val="00FB6990"/>
    <w:rsid w:val="00FB6AC5"/>
    <w:rsid w:val="00FB6C33"/>
    <w:rsid w:val="00FB6C9F"/>
    <w:rsid w:val="00FB6CAA"/>
    <w:rsid w:val="00FB6D5E"/>
    <w:rsid w:val="00FB6EBB"/>
    <w:rsid w:val="00FB7119"/>
    <w:rsid w:val="00FB717F"/>
    <w:rsid w:val="00FB729B"/>
    <w:rsid w:val="00FB7335"/>
    <w:rsid w:val="00FB7338"/>
    <w:rsid w:val="00FB7595"/>
    <w:rsid w:val="00FB75A2"/>
    <w:rsid w:val="00FB766D"/>
    <w:rsid w:val="00FB7671"/>
    <w:rsid w:val="00FB76FA"/>
    <w:rsid w:val="00FB7706"/>
    <w:rsid w:val="00FB7740"/>
    <w:rsid w:val="00FB78E3"/>
    <w:rsid w:val="00FB794B"/>
    <w:rsid w:val="00FB79BF"/>
    <w:rsid w:val="00FB7AF6"/>
    <w:rsid w:val="00FB7B54"/>
    <w:rsid w:val="00FB7C45"/>
    <w:rsid w:val="00FB7E03"/>
    <w:rsid w:val="00FB7EAF"/>
    <w:rsid w:val="00FB7EF5"/>
    <w:rsid w:val="00FB7F49"/>
    <w:rsid w:val="00FC009C"/>
    <w:rsid w:val="00FC01D1"/>
    <w:rsid w:val="00FC0235"/>
    <w:rsid w:val="00FC027B"/>
    <w:rsid w:val="00FC02B3"/>
    <w:rsid w:val="00FC02BE"/>
    <w:rsid w:val="00FC031F"/>
    <w:rsid w:val="00FC03A1"/>
    <w:rsid w:val="00FC03D2"/>
    <w:rsid w:val="00FC03EA"/>
    <w:rsid w:val="00FC03EF"/>
    <w:rsid w:val="00FC05F1"/>
    <w:rsid w:val="00FC05F2"/>
    <w:rsid w:val="00FC0692"/>
    <w:rsid w:val="00FC06C0"/>
    <w:rsid w:val="00FC06F8"/>
    <w:rsid w:val="00FC0743"/>
    <w:rsid w:val="00FC079E"/>
    <w:rsid w:val="00FC07DB"/>
    <w:rsid w:val="00FC08B2"/>
    <w:rsid w:val="00FC097C"/>
    <w:rsid w:val="00FC09D6"/>
    <w:rsid w:val="00FC0AA8"/>
    <w:rsid w:val="00FC0B81"/>
    <w:rsid w:val="00FC0BCE"/>
    <w:rsid w:val="00FC0C89"/>
    <w:rsid w:val="00FC0E27"/>
    <w:rsid w:val="00FC0EA5"/>
    <w:rsid w:val="00FC0FF0"/>
    <w:rsid w:val="00FC10B3"/>
    <w:rsid w:val="00FC10EB"/>
    <w:rsid w:val="00FC1271"/>
    <w:rsid w:val="00FC12EB"/>
    <w:rsid w:val="00FC1306"/>
    <w:rsid w:val="00FC13C8"/>
    <w:rsid w:val="00FC1610"/>
    <w:rsid w:val="00FC1712"/>
    <w:rsid w:val="00FC18BD"/>
    <w:rsid w:val="00FC1ADD"/>
    <w:rsid w:val="00FC1BD5"/>
    <w:rsid w:val="00FC1BE7"/>
    <w:rsid w:val="00FC1C2E"/>
    <w:rsid w:val="00FC1CE7"/>
    <w:rsid w:val="00FC1CF6"/>
    <w:rsid w:val="00FC1CFF"/>
    <w:rsid w:val="00FC1DB2"/>
    <w:rsid w:val="00FC1DC2"/>
    <w:rsid w:val="00FC1DE2"/>
    <w:rsid w:val="00FC1E8E"/>
    <w:rsid w:val="00FC1EB3"/>
    <w:rsid w:val="00FC1FA4"/>
    <w:rsid w:val="00FC2082"/>
    <w:rsid w:val="00FC214B"/>
    <w:rsid w:val="00FC2150"/>
    <w:rsid w:val="00FC21E4"/>
    <w:rsid w:val="00FC22AD"/>
    <w:rsid w:val="00FC22C0"/>
    <w:rsid w:val="00FC23F3"/>
    <w:rsid w:val="00FC245C"/>
    <w:rsid w:val="00FC2534"/>
    <w:rsid w:val="00FC25A0"/>
    <w:rsid w:val="00FC2611"/>
    <w:rsid w:val="00FC2714"/>
    <w:rsid w:val="00FC2719"/>
    <w:rsid w:val="00FC283D"/>
    <w:rsid w:val="00FC285E"/>
    <w:rsid w:val="00FC28C6"/>
    <w:rsid w:val="00FC298B"/>
    <w:rsid w:val="00FC2A98"/>
    <w:rsid w:val="00FC2ABF"/>
    <w:rsid w:val="00FC2B15"/>
    <w:rsid w:val="00FC2B81"/>
    <w:rsid w:val="00FC2C4D"/>
    <w:rsid w:val="00FC2C56"/>
    <w:rsid w:val="00FC2CD7"/>
    <w:rsid w:val="00FC2D48"/>
    <w:rsid w:val="00FC2D66"/>
    <w:rsid w:val="00FC2EEC"/>
    <w:rsid w:val="00FC2F71"/>
    <w:rsid w:val="00FC2FD5"/>
    <w:rsid w:val="00FC2FEF"/>
    <w:rsid w:val="00FC3004"/>
    <w:rsid w:val="00FC30F6"/>
    <w:rsid w:val="00FC311A"/>
    <w:rsid w:val="00FC321A"/>
    <w:rsid w:val="00FC323E"/>
    <w:rsid w:val="00FC3278"/>
    <w:rsid w:val="00FC32F4"/>
    <w:rsid w:val="00FC330F"/>
    <w:rsid w:val="00FC348C"/>
    <w:rsid w:val="00FC3599"/>
    <w:rsid w:val="00FC3760"/>
    <w:rsid w:val="00FC37CE"/>
    <w:rsid w:val="00FC3860"/>
    <w:rsid w:val="00FC3869"/>
    <w:rsid w:val="00FC391E"/>
    <w:rsid w:val="00FC3933"/>
    <w:rsid w:val="00FC3AB8"/>
    <w:rsid w:val="00FC3AE6"/>
    <w:rsid w:val="00FC3C4B"/>
    <w:rsid w:val="00FC3CA6"/>
    <w:rsid w:val="00FC3DB1"/>
    <w:rsid w:val="00FC3E36"/>
    <w:rsid w:val="00FC3E84"/>
    <w:rsid w:val="00FC4050"/>
    <w:rsid w:val="00FC426D"/>
    <w:rsid w:val="00FC42B9"/>
    <w:rsid w:val="00FC444F"/>
    <w:rsid w:val="00FC4629"/>
    <w:rsid w:val="00FC4655"/>
    <w:rsid w:val="00FC485B"/>
    <w:rsid w:val="00FC4862"/>
    <w:rsid w:val="00FC4890"/>
    <w:rsid w:val="00FC48EA"/>
    <w:rsid w:val="00FC493F"/>
    <w:rsid w:val="00FC499C"/>
    <w:rsid w:val="00FC4A80"/>
    <w:rsid w:val="00FC4C15"/>
    <w:rsid w:val="00FC4C21"/>
    <w:rsid w:val="00FC4D1A"/>
    <w:rsid w:val="00FC4D62"/>
    <w:rsid w:val="00FC4F5A"/>
    <w:rsid w:val="00FC5016"/>
    <w:rsid w:val="00FC5042"/>
    <w:rsid w:val="00FC5171"/>
    <w:rsid w:val="00FC5188"/>
    <w:rsid w:val="00FC526F"/>
    <w:rsid w:val="00FC5293"/>
    <w:rsid w:val="00FC53B6"/>
    <w:rsid w:val="00FC54C4"/>
    <w:rsid w:val="00FC559B"/>
    <w:rsid w:val="00FC55E2"/>
    <w:rsid w:val="00FC565F"/>
    <w:rsid w:val="00FC56C7"/>
    <w:rsid w:val="00FC571D"/>
    <w:rsid w:val="00FC57B2"/>
    <w:rsid w:val="00FC5828"/>
    <w:rsid w:val="00FC5897"/>
    <w:rsid w:val="00FC58C0"/>
    <w:rsid w:val="00FC5902"/>
    <w:rsid w:val="00FC5A55"/>
    <w:rsid w:val="00FC5A88"/>
    <w:rsid w:val="00FC5C56"/>
    <w:rsid w:val="00FC5C72"/>
    <w:rsid w:val="00FC5C88"/>
    <w:rsid w:val="00FC5D61"/>
    <w:rsid w:val="00FC5D65"/>
    <w:rsid w:val="00FC5EFD"/>
    <w:rsid w:val="00FC60B7"/>
    <w:rsid w:val="00FC618B"/>
    <w:rsid w:val="00FC61F5"/>
    <w:rsid w:val="00FC62AA"/>
    <w:rsid w:val="00FC638F"/>
    <w:rsid w:val="00FC640D"/>
    <w:rsid w:val="00FC6439"/>
    <w:rsid w:val="00FC655C"/>
    <w:rsid w:val="00FC65B4"/>
    <w:rsid w:val="00FC65CC"/>
    <w:rsid w:val="00FC6724"/>
    <w:rsid w:val="00FC6766"/>
    <w:rsid w:val="00FC68F7"/>
    <w:rsid w:val="00FC6A09"/>
    <w:rsid w:val="00FC6A2C"/>
    <w:rsid w:val="00FC6A57"/>
    <w:rsid w:val="00FC6A7A"/>
    <w:rsid w:val="00FC6C16"/>
    <w:rsid w:val="00FC6C7B"/>
    <w:rsid w:val="00FC6CE3"/>
    <w:rsid w:val="00FC6D80"/>
    <w:rsid w:val="00FC6EAC"/>
    <w:rsid w:val="00FC6EAE"/>
    <w:rsid w:val="00FC6EF2"/>
    <w:rsid w:val="00FC6F72"/>
    <w:rsid w:val="00FC6FA3"/>
    <w:rsid w:val="00FC713F"/>
    <w:rsid w:val="00FC7148"/>
    <w:rsid w:val="00FC728B"/>
    <w:rsid w:val="00FC7580"/>
    <w:rsid w:val="00FC7597"/>
    <w:rsid w:val="00FC75A0"/>
    <w:rsid w:val="00FC760E"/>
    <w:rsid w:val="00FC7673"/>
    <w:rsid w:val="00FC77B2"/>
    <w:rsid w:val="00FC77D2"/>
    <w:rsid w:val="00FC780A"/>
    <w:rsid w:val="00FC7896"/>
    <w:rsid w:val="00FC799E"/>
    <w:rsid w:val="00FC7A1F"/>
    <w:rsid w:val="00FC7AD8"/>
    <w:rsid w:val="00FC7CCB"/>
    <w:rsid w:val="00FC7D0A"/>
    <w:rsid w:val="00FC7D38"/>
    <w:rsid w:val="00FC7E04"/>
    <w:rsid w:val="00FC7EB5"/>
    <w:rsid w:val="00FC7EE2"/>
    <w:rsid w:val="00FC7FC8"/>
    <w:rsid w:val="00FD00CC"/>
    <w:rsid w:val="00FD01D9"/>
    <w:rsid w:val="00FD040C"/>
    <w:rsid w:val="00FD0438"/>
    <w:rsid w:val="00FD051E"/>
    <w:rsid w:val="00FD054C"/>
    <w:rsid w:val="00FD05A7"/>
    <w:rsid w:val="00FD05A8"/>
    <w:rsid w:val="00FD06E8"/>
    <w:rsid w:val="00FD0927"/>
    <w:rsid w:val="00FD0A28"/>
    <w:rsid w:val="00FD0A39"/>
    <w:rsid w:val="00FD0B91"/>
    <w:rsid w:val="00FD0C28"/>
    <w:rsid w:val="00FD0C9C"/>
    <w:rsid w:val="00FD0CB9"/>
    <w:rsid w:val="00FD0D29"/>
    <w:rsid w:val="00FD0D71"/>
    <w:rsid w:val="00FD0F29"/>
    <w:rsid w:val="00FD1056"/>
    <w:rsid w:val="00FD11C6"/>
    <w:rsid w:val="00FD1314"/>
    <w:rsid w:val="00FD135A"/>
    <w:rsid w:val="00FD13C8"/>
    <w:rsid w:val="00FD14A6"/>
    <w:rsid w:val="00FD151F"/>
    <w:rsid w:val="00FD1640"/>
    <w:rsid w:val="00FD16A8"/>
    <w:rsid w:val="00FD1795"/>
    <w:rsid w:val="00FD17B0"/>
    <w:rsid w:val="00FD17DA"/>
    <w:rsid w:val="00FD1823"/>
    <w:rsid w:val="00FD1A08"/>
    <w:rsid w:val="00FD1A18"/>
    <w:rsid w:val="00FD1A2D"/>
    <w:rsid w:val="00FD1CD8"/>
    <w:rsid w:val="00FD1CF5"/>
    <w:rsid w:val="00FD1D6F"/>
    <w:rsid w:val="00FD2010"/>
    <w:rsid w:val="00FD20A8"/>
    <w:rsid w:val="00FD2218"/>
    <w:rsid w:val="00FD223C"/>
    <w:rsid w:val="00FD2256"/>
    <w:rsid w:val="00FD2266"/>
    <w:rsid w:val="00FD22B4"/>
    <w:rsid w:val="00FD23A3"/>
    <w:rsid w:val="00FD253E"/>
    <w:rsid w:val="00FD2573"/>
    <w:rsid w:val="00FD25B5"/>
    <w:rsid w:val="00FD25C5"/>
    <w:rsid w:val="00FD274A"/>
    <w:rsid w:val="00FD289D"/>
    <w:rsid w:val="00FD28F1"/>
    <w:rsid w:val="00FD29BB"/>
    <w:rsid w:val="00FD2A12"/>
    <w:rsid w:val="00FD2A3C"/>
    <w:rsid w:val="00FD2A7B"/>
    <w:rsid w:val="00FD2B4B"/>
    <w:rsid w:val="00FD2C31"/>
    <w:rsid w:val="00FD2C72"/>
    <w:rsid w:val="00FD2C96"/>
    <w:rsid w:val="00FD2D35"/>
    <w:rsid w:val="00FD2D8B"/>
    <w:rsid w:val="00FD2D99"/>
    <w:rsid w:val="00FD2E16"/>
    <w:rsid w:val="00FD3014"/>
    <w:rsid w:val="00FD302A"/>
    <w:rsid w:val="00FD30C0"/>
    <w:rsid w:val="00FD31AB"/>
    <w:rsid w:val="00FD324D"/>
    <w:rsid w:val="00FD335B"/>
    <w:rsid w:val="00FD3454"/>
    <w:rsid w:val="00FD34BA"/>
    <w:rsid w:val="00FD35B7"/>
    <w:rsid w:val="00FD35D2"/>
    <w:rsid w:val="00FD3647"/>
    <w:rsid w:val="00FD3653"/>
    <w:rsid w:val="00FD3675"/>
    <w:rsid w:val="00FD3830"/>
    <w:rsid w:val="00FD399D"/>
    <w:rsid w:val="00FD3A36"/>
    <w:rsid w:val="00FD3AB5"/>
    <w:rsid w:val="00FD3B1B"/>
    <w:rsid w:val="00FD3D67"/>
    <w:rsid w:val="00FD3DBC"/>
    <w:rsid w:val="00FD3E25"/>
    <w:rsid w:val="00FD3E96"/>
    <w:rsid w:val="00FD3EBB"/>
    <w:rsid w:val="00FD3EC3"/>
    <w:rsid w:val="00FD3F3E"/>
    <w:rsid w:val="00FD3F66"/>
    <w:rsid w:val="00FD3F6F"/>
    <w:rsid w:val="00FD3F8C"/>
    <w:rsid w:val="00FD4013"/>
    <w:rsid w:val="00FD41E3"/>
    <w:rsid w:val="00FD42B8"/>
    <w:rsid w:val="00FD4356"/>
    <w:rsid w:val="00FD4399"/>
    <w:rsid w:val="00FD43F5"/>
    <w:rsid w:val="00FD451E"/>
    <w:rsid w:val="00FD4575"/>
    <w:rsid w:val="00FD4596"/>
    <w:rsid w:val="00FD4752"/>
    <w:rsid w:val="00FD4958"/>
    <w:rsid w:val="00FD49DF"/>
    <w:rsid w:val="00FD4A7C"/>
    <w:rsid w:val="00FD4A7E"/>
    <w:rsid w:val="00FD4A7F"/>
    <w:rsid w:val="00FD4B24"/>
    <w:rsid w:val="00FD4B64"/>
    <w:rsid w:val="00FD4BB9"/>
    <w:rsid w:val="00FD4CD1"/>
    <w:rsid w:val="00FD4E12"/>
    <w:rsid w:val="00FD4E3B"/>
    <w:rsid w:val="00FD4EFA"/>
    <w:rsid w:val="00FD4F2C"/>
    <w:rsid w:val="00FD5070"/>
    <w:rsid w:val="00FD51FD"/>
    <w:rsid w:val="00FD5239"/>
    <w:rsid w:val="00FD524A"/>
    <w:rsid w:val="00FD53EB"/>
    <w:rsid w:val="00FD5453"/>
    <w:rsid w:val="00FD54F1"/>
    <w:rsid w:val="00FD551C"/>
    <w:rsid w:val="00FD5595"/>
    <w:rsid w:val="00FD5696"/>
    <w:rsid w:val="00FD5758"/>
    <w:rsid w:val="00FD5785"/>
    <w:rsid w:val="00FD57AE"/>
    <w:rsid w:val="00FD5837"/>
    <w:rsid w:val="00FD585B"/>
    <w:rsid w:val="00FD587D"/>
    <w:rsid w:val="00FD58BA"/>
    <w:rsid w:val="00FD5A69"/>
    <w:rsid w:val="00FD5B37"/>
    <w:rsid w:val="00FD5B6A"/>
    <w:rsid w:val="00FD5D16"/>
    <w:rsid w:val="00FD5DCD"/>
    <w:rsid w:val="00FD5E27"/>
    <w:rsid w:val="00FD5E60"/>
    <w:rsid w:val="00FD5EDA"/>
    <w:rsid w:val="00FD5F19"/>
    <w:rsid w:val="00FD5FF7"/>
    <w:rsid w:val="00FD60A1"/>
    <w:rsid w:val="00FD6169"/>
    <w:rsid w:val="00FD619F"/>
    <w:rsid w:val="00FD61B5"/>
    <w:rsid w:val="00FD61D5"/>
    <w:rsid w:val="00FD6238"/>
    <w:rsid w:val="00FD62A8"/>
    <w:rsid w:val="00FD6306"/>
    <w:rsid w:val="00FD6336"/>
    <w:rsid w:val="00FD644B"/>
    <w:rsid w:val="00FD6460"/>
    <w:rsid w:val="00FD64D1"/>
    <w:rsid w:val="00FD66E0"/>
    <w:rsid w:val="00FD681F"/>
    <w:rsid w:val="00FD6911"/>
    <w:rsid w:val="00FD69E9"/>
    <w:rsid w:val="00FD6A14"/>
    <w:rsid w:val="00FD6CC5"/>
    <w:rsid w:val="00FD6DF3"/>
    <w:rsid w:val="00FD6E3C"/>
    <w:rsid w:val="00FD6E5D"/>
    <w:rsid w:val="00FD6F1E"/>
    <w:rsid w:val="00FD6FC4"/>
    <w:rsid w:val="00FD709F"/>
    <w:rsid w:val="00FD71C6"/>
    <w:rsid w:val="00FD73E9"/>
    <w:rsid w:val="00FD73F9"/>
    <w:rsid w:val="00FD7405"/>
    <w:rsid w:val="00FD74B5"/>
    <w:rsid w:val="00FD74FA"/>
    <w:rsid w:val="00FD75BE"/>
    <w:rsid w:val="00FD761A"/>
    <w:rsid w:val="00FD774F"/>
    <w:rsid w:val="00FD77D9"/>
    <w:rsid w:val="00FD7890"/>
    <w:rsid w:val="00FD7895"/>
    <w:rsid w:val="00FD78F2"/>
    <w:rsid w:val="00FD793F"/>
    <w:rsid w:val="00FD7A2E"/>
    <w:rsid w:val="00FD7AFD"/>
    <w:rsid w:val="00FD7B25"/>
    <w:rsid w:val="00FD7BB9"/>
    <w:rsid w:val="00FD7C75"/>
    <w:rsid w:val="00FD7E59"/>
    <w:rsid w:val="00FD7E72"/>
    <w:rsid w:val="00FD7EE0"/>
    <w:rsid w:val="00FD7F05"/>
    <w:rsid w:val="00FD7F3C"/>
    <w:rsid w:val="00FD7F71"/>
    <w:rsid w:val="00FE0062"/>
    <w:rsid w:val="00FE011A"/>
    <w:rsid w:val="00FE0129"/>
    <w:rsid w:val="00FE01AA"/>
    <w:rsid w:val="00FE01C0"/>
    <w:rsid w:val="00FE0246"/>
    <w:rsid w:val="00FE026E"/>
    <w:rsid w:val="00FE0337"/>
    <w:rsid w:val="00FE04FC"/>
    <w:rsid w:val="00FE0503"/>
    <w:rsid w:val="00FE072B"/>
    <w:rsid w:val="00FE072F"/>
    <w:rsid w:val="00FE0736"/>
    <w:rsid w:val="00FE080D"/>
    <w:rsid w:val="00FE0976"/>
    <w:rsid w:val="00FE0A9F"/>
    <w:rsid w:val="00FE0B0A"/>
    <w:rsid w:val="00FE0B5B"/>
    <w:rsid w:val="00FE0B67"/>
    <w:rsid w:val="00FE0BF3"/>
    <w:rsid w:val="00FE0C19"/>
    <w:rsid w:val="00FE0C33"/>
    <w:rsid w:val="00FE0C3A"/>
    <w:rsid w:val="00FE0D25"/>
    <w:rsid w:val="00FE0DF0"/>
    <w:rsid w:val="00FE102A"/>
    <w:rsid w:val="00FE1114"/>
    <w:rsid w:val="00FE1280"/>
    <w:rsid w:val="00FE14FB"/>
    <w:rsid w:val="00FE15C9"/>
    <w:rsid w:val="00FE1620"/>
    <w:rsid w:val="00FE1682"/>
    <w:rsid w:val="00FE1887"/>
    <w:rsid w:val="00FE18B2"/>
    <w:rsid w:val="00FE18DB"/>
    <w:rsid w:val="00FE192C"/>
    <w:rsid w:val="00FE1ACD"/>
    <w:rsid w:val="00FE1B28"/>
    <w:rsid w:val="00FE1BA1"/>
    <w:rsid w:val="00FE1BF5"/>
    <w:rsid w:val="00FE1C9F"/>
    <w:rsid w:val="00FE1CC7"/>
    <w:rsid w:val="00FE1DE8"/>
    <w:rsid w:val="00FE1E64"/>
    <w:rsid w:val="00FE1E9B"/>
    <w:rsid w:val="00FE1F30"/>
    <w:rsid w:val="00FE206C"/>
    <w:rsid w:val="00FE2083"/>
    <w:rsid w:val="00FE20CB"/>
    <w:rsid w:val="00FE210F"/>
    <w:rsid w:val="00FE2236"/>
    <w:rsid w:val="00FE22E3"/>
    <w:rsid w:val="00FE23AF"/>
    <w:rsid w:val="00FE2418"/>
    <w:rsid w:val="00FE241E"/>
    <w:rsid w:val="00FE24DD"/>
    <w:rsid w:val="00FE2539"/>
    <w:rsid w:val="00FE2705"/>
    <w:rsid w:val="00FE2870"/>
    <w:rsid w:val="00FE28A7"/>
    <w:rsid w:val="00FE2978"/>
    <w:rsid w:val="00FE2D1D"/>
    <w:rsid w:val="00FE2D94"/>
    <w:rsid w:val="00FE2E67"/>
    <w:rsid w:val="00FE2FA2"/>
    <w:rsid w:val="00FE3091"/>
    <w:rsid w:val="00FE311E"/>
    <w:rsid w:val="00FE318B"/>
    <w:rsid w:val="00FE334D"/>
    <w:rsid w:val="00FE3354"/>
    <w:rsid w:val="00FE3397"/>
    <w:rsid w:val="00FE3414"/>
    <w:rsid w:val="00FE3697"/>
    <w:rsid w:val="00FE369D"/>
    <w:rsid w:val="00FE38F1"/>
    <w:rsid w:val="00FE39CB"/>
    <w:rsid w:val="00FE3A27"/>
    <w:rsid w:val="00FE3BCD"/>
    <w:rsid w:val="00FE3D18"/>
    <w:rsid w:val="00FE3D2E"/>
    <w:rsid w:val="00FE3ECD"/>
    <w:rsid w:val="00FE404A"/>
    <w:rsid w:val="00FE4077"/>
    <w:rsid w:val="00FE4100"/>
    <w:rsid w:val="00FE41FB"/>
    <w:rsid w:val="00FE439C"/>
    <w:rsid w:val="00FE43E9"/>
    <w:rsid w:val="00FE4415"/>
    <w:rsid w:val="00FE465F"/>
    <w:rsid w:val="00FE46BE"/>
    <w:rsid w:val="00FE4792"/>
    <w:rsid w:val="00FE4814"/>
    <w:rsid w:val="00FE4864"/>
    <w:rsid w:val="00FE4A77"/>
    <w:rsid w:val="00FE4AD7"/>
    <w:rsid w:val="00FE4AED"/>
    <w:rsid w:val="00FE4BB5"/>
    <w:rsid w:val="00FE4C28"/>
    <w:rsid w:val="00FE4C72"/>
    <w:rsid w:val="00FE4CD3"/>
    <w:rsid w:val="00FE4D2A"/>
    <w:rsid w:val="00FE4DE0"/>
    <w:rsid w:val="00FE4E5F"/>
    <w:rsid w:val="00FE4F02"/>
    <w:rsid w:val="00FE4F17"/>
    <w:rsid w:val="00FE5026"/>
    <w:rsid w:val="00FE5079"/>
    <w:rsid w:val="00FE5249"/>
    <w:rsid w:val="00FE5256"/>
    <w:rsid w:val="00FE5377"/>
    <w:rsid w:val="00FE53BE"/>
    <w:rsid w:val="00FE54CB"/>
    <w:rsid w:val="00FE54F7"/>
    <w:rsid w:val="00FE56AB"/>
    <w:rsid w:val="00FE5794"/>
    <w:rsid w:val="00FE57D3"/>
    <w:rsid w:val="00FE580D"/>
    <w:rsid w:val="00FE582E"/>
    <w:rsid w:val="00FE591C"/>
    <w:rsid w:val="00FE5B0D"/>
    <w:rsid w:val="00FE5D06"/>
    <w:rsid w:val="00FE5D72"/>
    <w:rsid w:val="00FE5DF0"/>
    <w:rsid w:val="00FE5EBD"/>
    <w:rsid w:val="00FE5EE6"/>
    <w:rsid w:val="00FE5F0D"/>
    <w:rsid w:val="00FE5F39"/>
    <w:rsid w:val="00FE5FA1"/>
    <w:rsid w:val="00FE5FA4"/>
    <w:rsid w:val="00FE60A0"/>
    <w:rsid w:val="00FE62C7"/>
    <w:rsid w:val="00FE6515"/>
    <w:rsid w:val="00FE6527"/>
    <w:rsid w:val="00FE6532"/>
    <w:rsid w:val="00FE656D"/>
    <w:rsid w:val="00FE657D"/>
    <w:rsid w:val="00FE65AC"/>
    <w:rsid w:val="00FE6609"/>
    <w:rsid w:val="00FE66CE"/>
    <w:rsid w:val="00FE6730"/>
    <w:rsid w:val="00FE696F"/>
    <w:rsid w:val="00FE6975"/>
    <w:rsid w:val="00FE6AB0"/>
    <w:rsid w:val="00FE6B83"/>
    <w:rsid w:val="00FE6C80"/>
    <w:rsid w:val="00FE6F4D"/>
    <w:rsid w:val="00FE6F71"/>
    <w:rsid w:val="00FE711A"/>
    <w:rsid w:val="00FE7163"/>
    <w:rsid w:val="00FE7170"/>
    <w:rsid w:val="00FE7193"/>
    <w:rsid w:val="00FE72B5"/>
    <w:rsid w:val="00FE7489"/>
    <w:rsid w:val="00FE74F4"/>
    <w:rsid w:val="00FE7649"/>
    <w:rsid w:val="00FE7670"/>
    <w:rsid w:val="00FE76D4"/>
    <w:rsid w:val="00FE770D"/>
    <w:rsid w:val="00FE7827"/>
    <w:rsid w:val="00FE7833"/>
    <w:rsid w:val="00FE784F"/>
    <w:rsid w:val="00FE78DE"/>
    <w:rsid w:val="00FE78F7"/>
    <w:rsid w:val="00FE7942"/>
    <w:rsid w:val="00FE7A1B"/>
    <w:rsid w:val="00FE7B28"/>
    <w:rsid w:val="00FE7B9D"/>
    <w:rsid w:val="00FE7C5E"/>
    <w:rsid w:val="00FE7C6B"/>
    <w:rsid w:val="00FE7C76"/>
    <w:rsid w:val="00FE7C8F"/>
    <w:rsid w:val="00FE7D05"/>
    <w:rsid w:val="00FE7D9A"/>
    <w:rsid w:val="00FE7DA1"/>
    <w:rsid w:val="00FE7E6A"/>
    <w:rsid w:val="00FE7E7F"/>
    <w:rsid w:val="00FE7EF4"/>
    <w:rsid w:val="00FE7F05"/>
    <w:rsid w:val="00FE7F50"/>
    <w:rsid w:val="00FE7FCC"/>
    <w:rsid w:val="00FF00D8"/>
    <w:rsid w:val="00FF00DB"/>
    <w:rsid w:val="00FF01F7"/>
    <w:rsid w:val="00FF01FE"/>
    <w:rsid w:val="00FF02C1"/>
    <w:rsid w:val="00FF0344"/>
    <w:rsid w:val="00FF036E"/>
    <w:rsid w:val="00FF03EE"/>
    <w:rsid w:val="00FF0491"/>
    <w:rsid w:val="00FF0513"/>
    <w:rsid w:val="00FF05FF"/>
    <w:rsid w:val="00FF064C"/>
    <w:rsid w:val="00FF0653"/>
    <w:rsid w:val="00FF0657"/>
    <w:rsid w:val="00FF06F2"/>
    <w:rsid w:val="00FF0755"/>
    <w:rsid w:val="00FF083C"/>
    <w:rsid w:val="00FF0965"/>
    <w:rsid w:val="00FF0A4B"/>
    <w:rsid w:val="00FF0AB7"/>
    <w:rsid w:val="00FF0ACC"/>
    <w:rsid w:val="00FF0B98"/>
    <w:rsid w:val="00FF0CD8"/>
    <w:rsid w:val="00FF0F06"/>
    <w:rsid w:val="00FF0F62"/>
    <w:rsid w:val="00FF10E7"/>
    <w:rsid w:val="00FF122D"/>
    <w:rsid w:val="00FF1231"/>
    <w:rsid w:val="00FF139C"/>
    <w:rsid w:val="00FF1586"/>
    <w:rsid w:val="00FF16F4"/>
    <w:rsid w:val="00FF17FE"/>
    <w:rsid w:val="00FF1872"/>
    <w:rsid w:val="00FF18B5"/>
    <w:rsid w:val="00FF1A46"/>
    <w:rsid w:val="00FF1A8E"/>
    <w:rsid w:val="00FF1AAB"/>
    <w:rsid w:val="00FF1AAF"/>
    <w:rsid w:val="00FF1B3D"/>
    <w:rsid w:val="00FF1B61"/>
    <w:rsid w:val="00FF1C61"/>
    <w:rsid w:val="00FF1CFE"/>
    <w:rsid w:val="00FF1DB2"/>
    <w:rsid w:val="00FF2068"/>
    <w:rsid w:val="00FF21A0"/>
    <w:rsid w:val="00FF228D"/>
    <w:rsid w:val="00FF2386"/>
    <w:rsid w:val="00FF23A4"/>
    <w:rsid w:val="00FF23B3"/>
    <w:rsid w:val="00FF23E0"/>
    <w:rsid w:val="00FF23E5"/>
    <w:rsid w:val="00FF2479"/>
    <w:rsid w:val="00FF24DC"/>
    <w:rsid w:val="00FF2517"/>
    <w:rsid w:val="00FF25E3"/>
    <w:rsid w:val="00FF269D"/>
    <w:rsid w:val="00FF26F0"/>
    <w:rsid w:val="00FF2737"/>
    <w:rsid w:val="00FF2762"/>
    <w:rsid w:val="00FF2775"/>
    <w:rsid w:val="00FF27B5"/>
    <w:rsid w:val="00FF283A"/>
    <w:rsid w:val="00FF286B"/>
    <w:rsid w:val="00FF28A8"/>
    <w:rsid w:val="00FF28D6"/>
    <w:rsid w:val="00FF2AC1"/>
    <w:rsid w:val="00FF2D76"/>
    <w:rsid w:val="00FF2D7F"/>
    <w:rsid w:val="00FF2D87"/>
    <w:rsid w:val="00FF2DCC"/>
    <w:rsid w:val="00FF2EB5"/>
    <w:rsid w:val="00FF2FF3"/>
    <w:rsid w:val="00FF3029"/>
    <w:rsid w:val="00FF30DA"/>
    <w:rsid w:val="00FF30FE"/>
    <w:rsid w:val="00FF31C6"/>
    <w:rsid w:val="00FF31FF"/>
    <w:rsid w:val="00FF3590"/>
    <w:rsid w:val="00FF3619"/>
    <w:rsid w:val="00FF369B"/>
    <w:rsid w:val="00FF37D3"/>
    <w:rsid w:val="00FF393B"/>
    <w:rsid w:val="00FF3AFD"/>
    <w:rsid w:val="00FF3C1C"/>
    <w:rsid w:val="00FF3DB6"/>
    <w:rsid w:val="00FF3E0A"/>
    <w:rsid w:val="00FF3FA5"/>
    <w:rsid w:val="00FF3FC4"/>
    <w:rsid w:val="00FF3FEE"/>
    <w:rsid w:val="00FF3FF7"/>
    <w:rsid w:val="00FF40E6"/>
    <w:rsid w:val="00FF40F0"/>
    <w:rsid w:val="00FF41A7"/>
    <w:rsid w:val="00FF426D"/>
    <w:rsid w:val="00FF42AB"/>
    <w:rsid w:val="00FF42E9"/>
    <w:rsid w:val="00FF439B"/>
    <w:rsid w:val="00FF43A9"/>
    <w:rsid w:val="00FF4616"/>
    <w:rsid w:val="00FF468D"/>
    <w:rsid w:val="00FF4721"/>
    <w:rsid w:val="00FF47B1"/>
    <w:rsid w:val="00FF4801"/>
    <w:rsid w:val="00FF48AB"/>
    <w:rsid w:val="00FF48E3"/>
    <w:rsid w:val="00FF49DE"/>
    <w:rsid w:val="00FF4B02"/>
    <w:rsid w:val="00FF4B40"/>
    <w:rsid w:val="00FF4BDB"/>
    <w:rsid w:val="00FF4CAF"/>
    <w:rsid w:val="00FF4CB0"/>
    <w:rsid w:val="00FF4EC0"/>
    <w:rsid w:val="00FF4FA2"/>
    <w:rsid w:val="00FF5057"/>
    <w:rsid w:val="00FF5275"/>
    <w:rsid w:val="00FF534D"/>
    <w:rsid w:val="00FF53F7"/>
    <w:rsid w:val="00FF5517"/>
    <w:rsid w:val="00FF5563"/>
    <w:rsid w:val="00FF557C"/>
    <w:rsid w:val="00FF55AF"/>
    <w:rsid w:val="00FF5605"/>
    <w:rsid w:val="00FF5606"/>
    <w:rsid w:val="00FF57CC"/>
    <w:rsid w:val="00FF5842"/>
    <w:rsid w:val="00FF5B36"/>
    <w:rsid w:val="00FF5B74"/>
    <w:rsid w:val="00FF5BE1"/>
    <w:rsid w:val="00FF5C0D"/>
    <w:rsid w:val="00FF5C57"/>
    <w:rsid w:val="00FF5C93"/>
    <w:rsid w:val="00FF5D2D"/>
    <w:rsid w:val="00FF5F2C"/>
    <w:rsid w:val="00FF5FD7"/>
    <w:rsid w:val="00FF61F5"/>
    <w:rsid w:val="00FF620A"/>
    <w:rsid w:val="00FF6325"/>
    <w:rsid w:val="00FF6332"/>
    <w:rsid w:val="00FF63D3"/>
    <w:rsid w:val="00FF66BE"/>
    <w:rsid w:val="00FF6783"/>
    <w:rsid w:val="00FF6848"/>
    <w:rsid w:val="00FF68D9"/>
    <w:rsid w:val="00FF6919"/>
    <w:rsid w:val="00FF6990"/>
    <w:rsid w:val="00FF6A09"/>
    <w:rsid w:val="00FF6A43"/>
    <w:rsid w:val="00FF6A8D"/>
    <w:rsid w:val="00FF6A91"/>
    <w:rsid w:val="00FF6B32"/>
    <w:rsid w:val="00FF6B34"/>
    <w:rsid w:val="00FF6B56"/>
    <w:rsid w:val="00FF6BD3"/>
    <w:rsid w:val="00FF6D95"/>
    <w:rsid w:val="00FF6DC4"/>
    <w:rsid w:val="00FF6E41"/>
    <w:rsid w:val="00FF6E5E"/>
    <w:rsid w:val="00FF6F34"/>
    <w:rsid w:val="00FF6F97"/>
    <w:rsid w:val="00FF7125"/>
    <w:rsid w:val="00FF72AB"/>
    <w:rsid w:val="00FF738E"/>
    <w:rsid w:val="00FF73C2"/>
    <w:rsid w:val="00FF7404"/>
    <w:rsid w:val="00FF74A5"/>
    <w:rsid w:val="00FF75E7"/>
    <w:rsid w:val="00FF76FF"/>
    <w:rsid w:val="00FF783D"/>
    <w:rsid w:val="00FF7A38"/>
    <w:rsid w:val="00FF7AB5"/>
    <w:rsid w:val="00FF7B0F"/>
    <w:rsid w:val="00FF7BAF"/>
    <w:rsid w:val="00FF7BB4"/>
    <w:rsid w:val="00FF7C41"/>
    <w:rsid w:val="00FF7D04"/>
    <w:rsid w:val="00FF7D42"/>
    <w:rsid w:val="00FF7DB5"/>
    <w:rsid w:val="00FF7E00"/>
    <w:rsid w:val="00FF7E0B"/>
    <w:rsid w:val="00FF7E0E"/>
    <w:rsid w:val="00FF7E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FB2DC"/>
  <w15:docId w15:val="{35B3EF90-3940-4CA2-9E09-35A2CF570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A5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5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link w:val="NoSpacing"/>
    <w:uiPriority w:val="1"/>
    <w:rsid w:val="00F12D12"/>
    <w:rPr>
      <w:sz w:val="24"/>
      <w:szCs w:val="24"/>
      <w:lang w:val="en-US" w:eastAsia="en-US" w:bidi="ar-SA"/>
    </w:rPr>
  </w:style>
  <w:style w:type="paragraph" w:styleId="NoSpacing">
    <w:name w:val="No Spacing"/>
    <w:link w:val="NoSpacingChar"/>
    <w:uiPriority w:val="1"/>
    <w:qFormat/>
    <w:rsid w:val="00F12D12"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12D12"/>
    <w:pPr>
      <w:ind w:left="720"/>
      <w:contextualSpacing/>
    </w:pPr>
    <w:rPr>
      <w:rFonts w:ascii="Arial" w:hAnsi="Arial"/>
      <w:sz w:val="24"/>
      <w:lang w:val="en-GB"/>
    </w:rPr>
  </w:style>
  <w:style w:type="table" w:styleId="TableGrid">
    <w:name w:val="Table Grid"/>
    <w:basedOn w:val="TableNormal"/>
    <w:uiPriority w:val="39"/>
    <w:qFormat/>
    <w:rsid w:val="00F12D12"/>
    <w:rPr>
      <w:rFonts w:ascii="Arial" w:hAnsi="Arial"/>
      <w:sz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F12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D12"/>
  </w:style>
  <w:style w:type="paragraph" w:styleId="Footer">
    <w:name w:val="footer"/>
    <w:basedOn w:val="Normal"/>
    <w:link w:val="FooterChar"/>
    <w:uiPriority w:val="99"/>
    <w:qFormat/>
    <w:rsid w:val="00F12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F12D12"/>
  </w:style>
  <w:style w:type="character" w:styleId="Hyperlink">
    <w:name w:val="Hyperlink"/>
    <w:rsid w:val="00F12D12"/>
    <w:rPr>
      <w:color w:val="0000FF"/>
      <w:u w:val="single"/>
    </w:rPr>
  </w:style>
  <w:style w:type="paragraph" w:customStyle="1" w:styleId="NormalArialLatin">
    <w:name w:val="Normal + Arial (Latin)"/>
    <w:basedOn w:val="Normal"/>
    <w:rsid w:val="00F12D12"/>
    <w:pPr>
      <w:spacing w:after="0" w:line="240" w:lineRule="auto"/>
    </w:pPr>
    <w:rPr>
      <w:rFonts w:ascii="Arial" w:hAnsi="Arial" w:cs="Arial"/>
      <w:b/>
      <w:sz w:val="30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rsid w:val="00F12D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F12D12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rsid w:val="002604C6"/>
  </w:style>
  <w:style w:type="character" w:customStyle="1" w:styleId="ListParagraphChar">
    <w:name w:val="List Paragraph Char"/>
    <w:link w:val="ListParagraph"/>
    <w:uiPriority w:val="34"/>
    <w:qFormat/>
    <w:rsid w:val="00FC2FD5"/>
    <w:rPr>
      <w:rFonts w:ascii="Arial" w:hAnsi="Arial"/>
      <w:sz w:val="24"/>
      <w:szCs w:val="22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A15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5416"/>
    <w:rPr>
      <w:color w:val="605E5C"/>
      <w:shd w:val="clear" w:color="auto" w:fill="E1DFDD"/>
    </w:rPr>
  </w:style>
  <w:style w:type="table" w:customStyle="1" w:styleId="Style17">
    <w:name w:val="_Style 17"/>
    <w:basedOn w:val="TableNormal"/>
    <w:rsid w:val="00563D56"/>
    <w:rPr>
      <w:rFonts w:ascii="Calibri" w:eastAsia="SimSun" w:hAnsi="Calibri" w:cs="Calibri"/>
    </w:rPr>
    <w:tblPr>
      <w:tblCellMar>
        <w:left w:w="115" w:type="dxa"/>
        <w:right w:w="115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865FF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65FFE"/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0437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37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37C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37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37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8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5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80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369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689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04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2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ily%20DSR%20Report\10.10.2016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7EF7829A-B671-42C6-81B3-850166C83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10.10.2016</Template>
  <TotalTime>10284</TotalTime>
  <Pages>6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saddam</dc:creator>
  <cp:keywords/>
  <dc:description/>
  <cp:lastModifiedBy>Person</cp:lastModifiedBy>
  <cp:revision>2230</cp:revision>
  <cp:lastPrinted>2025-09-12T12:58:00Z</cp:lastPrinted>
  <dcterms:created xsi:type="dcterms:W3CDTF">2025-09-12T11:11:00Z</dcterms:created>
  <dcterms:modified xsi:type="dcterms:W3CDTF">2026-08-22T05:49:00Z</dcterms:modified>
  <cp:version>5.3.1</cp:version>
</cp:coreProperties>
</file>